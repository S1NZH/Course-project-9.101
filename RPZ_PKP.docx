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footer3.xml" ContentType="application/vnd.openxmlformats-officedocument.wordprocessingml.footer+xml"/>
  <Override PartName="/word/header2.xml" ContentType="application/vnd.openxmlformats-officedocument.wordprocessingml.header+xml"/>
  <Override PartName="/word/footer4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0" w:type="auto"/>
        <w:tblLook w:val="04A0" w:firstRow="1" w:lastRow="0" w:firstColumn="1" w:lastColumn="0" w:noHBand="0" w:noVBand="1"/>
      </w:tblPr>
      <w:tblGrid>
        <w:gridCol w:w="1686"/>
        <w:gridCol w:w="8179"/>
      </w:tblGrid>
      <w:tr w:rsidR="00333984" w:rsidRPr="00333984" w14:paraId="2F90314C" w14:textId="77777777" w:rsidTr="00EA2086">
        <w:tc>
          <w:tcPr>
            <w:tcW w:w="1686" w:type="dxa"/>
          </w:tcPr>
          <w:p w14:paraId="3A56DF18" w14:textId="77777777" w:rsidR="00333984" w:rsidRPr="003E3F16" w:rsidRDefault="00333984" w:rsidP="00FD57AD">
            <w:pPr>
              <w:spacing w:line="240" w:lineRule="auto"/>
              <w:jc w:val="left"/>
              <w:rPr>
                <w:rFonts w:eastAsia="Calibri"/>
                <w:b/>
                <w:sz w:val="22"/>
                <w:szCs w:val="28"/>
                <w:lang w:val="en-US"/>
              </w:rPr>
            </w:pPr>
          </w:p>
        </w:tc>
        <w:tc>
          <w:tcPr>
            <w:tcW w:w="8179" w:type="dxa"/>
          </w:tcPr>
          <w:p w14:paraId="31B98020" w14:textId="77777777" w:rsidR="00333984" w:rsidRPr="00333984" w:rsidRDefault="00333984" w:rsidP="00FD57AD">
            <w:pPr>
              <w:spacing w:line="240" w:lineRule="auto"/>
              <w:jc w:val="center"/>
              <w:rPr>
                <w:rFonts w:eastAsia="Calibri"/>
                <w:b/>
                <w:sz w:val="22"/>
                <w:szCs w:val="28"/>
              </w:rPr>
            </w:pPr>
            <w:r w:rsidRPr="00333984">
              <w:rPr>
                <w:rFonts w:eastAsia="Calibri"/>
                <w:b/>
                <w:sz w:val="22"/>
                <w:szCs w:val="28"/>
              </w:rPr>
              <w:t>Министерство науки и высшего образования Российской Федерации</w:t>
            </w:r>
          </w:p>
          <w:p w14:paraId="34750E63" w14:textId="77777777" w:rsidR="00333984" w:rsidRPr="00333984" w:rsidRDefault="00333984" w:rsidP="00FD57AD">
            <w:pPr>
              <w:spacing w:line="240" w:lineRule="auto"/>
              <w:jc w:val="center"/>
              <w:rPr>
                <w:rFonts w:eastAsia="Calibri"/>
                <w:b/>
                <w:sz w:val="22"/>
                <w:szCs w:val="28"/>
              </w:rPr>
            </w:pPr>
            <w:r w:rsidRPr="00333984">
              <w:rPr>
                <w:rFonts w:eastAsia="Calibri"/>
                <w:b/>
                <w:sz w:val="22"/>
                <w:szCs w:val="28"/>
              </w:rPr>
              <w:t xml:space="preserve">Федеральное государственное бюджетное образовательное учреждение </w:t>
            </w:r>
          </w:p>
          <w:p w14:paraId="09B5BFBD" w14:textId="77777777" w:rsidR="00333984" w:rsidRPr="00333984" w:rsidRDefault="00333984" w:rsidP="00FD57AD">
            <w:pPr>
              <w:spacing w:line="240" w:lineRule="auto"/>
              <w:jc w:val="center"/>
              <w:rPr>
                <w:rFonts w:eastAsia="Calibri"/>
                <w:b/>
                <w:sz w:val="22"/>
                <w:szCs w:val="28"/>
              </w:rPr>
            </w:pPr>
            <w:r w:rsidRPr="00333984">
              <w:rPr>
                <w:rFonts w:eastAsia="Calibri"/>
                <w:b/>
                <w:sz w:val="22"/>
                <w:szCs w:val="28"/>
              </w:rPr>
              <w:t>высшего образования</w:t>
            </w:r>
          </w:p>
          <w:p w14:paraId="1C896BFC" w14:textId="77777777" w:rsidR="00333984" w:rsidRPr="00333984" w:rsidRDefault="00333984" w:rsidP="00FD57AD">
            <w:pPr>
              <w:spacing w:line="240" w:lineRule="auto"/>
              <w:ind w:right="-2"/>
              <w:jc w:val="center"/>
              <w:rPr>
                <w:rFonts w:eastAsia="Calibri"/>
                <w:b/>
                <w:sz w:val="22"/>
                <w:szCs w:val="28"/>
              </w:rPr>
            </w:pPr>
            <w:r w:rsidRPr="00333984">
              <w:rPr>
                <w:rFonts w:eastAsia="Calibri"/>
                <w:b/>
                <w:sz w:val="22"/>
                <w:szCs w:val="28"/>
              </w:rPr>
              <w:t>«Московский государственный технический университет</w:t>
            </w:r>
          </w:p>
          <w:p w14:paraId="5F007079" w14:textId="77777777" w:rsidR="00333984" w:rsidRPr="00333984" w:rsidRDefault="00333984" w:rsidP="00FD57AD">
            <w:pPr>
              <w:spacing w:line="240" w:lineRule="auto"/>
              <w:ind w:right="-2"/>
              <w:jc w:val="center"/>
              <w:rPr>
                <w:rFonts w:eastAsia="Calibri"/>
                <w:b/>
                <w:sz w:val="22"/>
                <w:szCs w:val="28"/>
              </w:rPr>
            </w:pPr>
            <w:r w:rsidRPr="00333984">
              <w:rPr>
                <w:rFonts w:eastAsia="Calibri"/>
                <w:b/>
                <w:sz w:val="22"/>
                <w:szCs w:val="28"/>
              </w:rPr>
              <w:t>имени Н.Э. Баумана</w:t>
            </w:r>
          </w:p>
          <w:p w14:paraId="2EE7A833" w14:textId="77777777" w:rsidR="00333984" w:rsidRPr="00333984" w:rsidRDefault="00333984" w:rsidP="00FD57AD">
            <w:pPr>
              <w:spacing w:line="240" w:lineRule="auto"/>
              <w:jc w:val="center"/>
              <w:rPr>
                <w:rFonts w:eastAsia="Calibri"/>
                <w:b/>
                <w:sz w:val="22"/>
                <w:szCs w:val="28"/>
              </w:rPr>
            </w:pPr>
            <w:r w:rsidRPr="00333984">
              <w:rPr>
                <w:rFonts w:eastAsia="Calibri"/>
                <w:b/>
                <w:sz w:val="22"/>
                <w:szCs w:val="28"/>
              </w:rPr>
              <w:t>(национальный исследовательский университет)»</w:t>
            </w:r>
          </w:p>
          <w:p w14:paraId="082C88FE" w14:textId="77777777" w:rsidR="00333984" w:rsidRPr="00333984" w:rsidRDefault="00333984" w:rsidP="00FD57AD">
            <w:pPr>
              <w:spacing w:line="240" w:lineRule="auto"/>
              <w:jc w:val="center"/>
              <w:rPr>
                <w:rFonts w:eastAsia="Calibri"/>
                <w:b/>
                <w:sz w:val="22"/>
                <w:szCs w:val="28"/>
              </w:rPr>
            </w:pPr>
            <w:r w:rsidRPr="00333984">
              <w:rPr>
                <w:rFonts w:eastAsia="Calibri"/>
                <w:b/>
                <w:sz w:val="22"/>
                <w:szCs w:val="28"/>
              </w:rPr>
              <w:t>(МГТУ им. Н.Э. Баумана)</w:t>
            </w:r>
          </w:p>
        </w:tc>
      </w:tr>
    </w:tbl>
    <w:p w14:paraId="49BFECDA" w14:textId="77777777" w:rsidR="00333984" w:rsidRPr="00333984" w:rsidRDefault="00333984" w:rsidP="00FD57AD">
      <w:pPr>
        <w:pBdr>
          <w:bottom w:val="thinThickSmallGap" w:sz="24" w:space="1" w:color="auto"/>
        </w:pBdr>
        <w:spacing w:line="240" w:lineRule="auto"/>
        <w:jc w:val="center"/>
        <w:rPr>
          <w:rFonts w:eastAsia="Calibri"/>
          <w:b/>
          <w:sz w:val="10"/>
          <w:szCs w:val="28"/>
        </w:rPr>
      </w:pPr>
      <w:r w:rsidRPr="00333984">
        <w:rPr>
          <w:rFonts w:eastAsia="Calibri"/>
          <w:i/>
          <w:noProof/>
          <w:sz w:val="32"/>
          <w:szCs w:val="28"/>
          <w:lang w:eastAsia="ru-RU"/>
        </w:rPr>
        <w:drawing>
          <wp:anchor distT="0" distB="0" distL="114300" distR="114300" simplePos="0" relativeHeight="251664384" behindDoc="0" locked="0" layoutInCell="1" allowOverlap="1" wp14:anchorId="7E7C2718" wp14:editId="7BF4BD19">
            <wp:simplePos x="0" y="0"/>
            <wp:positionH relativeFrom="column">
              <wp:posOffset>-64135</wp:posOffset>
            </wp:positionH>
            <wp:positionV relativeFrom="paragraph">
              <wp:posOffset>-1327150</wp:posOffset>
            </wp:positionV>
            <wp:extent cx="1447800" cy="1447800"/>
            <wp:effectExtent l="0" t="0" r="0" b="0"/>
            <wp:wrapNone/>
            <wp:docPr id="48" name="Рисунок 48" descr="C:\Users\agafonova\AppData\Local\Microsoft\Windows\INetCache\Content.Word\Logo_Color_No-BG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C:\Users\agafonova\AppData\Local\Microsoft\Windows\INetCache\Content.Word\Logo_Color_No-BG.PNG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47800" cy="1447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2EE4288" w14:textId="77777777" w:rsidR="00333984" w:rsidRPr="00333984" w:rsidRDefault="00333984" w:rsidP="00FD57AD">
      <w:pPr>
        <w:spacing w:line="240" w:lineRule="auto"/>
        <w:jc w:val="left"/>
        <w:rPr>
          <w:rFonts w:eastAsia="Calibri"/>
          <w:sz w:val="16"/>
          <w:szCs w:val="16"/>
          <w:u w:val="single"/>
        </w:rPr>
      </w:pPr>
    </w:p>
    <w:p w14:paraId="697B455A" w14:textId="77777777" w:rsidR="00333984" w:rsidRPr="00333984" w:rsidRDefault="00333984" w:rsidP="00FD57AD">
      <w:pPr>
        <w:spacing w:line="276" w:lineRule="auto"/>
        <w:jc w:val="left"/>
        <w:rPr>
          <w:rFonts w:eastAsia="Calibri"/>
          <w:sz w:val="24"/>
          <w:szCs w:val="28"/>
        </w:rPr>
      </w:pPr>
      <w:r w:rsidRPr="00333984">
        <w:rPr>
          <w:rFonts w:eastAsia="Calibri"/>
          <w:sz w:val="24"/>
          <w:szCs w:val="28"/>
        </w:rPr>
        <w:t>ФАКУЛЬТЕТ</w:t>
      </w:r>
      <w:r w:rsidRPr="00333984">
        <w:rPr>
          <w:rFonts w:eastAsia="Calibri"/>
          <w:sz w:val="22"/>
          <w:szCs w:val="28"/>
        </w:rPr>
        <w:t xml:space="preserve"> </w:t>
      </w:r>
      <w:r w:rsidRPr="00333984">
        <w:rPr>
          <w:rFonts w:eastAsia="Calibri"/>
          <w:sz w:val="24"/>
          <w:szCs w:val="28"/>
          <w:u w:val="single"/>
        </w:rPr>
        <w:t>«Специальное машиностроение»</w:t>
      </w:r>
    </w:p>
    <w:p w14:paraId="392087C1" w14:textId="77777777" w:rsidR="00333984" w:rsidRPr="00333984" w:rsidRDefault="00333984" w:rsidP="00FD57AD">
      <w:pPr>
        <w:spacing w:line="276" w:lineRule="auto"/>
        <w:jc w:val="left"/>
        <w:rPr>
          <w:rFonts w:eastAsia="Calibri"/>
          <w:iCs/>
          <w:sz w:val="22"/>
          <w:szCs w:val="28"/>
          <w:u w:val="single"/>
        </w:rPr>
      </w:pPr>
      <w:r w:rsidRPr="00333984">
        <w:rPr>
          <w:rFonts w:eastAsia="Calibri"/>
          <w:sz w:val="24"/>
          <w:szCs w:val="28"/>
        </w:rPr>
        <w:t>КАФЕДРА</w:t>
      </w:r>
      <w:r w:rsidRPr="00333984">
        <w:rPr>
          <w:rFonts w:eastAsia="Calibri"/>
          <w:sz w:val="22"/>
          <w:szCs w:val="28"/>
        </w:rPr>
        <w:t xml:space="preserve"> </w:t>
      </w:r>
      <w:r w:rsidRPr="00333984">
        <w:rPr>
          <w:rFonts w:eastAsia="Calibri"/>
          <w:sz w:val="24"/>
          <w:szCs w:val="28"/>
          <w:u w:val="single"/>
        </w:rPr>
        <w:t>СМ9 «Многоцелевые гусеничные машины и мобильные роботы»</w:t>
      </w:r>
    </w:p>
    <w:p w14:paraId="3004CCD5" w14:textId="77777777" w:rsidR="00333984" w:rsidRPr="00333984" w:rsidRDefault="00333984" w:rsidP="00FD57AD">
      <w:pPr>
        <w:spacing w:line="240" w:lineRule="auto"/>
        <w:jc w:val="left"/>
        <w:rPr>
          <w:rFonts w:eastAsia="Calibri"/>
          <w:i/>
          <w:sz w:val="32"/>
          <w:szCs w:val="28"/>
        </w:rPr>
      </w:pPr>
    </w:p>
    <w:p w14:paraId="4332D96D" w14:textId="77777777" w:rsidR="00333984" w:rsidRPr="00333984" w:rsidRDefault="00333984" w:rsidP="00FD57AD">
      <w:pPr>
        <w:spacing w:line="240" w:lineRule="auto"/>
        <w:jc w:val="left"/>
        <w:rPr>
          <w:rFonts w:eastAsia="Calibri"/>
          <w:i/>
          <w:sz w:val="32"/>
          <w:szCs w:val="28"/>
        </w:rPr>
      </w:pPr>
    </w:p>
    <w:p w14:paraId="10CC0078" w14:textId="77777777" w:rsidR="00333984" w:rsidRPr="00333984" w:rsidRDefault="00333984" w:rsidP="00FD57AD">
      <w:pPr>
        <w:spacing w:line="240" w:lineRule="auto"/>
        <w:jc w:val="left"/>
        <w:rPr>
          <w:rFonts w:eastAsia="Calibri"/>
          <w:i/>
          <w:sz w:val="32"/>
          <w:szCs w:val="28"/>
        </w:rPr>
      </w:pPr>
    </w:p>
    <w:p w14:paraId="7D3AB536" w14:textId="77777777" w:rsidR="00333984" w:rsidRPr="00333984" w:rsidRDefault="00333984" w:rsidP="00FD57AD">
      <w:pPr>
        <w:jc w:val="center"/>
        <w:rPr>
          <w:rFonts w:eastAsia="Calibri"/>
          <w:b/>
          <w:sz w:val="44"/>
          <w:szCs w:val="28"/>
        </w:rPr>
      </w:pPr>
      <w:r w:rsidRPr="00333984">
        <w:rPr>
          <w:rFonts w:eastAsia="Calibri"/>
          <w:b/>
          <w:sz w:val="44"/>
          <w:szCs w:val="28"/>
        </w:rPr>
        <w:t>РАСЧЕТНО-ПОЯСНИТЕЛЬНАЯ ЗАПИСКА</w:t>
      </w:r>
    </w:p>
    <w:p w14:paraId="5046CC9B" w14:textId="77777777" w:rsidR="00333984" w:rsidRPr="00333984" w:rsidRDefault="00333984" w:rsidP="00FD57AD">
      <w:pPr>
        <w:spacing w:line="480" w:lineRule="auto"/>
        <w:jc w:val="center"/>
        <w:rPr>
          <w:rFonts w:eastAsia="Calibri"/>
          <w:b/>
          <w:i/>
          <w:sz w:val="40"/>
          <w:szCs w:val="28"/>
        </w:rPr>
      </w:pPr>
      <w:r w:rsidRPr="00333984">
        <w:rPr>
          <w:rFonts w:eastAsia="Calibri"/>
          <w:b/>
          <w:i/>
          <w:sz w:val="40"/>
          <w:szCs w:val="28"/>
        </w:rPr>
        <w:t xml:space="preserve">К КУРСОВОМУ ПРОЕКТУ </w:t>
      </w:r>
    </w:p>
    <w:p w14:paraId="4724370A" w14:textId="77777777" w:rsidR="00333984" w:rsidRPr="00333984" w:rsidRDefault="00333984" w:rsidP="00FD57AD">
      <w:pPr>
        <w:spacing w:line="480" w:lineRule="auto"/>
        <w:jc w:val="center"/>
        <w:rPr>
          <w:rFonts w:eastAsia="Calibri"/>
          <w:b/>
          <w:i/>
          <w:sz w:val="40"/>
          <w:szCs w:val="28"/>
        </w:rPr>
      </w:pPr>
      <w:r w:rsidRPr="00333984">
        <w:rPr>
          <w:rFonts w:eastAsia="Calibri"/>
          <w:b/>
          <w:i/>
          <w:sz w:val="40"/>
          <w:szCs w:val="28"/>
        </w:rPr>
        <w:t>НА ТЕМУ:</w:t>
      </w:r>
    </w:p>
    <w:tbl>
      <w:tblPr>
        <w:tblStyle w:val="63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855"/>
      </w:tblGrid>
      <w:tr w:rsidR="00333984" w:rsidRPr="00333984" w14:paraId="347276A7" w14:textId="77777777" w:rsidTr="00EA2086">
        <w:tc>
          <w:tcPr>
            <w:tcW w:w="9855" w:type="dxa"/>
            <w:tcBorders>
              <w:bottom w:val="single" w:sz="4" w:space="0" w:color="auto"/>
            </w:tcBorders>
          </w:tcPr>
          <w:p w14:paraId="53606794" w14:textId="77777777" w:rsidR="00333984" w:rsidRPr="00333984" w:rsidRDefault="00333984" w:rsidP="00FD57AD">
            <w:pPr>
              <w:spacing w:line="240" w:lineRule="auto"/>
              <w:jc w:val="center"/>
              <w:rPr>
                <w:rFonts w:eastAsia="Calibri"/>
                <w:b/>
                <w:i/>
                <w:sz w:val="40"/>
                <w:szCs w:val="28"/>
              </w:rPr>
            </w:pPr>
          </w:p>
        </w:tc>
      </w:tr>
      <w:tr w:rsidR="00333984" w:rsidRPr="00333984" w14:paraId="4DCC4DAB" w14:textId="77777777" w:rsidTr="00EA2086">
        <w:tc>
          <w:tcPr>
            <w:tcW w:w="9855" w:type="dxa"/>
            <w:tcBorders>
              <w:top w:val="single" w:sz="4" w:space="0" w:color="auto"/>
              <w:bottom w:val="single" w:sz="4" w:space="0" w:color="auto"/>
            </w:tcBorders>
          </w:tcPr>
          <w:p w14:paraId="263EAF00" w14:textId="2DF5E081" w:rsidR="00333984" w:rsidRPr="00E561F7" w:rsidRDefault="00A95E47" w:rsidP="00FD57AD">
            <w:pPr>
              <w:spacing w:line="240" w:lineRule="auto"/>
              <w:jc w:val="center"/>
              <w:rPr>
                <w:rFonts w:ascii="Times New Roman" w:eastAsia="Calibri" w:hAnsi="Times New Roman"/>
                <w:b/>
                <w:i/>
                <w:sz w:val="40"/>
                <w:szCs w:val="28"/>
              </w:rPr>
            </w:pPr>
            <w:r w:rsidRPr="00E561F7">
              <w:rPr>
                <w:rFonts w:ascii="Times New Roman" w:eastAsia="Calibri" w:hAnsi="Times New Roman"/>
                <w:b/>
                <w:i/>
                <w:sz w:val="40"/>
                <w:szCs w:val="28"/>
              </w:rPr>
              <w:t>Проектирование и расч</w:t>
            </w:r>
            <w:r w:rsidR="004D54A1">
              <w:rPr>
                <w:rFonts w:ascii="Times New Roman" w:eastAsia="Calibri" w:hAnsi="Times New Roman"/>
                <w:b/>
                <w:i/>
                <w:sz w:val="40"/>
                <w:szCs w:val="28"/>
              </w:rPr>
              <w:t>ё</w:t>
            </w:r>
            <w:r w:rsidRPr="00E561F7">
              <w:rPr>
                <w:rFonts w:ascii="Times New Roman" w:eastAsia="Calibri" w:hAnsi="Times New Roman"/>
                <w:b/>
                <w:i/>
                <w:sz w:val="40"/>
                <w:szCs w:val="28"/>
              </w:rPr>
              <w:t>т</w:t>
            </w:r>
          </w:p>
        </w:tc>
      </w:tr>
      <w:tr w:rsidR="00333984" w:rsidRPr="00333984" w14:paraId="0CADAA2C" w14:textId="77777777" w:rsidTr="00EA2086">
        <w:tc>
          <w:tcPr>
            <w:tcW w:w="9855" w:type="dxa"/>
            <w:tcBorders>
              <w:top w:val="single" w:sz="4" w:space="0" w:color="auto"/>
              <w:bottom w:val="single" w:sz="4" w:space="0" w:color="auto"/>
            </w:tcBorders>
          </w:tcPr>
          <w:p w14:paraId="31CC7B94" w14:textId="377E32F5" w:rsidR="00333984" w:rsidRPr="00E561F7" w:rsidRDefault="00630886" w:rsidP="00FD57AD">
            <w:pPr>
              <w:spacing w:line="240" w:lineRule="auto"/>
              <w:jc w:val="center"/>
              <w:rPr>
                <w:rFonts w:ascii="Times New Roman" w:eastAsia="Calibri" w:hAnsi="Times New Roman"/>
                <w:b/>
                <w:i/>
                <w:sz w:val="40"/>
                <w:szCs w:val="28"/>
              </w:rPr>
            </w:pPr>
            <w:r>
              <w:rPr>
                <w:rFonts w:ascii="Times New Roman" w:eastAsia="Calibri" w:hAnsi="Times New Roman"/>
                <w:b/>
                <w:i/>
                <w:sz w:val="40"/>
                <w:szCs w:val="28"/>
              </w:rPr>
              <w:t>планетарной</w:t>
            </w:r>
            <w:r w:rsidR="00A95E47" w:rsidRPr="00E561F7">
              <w:rPr>
                <w:rFonts w:ascii="Times New Roman" w:eastAsia="Calibri" w:hAnsi="Times New Roman"/>
                <w:b/>
                <w:i/>
                <w:sz w:val="40"/>
                <w:szCs w:val="28"/>
              </w:rPr>
              <w:t xml:space="preserve"> коробки передач</w:t>
            </w:r>
          </w:p>
        </w:tc>
      </w:tr>
      <w:tr w:rsidR="00333984" w:rsidRPr="00333984" w14:paraId="4D05B1B9" w14:textId="77777777" w:rsidTr="00EA2086">
        <w:tc>
          <w:tcPr>
            <w:tcW w:w="9855" w:type="dxa"/>
            <w:tcBorders>
              <w:top w:val="single" w:sz="4" w:space="0" w:color="auto"/>
              <w:bottom w:val="single" w:sz="4" w:space="0" w:color="auto"/>
            </w:tcBorders>
          </w:tcPr>
          <w:p w14:paraId="7D65FF72" w14:textId="77777777" w:rsidR="00333984" w:rsidRPr="00333984" w:rsidRDefault="00333984" w:rsidP="00FD57AD">
            <w:pPr>
              <w:spacing w:line="240" w:lineRule="auto"/>
              <w:jc w:val="center"/>
              <w:rPr>
                <w:rFonts w:eastAsia="Calibri"/>
                <w:b/>
                <w:i/>
                <w:sz w:val="40"/>
                <w:szCs w:val="28"/>
              </w:rPr>
            </w:pPr>
          </w:p>
        </w:tc>
      </w:tr>
      <w:tr w:rsidR="00333984" w:rsidRPr="00333984" w14:paraId="3B35F8DC" w14:textId="77777777" w:rsidTr="00EA2086">
        <w:tc>
          <w:tcPr>
            <w:tcW w:w="9855" w:type="dxa"/>
            <w:tcBorders>
              <w:top w:val="single" w:sz="4" w:space="0" w:color="auto"/>
              <w:bottom w:val="single" w:sz="4" w:space="0" w:color="auto"/>
            </w:tcBorders>
          </w:tcPr>
          <w:p w14:paraId="6E7FE30A" w14:textId="77777777" w:rsidR="00333984" w:rsidRPr="00333984" w:rsidRDefault="00333984" w:rsidP="00FD57AD">
            <w:pPr>
              <w:spacing w:line="240" w:lineRule="auto"/>
              <w:jc w:val="center"/>
              <w:rPr>
                <w:rFonts w:eastAsia="Calibri"/>
                <w:b/>
                <w:i/>
                <w:sz w:val="40"/>
                <w:szCs w:val="28"/>
              </w:rPr>
            </w:pPr>
          </w:p>
        </w:tc>
      </w:tr>
    </w:tbl>
    <w:p w14:paraId="2098DE13" w14:textId="77777777" w:rsidR="00333984" w:rsidRPr="00333984" w:rsidRDefault="00333984" w:rsidP="00FD57AD">
      <w:pPr>
        <w:spacing w:line="240" w:lineRule="auto"/>
        <w:jc w:val="center"/>
        <w:rPr>
          <w:rFonts w:eastAsia="Calibri"/>
          <w:b/>
          <w:i/>
          <w:sz w:val="40"/>
          <w:szCs w:val="28"/>
        </w:rPr>
      </w:pPr>
    </w:p>
    <w:p w14:paraId="238C43B0" w14:textId="77777777" w:rsidR="00333984" w:rsidRPr="00333984" w:rsidRDefault="00333984" w:rsidP="00FD57AD">
      <w:pPr>
        <w:spacing w:line="240" w:lineRule="auto"/>
        <w:jc w:val="left"/>
        <w:rPr>
          <w:rFonts w:eastAsia="Calibri"/>
          <w:szCs w:val="28"/>
        </w:rPr>
      </w:pPr>
    </w:p>
    <w:tbl>
      <w:tblPr>
        <w:tblStyle w:val="63"/>
        <w:tblW w:w="9412" w:type="dxa"/>
        <w:tblLook w:val="04A0" w:firstRow="1" w:lastRow="0" w:firstColumn="1" w:lastColumn="0" w:noHBand="0" w:noVBand="1"/>
      </w:tblPr>
      <w:tblGrid>
        <w:gridCol w:w="2613"/>
        <w:gridCol w:w="2008"/>
        <w:gridCol w:w="596"/>
        <w:gridCol w:w="1675"/>
        <w:gridCol w:w="507"/>
        <w:gridCol w:w="2013"/>
      </w:tblGrid>
      <w:tr w:rsidR="00821A39" w:rsidRPr="00333984" w14:paraId="7CA14799" w14:textId="77777777" w:rsidTr="00EA2086">
        <w:tc>
          <w:tcPr>
            <w:tcW w:w="2711" w:type="dxa"/>
            <w:tcBorders>
              <w:top w:val="nil"/>
              <w:left w:val="nil"/>
              <w:bottom w:val="nil"/>
              <w:right w:val="nil"/>
            </w:tcBorders>
          </w:tcPr>
          <w:p w14:paraId="570D8709" w14:textId="77777777" w:rsidR="00333984" w:rsidRPr="00333984" w:rsidRDefault="00333984" w:rsidP="00FD57AD">
            <w:pPr>
              <w:spacing w:line="240" w:lineRule="auto"/>
              <w:jc w:val="left"/>
              <w:rPr>
                <w:rFonts w:ascii="Times New Roman" w:eastAsia="Calibri" w:hAnsi="Times New Roman"/>
                <w:sz w:val="22"/>
                <w:szCs w:val="28"/>
              </w:rPr>
            </w:pPr>
            <w:r w:rsidRPr="00333984">
              <w:rPr>
                <w:rFonts w:ascii="Times New Roman" w:eastAsia="Calibri" w:hAnsi="Times New Roman"/>
                <w:sz w:val="22"/>
                <w:szCs w:val="28"/>
              </w:rPr>
              <w:t>Студент:</w:t>
            </w:r>
          </w:p>
        </w:tc>
        <w:tc>
          <w:tcPr>
            <w:tcW w:w="1687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3D0244C7" w14:textId="47F7C25A" w:rsidR="00333984" w:rsidRPr="001D7ACF" w:rsidRDefault="00333984" w:rsidP="00FD57AD">
            <w:pPr>
              <w:spacing w:line="240" w:lineRule="auto"/>
              <w:jc w:val="left"/>
              <w:rPr>
                <w:rFonts w:ascii="Times New Roman" w:eastAsia="Calibri" w:hAnsi="Times New Roman"/>
                <w:sz w:val="22"/>
                <w:szCs w:val="28"/>
                <w:lang w:val="en-US"/>
              </w:rPr>
            </w:pPr>
            <w:r w:rsidRPr="00333984">
              <w:rPr>
                <w:rFonts w:ascii="Times New Roman" w:eastAsia="Calibri" w:hAnsi="Times New Roman"/>
                <w:sz w:val="22"/>
                <w:szCs w:val="28"/>
              </w:rPr>
              <w:t>СМ9-</w:t>
            </w:r>
            <w:r w:rsidR="001F3726">
              <w:rPr>
                <w:rFonts w:ascii="Times New Roman" w:eastAsia="Calibri" w:hAnsi="Times New Roman"/>
                <w:sz w:val="22"/>
                <w:szCs w:val="28"/>
              </w:rPr>
              <w:t>1</w:t>
            </w:r>
            <w:r w:rsidR="00425B4A">
              <w:rPr>
                <w:rFonts w:ascii="Times New Roman" w:eastAsia="Calibri" w:hAnsi="Times New Roman"/>
                <w:sz w:val="22"/>
                <w:szCs w:val="28"/>
              </w:rPr>
              <w:t>0</w:t>
            </w:r>
            <w:r w:rsidR="001F3726">
              <w:rPr>
                <w:rFonts w:ascii="Times New Roman" w:eastAsia="Calibri" w:hAnsi="Times New Roman"/>
                <w:sz w:val="22"/>
                <w:szCs w:val="28"/>
              </w:rPr>
              <w:t>2</w:t>
            </w:r>
          </w:p>
        </w:tc>
        <w:tc>
          <w:tcPr>
            <w:tcW w:w="637" w:type="dxa"/>
            <w:tcBorders>
              <w:top w:val="nil"/>
              <w:left w:val="nil"/>
              <w:bottom w:val="nil"/>
              <w:right w:val="nil"/>
            </w:tcBorders>
          </w:tcPr>
          <w:p w14:paraId="1B155E56" w14:textId="77777777" w:rsidR="00333984" w:rsidRPr="00333984" w:rsidRDefault="00333984" w:rsidP="00FD57AD">
            <w:pPr>
              <w:spacing w:line="240" w:lineRule="auto"/>
              <w:jc w:val="left"/>
              <w:rPr>
                <w:rFonts w:ascii="Times New Roman" w:eastAsia="Calibri" w:hAnsi="Times New Roman"/>
                <w:sz w:val="22"/>
                <w:szCs w:val="28"/>
              </w:rPr>
            </w:pPr>
          </w:p>
        </w:tc>
        <w:tc>
          <w:tcPr>
            <w:tcW w:w="1741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1DD0CD21" w14:textId="77777777" w:rsidR="00333984" w:rsidRPr="00333984" w:rsidRDefault="00333984" w:rsidP="00FD57AD">
            <w:pPr>
              <w:spacing w:line="240" w:lineRule="auto"/>
              <w:jc w:val="left"/>
              <w:rPr>
                <w:rFonts w:ascii="Times New Roman" w:eastAsia="Calibri" w:hAnsi="Times New Roman"/>
                <w:sz w:val="22"/>
                <w:szCs w:val="28"/>
              </w:rPr>
            </w:pPr>
          </w:p>
        </w:tc>
        <w:tc>
          <w:tcPr>
            <w:tcW w:w="539" w:type="dxa"/>
            <w:tcBorders>
              <w:top w:val="nil"/>
              <w:left w:val="nil"/>
              <w:bottom w:val="nil"/>
              <w:right w:val="nil"/>
            </w:tcBorders>
          </w:tcPr>
          <w:p w14:paraId="6E5A3431" w14:textId="77777777" w:rsidR="00333984" w:rsidRPr="00333984" w:rsidRDefault="00333984" w:rsidP="00FD57AD">
            <w:pPr>
              <w:spacing w:line="240" w:lineRule="auto"/>
              <w:jc w:val="left"/>
              <w:rPr>
                <w:rFonts w:ascii="Times New Roman" w:eastAsia="Calibri" w:hAnsi="Times New Roman"/>
                <w:sz w:val="22"/>
                <w:szCs w:val="28"/>
              </w:rPr>
            </w:pPr>
          </w:p>
        </w:tc>
        <w:tc>
          <w:tcPr>
            <w:tcW w:w="2097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15912767" w14:textId="728FD71B" w:rsidR="00333984" w:rsidRPr="000173D9" w:rsidRDefault="00D21401" w:rsidP="0043040D">
            <w:pPr>
              <w:spacing w:line="240" w:lineRule="auto"/>
              <w:jc w:val="center"/>
              <w:rPr>
                <w:rFonts w:ascii="Times New Roman" w:eastAsia="Calibri" w:hAnsi="Times New Roman"/>
                <w:sz w:val="22"/>
                <w:szCs w:val="28"/>
              </w:rPr>
            </w:pPr>
            <w:r>
              <w:rPr>
                <w:rFonts w:ascii="Times New Roman" w:eastAsia="Calibri" w:hAnsi="Times New Roman"/>
                <w:sz w:val="22"/>
                <w:szCs w:val="28"/>
              </w:rPr>
              <w:t>Ерицян</w:t>
            </w:r>
            <w:r w:rsidR="000173D9">
              <w:rPr>
                <w:rFonts w:ascii="Times New Roman" w:eastAsia="Calibri" w:hAnsi="Times New Roman"/>
                <w:sz w:val="22"/>
                <w:szCs w:val="28"/>
              </w:rPr>
              <w:t xml:space="preserve"> </w:t>
            </w:r>
            <w:r>
              <w:rPr>
                <w:rFonts w:ascii="Times New Roman" w:eastAsia="Calibri" w:hAnsi="Times New Roman"/>
                <w:sz w:val="22"/>
                <w:szCs w:val="28"/>
              </w:rPr>
              <w:t>Н</w:t>
            </w:r>
            <w:r w:rsidR="000173D9">
              <w:rPr>
                <w:rFonts w:ascii="Times New Roman" w:eastAsia="Calibri" w:hAnsi="Times New Roman"/>
                <w:sz w:val="22"/>
                <w:szCs w:val="28"/>
              </w:rPr>
              <w:t>.А.</w:t>
            </w:r>
          </w:p>
        </w:tc>
      </w:tr>
      <w:tr w:rsidR="00821A39" w:rsidRPr="00333984" w14:paraId="695D0476" w14:textId="77777777" w:rsidTr="00EA2086">
        <w:tc>
          <w:tcPr>
            <w:tcW w:w="2711" w:type="dxa"/>
            <w:tcBorders>
              <w:top w:val="nil"/>
              <w:left w:val="nil"/>
              <w:bottom w:val="nil"/>
              <w:right w:val="nil"/>
            </w:tcBorders>
          </w:tcPr>
          <w:p w14:paraId="5244A6BA" w14:textId="77777777" w:rsidR="00333984" w:rsidRPr="00333984" w:rsidRDefault="00333984" w:rsidP="00FD57AD">
            <w:pPr>
              <w:spacing w:line="240" w:lineRule="auto"/>
              <w:jc w:val="center"/>
              <w:rPr>
                <w:rFonts w:ascii="Times New Roman" w:eastAsia="Calibri" w:hAnsi="Times New Roman"/>
                <w:sz w:val="18"/>
                <w:szCs w:val="18"/>
              </w:rPr>
            </w:pPr>
          </w:p>
        </w:tc>
        <w:tc>
          <w:tcPr>
            <w:tcW w:w="1687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2EBD0803" w14:textId="77777777" w:rsidR="00333984" w:rsidRPr="00333984" w:rsidRDefault="00333984" w:rsidP="00FD57AD">
            <w:pPr>
              <w:spacing w:line="480" w:lineRule="auto"/>
              <w:jc w:val="left"/>
              <w:rPr>
                <w:rFonts w:ascii="Times New Roman" w:eastAsia="Calibri" w:hAnsi="Times New Roman"/>
                <w:sz w:val="20"/>
                <w:szCs w:val="20"/>
              </w:rPr>
            </w:pPr>
            <w:r w:rsidRPr="00333984">
              <w:rPr>
                <w:rFonts w:ascii="Times New Roman" w:eastAsia="Calibri" w:hAnsi="Times New Roman"/>
                <w:sz w:val="20"/>
                <w:szCs w:val="20"/>
              </w:rPr>
              <w:t>(Группа)</w:t>
            </w:r>
          </w:p>
        </w:tc>
        <w:tc>
          <w:tcPr>
            <w:tcW w:w="637" w:type="dxa"/>
            <w:tcBorders>
              <w:top w:val="nil"/>
              <w:left w:val="nil"/>
              <w:bottom w:val="nil"/>
              <w:right w:val="nil"/>
            </w:tcBorders>
          </w:tcPr>
          <w:p w14:paraId="24E917C9" w14:textId="77777777" w:rsidR="00333984" w:rsidRPr="00333984" w:rsidRDefault="00333984" w:rsidP="00FD57AD">
            <w:pPr>
              <w:spacing w:line="240" w:lineRule="auto"/>
              <w:jc w:val="left"/>
              <w:rPr>
                <w:rFonts w:ascii="Times New Roman" w:eastAsia="Calibri" w:hAnsi="Times New Roman"/>
                <w:sz w:val="18"/>
                <w:szCs w:val="18"/>
              </w:rPr>
            </w:pPr>
          </w:p>
        </w:tc>
        <w:tc>
          <w:tcPr>
            <w:tcW w:w="1741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1D423271" w14:textId="77777777" w:rsidR="00333984" w:rsidRPr="00333984" w:rsidRDefault="00333984" w:rsidP="00FD57AD">
            <w:pPr>
              <w:spacing w:line="240" w:lineRule="auto"/>
              <w:jc w:val="center"/>
              <w:rPr>
                <w:rFonts w:ascii="Times New Roman" w:eastAsia="Calibri" w:hAnsi="Times New Roman"/>
                <w:sz w:val="20"/>
                <w:szCs w:val="20"/>
              </w:rPr>
            </w:pPr>
            <w:r w:rsidRPr="00333984">
              <w:rPr>
                <w:rFonts w:ascii="Times New Roman" w:eastAsia="Calibri" w:hAnsi="Times New Roman"/>
                <w:sz w:val="20"/>
                <w:szCs w:val="20"/>
              </w:rPr>
              <w:t>(Подпись, дата)</w:t>
            </w:r>
          </w:p>
        </w:tc>
        <w:tc>
          <w:tcPr>
            <w:tcW w:w="539" w:type="dxa"/>
            <w:tcBorders>
              <w:top w:val="nil"/>
              <w:left w:val="nil"/>
              <w:bottom w:val="nil"/>
              <w:right w:val="nil"/>
            </w:tcBorders>
          </w:tcPr>
          <w:p w14:paraId="0F95EA47" w14:textId="77777777" w:rsidR="00333984" w:rsidRPr="00333984" w:rsidRDefault="00333984" w:rsidP="00FD57AD">
            <w:pPr>
              <w:spacing w:line="240" w:lineRule="auto"/>
              <w:jc w:val="center"/>
              <w:rPr>
                <w:rFonts w:ascii="Times New Roman" w:eastAsia="Calibri" w:hAnsi="Times New Roman"/>
                <w:sz w:val="18"/>
                <w:szCs w:val="18"/>
              </w:rPr>
            </w:pPr>
          </w:p>
        </w:tc>
        <w:tc>
          <w:tcPr>
            <w:tcW w:w="2097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05495560" w14:textId="77777777" w:rsidR="00333984" w:rsidRPr="00333984" w:rsidRDefault="00333984" w:rsidP="00FD57AD">
            <w:pPr>
              <w:spacing w:line="240" w:lineRule="auto"/>
              <w:jc w:val="center"/>
              <w:rPr>
                <w:rFonts w:ascii="Times New Roman" w:eastAsia="Calibri" w:hAnsi="Times New Roman"/>
                <w:sz w:val="20"/>
                <w:szCs w:val="20"/>
              </w:rPr>
            </w:pPr>
            <w:r w:rsidRPr="00333984">
              <w:rPr>
                <w:rFonts w:ascii="Times New Roman" w:eastAsia="Calibri" w:hAnsi="Times New Roman"/>
                <w:sz w:val="20"/>
                <w:szCs w:val="20"/>
              </w:rPr>
              <w:t>(И.О. Фамилия)</w:t>
            </w:r>
          </w:p>
        </w:tc>
      </w:tr>
      <w:tr w:rsidR="00821A39" w:rsidRPr="00333984" w14:paraId="159C7356" w14:textId="77777777" w:rsidTr="00F10ACA">
        <w:tc>
          <w:tcPr>
            <w:tcW w:w="4398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08112BD" w14:textId="77777777" w:rsidR="00333984" w:rsidRPr="00333984" w:rsidRDefault="00333984" w:rsidP="00FD57AD">
            <w:pPr>
              <w:spacing w:line="240" w:lineRule="auto"/>
              <w:jc w:val="left"/>
              <w:rPr>
                <w:rFonts w:ascii="Times New Roman" w:eastAsia="Calibri" w:hAnsi="Times New Roman"/>
                <w:sz w:val="22"/>
                <w:szCs w:val="28"/>
              </w:rPr>
            </w:pPr>
            <w:r w:rsidRPr="00333984">
              <w:rPr>
                <w:rFonts w:ascii="Times New Roman" w:eastAsia="Calibri" w:hAnsi="Times New Roman"/>
                <w:sz w:val="22"/>
                <w:szCs w:val="28"/>
              </w:rPr>
              <w:t xml:space="preserve">Руководитель курсового </w:t>
            </w:r>
          </w:p>
          <w:p w14:paraId="62B89767" w14:textId="77777777" w:rsidR="00333984" w:rsidRPr="00333984" w:rsidRDefault="00333984" w:rsidP="00FD57AD">
            <w:pPr>
              <w:spacing w:line="240" w:lineRule="auto"/>
              <w:jc w:val="left"/>
              <w:rPr>
                <w:rFonts w:ascii="Times New Roman" w:eastAsia="Calibri" w:hAnsi="Times New Roman"/>
                <w:sz w:val="22"/>
                <w:szCs w:val="28"/>
              </w:rPr>
            </w:pPr>
            <w:r w:rsidRPr="00333984">
              <w:rPr>
                <w:rFonts w:ascii="Times New Roman" w:eastAsia="Calibri" w:hAnsi="Times New Roman"/>
                <w:sz w:val="22"/>
                <w:szCs w:val="28"/>
              </w:rPr>
              <w:t>проекта:</w:t>
            </w:r>
          </w:p>
        </w:tc>
        <w:tc>
          <w:tcPr>
            <w:tcW w:w="637" w:type="dxa"/>
            <w:tcBorders>
              <w:top w:val="nil"/>
              <w:left w:val="nil"/>
              <w:bottom w:val="nil"/>
              <w:right w:val="nil"/>
            </w:tcBorders>
          </w:tcPr>
          <w:p w14:paraId="5E9533D7" w14:textId="77777777" w:rsidR="00333984" w:rsidRPr="00333984" w:rsidRDefault="00333984" w:rsidP="00FD57AD">
            <w:pPr>
              <w:spacing w:line="240" w:lineRule="auto"/>
              <w:jc w:val="left"/>
              <w:rPr>
                <w:rFonts w:ascii="Times New Roman" w:eastAsia="Calibri" w:hAnsi="Times New Roman"/>
                <w:sz w:val="22"/>
                <w:szCs w:val="28"/>
              </w:rPr>
            </w:pPr>
          </w:p>
        </w:tc>
        <w:tc>
          <w:tcPr>
            <w:tcW w:w="1741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1CF2AEC0" w14:textId="77777777" w:rsidR="00333984" w:rsidRPr="00333984" w:rsidRDefault="00333984" w:rsidP="00FD57AD">
            <w:pPr>
              <w:jc w:val="center"/>
              <w:rPr>
                <w:rFonts w:ascii="Times New Roman" w:eastAsia="Calibri" w:hAnsi="Times New Roman"/>
                <w:szCs w:val="28"/>
              </w:rPr>
            </w:pPr>
          </w:p>
        </w:tc>
        <w:tc>
          <w:tcPr>
            <w:tcW w:w="539" w:type="dxa"/>
            <w:tcBorders>
              <w:top w:val="nil"/>
              <w:left w:val="nil"/>
              <w:bottom w:val="nil"/>
              <w:right w:val="nil"/>
            </w:tcBorders>
          </w:tcPr>
          <w:p w14:paraId="2526C7F4" w14:textId="77777777" w:rsidR="00333984" w:rsidRPr="00333984" w:rsidRDefault="00333984" w:rsidP="00FD57AD">
            <w:pPr>
              <w:spacing w:line="240" w:lineRule="auto"/>
              <w:jc w:val="center"/>
              <w:rPr>
                <w:rFonts w:ascii="Times New Roman" w:eastAsia="Calibri" w:hAnsi="Times New Roman"/>
                <w:sz w:val="22"/>
                <w:szCs w:val="28"/>
              </w:rPr>
            </w:pPr>
          </w:p>
        </w:tc>
        <w:tc>
          <w:tcPr>
            <w:tcW w:w="2097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5BD1AB10" w14:textId="52B30B5E" w:rsidR="00333984" w:rsidRPr="00333984" w:rsidRDefault="007278C9" w:rsidP="00F10ACA">
            <w:pPr>
              <w:spacing w:line="240" w:lineRule="auto"/>
              <w:jc w:val="center"/>
              <w:rPr>
                <w:rFonts w:ascii="Times New Roman" w:eastAsia="Calibri" w:hAnsi="Times New Roman"/>
                <w:sz w:val="22"/>
                <w:szCs w:val="28"/>
              </w:rPr>
            </w:pPr>
            <w:r>
              <w:rPr>
                <w:rFonts w:ascii="Times New Roman" w:eastAsia="Calibri" w:hAnsi="Times New Roman"/>
                <w:sz w:val="22"/>
                <w:szCs w:val="28"/>
              </w:rPr>
              <w:t>Майер В.С.</w:t>
            </w:r>
          </w:p>
        </w:tc>
      </w:tr>
      <w:tr w:rsidR="00FD57AD" w:rsidRPr="00333984" w14:paraId="4822212F" w14:textId="77777777" w:rsidTr="00EA2086">
        <w:tc>
          <w:tcPr>
            <w:tcW w:w="4398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2E015AA6" w14:textId="77777777" w:rsidR="00333984" w:rsidRPr="00333984" w:rsidRDefault="00333984" w:rsidP="00FD57AD">
            <w:pPr>
              <w:spacing w:line="240" w:lineRule="auto"/>
              <w:jc w:val="left"/>
              <w:rPr>
                <w:rFonts w:ascii="Times New Roman" w:eastAsia="Calibri" w:hAnsi="Times New Roman"/>
                <w:sz w:val="18"/>
                <w:szCs w:val="18"/>
              </w:rPr>
            </w:pPr>
          </w:p>
        </w:tc>
        <w:tc>
          <w:tcPr>
            <w:tcW w:w="637" w:type="dxa"/>
            <w:tcBorders>
              <w:top w:val="nil"/>
              <w:left w:val="nil"/>
              <w:bottom w:val="nil"/>
              <w:right w:val="nil"/>
            </w:tcBorders>
          </w:tcPr>
          <w:p w14:paraId="04FF52D2" w14:textId="77777777" w:rsidR="00333984" w:rsidRPr="00333984" w:rsidRDefault="00333984" w:rsidP="00FD57AD">
            <w:pPr>
              <w:spacing w:line="480" w:lineRule="auto"/>
              <w:jc w:val="left"/>
              <w:rPr>
                <w:rFonts w:ascii="Times New Roman" w:eastAsia="Calibri" w:hAnsi="Times New Roman"/>
                <w:sz w:val="18"/>
                <w:szCs w:val="18"/>
              </w:rPr>
            </w:pPr>
          </w:p>
        </w:tc>
        <w:tc>
          <w:tcPr>
            <w:tcW w:w="1741" w:type="dxa"/>
            <w:tcBorders>
              <w:top w:val="nil"/>
              <w:left w:val="nil"/>
              <w:bottom w:val="nil"/>
              <w:right w:val="nil"/>
            </w:tcBorders>
          </w:tcPr>
          <w:p w14:paraId="521904D3" w14:textId="77777777" w:rsidR="00333984" w:rsidRPr="00333984" w:rsidRDefault="00333984" w:rsidP="00FD57AD">
            <w:pPr>
              <w:spacing w:line="480" w:lineRule="auto"/>
              <w:jc w:val="center"/>
              <w:rPr>
                <w:rFonts w:ascii="Times New Roman" w:eastAsia="Calibri" w:hAnsi="Times New Roman"/>
                <w:sz w:val="20"/>
                <w:szCs w:val="20"/>
              </w:rPr>
            </w:pPr>
            <w:r w:rsidRPr="00333984">
              <w:rPr>
                <w:rFonts w:ascii="Times New Roman" w:eastAsia="Calibri" w:hAnsi="Times New Roman"/>
                <w:sz w:val="20"/>
                <w:szCs w:val="20"/>
              </w:rPr>
              <w:t>(Подпись, дата)</w:t>
            </w:r>
          </w:p>
        </w:tc>
        <w:tc>
          <w:tcPr>
            <w:tcW w:w="539" w:type="dxa"/>
            <w:tcBorders>
              <w:top w:val="nil"/>
              <w:left w:val="nil"/>
              <w:bottom w:val="nil"/>
              <w:right w:val="nil"/>
            </w:tcBorders>
          </w:tcPr>
          <w:p w14:paraId="24DAF7E2" w14:textId="77777777" w:rsidR="00333984" w:rsidRPr="00333984" w:rsidRDefault="00333984" w:rsidP="00FD57AD">
            <w:pPr>
              <w:spacing w:line="240" w:lineRule="auto"/>
              <w:jc w:val="center"/>
              <w:rPr>
                <w:rFonts w:ascii="Times New Roman" w:eastAsia="Calibri" w:hAnsi="Times New Roman"/>
                <w:sz w:val="18"/>
                <w:szCs w:val="18"/>
              </w:rPr>
            </w:pPr>
          </w:p>
        </w:tc>
        <w:tc>
          <w:tcPr>
            <w:tcW w:w="2097" w:type="dxa"/>
            <w:tcBorders>
              <w:top w:val="nil"/>
              <w:left w:val="nil"/>
              <w:bottom w:val="nil"/>
              <w:right w:val="nil"/>
            </w:tcBorders>
          </w:tcPr>
          <w:p w14:paraId="7F645BC9" w14:textId="77777777" w:rsidR="00333984" w:rsidRPr="00333984" w:rsidRDefault="00333984" w:rsidP="00FD57AD">
            <w:pPr>
              <w:spacing w:line="240" w:lineRule="auto"/>
              <w:jc w:val="center"/>
              <w:rPr>
                <w:rFonts w:ascii="Times New Roman" w:eastAsia="Calibri" w:hAnsi="Times New Roman"/>
                <w:sz w:val="20"/>
                <w:szCs w:val="20"/>
              </w:rPr>
            </w:pPr>
            <w:r w:rsidRPr="00333984">
              <w:rPr>
                <w:rFonts w:ascii="Times New Roman" w:eastAsia="Calibri" w:hAnsi="Times New Roman"/>
                <w:sz w:val="20"/>
                <w:szCs w:val="20"/>
              </w:rPr>
              <w:t>(И.О. Фамилия)</w:t>
            </w:r>
          </w:p>
        </w:tc>
      </w:tr>
      <w:tr w:rsidR="00FD57AD" w:rsidRPr="00333984" w14:paraId="0CA083D9" w14:textId="77777777" w:rsidTr="00EA2086">
        <w:tc>
          <w:tcPr>
            <w:tcW w:w="4398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05FE8F4" w14:textId="77777777" w:rsidR="00333984" w:rsidRPr="00333984" w:rsidRDefault="00333984" w:rsidP="00FD57AD">
            <w:pPr>
              <w:spacing w:line="240" w:lineRule="auto"/>
              <w:jc w:val="left"/>
              <w:rPr>
                <w:rFonts w:ascii="Times New Roman" w:eastAsia="Calibri" w:hAnsi="Times New Roman"/>
                <w:sz w:val="22"/>
                <w:szCs w:val="28"/>
              </w:rPr>
            </w:pPr>
            <w:r w:rsidRPr="00333984">
              <w:rPr>
                <w:rFonts w:ascii="Times New Roman" w:eastAsia="Calibri" w:hAnsi="Times New Roman"/>
                <w:sz w:val="22"/>
                <w:szCs w:val="28"/>
              </w:rPr>
              <w:t>Консультант:</w:t>
            </w:r>
          </w:p>
        </w:tc>
        <w:tc>
          <w:tcPr>
            <w:tcW w:w="637" w:type="dxa"/>
            <w:tcBorders>
              <w:top w:val="nil"/>
              <w:left w:val="nil"/>
              <w:bottom w:val="nil"/>
              <w:right w:val="nil"/>
            </w:tcBorders>
          </w:tcPr>
          <w:p w14:paraId="5A78D386" w14:textId="77777777" w:rsidR="00333984" w:rsidRPr="00333984" w:rsidRDefault="00333984" w:rsidP="00FD57AD">
            <w:pPr>
              <w:spacing w:line="240" w:lineRule="auto"/>
              <w:jc w:val="left"/>
              <w:rPr>
                <w:rFonts w:ascii="Times New Roman" w:eastAsia="Calibri" w:hAnsi="Times New Roman"/>
                <w:sz w:val="22"/>
                <w:szCs w:val="28"/>
              </w:rPr>
            </w:pPr>
          </w:p>
        </w:tc>
        <w:tc>
          <w:tcPr>
            <w:tcW w:w="1741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68579152" w14:textId="77777777" w:rsidR="00333984" w:rsidRPr="00333984" w:rsidRDefault="00333984" w:rsidP="00FD57AD">
            <w:pPr>
              <w:spacing w:line="240" w:lineRule="auto"/>
              <w:jc w:val="left"/>
              <w:rPr>
                <w:rFonts w:ascii="Times New Roman" w:eastAsia="Calibri" w:hAnsi="Times New Roman"/>
                <w:sz w:val="22"/>
                <w:szCs w:val="28"/>
              </w:rPr>
            </w:pPr>
          </w:p>
        </w:tc>
        <w:tc>
          <w:tcPr>
            <w:tcW w:w="539" w:type="dxa"/>
            <w:tcBorders>
              <w:top w:val="nil"/>
              <w:left w:val="nil"/>
              <w:bottom w:val="nil"/>
              <w:right w:val="nil"/>
            </w:tcBorders>
          </w:tcPr>
          <w:p w14:paraId="026EE83C" w14:textId="77777777" w:rsidR="00333984" w:rsidRPr="00333984" w:rsidRDefault="00333984" w:rsidP="00FD57AD">
            <w:pPr>
              <w:spacing w:line="240" w:lineRule="auto"/>
              <w:jc w:val="left"/>
              <w:rPr>
                <w:rFonts w:ascii="Times New Roman" w:eastAsia="Calibri" w:hAnsi="Times New Roman"/>
                <w:sz w:val="22"/>
                <w:szCs w:val="28"/>
              </w:rPr>
            </w:pPr>
          </w:p>
        </w:tc>
        <w:tc>
          <w:tcPr>
            <w:tcW w:w="2097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73CFF96B" w14:textId="0ED9F0DA" w:rsidR="00333984" w:rsidRPr="00333984" w:rsidRDefault="00630886" w:rsidP="007278C9">
            <w:pPr>
              <w:spacing w:line="240" w:lineRule="auto"/>
              <w:jc w:val="center"/>
              <w:rPr>
                <w:rFonts w:ascii="Times New Roman" w:eastAsia="Calibri" w:hAnsi="Times New Roman"/>
                <w:sz w:val="22"/>
                <w:szCs w:val="28"/>
              </w:rPr>
            </w:pPr>
            <w:r>
              <w:rPr>
                <w:rFonts w:ascii="Times New Roman" w:eastAsia="Calibri" w:hAnsi="Times New Roman"/>
                <w:sz w:val="22"/>
                <w:szCs w:val="28"/>
              </w:rPr>
              <w:t>Поздняков Т.Д.</w:t>
            </w:r>
          </w:p>
        </w:tc>
      </w:tr>
      <w:tr w:rsidR="00FD57AD" w:rsidRPr="00333984" w14:paraId="1214132E" w14:textId="77777777" w:rsidTr="00EA2086">
        <w:tc>
          <w:tcPr>
            <w:tcW w:w="4398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04EEDDB3" w14:textId="77777777" w:rsidR="00333984" w:rsidRPr="00333984" w:rsidRDefault="00333984" w:rsidP="00FD57AD">
            <w:pPr>
              <w:spacing w:line="240" w:lineRule="auto"/>
              <w:jc w:val="left"/>
              <w:rPr>
                <w:rFonts w:ascii="Times New Roman" w:eastAsia="Calibri" w:hAnsi="Times New Roman"/>
                <w:sz w:val="22"/>
                <w:szCs w:val="28"/>
              </w:rPr>
            </w:pPr>
          </w:p>
        </w:tc>
        <w:tc>
          <w:tcPr>
            <w:tcW w:w="637" w:type="dxa"/>
            <w:tcBorders>
              <w:top w:val="nil"/>
              <w:left w:val="nil"/>
              <w:bottom w:val="nil"/>
              <w:right w:val="nil"/>
            </w:tcBorders>
          </w:tcPr>
          <w:p w14:paraId="5ABBC28A" w14:textId="77777777" w:rsidR="00333984" w:rsidRPr="00333984" w:rsidRDefault="00333984" w:rsidP="00FD57AD">
            <w:pPr>
              <w:spacing w:line="240" w:lineRule="auto"/>
              <w:jc w:val="left"/>
              <w:rPr>
                <w:rFonts w:ascii="Times New Roman" w:eastAsia="Calibri" w:hAnsi="Times New Roman"/>
                <w:sz w:val="22"/>
                <w:szCs w:val="28"/>
              </w:rPr>
            </w:pPr>
          </w:p>
        </w:tc>
        <w:tc>
          <w:tcPr>
            <w:tcW w:w="1741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70230FE8" w14:textId="77777777" w:rsidR="00333984" w:rsidRPr="00333984" w:rsidRDefault="00333984" w:rsidP="00FD57AD">
            <w:pPr>
              <w:spacing w:line="240" w:lineRule="auto"/>
              <w:jc w:val="center"/>
              <w:rPr>
                <w:rFonts w:ascii="Times New Roman" w:eastAsia="Calibri" w:hAnsi="Times New Roman"/>
                <w:sz w:val="22"/>
                <w:szCs w:val="28"/>
              </w:rPr>
            </w:pPr>
            <w:r w:rsidRPr="00333984">
              <w:rPr>
                <w:rFonts w:ascii="Times New Roman" w:eastAsia="Calibri" w:hAnsi="Times New Roman"/>
                <w:sz w:val="20"/>
                <w:szCs w:val="20"/>
              </w:rPr>
              <w:t>(Подпись, дата)</w:t>
            </w:r>
          </w:p>
        </w:tc>
        <w:tc>
          <w:tcPr>
            <w:tcW w:w="539" w:type="dxa"/>
            <w:tcBorders>
              <w:top w:val="nil"/>
              <w:left w:val="nil"/>
              <w:bottom w:val="nil"/>
              <w:right w:val="nil"/>
            </w:tcBorders>
          </w:tcPr>
          <w:p w14:paraId="0C262714" w14:textId="77777777" w:rsidR="00333984" w:rsidRPr="00333984" w:rsidRDefault="00333984" w:rsidP="00FD57AD">
            <w:pPr>
              <w:spacing w:line="240" w:lineRule="auto"/>
              <w:jc w:val="left"/>
              <w:rPr>
                <w:rFonts w:ascii="Times New Roman" w:eastAsia="Calibri" w:hAnsi="Times New Roman"/>
                <w:sz w:val="22"/>
                <w:szCs w:val="28"/>
              </w:rPr>
            </w:pPr>
          </w:p>
        </w:tc>
        <w:tc>
          <w:tcPr>
            <w:tcW w:w="2097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2EB5DE0B" w14:textId="77777777" w:rsidR="00333984" w:rsidRPr="00333984" w:rsidRDefault="00333984" w:rsidP="00FD57AD">
            <w:pPr>
              <w:spacing w:line="240" w:lineRule="auto"/>
              <w:jc w:val="center"/>
              <w:rPr>
                <w:rFonts w:ascii="Times New Roman" w:eastAsia="Calibri" w:hAnsi="Times New Roman"/>
                <w:sz w:val="22"/>
                <w:szCs w:val="28"/>
              </w:rPr>
            </w:pPr>
            <w:r w:rsidRPr="00333984">
              <w:rPr>
                <w:rFonts w:ascii="Times New Roman" w:eastAsia="Calibri" w:hAnsi="Times New Roman"/>
                <w:sz w:val="20"/>
                <w:szCs w:val="20"/>
              </w:rPr>
              <w:t>(И.О. Фамилия)</w:t>
            </w:r>
          </w:p>
        </w:tc>
      </w:tr>
      <w:tr w:rsidR="00FD57AD" w:rsidRPr="00333984" w14:paraId="478D736D" w14:textId="77777777" w:rsidTr="00DA5B42">
        <w:tc>
          <w:tcPr>
            <w:tcW w:w="4398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730949E" w14:textId="77777777" w:rsidR="00333984" w:rsidRPr="00333984" w:rsidRDefault="00333984" w:rsidP="00FD57AD">
            <w:pPr>
              <w:spacing w:line="240" w:lineRule="auto"/>
              <w:jc w:val="left"/>
              <w:rPr>
                <w:rFonts w:ascii="Times New Roman" w:eastAsia="Calibri" w:hAnsi="Times New Roman"/>
                <w:sz w:val="18"/>
                <w:szCs w:val="18"/>
              </w:rPr>
            </w:pPr>
            <w:r w:rsidRPr="00333984">
              <w:rPr>
                <w:rFonts w:ascii="Times New Roman" w:eastAsia="Calibri" w:hAnsi="Times New Roman"/>
                <w:sz w:val="22"/>
                <w:szCs w:val="28"/>
              </w:rPr>
              <w:t>Норм. контролер</w:t>
            </w:r>
          </w:p>
        </w:tc>
        <w:tc>
          <w:tcPr>
            <w:tcW w:w="637" w:type="dxa"/>
            <w:tcBorders>
              <w:top w:val="nil"/>
              <w:left w:val="nil"/>
              <w:bottom w:val="nil"/>
              <w:right w:val="nil"/>
            </w:tcBorders>
          </w:tcPr>
          <w:p w14:paraId="0DC24120" w14:textId="77777777" w:rsidR="00333984" w:rsidRPr="00333984" w:rsidRDefault="00333984" w:rsidP="00FD57AD">
            <w:pPr>
              <w:spacing w:line="480" w:lineRule="auto"/>
              <w:jc w:val="left"/>
              <w:rPr>
                <w:rFonts w:ascii="Times New Roman" w:eastAsia="Calibri" w:hAnsi="Times New Roman"/>
                <w:sz w:val="18"/>
                <w:szCs w:val="18"/>
              </w:rPr>
            </w:pPr>
          </w:p>
        </w:tc>
        <w:tc>
          <w:tcPr>
            <w:tcW w:w="1741" w:type="dxa"/>
            <w:tcBorders>
              <w:top w:val="nil"/>
              <w:left w:val="nil"/>
              <w:bottom w:val="nil"/>
              <w:right w:val="nil"/>
            </w:tcBorders>
          </w:tcPr>
          <w:p w14:paraId="7049264A" w14:textId="77777777" w:rsidR="00333984" w:rsidRPr="00333984" w:rsidRDefault="00333984" w:rsidP="00FD57AD">
            <w:pPr>
              <w:spacing w:line="480" w:lineRule="auto"/>
              <w:jc w:val="center"/>
              <w:rPr>
                <w:rFonts w:ascii="Times New Roman" w:eastAsia="Calibri" w:hAnsi="Times New Roman"/>
                <w:sz w:val="20"/>
                <w:szCs w:val="20"/>
              </w:rPr>
            </w:pPr>
          </w:p>
        </w:tc>
        <w:tc>
          <w:tcPr>
            <w:tcW w:w="539" w:type="dxa"/>
            <w:tcBorders>
              <w:top w:val="nil"/>
              <w:left w:val="nil"/>
              <w:bottom w:val="nil"/>
              <w:right w:val="nil"/>
            </w:tcBorders>
          </w:tcPr>
          <w:p w14:paraId="414ED187" w14:textId="77777777" w:rsidR="00333984" w:rsidRPr="00333984" w:rsidRDefault="00333984" w:rsidP="00FD57AD">
            <w:pPr>
              <w:spacing w:line="240" w:lineRule="auto"/>
              <w:jc w:val="center"/>
              <w:rPr>
                <w:rFonts w:ascii="Times New Roman" w:eastAsia="Calibri" w:hAnsi="Times New Roman"/>
                <w:sz w:val="20"/>
                <w:szCs w:val="20"/>
              </w:rPr>
            </w:pPr>
          </w:p>
        </w:tc>
        <w:tc>
          <w:tcPr>
            <w:tcW w:w="2097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7C91092" w14:textId="3F43CF95" w:rsidR="00333984" w:rsidRPr="00333984" w:rsidRDefault="00D21401" w:rsidP="00DA5B42">
            <w:pPr>
              <w:spacing w:line="240" w:lineRule="auto"/>
              <w:jc w:val="center"/>
              <w:rPr>
                <w:rFonts w:ascii="Times New Roman" w:eastAsia="Calibri" w:hAnsi="Times New Roman"/>
                <w:sz w:val="20"/>
                <w:szCs w:val="20"/>
              </w:rPr>
            </w:pPr>
            <w:r>
              <w:rPr>
                <w:rFonts w:ascii="Times New Roman" w:eastAsia="Calibri" w:hAnsi="Times New Roman"/>
                <w:sz w:val="22"/>
              </w:rPr>
              <w:t>Тихонов</w:t>
            </w:r>
            <w:r w:rsidR="00630886">
              <w:rPr>
                <w:rFonts w:ascii="Times New Roman" w:eastAsia="Calibri" w:hAnsi="Times New Roman"/>
                <w:sz w:val="22"/>
              </w:rPr>
              <w:t xml:space="preserve"> </w:t>
            </w:r>
            <w:r>
              <w:rPr>
                <w:rFonts w:ascii="Times New Roman" w:eastAsia="Calibri" w:hAnsi="Times New Roman"/>
                <w:sz w:val="22"/>
              </w:rPr>
              <w:t>Е</w:t>
            </w:r>
            <w:r w:rsidR="00630886">
              <w:rPr>
                <w:rFonts w:ascii="Times New Roman" w:eastAsia="Calibri" w:hAnsi="Times New Roman"/>
                <w:sz w:val="22"/>
              </w:rPr>
              <w:t>.</w:t>
            </w:r>
            <w:r>
              <w:rPr>
                <w:rFonts w:ascii="Times New Roman" w:eastAsia="Calibri" w:hAnsi="Times New Roman"/>
                <w:sz w:val="22"/>
              </w:rPr>
              <w:t>А</w:t>
            </w:r>
            <w:r w:rsidR="00630886">
              <w:rPr>
                <w:rFonts w:ascii="Times New Roman" w:eastAsia="Calibri" w:hAnsi="Times New Roman"/>
                <w:sz w:val="22"/>
              </w:rPr>
              <w:t>.</w:t>
            </w:r>
          </w:p>
        </w:tc>
      </w:tr>
      <w:tr w:rsidR="00FD57AD" w:rsidRPr="00333984" w14:paraId="200277E0" w14:textId="77777777" w:rsidTr="00EA2086">
        <w:tc>
          <w:tcPr>
            <w:tcW w:w="4398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1891F3E4" w14:textId="77777777" w:rsidR="00333984" w:rsidRPr="00333984" w:rsidRDefault="00333984" w:rsidP="00FD57AD">
            <w:pPr>
              <w:spacing w:line="240" w:lineRule="auto"/>
              <w:jc w:val="left"/>
              <w:rPr>
                <w:rFonts w:ascii="Times New Roman" w:eastAsia="Calibri" w:hAnsi="Times New Roman"/>
                <w:sz w:val="18"/>
                <w:szCs w:val="18"/>
              </w:rPr>
            </w:pPr>
          </w:p>
        </w:tc>
        <w:tc>
          <w:tcPr>
            <w:tcW w:w="637" w:type="dxa"/>
            <w:tcBorders>
              <w:top w:val="nil"/>
              <w:left w:val="nil"/>
              <w:bottom w:val="nil"/>
              <w:right w:val="nil"/>
            </w:tcBorders>
          </w:tcPr>
          <w:p w14:paraId="32463CC2" w14:textId="77777777" w:rsidR="00333984" w:rsidRPr="00333984" w:rsidRDefault="00333984" w:rsidP="00FD57AD">
            <w:pPr>
              <w:spacing w:line="480" w:lineRule="auto"/>
              <w:jc w:val="left"/>
              <w:rPr>
                <w:rFonts w:ascii="Times New Roman" w:eastAsia="Calibri" w:hAnsi="Times New Roman"/>
                <w:sz w:val="18"/>
                <w:szCs w:val="18"/>
              </w:rPr>
            </w:pPr>
          </w:p>
        </w:tc>
        <w:tc>
          <w:tcPr>
            <w:tcW w:w="1741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4B95AA87" w14:textId="77777777" w:rsidR="00333984" w:rsidRPr="00333984" w:rsidRDefault="00333984" w:rsidP="00FD57AD">
            <w:pPr>
              <w:spacing w:line="480" w:lineRule="auto"/>
              <w:jc w:val="center"/>
              <w:rPr>
                <w:rFonts w:ascii="Times New Roman" w:eastAsia="Calibri" w:hAnsi="Times New Roman"/>
                <w:sz w:val="20"/>
                <w:szCs w:val="20"/>
              </w:rPr>
            </w:pPr>
            <w:r w:rsidRPr="00333984">
              <w:rPr>
                <w:rFonts w:ascii="Times New Roman" w:eastAsia="Calibri" w:hAnsi="Times New Roman"/>
                <w:sz w:val="20"/>
                <w:szCs w:val="20"/>
              </w:rPr>
              <w:t>(Подпись, дата)</w:t>
            </w:r>
          </w:p>
        </w:tc>
        <w:tc>
          <w:tcPr>
            <w:tcW w:w="539" w:type="dxa"/>
            <w:tcBorders>
              <w:top w:val="nil"/>
              <w:left w:val="nil"/>
              <w:bottom w:val="nil"/>
              <w:right w:val="nil"/>
            </w:tcBorders>
          </w:tcPr>
          <w:p w14:paraId="47BBE4E5" w14:textId="77777777" w:rsidR="00333984" w:rsidRPr="00333984" w:rsidRDefault="00333984" w:rsidP="00FD57AD">
            <w:pPr>
              <w:spacing w:line="240" w:lineRule="auto"/>
              <w:jc w:val="center"/>
              <w:rPr>
                <w:rFonts w:ascii="Times New Roman" w:eastAsia="Calibri" w:hAnsi="Times New Roman"/>
                <w:sz w:val="20"/>
                <w:szCs w:val="20"/>
              </w:rPr>
            </w:pPr>
          </w:p>
        </w:tc>
        <w:tc>
          <w:tcPr>
            <w:tcW w:w="2097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0E48F598" w14:textId="77777777" w:rsidR="00333984" w:rsidRPr="00333984" w:rsidRDefault="00333984" w:rsidP="00FD57AD">
            <w:pPr>
              <w:spacing w:line="240" w:lineRule="auto"/>
              <w:jc w:val="center"/>
              <w:rPr>
                <w:rFonts w:ascii="Times New Roman" w:eastAsia="Calibri" w:hAnsi="Times New Roman"/>
                <w:sz w:val="20"/>
                <w:szCs w:val="20"/>
              </w:rPr>
            </w:pPr>
            <w:r w:rsidRPr="00333984">
              <w:rPr>
                <w:rFonts w:ascii="Times New Roman" w:eastAsia="Calibri" w:hAnsi="Times New Roman"/>
                <w:sz w:val="20"/>
                <w:szCs w:val="20"/>
              </w:rPr>
              <w:t>(И.О. Фамилия)</w:t>
            </w:r>
          </w:p>
        </w:tc>
      </w:tr>
      <w:tr w:rsidR="00821A39" w:rsidRPr="00333984" w14:paraId="2533ADCD" w14:textId="77777777" w:rsidTr="00EA2086">
        <w:tc>
          <w:tcPr>
            <w:tcW w:w="226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9BD93EF" w14:textId="77777777" w:rsidR="00333984" w:rsidRPr="00333984" w:rsidRDefault="00333984" w:rsidP="00FD57AD">
            <w:pPr>
              <w:spacing w:line="240" w:lineRule="auto"/>
              <w:jc w:val="left"/>
              <w:rPr>
                <w:rFonts w:ascii="Times New Roman" w:eastAsia="Calibri" w:hAnsi="Times New Roman"/>
                <w:sz w:val="22"/>
                <w:szCs w:val="28"/>
              </w:rPr>
            </w:pPr>
            <w:r w:rsidRPr="00333984">
              <w:rPr>
                <w:rFonts w:ascii="Times New Roman" w:eastAsia="Calibri" w:hAnsi="Times New Roman"/>
                <w:sz w:val="22"/>
                <w:szCs w:val="28"/>
              </w:rPr>
              <w:t>Ответственный за курсовое проектирование</w:t>
            </w:r>
          </w:p>
        </w:tc>
        <w:tc>
          <w:tcPr>
            <w:tcW w:w="2123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18E0FD36" w14:textId="77777777" w:rsidR="00333984" w:rsidRPr="00333984" w:rsidRDefault="00333984" w:rsidP="00FD57AD">
            <w:pPr>
              <w:spacing w:line="240" w:lineRule="auto"/>
              <w:jc w:val="center"/>
              <w:rPr>
                <w:rFonts w:ascii="Times New Roman" w:eastAsia="Calibri" w:hAnsi="Times New Roman"/>
                <w:sz w:val="22"/>
                <w:szCs w:val="28"/>
              </w:rPr>
            </w:pPr>
          </w:p>
        </w:tc>
        <w:tc>
          <w:tcPr>
            <w:tcW w:w="637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A5EBBBD" w14:textId="77777777" w:rsidR="00333984" w:rsidRPr="00333984" w:rsidRDefault="00333984" w:rsidP="00FD57AD">
            <w:pPr>
              <w:spacing w:line="240" w:lineRule="auto"/>
              <w:jc w:val="center"/>
              <w:rPr>
                <w:rFonts w:ascii="Times New Roman" w:eastAsia="Calibri" w:hAnsi="Times New Roman"/>
                <w:sz w:val="22"/>
                <w:szCs w:val="28"/>
              </w:rPr>
            </w:pPr>
          </w:p>
        </w:tc>
        <w:tc>
          <w:tcPr>
            <w:tcW w:w="1741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6F550132" w14:textId="77777777" w:rsidR="00333984" w:rsidRPr="00333984" w:rsidRDefault="00333984" w:rsidP="00FD57AD">
            <w:pPr>
              <w:spacing w:line="240" w:lineRule="auto"/>
              <w:jc w:val="center"/>
              <w:rPr>
                <w:rFonts w:ascii="Times New Roman" w:eastAsia="Calibri" w:hAnsi="Times New Roman"/>
                <w:sz w:val="22"/>
                <w:szCs w:val="28"/>
              </w:rPr>
            </w:pPr>
          </w:p>
        </w:tc>
        <w:tc>
          <w:tcPr>
            <w:tcW w:w="539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B1BDC91" w14:textId="77777777" w:rsidR="00333984" w:rsidRPr="00333984" w:rsidRDefault="00333984" w:rsidP="00FD57AD">
            <w:pPr>
              <w:spacing w:line="240" w:lineRule="auto"/>
              <w:jc w:val="center"/>
              <w:rPr>
                <w:rFonts w:ascii="Times New Roman" w:eastAsia="Calibri" w:hAnsi="Times New Roman"/>
                <w:sz w:val="22"/>
                <w:szCs w:val="28"/>
              </w:rPr>
            </w:pPr>
          </w:p>
        </w:tc>
        <w:tc>
          <w:tcPr>
            <w:tcW w:w="2097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66E974D3" w14:textId="77777777" w:rsidR="00333984" w:rsidRPr="00333984" w:rsidRDefault="00333984" w:rsidP="00FD57AD">
            <w:pPr>
              <w:spacing w:line="240" w:lineRule="auto"/>
              <w:jc w:val="center"/>
              <w:rPr>
                <w:rFonts w:ascii="Times New Roman" w:eastAsia="Calibri" w:hAnsi="Times New Roman"/>
                <w:sz w:val="22"/>
                <w:szCs w:val="28"/>
              </w:rPr>
            </w:pPr>
            <w:r w:rsidRPr="00333984">
              <w:rPr>
                <w:rFonts w:ascii="Times New Roman" w:eastAsia="Calibri" w:hAnsi="Times New Roman"/>
                <w:sz w:val="22"/>
                <w:szCs w:val="28"/>
              </w:rPr>
              <w:t>Холоденко В.Б.</w:t>
            </w:r>
          </w:p>
        </w:tc>
      </w:tr>
      <w:tr w:rsidR="00821A39" w:rsidRPr="00333984" w14:paraId="7C9BEEFA" w14:textId="77777777" w:rsidTr="00EA2086">
        <w:tc>
          <w:tcPr>
            <w:tcW w:w="2268" w:type="dxa"/>
            <w:tcBorders>
              <w:top w:val="nil"/>
              <w:left w:val="nil"/>
              <w:bottom w:val="nil"/>
              <w:right w:val="nil"/>
            </w:tcBorders>
          </w:tcPr>
          <w:p w14:paraId="4A9F6192" w14:textId="77777777" w:rsidR="00333984" w:rsidRPr="00333984" w:rsidRDefault="00333984" w:rsidP="00FD57AD">
            <w:pPr>
              <w:spacing w:line="240" w:lineRule="auto"/>
              <w:jc w:val="left"/>
              <w:rPr>
                <w:rFonts w:ascii="Times New Roman" w:eastAsia="Calibri" w:hAnsi="Times New Roman"/>
                <w:sz w:val="18"/>
                <w:szCs w:val="18"/>
              </w:rPr>
            </w:pPr>
          </w:p>
        </w:tc>
        <w:tc>
          <w:tcPr>
            <w:tcW w:w="2123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5F6EFE8C" w14:textId="77777777" w:rsidR="00333984" w:rsidRPr="00333984" w:rsidRDefault="00333984" w:rsidP="00FD57AD">
            <w:pPr>
              <w:spacing w:line="240" w:lineRule="auto"/>
              <w:jc w:val="left"/>
              <w:rPr>
                <w:rFonts w:ascii="Times New Roman" w:eastAsia="Calibri" w:hAnsi="Times New Roman"/>
                <w:sz w:val="20"/>
                <w:szCs w:val="20"/>
              </w:rPr>
            </w:pPr>
            <w:r w:rsidRPr="00333984">
              <w:rPr>
                <w:rFonts w:ascii="Times New Roman" w:eastAsia="Calibri" w:hAnsi="Times New Roman"/>
                <w:sz w:val="20"/>
                <w:szCs w:val="20"/>
              </w:rPr>
              <w:t>(Баллы за семестр)</w:t>
            </w:r>
          </w:p>
        </w:tc>
        <w:tc>
          <w:tcPr>
            <w:tcW w:w="637" w:type="dxa"/>
            <w:tcBorders>
              <w:top w:val="nil"/>
              <w:left w:val="nil"/>
              <w:bottom w:val="nil"/>
              <w:right w:val="nil"/>
            </w:tcBorders>
          </w:tcPr>
          <w:p w14:paraId="402818E7" w14:textId="77777777" w:rsidR="00333984" w:rsidRPr="00333984" w:rsidRDefault="00333984" w:rsidP="00FD57AD">
            <w:pPr>
              <w:spacing w:line="240" w:lineRule="auto"/>
              <w:jc w:val="left"/>
              <w:rPr>
                <w:rFonts w:ascii="Times New Roman" w:eastAsia="Calibri" w:hAnsi="Times New Roman"/>
                <w:sz w:val="18"/>
                <w:szCs w:val="18"/>
              </w:rPr>
            </w:pPr>
          </w:p>
        </w:tc>
        <w:tc>
          <w:tcPr>
            <w:tcW w:w="1741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5D5019CD" w14:textId="77777777" w:rsidR="00333984" w:rsidRPr="00333984" w:rsidRDefault="00333984" w:rsidP="00FD57AD">
            <w:pPr>
              <w:spacing w:line="240" w:lineRule="auto"/>
              <w:jc w:val="center"/>
              <w:rPr>
                <w:rFonts w:ascii="Times New Roman" w:eastAsia="Calibri" w:hAnsi="Times New Roman"/>
                <w:sz w:val="20"/>
                <w:szCs w:val="20"/>
              </w:rPr>
            </w:pPr>
            <w:r w:rsidRPr="00333984">
              <w:rPr>
                <w:rFonts w:ascii="Times New Roman" w:eastAsia="Calibri" w:hAnsi="Times New Roman"/>
                <w:sz w:val="20"/>
                <w:szCs w:val="20"/>
              </w:rPr>
              <w:t>(Подпись, дата)</w:t>
            </w:r>
          </w:p>
        </w:tc>
        <w:tc>
          <w:tcPr>
            <w:tcW w:w="539" w:type="dxa"/>
            <w:tcBorders>
              <w:top w:val="nil"/>
              <w:left w:val="nil"/>
              <w:bottom w:val="nil"/>
              <w:right w:val="nil"/>
            </w:tcBorders>
          </w:tcPr>
          <w:p w14:paraId="64FABD0A" w14:textId="77777777" w:rsidR="00333984" w:rsidRPr="00333984" w:rsidRDefault="00333984" w:rsidP="00FD57AD">
            <w:pPr>
              <w:spacing w:line="240" w:lineRule="auto"/>
              <w:jc w:val="center"/>
              <w:rPr>
                <w:rFonts w:ascii="Times New Roman" w:eastAsia="Calibri" w:hAnsi="Times New Roman"/>
                <w:sz w:val="20"/>
                <w:szCs w:val="20"/>
              </w:rPr>
            </w:pPr>
          </w:p>
        </w:tc>
        <w:tc>
          <w:tcPr>
            <w:tcW w:w="2097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0233143C" w14:textId="77777777" w:rsidR="00333984" w:rsidRPr="00333984" w:rsidRDefault="00333984" w:rsidP="00FD57AD">
            <w:pPr>
              <w:spacing w:line="240" w:lineRule="auto"/>
              <w:jc w:val="center"/>
              <w:rPr>
                <w:rFonts w:ascii="Times New Roman" w:eastAsia="Calibri" w:hAnsi="Times New Roman"/>
                <w:sz w:val="20"/>
                <w:szCs w:val="20"/>
              </w:rPr>
            </w:pPr>
            <w:r w:rsidRPr="00333984">
              <w:rPr>
                <w:rFonts w:ascii="Times New Roman" w:eastAsia="Calibri" w:hAnsi="Times New Roman"/>
                <w:sz w:val="20"/>
                <w:szCs w:val="20"/>
              </w:rPr>
              <w:t>(И.О. Фамилия)</w:t>
            </w:r>
          </w:p>
        </w:tc>
      </w:tr>
    </w:tbl>
    <w:p w14:paraId="70520A33" w14:textId="77777777" w:rsidR="00333984" w:rsidRPr="00FC5311" w:rsidRDefault="00333984" w:rsidP="00FC5311">
      <w:pPr>
        <w:spacing w:line="240" w:lineRule="auto"/>
        <w:rPr>
          <w:rFonts w:eastAsia="Calibri"/>
          <w:b/>
          <w:sz w:val="22"/>
          <w:szCs w:val="28"/>
        </w:rPr>
      </w:pPr>
    </w:p>
    <w:p w14:paraId="2CDA72C4" w14:textId="77777777" w:rsidR="009F7385" w:rsidRDefault="009F7385" w:rsidP="00B15068">
      <w:pPr>
        <w:spacing w:line="240" w:lineRule="auto"/>
        <w:jc w:val="center"/>
        <w:rPr>
          <w:b/>
          <w:sz w:val="22"/>
        </w:rPr>
      </w:pPr>
    </w:p>
    <w:p w14:paraId="2E49FE5E" w14:textId="77777777" w:rsidR="00856E98" w:rsidRDefault="00856E98" w:rsidP="00B15068">
      <w:pPr>
        <w:spacing w:line="240" w:lineRule="auto"/>
        <w:jc w:val="center"/>
        <w:rPr>
          <w:b/>
          <w:sz w:val="22"/>
        </w:rPr>
      </w:pPr>
    </w:p>
    <w:p w14:paraId="16756AA8" w14:textId="2A3E233C" w:rsidR="00B15068" w:rsidRPr="00F51520" w:rsidRDefault="00B15068" w:rsidP="00955494">
      <w:pPr>
        <w:spacing w:line="240" w:lineRule="auto"/>
        <w:ind w:left="567" w:right="283"/>
        <w:jc w:val="center"/>
        <w:rPr>
          <w:b/>
          <w:sz w:val="22"/>
        </w:rPr>
      </w:pPr>
      <w:r w:rsidRPr="00F51520">
        <w:rPr>
          <w:b/>
          <w:sz w:val="22"/>
        </w:rPr>
        <w:lastRenderedPageBreak/>
        <w:t>Министерство науки и высшего образования Российской Федерации</w:t>
      </w:r>
    </w:p>
    <w:p w14:paraId="31897A8F" w14:textId="77777777" w:rsidR="00B15068" w:rsidRPr="00F51520" w:rsidRDefault="00B15068" w:rsidP="00955494">
      <w:pPr>
        <w:spacing w:line="240" w:lineRule="auto"/>
        <w:ind w:left="567" w:right="283"/>
        <w:jc w:val="center"/>
        <w:rPr>
          <w:b/>
          <w:sz w:val="22"/>
        </w:rPr>
      </w:pPr>
      <w:r w:rsidRPr="00F51520">
        <w:rPr>
          <w:b/>
          <w:sz w:val="22"/>
        </w:rPr>
        <w:t xml:space="preserve">Федеральное государственное бюджетное образовательное учреждение </w:t>
      </w:r>
    </w:p>
    <w:p w14:paraId="022F9D64" w14:textId="77777777" w:rsidR="00B15068" w:rsidRPr="00F51520" w:rsidRDefault="00B15068" w:rsidP="00955494">
      <w:pPr>
        <w:spacing w:line="240" w:lineRule="auto"/>
        <w:ind w:left="567" w:right="283"/>
        <w:jc w:val="center"/>
        <w:rPr>
          <w:b/>
          <w:sz w:val="22"/>
        </w:rPr>
      </w:pPr>
      <w:r w:rsidRPr="00F51520">
        <w:rPr>
          <w:b/>
          <w:sz w:val="22"/>
        </w:rPr>
        <w:t>высшего образования</w:t>
      </w:r>
    </w:p>
    <w:p w14:paraId="77B5A5D8" w14:textId="77777777" w:rsidR="00B15068" w:rsidRPr="00F51520" w:rsidRDefault="00B15068" w:rsidP="00955494">
      <w:pPr>
        <w:spacing w:line="240" w:lineRule="auto"/>
        <w:ind w:left="567" w:right="283"/>
        <w:jc w:val="center"/>
        <w:rPr>
          <w:b/>
          <w:sz w:val="22"/>
        </w:rPr>
      </w:pPr>
      <w:r w:rsidRPr="00F51520">
        <w:rPr>
          <w:b/>
          <w:sz w:val="22"/>
        </w:rPr>
        <w:t>«Московский государственный технический университет имени Н.Э. Баумана</w:t>
      </w:r>
    </w:p>
    <w:p w14:paraId="0EA8493C" w14:textId="77777777" w:rsidR="00B15068" w:rsidRPr="00F51520" w:rsidRDefault="00B15068" w:rsidP="00955494">
      <w:pPr>
        <w:spacing w:line="240" w:lineRule="auto"/>
        <w:ind w:left="567" w:right="283"/>
        <w:jc w:val="center"/>
        <w:rPr>
          <w:b/>
          <w:sz w:val="22"/>
        </w:rPr>
      </w:pPr>
      <w:r w:rsidRPr="00F51520">
        <w:rPr>
          <w:b/>
          <w:sz w:val="22"/>
        </w:rPr>
        <w:t>(национальный исследовательский университет)»</w:t>
      </w:r>
    </w:p>
    <w:p w14:paraId="690E2D47" w14:textId="77777777" w:rsidR="00B15068" w:rsidRDefault="00B15068" w:rsidP="00955494">
      <w:pPr>
        <w:spacing w:line="240" w:lineRule="auto"/>
        <w:ind w:left="567" w:right="283"/>
        <w:jc w:val="center"/>
        <w:rPr>
          <w:b/>
          <w:sz w:val="22"/>
        </w:rPr>
      </w:pPr>
      <w:r w:rsidRPr="00F51520">
        <w:rPr>
          <w:b/>
          <w:sz w:val="22"/>
        </w:rPr>
        <w:t>(МГТУ им. Н.Э. Баумана)</w:t>
      </w:r>
    </w:p>
    <w:p w14:paraId="5FEBFC9E" w14:textId="77777777" w:rsidR="00B15068" w:rsidRPr="00440E2A" w:rsidRDefault="00B15068" w:rsidP="00955494">
      <w:pPr>
        <w:pBdr>
          <w:bottom w:val="thinThickSmallGap" w:sz="24" w:space="1" w:color="auto"/>
        </w:pBdr>
        <w:spacing w:line="240" w:lineRule="auto"/>
        <w:ind w:left="567" w:right="283"/>
        <w:jc w:val="center"/>
        <w:rPr>
          <w:b/>
          <w:sz w:val="10"/>
        </w:rPr>
      </w:pPr>
    </w:p>
    <w:tbl>
      <w:tblPr>
        <w:tblW w:w="5021" w:type="dxa"/>
        <w:tblInd w:w="5245" w:type="dxa"/>
        <w:tblLayout w:type="fixed"/>
        <w:tblLook w:val="04A0" w:firstRow="1" w:lastRow="0" w:firstColumn="1" w:lastColumn="0" w:noHBand="0" w:noVBand="1"/>
      </w:tblPr>
      <w:tblGrid>
        <w:gridCol w:w="2390"/>
        <w:gridCol w:w="283"/>
        <w:gridCol w:w="567"/>
        <w:gridCol w:w="1781"/>
      </w:tblGrid>
      <w:tr w:rsidR="00B15068" w:rsidRPr="008E6E8B" w14:paraId="75C762A2" w14:textId="77777777" w:rsidTr="00A577F0">
        <w:tc>
          <w:tcPr>
            <w:tcW w:w="5021" w:type="dxa"/>
            <w:gridSpan w:val="4"/>
            <w:hideMark/>
          </w:tcPr>
          <w:p w14:paraId="7B4734F4" w14:textId="77777777" w:rsidR="00B15068" w:rsidRPr="008E6E8B" w:rsidRDefault="00B15068" w:rsidP="00EA2086">
            <w:pPr>
              <w:suppressAutoHyphens/>
              <w:jc w:val="center"/>
              <w:rPr>
                <w:rFonts w:eastAsia="Calibri"/>
                <w:caps/>
                <w:sz w:val="24"/>
                <w:szCs w:val="24"/>
                <w:lang w:eastAsia="ar-SA"/>
              </w:rPr>
            </w:pPr>
            <w:r w:rsidRPr="008E6E8B">
              <w:rPr>
                <w:rFonts w:eastAsia="Calibri"/>
                <w:caps/>
                <w:sz w:val="24"/>
                <w:szCs w:val="24"/>
                <w:lang w:eastAsia="ar-SA"/>
              </w:rPr>
              <w:t>Утверждаю</w:t>
            </w:r>
          </w:p>
        </w:tc>
      </w:tr>
      <w:tr w:rsidR="00B15068" w:rsidRPr="00780DF7" w14:paraId="49043F1C" w14:textId="77777777" w:rsidTr="00A577F0">
        <w:trPr>
          <w:trHeight w:val="294"/>
        </w:trPr>
        <w:tc>
          <w:tcPr>
            <w:tcW w:w="5021" w:type="dxa"/>
            <w:gridSpan w:val="4"/>
          </w:tcPr>
          <w:p w14:paraId="7D1FD390" w14:textId="77777777" w:rsidR="00B15068" w:rsidRPr="00780DF7" w:rsidRDefault="00B15068" w:rsidP="00EA2086">
            <w:pPr>
              <w:suppressAutoHyphens/>
              <w:spacing w:line="240" w:lineRule="auto"/>
              <w:rPr>
                <w:rFonts w:eastAsia="Calibri"/>
                <w:lang w:eastAsia="ar-SA"/>
              </w:rPr>
            </w:pPr>
          </w:p>
        </w:tc>
      </w:tr>
      <w:tr w:rsidR="00B15068" w:rsidRPr="008E6E8B" w14:paraId="5C22F8CD" w14:textId="77777777" w:rsidTr="00A577F0">
        <w:sdt>
          <w:sdtPr>
            <w:rPr>
              <w:sz w:val="24"/>
              <w:szCs w:val="24"/>
            </w:rPr>
            <w:alias w:val="Должность"/>
            <w:tag w:val="Должность"/>
            <w:id w:val="1712616332"/>
            <w:placeholder>
              <w:docPart w:val="C12A8F37A72644509363305BCE5E2603"/>
            </w:placeholder>
            <w:text/>
          </w:sdtPr>
          <w:sdtContent>
            <w:tc>
              <w:tcPr>
                <w:tcW w:w="3240" w:type="dxa"/>
                <w:gridSpan w:val="3"/>
                <w:hideMark/>
              </w:tcPr>
              <w:p w14:paraId="42F6027E" w14:textId="77777777" w:rsidR="00B15068" w:rsidRPr="008E6E8B" w:rsidRDefault="00382419" w:rsidP="00EA2086">
                <w:pPr>
                  <w:suppressAutoHyphens/>
                  <w:spacing w:line="240" w:lineRule="auto"/>
                  <w:jc w:val="center"/>
                  <w:rPr>
                    <w:rFonts w:eastAsia="Calibri"/>
                    <w:sz w:val="24"/>
                    <w:szCs w:val="24"/>
                    <w:lang w:eastAsia="ar-SA"/>
                  </w:rPr>
                </w:pPr>
                <w:r>
                  <w:rPr>
                    <w:sz w:val="24"/>
                    <w:szCs w:val="24"/>
                  </w:rPr>
                  <w:t>Заведующий кафедрой</w:t>
                </w:r>
              </w:p>
            </w:tc>
          </w:sdtContent>
        </w:sdt>
        <w:tc>
          <w:tcPr>
            <w:tcW w:w="1781" w:type="dxa"/>
            <w:tcBorders>
              <w:bottom w:val="single" w:sz="4" w:space="0" w:color="auto"/>
            </w:tcBorders>
          </w:tcPr>
          <w:p w14:paraId="72CA7622" w14:textId="77777777" w:rsidR="00B15068" w:rsidRPr="008E6E8B" w:rsidRDefault="00B15068" w:rsidP="00EA2086">
            <w:pPr>
              <w:suppressAutoHyphens/>
              <w:spacing w:line="240" w:lineRule="auto"/>
              <w:jc w:val="center"/>
              <w:rPr>
                <w:rFonts w:eastAsia="Calibri"/>
                <w:sz w:val="24"/>
                <w:szCs w:val="24"/>
                <w:lang w:eastAsia="ar-SA"/>
              </w:rPr>
            </w:pPr>
            <w:r>
              <w:rPr>
                <w:rFonts w:eastAsia="Calibri"/>
                <w:sz w:val="24"/>
                <w:szCs w:val="24"/>
                <w:lang w:eastAsia="ar-SA"/>
              </w:rPr>
              <w:t>СМ9</w:t>
            </w:r>
          </w:p>
        </w:tc>
      </w:tr>
      <w:tr w:rsidR="00B15068" w:rsidRPr="008E6E8B" w14:paraId="23BCCC59" w14:textId="77777777" w:rsidTr="00A577F0">
        <w:tc>
          <w:tcPr>
            <w:tcW w:w="3240" w:type="dxa"/>
            <w:gridSpan w:val="3"/>
          </w:tcPr>
          <w:p w14:paraId="44AFB374" w14:textId="77777777" w:rsidR="00B15068" w:rsidRPr="008E6E8B" w:rsidRDefault="00B15068" w:rsidP="00EA2086">
            <w:pPr>
              <w:suppressAutoHyphens/>
              <w:spacing w:line="240" w:lineRule="auto"/>
              <w:jc w:val="center"/>
              <w:rPr>
                <w:rFonts w:eastAsia="Calibri"/>
                <w:sz w:val="20"/>
                <w:szCs w:val="20"/>
                <w:lang w:eastAsia="ar-SA"/>
              </w:rPr>
            </w:pPr>
          </w:p>
        </w:tc>
        <w:tc>
          <w:tcPr>
            <w:tcW w:w="1781" w:type="dxa"/>
            <w:tcBorders>
              <w:top w:val="single" w:sz="4" w:space="0" w:color="auto"/>
            </w:tcBorders>
          </w:tcPr>
          <w:p w14:paraId="238440F5" w14:textId="77777777" w:rsidR="00B15068" w:rsidRPr="008E6E8B" w:rsidRDefault="00B15068" w:rsidP="00EA2086">
            <w:pPr>
              <w:suppressAutoHyphens/>
              <w:spacing w:line="240" w:lineRule="auto"/>
              <w:jc w:val="center"/>
              <w:rPr>
                <w:rFonts w:eastAsia="Calibri"/>
                <w:sz w:val="20"/>
                <w:szCs w:val="20"/>
                <w:lang w:eastAsia="ar-SA"/>
              </w:rPr>
            </w:pPr>
            <w:r w:rsidRPr="008E6E8B">
              <w:rPr>
                <w:rFonts w:eastAsia="Calibri"/>
                <w:sz w:val="20"/>
                <w:szCs w:val="20"/>
                <w:lang w:eastAsia="ar-SA"/>
              </w:rPr>
              <w:t>(индекс)</w:t>
            </w:r>
          </w:p>
        </w:tc>
      </w:tr>
      <w:tr w:rsidR="00B15068" w:rsidRPr="008E6E8B" w14:paraId="7ECF3CE6" w14:textId="77777777" w:rsidTr="00A577F0">
        <w:trPr>
          <w:trHeight w:val="263"/>
        </w:trPr>
        <w:tc>
          <w:tcPr>
            <w:tcW w:w="2673" w:type="dxa"/>
            <w:gridSpan w:val="2"/>
          </w:tcPr>
          <w:p w14:paraId="1CF847E7" w14:textId="77777777" w:rsidR="00B15068" w:rsidRPr="008E6E8B" w:rsidRDefault="00B15068" w:rsidP="00EA2086">
            <w:pPr>
              <w:suppressAutoHyphens/>
              <w:spacing w:line="240" w:lineRule="auto"/>
              <w:jc w:val="center"/>
              <w:rPr>
                <w:rFonts w:eastAsia="Calibri"/>
                <w:sz w:val="24"/>
                <w:szCs w:val="24"/>
                <w:lang w:eastAsia="ar-SA"/>
              </w:rPr>
            </w:pPr>
          </w:p>
        </w:tc>
        <w:tc>
          <w:tcPr>
            <w:tcW w:w="2348" w:type="dxa"/>
            <w:gridSpan w:val="2"/>
            <w:tcBorders>
              <w:bottom w:val="single" w:sz="4" w:space="0" w:color="auto"/>
            </w:tcBorders>
          </w:tcPr>
          <w:p w14:paraId="7BEB2D06" w14:textId="77777777" w:rsidR="00B15068" w:rsidRDefault="00B15068" w:rsidP="00EA2086">
            <w:pPr>
              <w:suppressAutoHyphens/>
              <w:spacing w:line="240" w:lineRule="auto"/>
              <w:jc w:val="center"/>
              <w:rPr>
                <w:rFonts w:eastAsia="Calibri"/>
                <w:sz w:val="24"/>
                <w:szCs w:val="24"/>
                <w:lang w:eastAsia="ar-SA"/>
              </w:rPr>
            </w:pPr>
          </w:p>
          <w:p w14:paraId="082B43A8" w14:textId="77777777" w:rsidR="00B15068" w:rsidRPr="008E6E8B" w:rsidRDefault="00B15068" w:rsidP="00EA2086">
            <w:pPr>
              <w:suppressAutoHyphens/>
              <w:spacing w:line="240" w:lineRule="auto"/>
              <w:jc w:val="center"/>
              <w:rPr>
                <w:rFonts w:eastAsia="Calibri"/>
                <w:sz w:val="24"/>
                <w:szCs w:val="24"/>
                <w:lang w:eastAsia="ar-SA"/>
              </w:rPr>
            </w:pPr>
            <w:proofErr w:type="spellStart"/>
            <w:r>
              <w:rPr>
                <w:rFonts w:eastAsia="Calibri"/>
                <w:sz w:val="24"/>
                <w:szCs w:val="24"/>
                <w:lang w:eastAsia="ar-SA"/>
              </w:rPr>
              <w:t>Бяков</w:t>
            </w:r>
            <w:proofErr w:type="spellEnd"/>
            <w:r>
              <w:rPr>
                <w:rFonts w:eastAsia="Calibri"/>
                <w:sz w:val="24"/>
                <w:szCs w:val="24"/>
                <w:lang w:eastAsia="ar-SA"/>
              </w:rPr>
              <w:t xml:space="preserve"> К.Е.</w:t>
            </w:r>
          </w:p>
        </w:tc>
      </w:tr>
      <w:tr w:rsidR="00B15068" w:rsidRPr="008E6E8B" w14:paraId="21E2340D" w14:textId="77777777" w:rsidTr="00A577F0">
        <w:tc>
          <w:tcPr>
            <w:tcW w:w="2390" w:type="dxa"/>
            <w:tcBorders>
              <w:top w:val="single" w:sz="4" w:space="0" w:color="auto"/>
            </w:tcBorders>
          </w:tcPr>
          <w:p w14:paraId="6F603E96" w14:textId="77777777" w:rsidR="00B15068" w:rsidRPr="008E6E8B" w:rsidRDefault="00B15068" w:rsidP="00EA2086">
            <w:pPr>
              <w:suppressAutoHyphens/>
              <w:spacing w:line="240" w:lineRule="auto"/>
              <w:jc w:val="center"/>
              <w:rPr>
                <w:rFonts w:eastAsia="Calibri"/>
                <w:sz w:val="20"/>
                <w:szCs w:val="20"/>
                <w:lang w:eastAsia="ar-SA"/>
              </w:rPr>
            </w:pPr>
            <w:r w:rsidRPr="00780DF7">
              <w:rPr>
                <w:rFonts w:eastAsia="Calibri"/>
                <w:sz w:val="20"/>
                <w:szCs w:val="20"/>
                <w:lang w:eastAsia="ar-SA"/>
              </w:rPr>
              <w:t>(подпись)</w:t>
            </w:r>
          </w:p>
        </w:tc>
        <w:tc>
          <w:tcPr>
            <w:tcW w:w="283" w:type="dxa"/>
          </w:tcPr>
          <w:p w14:paraId="5A4DE438" w14:textId="77777777" w:rsidR="00B15068" w:rsidRPr="008E6E8B" w:rsidRDefault="00B15068" w:rsidP="00EA2086">
            <w:pPr>
              <w:suppressAutoHyphens/>
              <w:spacing w:line="240" w:lineRule="auto"/>
              <w:jc w:val="center"/>
              <w:rPr>
                <w:rFonts w:eastAsia="Calibri"/>
                <w:sz w:val="20"/>
                <w:szCs w:val="20"/>
                <w:lang w:eastAsia="ar-SA"/>
              </w:rPr>
            </w:pPr>
          </w:p>
        </w:tc>
        <w:tc>
          <w:tcPr>
            <w:tcW w:w="2348" w:type="dxa"/>
            <w:gridSpan w:val="2"/>
            <w:tcBorders>
              <w:top w:val="single" w:sz="4" w:space="0" w:color="auto"/>
            </w:tcBorders>
            <w:vAlign w:val="bottom"/>
            <w:hideMark/>
          </w:tcPr>
          <w:p w14:paraId="79392F8D" w14:textId="77777777" w:rsidR="00B15068" w:rsidRPr="008E6E8B" w:rsidRDefault="00B15068" w:rsidP="00EA2086">
            <w:pPr>
              <w:suppressAutoHyphens/>
              <w:spacing w:line="240" w:lineRule="auto"/>
              <w:jc w:val="center"/>
              <w:rPr>
                <w:sz w:val="20"/>
                <w:szCs w:val="20"/>
                <w:lang w:eastAsia="ar-SA"/>
              </w:rPr>
            </w:pPr>
            <w:r>
              <w:rPr>
                <w:sz w:val="20"/>
                <w:szCs w:val="20"/>
                <w:lang w:eastAsia="ar-SA"/>
              </w:rPr>
              <w:t>(И.О. Фамилия)</w:t>
            </w:r>
          </w:p>
        </w:tc>
      </w:tr>
      <w:tr w:rsidR="00B15068" w:rsidRPr="00405016" w14:paraId="2EB321FD" w14:textId="77777777" w:rsidTr="00A577F0">
        <w:tc>
          <w:tcPr>
            <w:tcW w:w="2673" w:type="dxa"/>
            <w:gridSpan w:val="2"/>
            <w:hideMark/>
          </w:tcPr>
          <w:p w14:paraId="7DF3AC10" w14:textId="77777777" w:rsidR="00B15068" w:rsidRPr="00780DF7" w:rsidRDefault="00B15068" w:rsidP="00EA2086">
            <w:pPr>
              <w:suppressAutoHyphens/>
              <w:spacing w:line="240" w:lineRule="auto"/>
              <w:jc w:val="center"/>
              <w:rPr>
                <w:rFonts w:eastAsia="Calibri"/>
                <w:sz w:val="20"/>
                <w:szCs w:val="20"/>
                <w:lang w:eastAsia="ar-SA"/>
              </w:rPr>
            </w:pPr>
          </w:p>
        </w:tc>
        <w:tc>
          <w:tcPr>
            <w:tcW w:w="2348" w:type="dxa"/>
            <w:gridSpan w:val="2"/>
            <w:tcBorders>
              <w:bottom w:val="single" w:sz="4" w:space="0" w:color="auto"/>
            </w:tcBorders>
          </w:tcPr>
          <w:p w14:paraId="081CDDBF" w14:textId="77777777" w:rsidR="00B15068" w:rsidRDefault="00B15068" w:rsidP="00EA2086">
            <w:pPr>
              <w:suppressAutoHyphens/>
              <w:spacing w:line="240" w:lineRule="auto"/>
              <w:rPr>
                <w:rFonts w:eastAsia="Calibri"/>
                <w:lang w:eastAsia="ar-SA"/>
              </w:rPr>
            </w:pPr>
          </w:p>
          <w:p w14:paraId="5673ACA5" w14:textId="77777777" w:rsidR="00B15068" w:rsidRPr="00405016" w:rsidRDefault="00B15068" w:rsidP="00EA2086">
            <w:pPr>
              <w:suppressAutoHyphens/>
              <w:spacing w:line="240" w:lineRule="auto"/>
              <w:rPr>
                <w:rFonts w:eastAsia="Calibri"/>
                <w:lang w:eastAsia="ar-SA"/>
              </w:rPr>
            </w:pPr>
          </w:p>
        </w:tc>
      </w:tr>
      <w:tr w:rsidR="00B15068" w:rsidRPr="00780DF7" w14:paraId="2748EBC8" w14:textId="77777777" w:rsidTr="00A577F0">
        <w:tc>
          <w:tcPr>
            <w:tcW w:w="2673" w:type="dxa"/>
            <w:gridSpan w:val="2"/>
          </w:tcPr>
          <w:p w14:paraId="292BBDE7" w14:textId="77777777" w:rsidR="00B15068" w:rsidRPr="00780DF7" w:rsidRDefault="00B15068" w:rsidP="00EA2086">
            <w:pPr>
              <w:suppressAutoHyphens/>
              <w:spacing w:line="240" w:lineRule="auto"/>
              <w:jc w:val="center"/>
              <w:rPr>
                <w:rFonts w:eastAsia="Calibri"/>
                <w:sz w:val="20"/>
                <w:szCs w:val="20"/>
                <w:lang w:eastAsia="ar-SA"/>
              </w:rPr>
            </w:pPr>
          </w:p>
        </w:tc>
        <w:tc>
          <w:tcPr>
            <w:tcW w:w="2348" w:type="dxa"/>
            <w:gridSpan w:val="2"/>
            <w:tcBorders>
              <w:top w:val="single" w:sz="4" w:space="0" w:color="auto"/>
            </w:tcBorders>
          </w:tcPr>
          <w:p w14:paraId="0E211C57" w14:textId="77777777" w:rsidR="00B15068" w:rsidRPr="00780DF7" w:rsidRDefault="00B15068" w:rsidP="00EA2086">
            <w:pPr>
              <w:suppressAutoHyphens/>
              <w:spacing w:line="240" w:lineRule="auto"/>
              <w:jc w:val="center"/>
              <w:rPr>
                <w:rFonts w:eastAsia="Calibri"/>
                <w:sz w:val="24"/>
                <w:szCs w:val="24"/>
                <w:lang w:eastAsia="ar-SA"/>
              </w:rPr>
            </w:pPr>
            <w:r w:rsidRPr="00780DF7">
              <w:rPr>
                <w:rFonts w:eastAsia="Calibri"/>
                <w:sz w:val="20"/>
                <w:szCs w:val="20"/>
                <w:lang w:eastAsia="ar-SA"/>
              </w:rPr>
              <w:t>(</w:t>
            </w:r>
            <w:r>
              <w:rPr>
                <w:rFonts w:eastAsia="Calibri"/>
                <w:sz w:val="20"/>
                <w:szCs w:val="20"/>
                <w:lang w:eastAsia="ar-SA"/>
              </w:rPr>
              <w:t>дата</w:t>
            </w:r>
            <w:r w:rsidRPr="00780DF7">
              <w:rPr>
                <w:rFonts w:eastAsia="Calibri"/>
                <w:sz w:val="20"/>
                <w:szCs w:val="20"/>
                <w:lang w:eastAsia="ar-SA"/>
              </w:rPr>
              <w:t>)</w:t>
            </w:r>
          </w:p>
        </w:tc>
      </w:tr>
    </w:tbl>
    <w:p w14:paraId="338A17A5" w14:textId="77777777" w:rsidR="00B15068" w:rsidRPr="004F75E4" w:rsidRDefault="00B15068" w:rsidP="00B15068">
      <w:pPr>
        <w:spacing w:line="240" w:lineRule="auto"/>
        <w:jc w:val="center"/>
        <w:rPr>
          <w:b/>
          <w:sz w:val="36"/>
        </w:rPr>
      </w:pPr>
      <w:r w:rsidRPr="004F75E4">
        <w:rPr>
          <w:b/>
          <w:spacing w:val="100"/>
          <w:sz w:val="36"/>
        </w:rPr>
        <w:t>ЗАДАНИЕ</w:t>
      </w:r>
    </w:p>
    <w:p w14:paraId="53B9F36D" w14:textId="77777777" w:rsidR="00B15068" w:rsidRPr="004F75E4" w:rsidRDefault="00B15068" w:rsidP="00B15068">
      <w:pPr>
        <w:spacing w:line="240" w:lineRule="auto"/>
        <w:jc w:val="center"/>
        <w:rPr>
          <w:b/>
          <w:sz w:val="32"/>
        </w:rPr>
      </w:pPr>
      <w:r w:rsidRPr="004F75E4">
        <w:rPr>
          <w:b/>
          <w:sz w:val="32"/>
        </w:rPr>
        <w:t>на выполнение курсово</w:t>
      </w:r>
      <w:r>
        <w:rPr>
          <w:b/>
          <w:sz w:val="32"/>
        </w:rPr>
        <w:t>го</w:t>
      </w:r>
      <w:r w:rsidRPr="004F75E4">
        <w:rPr>
          <w:b/>
          <w:sz w:val="32"/>
        </w:rPr>
        <w:t xml:space="preserve"> </w:t>
      </w:r>
      <w:r>
        <w:rPr>
          <w:b/>
          <w:sz w:val="32"/>
        </w:rPr>
        <w:t>проекта</w:t>
      </w:r>
    </w:p>
    <w:p w14:paraId="1FBC7850" w14:textId="77777777" w:rsidR="00B15068" w:rsidRPr="004F75E4" w:rsidRDefault="00B15068" w:rsidP="00B15068">
      <w:pPr>
        <w:rPr>
          <w:sz w:val="14"/>
        </w:rPr>
      </w:pPr>
    </w:p>
    <w:tbl>
      <w:tblPr>
        <w:tblStyle w:val="af2"/>
        <w:tblW w:w="9349" w:type="dxa"/>
        <w:tblInd w:w="56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134"/>
        <w:gridCol w:w="709"/>
        <w:gridCol w:w="709"/>
        <w:gridCol w:w="567"/>
        <w:gridCol w:w="425"/>
        <w:gridCol w:w="5805"/>
      </w:tblGrid>
      <w:tr w:rsidR="00B15068" w:rsidRPr="004F75E4" w14:paraId="6226E0DB" w14:textId="77777777" w:rsidTr="008E0BDD">
        <w:tc>
          <w:tcPr>
            <w:tcW w:w="1843" w:type="dxa"/>
            <w:gridSpan w:val="2"/>
          </w:tcPr>
          <w:p w14:paraId="1C605521" w14:textId="77777777" w:rsidR="00B15068" w:rsidRPr="00DA097B" w:rsidRDefault="00B15068" w:rsidP="00EA2086">
            <w:pPr>
              <w:spacing w:line="240" w:lineRule="auto"/>
              <w:rPr>
                <w:sz w:val="22"/>
              </w:rPr>
            </w:pPr>
            <w:r w:rsidRPr="00DA097B">
              <w:rPr>
                <w:sz w:val="22"/>
              </w:rPr>
              <w:t>по дисциплине</w:t>
            </w:r>
          </w:p>
        </w:tc>
        <w:tc>
          <w:tcPr>
            <w:tcW w:w="7506" w:type="dxa"/>
            <w:gridSpan w:val="4"/>
            <w:tcBorders>
              <w:bottom w:val="single" w:sz="4" w:space="0" w:color="auto"/>
            </w:tcBorders>
          </w:tcPr>
          <w:p w14:paraId="36AE9214" w14:textId="77777777" w:rsidR="00B15068" w:rsidRPr="00DA097B" w:rsidRDefault="00B15068" w:rsidP="00EA2086">
            <w:pPr>
              <w:spacing w:line="240" w:lineRule="auto"/>
              <w:rPr>
                <w:sz w:val="22"/>
              </w:rPr>
            </w:pPr>
          </w:p>
        </w:tc>
      </w:tr>
      <w:tr w:rsidR="00B15068" w:rsidRPr="004F75E4" w14:paraId="32AC5D0C" w14:textId="77777777" w:rsidTr="008E0BDD">
        <w:tc>
          <w:tcPr>
            <w:tcW w:w="1843" w:type="dxa"/>
            <w:gridSpan w:val="2"/>
          </w:tcPr>
          <w:p w14:paraId="088D185D" w14:textId="77777777" w:rsidR="00B15068" w:rsidRPr="00DA097B" w:rsidRDefault="00B15068" w:rsidP="00EA2086">
            <w:pPr>
              <w:spacing w:line="240" w:lineRule="auto"/>
              <w:rPr>
                <w:sz w:val="22"/>
              </w:rPr>
            </w:pPr>
            <w:r w:rsidRPr="00DA097B">
              <w:rPr>
                <w:sz w:val="22"/>
              </w:rPr>
              <w:t>Студент группы</w:t>
            </w:r>
          </w:p>
        </w:tc>
        <w:tc>
          <w:tcPr>
            <w:tcW w:w="7506" w:type="dxa"/>
            <w:gridSpan w:val="4"/>
            <w:tcBorders>
              <w:top w:val="single" w:sz="4" w:space="0" w:color="auto"/>
              <w:bottom w:val="single" w:sz="4" w:space="0" w:color="auto"/>
            </w:tcBorders>
          </w:tcPr>
          <w:p w14:paraId="27EC635B" w14:textId="676209F2" w:rsidR="00B15068" w:rsidRPr="001D7ACF" w:rsidRDefault="00B15068" w:rsidP="00EA2086">
            <w:pPr>
              <w:spacing w:line="240" w:lineRule="auto"/>
              <w:rPr>
                <w:sz w:val="22"/>
                <w:lang w:val="en-US"/>
              </w:rPr>
            </w:pPr>
            <w:r>
              <w:rPr>
                <w:sz w:val="22"/>
              </w:rPr>
              <w:t>СМ9-</w:t>
            </w:r>
            <w:r w:rsidR="001F3726">
              <w:rPr>
                <w:sz w:val="22"/>
              </w:rPr>
              <w:t>1</w:t>
            </w:r>
            <w:r w:rsidR="00D21401">
              <w:rPr>
                <w:sz w:val="22"/>
              </w:rPr>
              <w:t>02</w:t>
            </w:r>
          </w:p>
        </w:tc>
      </w:tr>
      <w:tr w:rsidR="00B15068" w:rsidRPr="004F75E4" w14:paraId="6EBDA13F" w14:textId="77777777" w:rsidTr="008E0BDD">
        <w:tc>
          <w:tcPr>
            <w:tcW w:w="1843" w:type="dxa"/>
            <w:gridSpan w:val="2"/>
          </w:tcPr>
          <w:p w14:paraId="197A57AC" w14:textId="77777777" w:rsidR="00B15068" w:rsidRPr="00DA097B" w:rsidRDefault="00B15068" w:rsidP="00EA2086">
            <w:pPr>
              <w:spacing w:line="240" w:lineRule="auto"/>
              <w:rPr>
                <w:sz w:val="22"/>
              </w:rPr>
            </w:pPr>
          </w:p>
        </w:tc>
        <w:tc>
          <w:tcPr>
            <w:tcW w:w="7506" w:type="dxa"/>
            <w:gridSpan w:val="4"/>
            <w:tcBorders>
              <w:top w:val="single" w:sz="4" w:space="0" w:color="auto"/>
            </w:tcBorders>
          </w:tcPr>
          <w:p w14:paraId="058231D0" w14:textId="77777777" w:rsidR="00B15068" w:rsidRPr="00DA097B" w:rsidRDefault="00B15068" w:rsidP="00EA2086">
            <w:pPr>
              <w:spacing w:line="240" w:lineRule="auto"/>
              <w:jc w:val="center"/>
              <w:rPr>
                <w:sz w:val="22"/>
              </w:rPr>
            </w:pPr>
            <w:r w:rsidRPr="00DA097B">
              <w:rPr>
                <w:sz w:val="22"/>
              </w:rPr>
              <w:t>(Фамилия, имя, отчество)</w:t>
            </w:r>
          </w:p>
        </w:tc>
      </w:tr>
      <w:tr w:rsidR="00B15068" w:rsidRPr="004F75E4" w14:paraId="17A00A6B" w14:textId="77777777" w:rsidTr="008E0BDD">
        <w:tc>
          <w:tcPr>
            <w:tcW w:w="2552" w:type="dxa"/>
            <w:gridSpan w:val="3"/>
          </w:tcPr>
          <w:p w14:paraId="7BDFDFED" w14:textId="77777777" w:rsidR="00B15068" w:rsidRPr="00DA097B" w:rsidRDefault="00B15068" w:rsidP="00EA2086">
            <w:pPr>
              <w:spacing w:line="240" w:lineRule="auto"/>
              <w:rPr>
                <w:sz w:val="22"/>
              </w:rPr>
            </w:pPr>
            <w:r w:rsidRPr="00DA097B">
              <w:rPr>
                <w:sz w:val="22"/>
              </w:rPr>
              <w:t>Тема курсового проекта</w:t>
            </w:r>
          </w:p>
        </w:tc>
        <w:tc>
          <w:tcPr>
            <w:tcW w:w="6797" w:type="dxa"/>
            <w:gridSpan w:val="3"/>
            <w:tcBorders>
              <w:bottom w:val="single" w:sz="4" w:space="0" w:color="auto"/>
            </w:tcBorders>
          </w:tcPr>
          <w:p w14:paraId="569E729E" w14:textId="77777777" w:rsidR="00B15068" w:rsidRPr="00DA097B" w:rsidRDefault="00B15068" w:rsidP="00EA2086">
            <w:pPr>
              <w:spacing w:line="240" w:lineRule="auto"/>
              <w:rPr>
                <w:sz w:val="22"/>
              </w:rPr>
            </w:pPr>
          </w:p>
        </w:tc>
      </w:tr>
      <w:tr w:rsidR="00B15068" w:rsidRPr="004F75E4" w14:paraId="6170FA08" w14:textId="77777777" w:rsidTr="008E0BDD">
        <w:tc>
          <w:tcPr>
            <w:tcW w:w="9349" w:type="dxa"/>
            <w:gridSpan w:val="6"/>
            <w:tcBorders>
              <w:top w:val="single" w:sz="4" w:space="0" w:color="auto"/>
              <w:bottom w:val="single" w:sz="4" w:space="0" w:color="auto"/>
            </w:tcBorders>
          </w:tcPr>
          <w:p w14:paraId="71BC5760" w14:textId="77777777" w:rsidR="00B15068" w:rsidRPr="00DA097B" w:rsidRDefault="00B15068" w:rsidP="00EA2086">
            <w:pPr>
              <w:spacing w:line="240" w:lineRule="auto"/>
              <w:rPr>
                <w:sz w:val="22"/>
              </w:rPr>
            </w:pPr>
          </w:p>
        </w:tc>
      </w:tr>
      <w:tr w:rsidR="00B15068" w:rsidRPr="004F75E4" w14:paraId="75355859" w14:textId="77777777" w:rsidTr="008E0BDD">
        <w:tc>
          <w:tcPr>
            <w:tcW w:w="9349" w:type="dxa"/>
            <w:gridSpan w:val="6"/>
            <w:tcBorders>
              <w:top w:val="single" w:sz="4" w:space="0" w:color="auto"/>
              <w:bottom w:val="single" w:sz="4" w:space="0" w:color="auto"/>
            </w:tcBorders>
          </w:tcPr>
          <w:p w14:paraId="4634DDFF" w14:textId="77777777" w:rsidR="00B15068" w:rsidRPr="00DA097B" w:rsidRDefault="00B15068" w:rsidP="00EA2086">
            <w:pPr>
              <w:spacing w:line="240" w:lineRule="auto"/>
              <w:rPr>
                <w:sz w:val="22"/>
              </w:rPr>
            </w:pPr>
          </w:p>
        </w:tc>
      </w:tr>
      <w:tr w:rsidR="00B15068" w:rsidRPr="0017485D" w14:paraId="6DACAB60" w14:textId="77777777" w:rsidTr="008E0BDD">
        <w:tc>
          <w:tcPr>
            <w:tcW w:w="9349" w:type="dxa"/>
            <w:gridSpan w:val="6"/>
            <w:tcBorders>
              <w:top w:val="single" w:sz="4" w:space="0" w:color="auto"/>
            </w:tcBorders>
          </w:tcPr>
          <w:p w14:paraId="1A8B50EF" w14:textId="77777777" w:rsidR="00B15068" w:rsidRPr="00DA097B" w:rsidRDefault="00B15068" w:rsidP="00EA2086">
            <w:pPr>
              <w:spacing w:line="240" w:lineRule="auto"/>
              <w:rPr>
                <w:sz w:val="22"/>
              </w:rPr>
            </w:pPr>
            <w:r w:rsidRPr="00DA097B">
              <w:rPr>
                <w:sz w:val="22"/>
              </w:rPr>
              <w:t>Направленность КП (</w:t>
            </w:r>
            <w:r w:rsidRPr="00594C17">
              <w:rPr>
                <w:sz w:val="22"/>
                <w:u w:val="single"/>
              </w:rPr>
              <w:t>учебная</w:t>
            </w:r>
            <w:r w:rsidRPr="00DA097B">
              <w:rPr>
                <w:sz w:val="22"/>
              </w:rPr>
              <w:t>, исследовательская, практическая, производственная, др.)</w:t>
            </w:r>
          </w:p>
        </w:tc>
      </w:tr>
      <w:tr w:rsidR="00B15068" w:rsidRPr="0017485D" w14:paraId="2EFC3CCE" w14:textId="77777777" w:rsidTr="008E0BDD">
        <w:tc>
          <w:tcPr>
            <w:tcW w:w="9349" w:type="dxa"/>
            <w:gridSpan w:val="6"/>
            <w:tcBorders>
              <w:bottom w:val="single" w:sz="4" w:space="0" w:color="auto"/>
            </w:tcBorders>
          </w:tcPr>
          <w:p w14:paraId="143777D1" w14:textId="77777777" w:rsidR="00B15068" w:rsidRPr="00DA097B" w:rsidRDefault="00B15068" w:rsidP="00EA2086">
            <w:pPr>
              <w:spacing w:line="240" w:lineRule="auto"/>
              <w:rPr>
                <w:sz w:val="22"/>
              </w:rPr>
            </w:pPr>
          </w:p>
        </w:tc>
      </w:tr>
      <w:tr w:rsidR="00B15068" w:rsidRPr="0017485D" w14:paraId="58144DFE" w14:textId="77777777" w:rsidTr="008E0BDD">
        <w:tc>
          <w:tcPr>
            <w:tcW w:w="9349" w:type="dxa"/>
            <w:gridSpan w:val="6"/>
            <w:tcBorders>
              <w:top w:val="single" w:sz="4" w:space="0" w:color="auto"/>
              <w:bottom w:val="single" w:sz="4" w:space="0" w:color="auto"/>
            </w:tcBorders>
          </w:tcPr>
          <w:p w14:paraId="1DB5874D" w14:textId="77777777" w:rsidR="00B15068" w:rsidRPr="00DA097B" w:rsidRDefault="00B15068" w:rsidP="00EA2086">
            <w:pPr>
              <w:spacing w:line="240" w:lineRule="auto"/>
              <w:rPr>
                <w:sz w:val="22"/>
              </w:rPr>
            </w:pPr>
          </w:p>
        </w:tc>
      </w:tr>
      <w:tr w:rsidR="00B15068" w:rsidRPr="0017485D" w14:paraId="7604ACD9" w14:textId="77777777" w:rsidTr="008E0BDD">
        <w:tc>
          <w:tcPr>
            <w:tcW w:w="3119" w:type="dxa"/>
            <w:gridSpan w:val="4"/>
            <w:tcBorders>
              <w:top w:val="single" w:sz="4" w:space="0" w:color="auto"/>
            </w:tcBorders>
          </w:tcPr>
          <w:p w14:paraId="1E00EBE2" w14:textId="77777777" w:rsidR="00B15068" w:rsidRPr="00DA097B" w:rsidRDefault="00B15068" w:rsidP="00EA2086">
            <w:pPr>
              <w:spacing w:line="240" w:lineRule="auto"/>
              <w:rPr>
                <w:sz w:val="22"/>
              </w:rPr>
            </w:pPr>
            <w:r w:rsidRPr="00DA097B">
              <w:rPr>
                <w:sz w:val="22"/>
              </w:rPr>
              <w:t>Источник тематики (</w:t>
            </w:r>
            <w:r w:rsidRPr="00594C17">
              <w:rPr>
                <w:sz w:val="22"/>
                <w:u w:val="single"/>
              </w:rPr>
              <w:t>кафедра</w:t>
            </w:r>
            <w:r w:rsidRPr="00DA097B">
              <w:rPr>
                <w:sz w:val="22"/>
              </w:rPr>
              <w:t>, предприятие, НИР)</w:t>
            </w:r>
          </w:p>
        </w:tc>
        <w:tc>
          <w:tcPr>
            <w:tcW w:w="6230" w:type="dxa"/>
            <w:gridSpan w:val="2"/>
            <w:tcBorders>
              <w:top w:val="single" w:sz="4" w:space="0" w:color="auto"/>
              <w:bottom w:val="single" w:sz="4" w:space="0" w:color="auto"/>
            </w:tcBorders>
          </w:tcPr>
          <w:p w14:paraId="2465F214" w14:textId="77777777" w:rsidR="00B15068" w:rsidRPr="00DA097B" w:rsidRDefault="00B15068" w:rsidP="00EA2086">
            <w:pPr>
              <w:spacing w:line="240" w:lineRule="auto"/>
              <w:rPr>
                <w:sz w:val="22"/>
              </w:rPr>
            </w:pPr>
          </w:p>
        </w:tc>
      </w:tr>
      <w:tr w:rsidR="00B15068" w:rsidRPr="004F75E4" w14:paraId="1C6CF6C7" w14:textId="77777777" w:rsidTr="008E0BDD">
        <w:tc>
          <w:tcPr>
            <w:tcW w:w="1134" w:type="dxa"/>
            <w:tcBorders>
              <w:bottom w:val="single" w:sz="4" w:space="0" w:color="auto"/>
            </w:tcBorders>
          </w:tcPr>
          <w:p w14:paraId="2C67FAE4" w14:textId="77777777" w:rsidR="00B15068" w:rsidRPr="00DA097B" w:rsidRDefault="00B15068" w:rsidP="00EA2086">
            <w:pPr>
              <w:spacing w:line="240" w:lineRule="auto"/>
              <w:rPr>
                <w:sz w:val="22"/>
              </w:rPr>
            </w:pPr>
            <w:r w:rsidRPr="00DA097B">
              <w:rPr>
                <w:b/>
                <w:i/>
                <w:sz w:val="22"/>
              </w:rPr>
              <w:t>Задание</w:t>
            </w:r>
          </w:p>
        </w:tc>
        <w:tc>
          <w:tcPr>
            <w:tcW w:w="8215" w:type="dxa"/>
            <w:gridSpan w:val="5"/>
            <w:tcBorders>
              <w:bottom w:val="single" w:sz="4" w:space="0" w:color="auto"/>
            </w:tcBorders>
          </w:tcPr>
          <w:p w14:paraId="2C10D29F" w14:textId="77777777" w:rsidR="00B15068" w:rsidRPr="00DA097B" w:rsidRDefault="00B15068" w:rsidP="00EA2086">
            <w:pPr>
              <w:spacing w:line="240" w:lineRule="auto"/>
              <w:rPr>
                <w:sz w:val="22"/>
              </w:rPr>
            </w:pPr>
          </w:p>
        </w:tc>
      </w:tr>
      <w:tr w:rsidR="00B15068" w:rsidRPr="004F75E4" w14:paraId="1B0F19FE" w14:textId="77777777" w:rsidTr="008E0BDD">
        <w:tc>
          <w:tcPr>
            <w:tcW w:w="9349" w:type="dxa"/>
            <w:gridSpan w:val="6"/>
            <w:tcBorders>
              <w:top w:val="single" w:sz="4" w:space="0" w:color="auto"/>
              <w:bottom w:val="single" w:sz="4" w:space="0" w:color="auto"/>
            </w:tcBorders>
          </w:tcPr>
          <w:p w14:paraId="1B44020B" w14:textId="77777777" w:rsidR="00B15068" w:rsidRPr="00DA097B" w:rsidRDefault="00B15068" w:rsidP="00EA2086">
            <w:pPr>
              <w:spacing w:line="240" w:lineRule="auto"/>
              <w:rPr>
                <w:sz w:val="22"/>
              </w:rPr>
            </w:pPr>
          </w:p>
        </w:tc>
      </w:tr>
      <w:tr w:rsidR="00B15068" w:rsidRPr="004F75E4" w14:paraId="1440285E" w14:textId="77777777" w:rsidTr="008E0BDD">
        <w:tc>
          <w:tcPr>
            <w:tcW w:w="9349" w:type="dxa"/>
            <w:gridSpan w:val="6"/>
            <w:tcBorders>
              <w:top w:val="single" w:sz="4" w:space="0" w:color="auto"/>
              <w:bottom w:val="single" w:sz="4" w:space="0" w:color="auto"/>
            </w:tcBorders>
          </w:tcPr>
          <w:p w14:paraId="2D64EF61" w14:textId="77777777" w:rsidR="00B15068" w:rsidRPr="00DA097B" w:rsidRDefault="00B15068" w:rsidP="00EA2086">
            <w:pPr>
              <w:spacing w:line="240" w:lineRule="auto"/>
              <w:rPr>
                <w:sz w:val="22"/>
              </w:rPr>
            </w:pPr>
          </w:p>
        </w:tc>
      </w:tr>
      <w:tr w:rsidR="00B15068" w:rsidRPr="004F75E4" w14:paraId="0CC21497" w14:textId="77777777" w:rsidTr="008E0BDD">
        <w:tc>
          <w:tcPr>
            <w:tcW w:w="9349" w:type="dxa"/>
            <w:gridSpan w:val="6"/>
            <w:tcBorders>
              <w:top w:val="single" w:sz="4" w:space="0" w:color="auto"/>
              <w:bottom w:val="single" w:sz="4" w:space="0" w:color="auto"/>
            </w:tcBorders>
          </w:tcPr>
          <w:p w14:paraId="7C59669A" w14:textId="77777777" w:rsidR="00B15068" w:rsidRPr="00DA097B" w:rsidRDefault="00B15068" w:rsidP="00EA2086">
            <w:pPr>
              <w:spacing w:line="240" w:lineRule="auto"/>
              <w:rPr>
                <w:sz w:val="22"/>
              </w:rPr>
            </w:pPr>
          </w:p>
        </w:tc>
      </w:tr>
      <w:tr w:rsidR="00B15068" w:rsidRPr="004F75E4" w14:paraId="6E0E4C3D" w14:textId="77777777" w:rsidTr="008E0BDD">
        <w:tc>
          <w:tcPr>
            <w:tcW w:w="9349" w:type="dxa"/>
            <w:gridSpan w:val="6"/>
            <w:tcBorders>
              <w:top w:val="single" w:sz="4" w:space="0" w:color="auto"/>
              <w:bottom w:val="single" w:sz="4" w:space="0" w:color="auto"/>
            </w:tcBorders>
          </w:tcPr>
          <w:p w14:paraId="0C9C950A" w14:textId="77777777" w:rsidR="00B15068" w:rsidRPr="00DA097B" w:rsidRDefault="00B15068" w:rsidP="00EA2086">
            <w:pPr>
              <w:spacing w:line="240" w:lineRule="auto"/>
              <w:rPr>
                <w:sz w:val="22"/>
              </w:rPr>
            </w:pPr>
          </w:p>
        </w:tc>
      </w:tr>
      <w:tr w:rsidR="00B15068" w:rsidRPr="004F75E4" w14:paraId="76F4BAB9" w14:textId="77777777" w:rsidTr="008E0BDD">
        <w:tc>
          <w:tcPr>
            <w:tcW w:w="3544" w:type="dxa"/>
            <w:gridSpan w:val="5"/>
            <w:tcBorders>
              <w:top w:val="single" w:sz="4" w:space="0" w:color="auto"/>
              <w:bottom w:val="single" w:sz="4" w:space="0" w:color="auto"/>
            </w:tcBorders>
          </w:tcPr>
          <w:p w14:paraId="358FB56D" w14:textId="77777777" w:rsidR="00B15068" w:rsidRPr="00DA097B" w:rsidRDefault="00B15068" w:rsidP="00EA2086">
            <w:pPr>
              <w:spacing w:line="240" w:lineRule="auto"/>
              <w:rPr>
                <w:b/>
                <w:i/>
                <w:sz w:val="22"/>
              </w:rPr>
            </w:pPr>
            <w:r w:rsidRPr="00DA097B">
              <w:rPr>
                <w:b/>
                <w:i/>
                <w:sz w:val="22"/>
              </w:rPr>
              <w:t>Оформление курсовой работы:</w:t>
            </w:r>
          </w:p>
        </w:tc>
        <w:tc>
          <w:tcPr>
            <w:tcW w:w="5805" w:type="dxa"/>
            <w:tcBorders>
              <w:top w:val="single" w:sz="4" w:space="0" w:color="auto"/>
              <w:bottom w:val="single" w:sz="4" w:space="0" w:color="auto"/>
            </w:tcBorders>
          </w:tcPr>
          <w:p w14:paraId="652FD469" w14:textId="77777777" w:rsidR="00B15068" w:rsidRPr="00DA097B" w:rsidRDefault="00B15068" w:rsidP="00EA2086">
            <w:pPr>
              <w:spacing w:line="240" w:lineRule="auto"/>
              <w:rPr>
                <w:sz w:val="22"/>
              </w:rPr>
            </w:pPr>
          </w:p>
        </w:tc>
      </w:tr>
      <w:tr w:rsidR="00B15068" w:rsidRPr="0017485D" w14:paraId="5EC74207" w14:textId="77777777" w:rsidTr="008E0BDD">
        <w:tc>
          <w:tcPr>
            <w:tcW w:w="9349" w:type="dxa"/>
            <w:gridSpan w:val="6"/>
            <w:tcBorders>
              <w:top w:val="single" w:sz="4" w:space="0" w:color="auto"/>
              <w:bottom w:val="single" w:sz="4" w:space="0" w:color="auto"/>
            </w:tcBorders>
          </w:tcPr>
          <w:p w14:paraId="25AC51B5" w14:textId="77777777" w:rsidR="00B15068" w:rsidRPr="00DA097B" w:rsidRDefault="00B15068" w:rsidP="00EA2086">
            <w:pPr>
              <w:spacing w:line="240" w:lineRule="auto"/>
              <w:rPr>
                <w:sz w:val="22"/>
              </w:rPr>
            </w:pPr>
            <w:r w:rsidRPr="00DA097B">
              <w:rPr>
                <w:sz w:val="22"/>
              </w:rPr>
              <w:t>Расчетно-пояснительная записка на _____ листах формата А4.</w:t>
            </w:r>
          </w:p>
        </w:tc>
      </w:tr>
      <w:tr w:rsidR="00B15068" w:rsidRPr="0017485D" w14:paraId="44507793" w14:textId="77777777" w:rsidTr="008E0BDD">
        <w:tc>
          <w:tcPr>
            <w:tcW w:w="9349" w:type="dxa"/>
            <w:gridSpan w:val="6"/>
            <w:tcBorders>
              <w:top w:val="single" w:sz="4" w:space="0" w:color="auto"/>
              <w:bottom w:val="single" w:sz="4" w:space="0" w:color="auto"/>
            </w:tcBorders>
          </w:tcPr>
          <w:p w14:paraId="1D3CE601" w14:textId="77777777" w:rsidR="00B15068" w:rsidRPr="00DA097B" w:rsidRDefault="00B15068" w:rsidP="00EA2086">
            <w:pPr>
              <w:spacing w:line="240" w:lineRule="auto"/>
              <w:rPr>
                <w:sz w:val="22"/>
              </w:rPr>
            </w:pPr>
            <w:r w:rsidRPr="00DA097B">
              <w:rPr>
                <w:sz w:val="22"/>
              </w:rPr>
              <w:t>Перечень графического (иллюстративного) материала (чертежи, плакаты, слайды и т.п.)</w:t>
            </w:r>
          </w:p>
        </w:tc>
      </w:tr>
      <w:tr w:rsidR="00B15068" w:rsidRPr="0017485D" w14:paraId="77CBACB8" w14:textId="77777777" w:rsidTr="008E0BDD">
        <w:tc>
          <w:tcPr>
            <w:tcW w:w="9349" w:type="dxa"/>
            <w:gridSpan w:val="6"/>
            <w:tcBorders>
              <w:top w:val="single" w:sz="4" w:space="0" w:color="auto"/>
              <w:bottom w:val="single" w:sz="4" w:space="0" w:color="auto"/>
            </w:tcBorders>
          </w:tcPr>
          <w:p w14:paraId="5E08199E" w14:textId="77777777" w:rsidR="00B15068" w:rsidRPr="00DA097B" w:rsidRDefault="00B15068" w:rsidP="00EA2086">
            <w:pPr>
              <w:spacing w:line="240" w:lineRule="auto"/>
              <w:rPr>
                <w:sz w:val="22"/>
              </w:rPr>
            </w:pPr>
          </w:p>
        </w:tc>
      </w:tr>
      <w:tr w:rsidR="00B15068" w:rsidRPr="0017485D" w14:paraId="3E1141DD" w14:textId="77777777" w:rsidTr="008E0BDD">
        <w:tc>
          <w:tcPr>
            <w:tcW w:w="9349" w:type="dxa"/>
            <w:gridSpan w:val="6"/>
            <w:tcBorders>
              <w:top w:val="single" w:sz="4" w:space="0" w:color="auto"/>
              <w:bottom w:val="single" w:sz="4" w:space="0" w:color="auto"/>
            </w:tcBorders>
          </w:tcPr>
          <w:p w14:paraId="5BAE0561" w14:textId="77777777" w:rsidR="00B15068" w:rsidRPr="00DA097B" w:rsidRDefault="00B15068" w:rsidP="00EA2086">
            <w:pPr>
              <w:spacing w:line="240" w:lineRule="auto"/>
              <w:rPr>
                <w:sz w:val="22"/>
              </w:rPr>
            </w:pPr>
          </w:p>
        </w:tc>
      </w:tr>
      <w:tr w:rsidR="00B15068" w:rsidRPr="0017485D" w14:paraId="46515075" w14:textId="77777777" w:rsidTr="008E0BDD">
        <w:tc>
          <w:tcPr>
            <w:tcW w:w="9349" w:type="dxa"/>
            <w:gridSpan w:val="6"/>
            <w:tcBorders>
              <w:top w:val="single" w:sz="4" w:space="0" w:color="auto"/>
              <w:bottom w:val="single" w:sz="4" w:space="0" w:color="auto"/>
            </w:tcBorders>
          </w:tcPr>
          <w:p w14:paraId="37189D24" w14:textId="77777777" w:rsidR="00B15068" w:rsidRPr="00DA097B" w:rsidRDefault="00B15068" w:rsidP="00EA2086">
            <w:pPr>
              <w:spacing w:line="240" w:lineRule="auto"/>
              <w:rPr>
                <w:sz w:val="22"/>
              </w:rPr>
            </w:pPr>
          </w:p>
        </w:tc>
      </w:tr>
    </w:tbl>
    <w:p w14:paraId="3888854D" w14:textId="77777777" w:rsidR="00B15068" w:rsidRPr="004F75E4" w:rsidRDefault="00B15068" w:rsidP="00B15068">
      <w:pPr>
        <w:rPr>
          <w:b/>
          <w:i/>
          <w:sz w:val="8"/>
        </w:rPr>
      </w:pPr>
    </w:p>
    <w:p w14:paraId="686EAAEB" w14:textId="77777777" w:rsidR="00B15068" w:rsidRPr="00DA097B" w:rsidRDefault="00B15068" w:rsidP="008E0BDD">
      <w:pPr>
        <w:ind w:left="567"/>
        <w:rPr>
          <w:sz w:val="22"/>
        </w:rPr>
      </w:pPr>
      <w:r w:rsidRPr="00DA097B">
        <w:rPr>
          <w:sz w:val="22"/>
        </w:rPr>
        <w:t>Дата выдачи задания «___» ____________ 20__ г.</w:t>
      </w:r>
    </w:p>
    <w:tbl>
      <w:tblPr>
        <w:tblStyle w:val="af2"/>
        <w:tblW w:w="9354" w:type="dxa"/>
        <w:tblInd w:w="56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78"/>
        <w:gridCol w:w="425"/>
        <w:gridCol w:w="1985"/>
        <w:gridCol w:w="283"/>
        <w:gridCol w:w="1983"/>
      </w:tblGrid>
      <w:tr w:rsidR="00B15068" w:rsidRPr="00DA097B" w14:paraId="0E34EC60" w14:textId="77777777" w:rsidTr="008E0BDD">
        <w:tc>
          <w:tcPr>
            <w:tcW w:w="4678" w:type="dxa"/>
          </w:tcPr>
          <w:p w14:paraId="789FF24D" w14:textId="77777777" w:rsidR="00B15068" w:rsidRPr="00DA097B" w:rsidRDefault="00B15068" w:rsidP="00EA2086">
            <w:pPr>
              <w:spacing w:line="240" w:lineRule="auto"/>
              <w:rPr>
                <w:sz w:val="22"/>
              </w:rPr>
            </w:pPr>
            <w:r w:rsidRPr="00DA097B">
              <w:rPr>
                <w:b/>
                <w:sz w:val="22"/>
              </w:rPr>
              <w:t>Руководитель курсового проекта</w:t>
            </w:r>
          </w:p>
        </w:tc>
        <w:tc>
          <w:tcPr>
            <w:tcW w:w="425" w:type="dxa"/>
          </w:tcPr>
          <w:p w14:paraId="2B1F7A9F" w14:textId="77777777" w:rsidR="00B15068" w:rsidRPr="00DA097B" w:rsidRDefault="00B15068" w:rsidP="00EA2086">
            <w:pPr>
              <w:spacing w:line="240" w:lineRule="auto"/>
              <w:rPr>
                <w:sz w:val="22"/>
              </w:rPr>
            </w:pPr>
          </w:p>
        </w:tc>
        <w:tc>
          <w:tcPr>
            <w:tcW w:w="1985" w:type="dxa"/>
            <w:tcBorders>
              <w:bottom w:val="single" w:sz="4" w:space="0" w:color="auto"/>
            </w:tcBorders>
          </w:tcPr>
          <w:p w14:paraId="71AFE8F8" w14:textId="77777777" w:rsidR="00B15068" w:rsidRPr="00DA097B" w:rsidRDefault="00B15068" w:rsidP="00EA2086">
            <w:pPr>
              <w:spacing w:line="240" w:lineRule="auto"/>
              <w:rPr>
                <w:sz w:val="22"/>
              </w:rPr>
            </w:pPr>
          </w:p>
        </w:tc>
        <w:tc>
          <w:tcPr>
            <w:tcW w:w="283" w:type="dxa"/>
          </w:tcPr>
          <w:p w14:paraId="04896FAD" w14:textId="77777777" w:rsidR="00B15068" w:rsidRPr="00DA097B" w:rsidRDefault="00B15068" w:rsidP="00EA2086">
            <w:pPr>
              <w:spacing w:line="240" w:lineRule="auto"/>
              <w:rPr>
                <w:sz w:val="22"/>
              </w:rPr>
            </w:pPr>
          </w:p>
        </w:tc>
        <w:tc>
          <w:tcPr>
            <w:tcW w:w="1983" w:type="dxa"/>
            <w:tcBorders>
              <w:bottom w:val="single" w:sz="4" w:space="0" w:color="auto"/>
            </w:tcBorders>
          </w:tcPr>
          <w:p w14:paraId="278E03CF" w14:textId="77777777" w:rsidR="00B15068" w:rsidRPr="00DA097B" w:rsidRDefault="00B15068" w:rsidP="00EA2086">
            <w:pPr>
              <w:spacing w:line="240" w:lineRule="auto"/>
              <w:rPr>
                <w:sz w:val="22"/>
              </w:rPr>
            </w:pPr>
          </w:p>
        </w:tc>
      </w:tr>
      <w:tr w:rsidR="00B15068" w:rsidRPr="00DA097B" w14:paraId="5CA45B4C" w14:textId="77777777" w:rsidTr="008E0BDD">
        <w:tc>
          <w:tcPr>
            <w:tcW w:w="4678" w:type="dxa"/>
          </w:tcPr>
          <w:p w14:paraId="1F5CDFFD" w14:textId="77777777" w:rsidR="00B15068" w:rsidRPr="00DA097B" w:rsidRDefault="00B15068" w:rsidP="00EA2086">
            <w:pPr>
              <w:spacing w:line="240" w:lineRule="auto"/>
              <w:rPr>
                <w:sz w:val="22"/>
              </w:rPr>
            </w:pPr>
          </w:p>
        </w:tc>
        <w:tc>
          <w:tcPr>
            <w:tcW w:w="425" w:type="dxa"/>
          </w:tcPr>
          <w:p w14:paraId="4909C0D4" w14:textId="77777777" w:rsidR="00B15068" w:rsidRPr="00DA097B" w:rsidRDefault="00B15068" w:rsidP="00EA2086">
            <w:pPr>
              <w:spacing w:line="240" w:lineRule="auto"/>
              <w:rPr>
                <w:sz w:val="22"/>
              </w:rPr>
            </w:pPr>
          </w:p>
        </w:tc>
        <w:tc>
          <w:tcPr>
            <w:tcW w:w="1985" w:type="dxa"/>
            <w:tcBorders>
              <w:top w:val="single" w:sz="4" w:space="0" w:color="auto"/>
            </w:tcBorders>
          </w:tcPr>
          <w:p w14:paraId="16376FA4" w14:textId="77777777" w:rsidR="00B15068" w:rsidRPr="00DA097B" w:rsidRDefault="00B15068" w:rsidP="00EA2086">
            <w:pPr>
              <w:spacing w:line="240" w:lineRule="auto"/>
              <w:jc w:val="center"/>
              <w:rPr>
                <w:sz w:val="22"/>
              </w:rPr>
            </w:pPr>
            <w:r w:rsidRPr="00DA097B">
              <w:rPr>
                <w:sz w:val="22"/>
              </w:rPr>
              <w:t>(подпись, дата)</w:t>
            </w:r>
          </w:p>
        </w:tc>
        <w:tc>
          <w:tcPr>
            <w:tcW w:w="283" w:type="dxa"/>
          </w:tcPr>
          <w:p w14:paraId="67C2AC42" w14:textId="77777777" w:rsidR="00B15068" w:rsidRPr="00DA097B" w:rsidRDefault="00B15068" w:rsidP="00EA2086">
            <w:pPr>
              <w:spacing w:line="240" w:lineRule="auto"/>
              <w:rPr>
                <w:sz w:val="22"/>
              </w:rPr>
            </w:pPr>
          </w:p>
        </w:tc>
        <w:tc>
          <w:tcPr>
            <w:tcW w:w="1983" w:type="dxa"/>
            <w:tcBorders>
              <w:top w:val="single" w:sz="4" w:space="0" w:color="auto"/>
            </w:tcBorders>
          </w:tcPr>
          <w:p w14:paraId="32575D55" w14:textId="77777777" w:rsidR="00B15068" w:rsidRPr="00DA097B" w:rsidRDefault="00B15068" w:rsidP="00EA2086">
            <w:pPr>
              <w:spacing w:line="240" w:lineRule="auto"/>
              <w:jc w:val="center"/>
              <w:rPr>
                <w:sz w:val="22"/>
              </w:rPr>
            </w:pPr>
            <w:r w:rsidRPr="00DA097B">
              <w:rPr>
                <w:sz w:val="22"/>
              </w:rPr>
              <w:t>(И.О. Фамилия)</w:t>
            </w:r>
          </w:p>
        </w:tc>
      </w:tr>
      <w:tr w:rsidR="00B15068" w:rsidRPr="00DA097B" w14:paraId="4275982D" w14:textId="77777777" w:rsidTr="008E0BDD">
        <w:tc>
          <w:tcPr>
            <w:tcW w:w="4678" w:type="dxa"/>
          </w:tcPr>
          <w:p w14:paraId="284F4F26" w14:textId="77777777" w:rsidR="00B15068" w:rsidRPr="00DA097B" w:rsidRDefault="00B15068" w:rsidP="00EA2086">
            <w:pPr>
              <w:spacing w:line="240" w:lineRule="auto"/>
              <w:rPr>
                <w:b/>
                <w:sz w:val="22"/>
              </w:rPr>
            </w:pPr>
            <w:r w:rsidRPr="00DA097B">
              <w:rPr>
                <w:b/>
                <w:sz w:val="22"/>
              </w:rPr>
              <w:t>Студент</w:t>
            </w:r>
          </w:p>
        </w:tc>
        <w:tc>
          <w:tcPr>
            <w:tcW w:w="425" w:type="dxa"/>
          </w:tcPr>
          <w:p w14:paraId="059C24CC" w14:textId="77777777" w:rsidR="00B15068" w:rsidRPr="00DA097B" w:rsidRDefault="00B15068" w:rsidP="00EA2086">
            <w:pPr>
              <w:spacing w:line="240" w:lineRule="auto"/>
              <w:rPr>
                <w:sz w:val="22"/>
              </w:rPr>
            </w:pPr>
          </w:p>
        </w:tc>
        <w:tc>
          <w:tcPr>
            <w:tcW w:w="1985" w:type="dxa"/>
            <w:tcBorders>
              <w:bottom w:val="single" w:sz="4" w:space="0" w:color="auto"/>
            </w:tcBorders>
          </w:tcPr>
          <w:p w14:paraId="523C5E3B" w14:textId="77777777" w:rsidR="00B15068" w:rsidRPr="00DA097B" w:rsidRDefault="00B15068" w:rsidP="00EA2086">
            <w:pPr>
              <w:spacing w:line="240" w:lineRule="auto"/>
              <w:rPr>
                <w:sz w:val="22"/>
              </w:rPr>
            </w:pPr>
          </w:p>
        </w:tc>
        <w:tc>
          <w:tcPr>
            <w:tcW w:w="283" w:type="dxa"/>
          </w:tcPr>
          <w:p w14:paraId="70F7D925" w14:textId="77777777" w:rsidR="00B15068" w:rsidRPr="00DA097B" w:rsidRDefault="00B15068" w:rsidP="00EA2086">
            <w:pPr>
              <w:spacing w:line="240" w:lineRule="auto"/>
              <w:rPr>
                <w:sz w:val="22"/>
              </w:rPr>
            </w:pPr>
          </w:p>
        </w:tc>
        <w:tc>
          <w:tcPr>
            <w:tcW w:w="1983" w:type="dxa"/>
            <w:tcBorders>
              <w:bottom w:val="single" w:sz="4" w:space="0" w:color="auto"/>
            </w:tcBorders>
          </w:tcPr>
          <w:p w14:paraId="6F5246DE" w14:textId="77777777" w:rsidR="00B15068" w:rsidRPr="00DA097B" w:rsidRDefault="00B15068" w:rsidP="00EA2086">
            <w:pPr>
              <w:spacing w:line="240" w:lineRule="auto"/>
              <w:rPr>
                <w:sz w:val="22"/>
              </w:rPr>
            </w:pPr>
          </w:p>
        </w:tc>
      </w:tr>
      <w:tr w:rsidR="00B15068" w:rsidRPr="00DA097B" w14:paraId="0D6FAB75" w14:textId="77777777" w:rsidTr="008E0BD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4678" w:type="dxa"/>
            <w:tcBorders>
              <w:top w:val="nil"/>
              <w:left w:val="nil"/>
              <w:bottom w:val="nil"/>
              <w:right w:val="nil"/>
            </w:tcBorders>
          </w:tcPr>
          <w:p w14:paraId="345BD4FC" w14:textId="77777777" w:rsidR="00B15068" w:rsidRPr="00DA097B" w:rsidRDefault="00B15068" w:rsidP="00EA2086">
            <w:pPr>
              <w:spacing w:line="240" w:lineRule="auto"/>
              <w:rPr>
                <w:sz w:val="22"/>
              </w:rPr>
            </w:pPr>
          </w:p>
        </w:tc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</w:tcPr>
          <w:p w14:paraId="42068AD5" w14:textId="77777777" w:rsidR="00B15068" w:rsidRPr="00DA097B" w:rsidRDefault="00B15068" w:rsidP="00EA2086">
            <w:pPr>
              <w:spacing w:line="240" w:lineRule="auto"/>
              <w:rPr>
                <w:sz w:val="22"/>
              </w:rPr>
            </w:pPr>
          </w:p>
        </w:tc>
        <w:tc>
          <w:tcPr>
            <w:tcW w:w="1985" w:type="dxa"/>
            <w:tcBorders>
              <w:left w:val="nil"/>
              <w:bottom w:val="nil"/>
              <w:right w:val="nil"/>
            </w:tcBorders>
          </w:tcPr>
          <w:p w14:paraId="1008EB91" w14:textId="77777777" w:rsidR="00B15068" w:rsidRPr="00DA097B" w:rsidRDefault="00B15068" w:rsidP="00EA2086">
            <w:pPr>
              <w:spacing w:line="240" w:lineRule="auto"/>
              <w:jc w:val="center"/>
              <w:rPr>
                <w:sz w:val="22"/>
              </w:rPr>
            </w:pPr>
            <w:r w:rsidRPr="00DA097B">
              <w:rPr>
                <w:sz w:val="22"/>
              </w:rPr>
              <w:t>(подпись, дата)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</w:tcPr>
          <w:p w14:paraId="4141D984" w14:textId="77777777" w:rsidR="00B15068" w:rsidRPr="00DA097B" w:rsidRDefault="00B15068" w:rsidP="00EA2086">
            <w:pPr>
              <w:spacing w:line="240" w:lineRule="auto"/>
              <w:rPr>
                <w:sz w:val="22"/>
              </w:rPr>
            </w:pPr>
          </w:p>
        </w:tc>
        <w:tc>
          <w:tcPr>
            <w:tcW w:w="1983" w:type="dxa"/>
            <w:tcBorders>
              <w:left w:val="nil"/>
              <w:bottom w:val="nil"/>
              <w:right w:val="nil"/>
            </w:tcBorders>
          </w:tcPr>
          <w:p w14:paraId="16426D81" w14:textId="77777777" w:rsidR="00B15068" w:rsidRPr="00DA097B" w:rsidRDefault="00B15068" w:rsidP="00EA2086">
            <w:pPr>
              <w:spacing w:line="240" w:lineRule="auto"/>
              <w:jc w:val="center"/>
              <w:rPr>
                <w:sz w:val="22"/>
              </w:rPr>
            </w:pPr>
            <w:r w:rsidRPr="00DA097B">
              <w:rPr>
                <w:sz w:val="22"/>
              </w:rPr>
              <w:t>(И.О. Фамилия)</w:t>
            </w:r>
          </w:p>
        </w:tc>
      </w:tr>
      <w:tr w:rsidR="00B15068" w:rsidRPr="00DA097B" w14:paraId="3CF4CEAB" w14:textId="77777777" w:rsidTr="008E0BD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4678" w:type="dxa"/>
            <w:tcBorders>
              <w:top w:val="nil"/>
              <w:left w:val="nil"/>
              <w:bottom w:val="nil"/>
              <w:right w:val="nil"/>
            </w:tcBorders>
          </w:tcPr>
          <w:p w14:paraId="101166D2" w14:textId="77777777" w:rsidR="00B15068" w:rsidRPr="00DA097B" w:rsidRDefault="00B15068" w:rsidP="00EA2086">
            <w:pPr>
              <w:spacing w:line="240" w:lineRule="auto"/>
              <w:rPr>
                <w:sz w:val="22"/>
              </w:rPr>
            </w:pPr>
            <w:r w:rsidRPr="00DA097B">
              <w:rPr>
                <w:b/>
                <w:sz w:val="22"/>
              </w:rPr>
              <w:t>Ответственный за курсовое проектирование</w:t>
            </w:r>
          </w:p>
        </w:tc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</w:tcPr>
          <w:p w14:paraId="06A24C6D" w14:textId="77777777" w:rsidR="00B15068" w:rsidRPr="00DA097B" w:rsidRDefault="00B15068" w:rsidP="00EA2086">
            <w:pPr>
              <w:spacing w:line="240" w:lineRule="auto"/>
              <w:rPr>
                <w:sz w:val="22"/>
              </w:rPr>
            </w:pPr>
          </w:p>
        </w:tc>
        <w:tc>
          <w:tcPr>
            <w:tcW w:w="1985" w:type="dxa"/>
            <w:tcBorders>
              <w:top w:val="nil"/>
              <w:left w:val="nil"/>
              <w:bottom w:val="nil"/>
              <w:right w:val="nil"/>
            </w:tcBorders>
          </w:tcPr>
          <w:p w14:paraId="1B5AA5AD" w14:textId="77777777" w:rsidR="00B15068" w:rsidRPr="00DA097B" w:rsidRDefault="00B15068" w:rsidP="00EA2086">
            <w:pPr>
              <w:spacing w:line="240" w:lineRule="auto"/>
              <w:jc w:val="center"/>
              <w:rPr>
                <w:sz w:val="22"/>
              </w:rPr>
            </w:pP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</w:tcPr>
          <w:p w14:paraId="7F929A89" w14:textId="77777777" w:rsidR="00B15068" w:rsidRPr="00DA097B" w:rsidRDefault="00B15068" w:rsidP="00EA2086">
            <w:pPr>
              <w:spacing w:line="240" w:lineRule="auto"/>
              <w:rPr>
                <w:sz w:val="22"/>
              </w:rPr>
            </w:pPr>
          </w:p>
        </w:tc>
        <w:tc>
          <w:tcPr>
            <w:tcW w:w="1983" w:type="dxa"/>
            <w:tcBorders>
              <w:top w:val="nil"/>
              <w:left w:val="nil"/>
              <w:bottom w:val="nil"/>
              <w:right w:val="nil"/>
            </w:tcBorders>
          </w:tcPr>
          <w:p w14:paraId="363F7EEB" w14:textId="77777777" w:rsidR="00B15068" w:rsidRPr="00DA097B" w:rsidRDefault="00B15068" w:rsidP="00EA2086">
            <w:pPr>
              <w:spacing w:line="240" w:lineRule="auto"/>
              <w:jc w:val="center"/>
              <w:rPr>
                <w:sz w:val="22"/>
              </w:rPr>
            </w:pPr>
            <w:r>
              <w:rPr>
                <w:sz w:val="22"/>
              </w:rPr>
              <w:t>Холоденко В.Б.</w:t>
            </w:r>
          </w:p>
        </w:tc>
      </w:tr>
      <w:tr w:rsidR="00B15068" w:rsidRPr="00DA097B" w14:paraId="72F52EB0" w14:textId="77777777" w:rsidTr="008E0BD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4678" w:type="dxa"/>
            <w:tcBorders>
              <w:top w:val="nil"/>
              <w:left w:val="nil"/>
              <w:bottom w:val="nil"/>
              <w:right w:val="nil"/>
            </w:tcBorders>
          </w:tcPr>
          <w:p w14:paraId="16A95309" w14:textId="77777777" w:rsidR="00B15068" w:rsidRPr="00DA097B" w:rsidRDefault="00B15068" w:rsidP="00EA2086">
            <w:pPr>
              <w:spacing w:line="240" w:lineRule="auto"/>
              <w:rPr>
                <w:sz w:val="22"/>
              </w:rPr>
            </w:pPr>
          </w:p>
        </w:tc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</w:tcPr>
          <w:p w14:paraId="78E33CBC" w14:textId="77777777" w:rsidR="00B15068" w:rsidRPr="00DA097B" w:rsidRDefault="00B15068" w:rsidP="00EA2086">
            <w:pPr>
              <w:spacing w:line="240" w:lineRule="auto"/>
              <w:rPr>
                <w:sz w:val="22"/>
              </w:rPr>
            </w:pPr>
          </w:p>
        </w:tc>
        <w:tc>
          <w:tcPr>
            <w:tcW w:w="1985" w:type="dxa"/>
            <w:tcBorders>
              <w:left w:val="nil"/>
              <w:bottom w:val="nil"/>
              <w:right w:val="nil"/>
            </w:tcBorders>
          </w:tcPr>
          <w:p w14:paraId="409DE88A" w14:textId="77777777" w:rsidR="00B15068" w:rsidRPr="00DA097B" w:rsidRDefault="00B15068" w:rsidP="00EA2086">
            <w:pPr>
              <w:spacing w:line="240" w:lineRule="auto"/>
              <w:jc w:val="center"/>
              <w:rPr>
                <w:sz w:val="22"/>
              </w:rPr>
            </w:pPr>
            <w:r w:rsidRPr="00DA097B">
              <w:rPr>
                <w:sz w:val="22"/>
              </w:rPr>
              <w:t>(подпись, дата)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</w:tcPr>
          <w:p w14:paraId="04EED3DF" w14:textId="77777777" w:rsidR="00B15068" w:rsidRPr="00DA097B" w:rsidRDefault="00B15068" w:rsidP="00EA2086">
            <w:pPr>
              <w:spacing w:line="240" w:lineRule="auto"/>
              <w:rPr>
                <w:sz w:val="22"/>
              </w:rPr>
            </w:pPr>
          </w:p>
        </w:tc>
        <w:tc>
          <w:tcPr>
            <w:tcW w:w="1983" w:type="dxa"/>
            <w:tcBorders>
              <w:left w:val="nil"/>
              <w:bottom w:val="nil"/>
              <w:right w:val="nil"/>
            </w:tcBorders>
          </w:tcPr>
          <w:p w14:paraId="5942CE67" w14:textId="77777777" w:rsidR="00B15068" w:rsidRPr="00DA097B" w:rsidRDefault="00B15068" w:rsidP="00EA2086">
            <w:pPr>
              <w:spacing w:line="240" w:lineRule="auto"/>
              <w:jc w:val="center"/>
              <w:rPr>
                <w:sz w:val="22"/>
              </w:rPr>
            </w:pPr>
            <w:r w:rsidRPr="00DA097B">
              <w:rPr>
                <w:sz w:val="22"/>
              </w:rPr>
              <w:t>(И.О. Фамилия)</w:t>
            </w:r>
          </w:p>
        </w:tc>
      </w:tr>
    </w:tbl>
    <w:p w14:paraId="430D1E02" w14:textId="77777777" w:rsidR="00B15068" w:rsidRPr="00DA097B" w:rsidRDefault="00B15068" w:rsidP="00B15068">
      <w:pPr>
        <w:spacing w:line="240" w:lineRule="auto"/>
        <w:rPr>
          <w:sz w:val="22"/>
        </w:rPr>
      </w:pPr>
    </w:p>
    <w:p w14:paraId="6945072B" w14:textId="77777777" w:rsidR="00B15068" w:rsidRDefault="00B15068" w:rsidP="00912F3B">
      <w:pPr>
        <w:spacing w:line="240" w:lineRule="auto"/>
        <w:ind w:left="567" w:right="425"/>
        <w:rPr>
          <w:sz w:val="22"/>
        </w:rPr>
      </w:pPr>
      <w:r w:rsidRPr="00DA097B">
        <w:rPr>
          <w:sz w:val="22"/>
          <w:u w:val="single"/>
        </w:rPr>
        <w:t>Примечание</w:t>
      </w:r>
      <w:r w:rsidRPr="00DA097B">
        <w:rPr>
          <w:sz w:val="22"/>
        </w:rPr>
        <w:t>: Задание оформляется в двух экземплярах: один выдается студенту, второй хранится на кафедре.</w:t>
      </w:r>
    </w:p>
    <w:p w14:paraId="62761317" w14:textId="77777777" w:rsidR="00917DC7" w:rsidRDefault="00917DC7" w:rsidP="00C257F0">
      <w:pPr>
        <w:spacing w:line="240" w:lineRule="auto"/>
        <w:rPr>
          <w:rFonts w:eastAsia="Calibri"/>
          <w:sz w:val="22"/>
        </w:rPr>
      </w:pPr>
    </w:p>
    <w:p w14:paraId="3503FD57" w14:textId="77777777" w:rsidR="002F3F90" w:rsidRPr="00C977F1" w:rsidRDefault="002F3F90" w:rsidP="003C4E06">
      <w:pPr>
        <w:spacing w:line="240" w:lineRule="auto"/>
        <w:rPr>
          <w:rFonts w:eastAsia="Calibri"/>
          <w:sz w:val="22"/>
        </w:rPr>
      </w:pPr>
    </w:p>
    <w:p w14:paraId="351B8C1B" w14:textId="77777777" w:rsidR="00F865A2" w:rsidRPr="00394F43" w:rsidRDefault="00F865A2" w:rsidP="009B3800">
      <w:pPr>
        <w:spacing w:line="240" w:lineRule="auto"/>
        <w:ind w:left="567"/>
        <w:jc w:val="center"/>
        <w:rPr>
          <w:b/>
          <w:sz w:val="22"/>
        </w:rPr>
      </w:pPr>
      <w:r w:rsidRPr="00394F43">
        <w:rPr>
          <w:b/>
          <w:sz w:val="22"/>
        </w:rPr>
        <w:lastRenderedPageBreak/>
        <w:t>Министерство науки и высшего образования Российской Федерации</w:t>
      </w:r>
    </w:p>
    <w:p w14:paraId="7CDAA506" w14:textId="77777777" w:rsidR="00F865A2" w:rsidRPr="00394F43" w:rsidRDefault="00F865A2" w:rsidP="009B3800">
      <w:pPr>
        <w:spacing w:line="240" w:lineRule="auto"/>
        <w:ind w:left="567"/>
        <w:jc w:val="center"/>
        <w:rPr>
          <w:b/>
          <w:sz w:val="22"/>
        </w:rPr>
      </w:pPr>
      <w:r w:rsidRPr="00394F43">
        <w:rPr>
          <w:b/>
          <w:sz w:val="22"/>
        </w:rPr>
        <w:t xml:space="preserve">Федеральное государственное бюджетное образовательное учреждение </w:t>
      </w:r>
    </w:p>
    <w:p w14:paraId="6AF9C060" w14:textId="77777777" w:rsidR="00F865A2" w:rsidRPr="00394F43" w:rsidRDefault="00F865A2" w:rsidP="009B3800">
      <w:pPr>
        <w:spacing w:line="240" w:lineRule="auto"/>
        <w:ind w:left="567"/>
        <w:jc w:val="center"/>
        <w:rPr>
          <w:b/>
          <w:sz w:val="22"/>
        </w:rPr>
      </w:pPr>
      <w:r w:rsidRPr="00394F43">
        <w:rPr>
          <w:b/>
          <w:sz w:val="22"/>
        </w:rPr>
        <w:t>высшего образования</w:t>
      </w:r>
    </w:p>
    <w:p w14:paraId="0A5623FB" w14:textId="77777777" w:rsidR="00F865A2" w:rsidRPr="00394F43" w:rsidRDefault="00F865A2" w:rsidP="009B3800">
      <w:pPr>
        <w:spacing w:line="240" w:lineRule="auto"/>
        <w:ind w:left="567"/>
        <w:jc w:val="center"/>
        <w:rPr>
          <w:b/>
          <w:sz w:val="22"/>
        </w:rPr>
      </w:pPr>
      <w:r w:rsidRPr="00394F43">
        <w:rPr>
          <w:b/>
          <w:sz w:val="22"/>
        </w:rPr>
        <w:t>«Московский государственный технический университет имени Н.Э. Баумана</w:t>
      </w:r>
    </w:p>
    <w:p w14:paraId="25AF0676" w14:textId="77777777" w:rsidR="00F865A2" w:rsidRPr="00394F43" w:rsidRDefault="00F865A2" w:rsidP="009B3800">
      <w:pPr>
        <w:spacing w:line="240" w:lineRule="auto"/>
        <w:ind w:left="567"/>
        <w:jc w:val="center"/>
        <w:rPr>
          <w:b/>
          <w:sz w:val="22"/>
        </w:rPr>
      </w:pPr>
      <w:r w:rsidRPr="00394F43">
        <w:rPr>
          <w:b/>
          <w:sz w:val="22"/>
        </w:rPr>
        <w:t>(национальный исследовательский университет)»</w:t>
      </w:r>
    </w:p>
    <w:p w14:paraId="4697B223" w14:textId="77777777" w:rsidR="00F865A2" w:rsidRPr="00394F43" w:rsidRDefault="00F865A2" w:rsidP="009B3800">
      <w:pPr>
        <w:spacing w:line="240" w:lineRule="auto"/>
        <w:ind w:left="567"/>
        <w:jc w:val="center"/>
        <w:rPr>
          <w:b/>
          <w:sz w:val="22"/>
        </w:rPr>
      </w:pPr>
      <w:r w:rsidRPr="00394F43">
        <w:rPr>
          <w:b/>
          <w:sz w:val="22"/>
        </w:rPr>
        <w:t>(МГТУ им. Н.Э. Баумана)</w:t>
      </w:r>
    </w:p>
    <w:p w14:paraId="4499B751" w14:textId="77777777" w:rsidR="00F865A2" w:rsidRPr="00440E2A" w:rsidRDefault="00F865A2" w:rsidP="009B3800">
      <w:pPr>
        <w:pBdr>
          <w:bottom w:val="thinThickSmallGap" w:sz="24" w:space="1" w:color="auto"/>
        </w:pBdr>
        <w:spacing w:line="240" w:lineRule="auto"/>
        <w:ind w:left="567"/>
        <w:jc w:val="center"/>
        <w:rPr>
          <w:b/>
          <w:sz w:val="10"/>
        </w:rPr>
      </w:pPr>
    </w:p>
    <w:p w14:paraId="581A66A8" w14:textId="77777777" w:rsidR="00F865A2" w:rsidRPr="004F75E4" w:rsidRDefault="00F865A2" w:rsidP="00F865A2">
      <w:pPr>
        <w:spacing w:line="240" w:lineRule="auto"/>
        <w:jc w:val="center"/>
        <w:rPr>
          <w:b/>
          <w:sz w:val="16"/>
        </w:rPr>
      </w:pPr>
    </w:p>
    <w:p w14:paraId="07E118C5" w14:textId="77777777" w:rsidR="00F865A2" w:rsidRPr="004F75E4" w:rsidRDefault="00F865A2" w:rsidP="00F865A2">
      <w:pPr>
        <w:spacing w:line="240" w:lineRule="auto"/>
        <w:jc w:val="center"/>
        <w:rPr>
          <w:b/>
          <w:bCs/>
        </w:rPr>
      </w:pPr>
    </w:p>
    <w:p w14:paraId="617FF9F5" w14:textId="77777777" w:rsidR="00F865A2" w:rsidRPr="004F75E4" w:rsidRDefault="00F865A2" w:rsidP="00AA5E38">
      <w:pPr>
        <w:pStyle w:val="110"/>
        <w:ind w:left="567" w:firstLine="0"/>
        <w:jc w:val="center"/>
        <w:rPr>
          <w:b/>
          <w:bCs/>
          <w:sz w:val="28"/>
        </w:rPr>
      </w:pPr>
      <w:r w:rsidRPr="004F75E4">
        <w:rPr>
          <w:b/>
          <w:bCs/>
          <w:sz w:val="28"/>
        </w:rPr>
        <w:t>КАЛЕНДАРНЫЙ ПЛАН</w:t>
      </w:r>
    </w:p>
    <w:p w14:paraId="05A51548" w14:textId="77777777" w:rsidR="00F865A2" w:rsidRPr="004F75E4" w:rsidRDefault="00F865A2" w:rsidP="00AA5E38">
      <w:pPr>
        <w:spacing w:line="240" w:lineRule="auto"/>
        <w:ind w:left="567"/>
        <w:jc w:val="center"/>
        <w:rPr>
          <w:b/>
          <w:sz w:val="32"/>
        </w:rPr>
      </w:pPr>
      <w:r w:rsidRPr="004F75E4">
        <w:rPr>
          <w:b/>
          <w:sz w:val="32"/>
        </w:rPr>
        <w:t>на выполнение курсового проекта</w:t>
      </w:r>
    </w:p>
    <w:p w14:paraId="292E2680" w14:textId="77777777" w:rsidR="00F865A2" w:rsidRPr="004F75E4" w:rsidRDefault="00F865A2" w:rsidP="00F865A2">
      <w:pPr>
        <w:spacing w:line="240" w:lineRule="auto"/>
        <w:rPr>
          <w:sz w:val="14"/>
        </w:rPr>
      </w:pPr>
    </w:p>
    <w:tbl>
      <w:tblPr>
        <w:tblStyle w:val="af2"/>
        <w:tblW w:w="0" w:type="auto"/>
        <w:tblInd w:w="70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127"/>
        <w:gridCol w:w="425"/>
        <w:gridCol w:w="6797"/>
      </w:tblGrid>
      <w:tr w:rsidR="00F865A2" w:rsidRPr="004F75E4" w14:paraId="5DD54A0E" w14:textId="77777777" w:rsidTr="009B3800">
        <w:tc>
          <w:tcPr>
            <w:tcW w:w="2127" w:type="dxa"/>
          </w:tcPr>
          <w:p w14:paraId="6A87D0F1" w14:textId="77777777" w:rsidR="00F865A2" w:rsidRPr="00394F43" w:rsidRDefault="00F865A2" w:rsidP="00EA2086">
            <w:pPr>
              <w:spacing w:line="240" w:lineRule="auto"/>
              <w:rPr>
                <w:sz w:val="22"/>
              </w:rPr>
            </w:pPr>
            <w:r w:rsidRPr="00394F43">
              <w:rPr>
                <w:sz w:val="22"/>
              </w:rPr>
              <w:t>по дисциплине</w:t>
            </w:r>
          </w:p>
        </w:tc>
        <w:tc>
          <w:tcPr>
            <w:tcW w:w="7222" w:type="dxa"/>
            <w:gridSpan w:val="2"/>
            <w:tcBorders>
              <w:bottom w:val="single" w:sz="4" w:space="0" w:color="auto"/>
            </w:tcBorders>
          </w:tcPr>
          <w:p w14:paraId="7767A296" w14:textId="77777777" w:rsidR="00F865A2" w:rsidRPr="00394F43" w:rsidRDefault="00F865A2" w:rsidP="00EA2086">
            <w:pPr>
              <w:spacing w:line="240" w:lineRule="auto"/>
              <w:rPr>
                <w:sz w:val="22"/>
              </w:rPr>
            </w:pPr>
          </w:p>
        </w:tc>
      </w:tr>
      <w:tr w:rsidR="00F865A2" w:rsidRPr="004F75E4" w14:paraId="162AE02D" w14:textId="77777777" w:rsidTr="009B3800">
        <w:tc>
          <w:tcPr>
            <w:tcW w:w="2127" w:type="dxa"/>
          </w:tcPr>
          <w:p w14:paraId="5A86D4C6" w14:textId="77777777" w:rsidR="00F865A2" w:rsidRPr="00394F43" w:rsidRDefault="00F865A2" w:rsidP="00EA2086">
            <w:pPr>
              <w:spacing w:line="240" w:lineRule="auto"/>
              <w:rPr>
                <w:sz w:val="22"/>
              </w:rPr>
            </w:pPr>
            <w:r w:rsidRPr="00394F43">
              <w:rPr>
                <w:sz w:val="22"/>
              </w:rPr>
              <w:t>Студент группы</w:t>
            </w:r>
          </w:p>
        </w:tc>
        <w:tc>
          <w:tcPr>
            <w:tcW w:w="7222" w:type="dxa"/>
            <w:gridSpan w:val="2"/>
            <w:tcBorders>
              <w:top w:val="single" w:sz="4" w:space="0" w:color="auto"/>
              <w:bottom w:val="single" w:sz="4" w:space="0" w:color="auto"/>
            </w:tcBorders>
          </w:tcPr>
          <w:p w14:paraId="019D9A08" w14:textId="11648760" w:rsidR="00F865A2" w:rsidRPr="00394F43" w:rsidRDefault="00D21401" w:rsidP="00EA2086">
            <w:pPr>
              <w:spacing w:line="240" w:lineRule="auto"/>
              <w:rPr>
                <w:sz w:val="22"/>
              </w:rPr>
            </w:pPr>
            <w:r>
              <w:rPr>
                <w:sz w:val="22"/>
              </w:rPr>
              <w:t>Ерицян Нарек Артурович</w:t>
            </w:r>
          </w:p>
        </w:tc>
      </w:tr>
      <w:tr w:rsidR="00F865A2" w:rsidRPr="004F75E4" w14:paraId="078FD6C1" w14:textId="77777777" w:rsidTr="009B3800">
        <w:tc>
          <w:tcPr>
            <w:tcW w:w="2127" w:type="dxa"/>
          </w:tcPr>
          <w:p w14:paraId="05E6EBD4" w14:textId="77777777" w:rsidR="00F865A2" w:rsidRPr="00394F43" w:rsidRDefault="00F865A2" w:rsidP="00EA2086">
            <w:pPr>
              <w:spacing w:line="240" w:lineRule="auto"/>
              <w:rPr>
                <w:sz w:val="22"/>
              </w:rPr>
            </w:pPr>
          </w:p>
        </w:tc>
        <w:tc>
          <w:tcPr>
            <w:tcW w:w="7222" w:type="dxa"/>
            <w:gridSpan w:val="2"/>
            <w:tcBorders>
              <w:top w:val="single" w:sz="4" w:space="0" w:color="auto"/>
            </w:tcBorders>
          </w:tcPr>
          <w:p w14:paraId="06F1DBF4" w14:textId="77777777" w:rsidR="00F865A2" w:rsidRPr="00394F43" w:rsidRDefault="00F865A2" w:rsidP="00EA2086">
            <w:pPr>
              <w:spacing w:line="240" w:lineRule="auto"/>
              <w:jc w:val="center"/>
              <w:rPr>
                <w:sz w:val="20"/>
                <w:szCs w:val="20"/>
              </w:rPr>
            </w:pPr>
            <w:r w:rsidRPr="00394F43">
              <w:rPr>
                <w:sz w:val="20"/>
                <w:szCs w:val="20"/>
              </w:rPr>
              <w:t>(Фамилия, имя, отчество)</w:t>
            </w:r>
          </w:p>
        </w:tc>
      </w:tr>
      <w:tr w:rsidR="00F865A2" w:rsidRPr="004F75E4" w14:paraId="229AFD06" w14:textId="77777777" w:rsidTr="009B3800">
        <w:tc>
          <w:tcPr>
            <w:tcW w:w="2552" w:type="dxa"/>
            <w:gridSpan w:val="2"/>
            <w:tcBorders>
              <w:bottom w:val="single" w:sz="4" w:space="0" w:color="auto"/>
            </w:tcBorders>
          </w:tcPr>
          <w:p w14:paraId="342E614D" w14:textId="77777777" w:rsidR="00F865A2" w:rsidRPr="00394F43" w:rsidRDefault="00F865A2" w:rsidP="00EA2086">
            <w:pPr>
              <w:spacing w:line="240" w:lineRule="auto"/>
              <w:rPr>
                <w:sz w:val="22"/>
              </w:rPr>
            </w:pPr>
            <w:r w:rsidRPr="00394F43">
              <w:rPr>
                <w:sz w:val="22"/>
              </w:rPr>
              <w:t>Тема курсового проекта</w:t>
            </w:r>
          </w:p>
        </w:tc>
        <w:tc>
          <w:tcPr>
            <w:tcW w:w="6797" w:type="dxa"/>
            <w:tcBorders>
              <w:bottom w:val="single" w:sz="4" w:space="0" w:color="auto"/>
            </w:tcBorders>
          </w:tcPr>
          <w:p w14:paraId="7257851F" w14:textId="77777777" w:rsidR="00F865A2" w:rsidRPr="00394F43" w:rsidRDefault="00F865A2" w:rsidP="00EA2086">
            <w:pPr>
              <w:spacing w:line="240" w:lineRule="auto"/>
              <w:rPr>
                <w:sz w:val="22"/>
              </w:rPr>
            </w:pPr>
          </w:p>
        </w:tc>
      </w:tr>
      <w:tr w:rsidR="00F865A2" w:rsidRPr="004F75E4" w14:paraId="50546C8C" w14:textId="77777777" w:rsidTr="009B3800">
        <w:tc>
          <w:tcPr>
            <w:tcW w:w="9349" w:type="dxa"/>
            <w:gridSpan w:val="3"/>
            <w:tcBorders>
              <w:top w:val="single" w:sz="4" w:space="0" w:color="auto"/>
              <w:bottom w:val="single" w:sz="4" w:space="0" w:color="auto"/>
            </w:tcBorders>
          </w:tcPr>
          <w:p w14:paraId="2EE989B3" w14:textId="77777777" w:rsidR="00F865A2" w:rsidRPr="00394F43" w:rsidRDefault="00F865A2" w:rsidP="00EA2086">
            <w:pPr>
              <w:spacing w:line="240" w:lineRule="auto"/>
              <w:rPr>
                <w:sz w:val="22"/>
              </w:rPr>
            </w:pPr>
          </w:p>
        </w:tc>
      </w:tr>
      <w:tr w:rsidR="00F865A2" w:rsidRPr="004F75E4" w14:paraId="754D7BF0" w14:textId="77777777" w:rsidTr="009B3800">
        <w:tc>
          <w:tcPr>
            <w:tcW w:w="9349" w:type="dxa"/>
            <w:gridSpan w:val="3"/>
            <w:tcBorders>
              <w:top w:val="single" w:sz="4" w:space="0" w:color="auto"/>
              <w:bottom w:val="single" w:sz="4" w:space="0" w:color="auto"/>
            </w:tcBorders>
          </w:tcPr>
          <w:p w14:paraId="51D50C80" w14:textId="77777777" w:rsidR="00F865A2" w:rsidRPr="00394F43" w:rsidRDefault="00F865A2" w:rsidP="00EA2086">
            <w:pPr>
              <w:spacing w:line="240" w:lineRule="auto"/>
              <w:rPr>
                <w:sz w:val="22"/>
              </w:rPr>
            </w:pPr>
          </w:p>
        </w:tc>
      </w:tr>
    </w:tbl>
    <w:p w14:paraId="3898A68A" w14:textId="77777777" w:rsidR="00F865A2" w:rsidRDefault="00F865A2" w:rsidP="00F865A2">
      <w:pPr>
        <w:spacing w:line="240" w:lineRule="auto"/>
      </w:pPr>
    </w:p>
    <w:p w14:paraId="5339DBD1" w14:textId="77777777" w:rsidR="00F865A2" w:rsidRDefault="00F865A2" w:rsidP="00F865A2">
      <w:pPr>
        <w:spacing w:line="240" w:lineRule="auto"/>
      </w:pPr>
    </w:p>
    <w:p w14:paraId="6DB2B90A" w14:textId="77777777" w:rsidR="00F865A2" w:rsidRPr="004F75E4" w:rsidRDefault="00F865A2" w:rsidP="00F865A2">
      <w:pPr>
        <w:spacing w:line="240" w:lineRule="auto"/>
      </w:pPr>
    </w:p>
    <w:tbl>
      <w:tblPr>
        <w:tblW w:w="9538" w:type="dxa"/>
        <w:tblInd w:w="704" w:type="dxa"/>
        <w:tblLayout w:type="fixed"/>
        <w:tblCellMar>
          <w:left w:w="40" w:type="dxa"/>
          <w:right w:w="40" w:type="dxa"/>
        </w:tblCellMar>
        <w:tblLook w:val="04A0" w:firstRow="1" w:lastRow="0" w:firstColumn="1" w:lastColumn="0" w:noHBand="0" w:noVBand="1"/>
      </w:tblPr>
      <w:tblGrid>
        <w:gridCol w:w="539"/>
        <w:gridCol w:w="3713"/>
        <w:gridCol w:w="1105"/>
        <w:gridCol w:w="1134"/>
        <w:gridCol w:w="1771"/>
        <w:gridCol w:w="1276"/>
      </w:tblGrid>
      <w:tr w:rsidR="00F865A2" w:rsidRPr="004F75E4" w14:paraId="529583DA" w14:textId="77777777" w:rsidTr="00AA5E38">
        <w:trPr>
          <w:trHeight w:hRule="exact" w:val="444"/>
        </w:trPr>
        <w:tc>
          <w:tcPr>
            <w:tcW w:w="539" w:type="dxa"/>
            <w:vMerge w:val="restart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C71A5D9" w14:textId="77777777" w:rsidR="00F865A2" w:rsidRPr="004F75E4" w:rsidRDefault="00F865A2" w:rsidP="00EA2086">
            <w:pPr>
              <w:pStyle w:val="110"/>
              <w:ind w:firstLine="0"/>
              <w:jc w:val="center"/>
              <w:rPr>
                <w:b/>
                <w:sz w:val="20"/>
              </w:rPr>
            </w:pPr>
            <w:r w:rsidRPr="004F75E4">
              <w:rPr>
                <w:b/>
                <w:noProof/>
                <w:sz w:val="20"/>
              </w:rPr>
              <w:t xml:space="preserve">№ </w:t>
            </w:r>
            <w:r w:rsidRPr="004F75E4">
              <w:rPr>
                <w:b/>
                <w:sz w:val="20"/>
              </w:rPr>
              <w:t>п/п</w:t>
            </w:r>
          </w:p>
        </w:tc>
        <w:tc>
          <w:tcPr>
            <w:tcW w:w="3713" w:type="dxa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EF4615B" w14:textId="77777777" w:rsidR="00F865A2" w:rsidRPr="004F75E4" w:rsidRDefault="00F865A2" w:rsidP="00EA2086">
            <w:pPr>
              <w:pStyle w:val="110"/>
              <w:ind w:firstLine="0"/>
              <w:jc w:val="center"/>
              <w:rPr>
                <w:b/>
                <w:sz w:val="20"/>
              </w:rPr>
            </w:pPr>
            <w:r w:rsidRPr="004F75E4">
              <w:rPr>
                <w:b/>
                <w:sz w:val="20"/>
              </w:rPr>
              <w:t>Наименование этапов выпускной квалификационной работы</w:t>
            </w:r>
          </w:p>
        </w:tc>
        <w:tc>
          <w:tcPr>
            <w:tcW w:w="2239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047ACB5" w14:textId="77777777" w:rsidR="00F865A2" w:rsidRPr="004F75E4" w:rsidRDefault="00F865A2" w:rsidP="00EA2086">
            <w:pPr>
              <w:pStyle w:val="110"/>
              <w:ind w:firstLine="0"/>
              <w:jc w:val="center"/>
              <w:rPr>
                <w:b/>
                <w:sz w:val="20"/>
              </w:rPr>
            </w:pPr>
            <w:r w:rsidRPr="004F75E4">
              <w:rPr>
                <w:b/>
                <w:sz w:val="20"/>
              </w:rPr>
              <w:t>Сроки выполнения этапов</w:t>
            </w:r>
          </w:p>
        </w:tc>
        <w:tc>
          <w:tcPr>
            <w:tcW w:w="3047" w:type="dxa"/>
            <w:gridSpan w:val="2"/>
            <w:tcBorders>
              <w:top w:val="single" w:sz="6" w:space="0" w:color="auto"/>
              <w:left w:val="single" w:sz="6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8B994FE" w14:textId="77777777" w:rsidR="00F865A2" w:rsidRPr="004F75E4" w:rsidRDefault="00F865A2" w:rsidP="00EA2086">
            <w:pPr>
              <w:pStyle w:val="110"/>
              <w:ind w:firstLine="0"/>
              <w:jc w:val="center"/>
              <w:rPr>
                <w:b/>
                <w:sz w:val="20"/>
              </w:rPr>
            </w:pPr>
            <w:r w:rsidRPr="004F75E4">
              <w:rPr>
                <w:b/>
                <w:sz w:val="20"/>
              </w:rPr>
              <w:t>Отметка о выполнении</w:t>
            </w:r>
          </w:p>
        </w:tc>
      </w:tr>
      <w:tr w:rsidR="00F865A2" w:rsidRPr="004F75E4" w14:paraId="142FDA33" w14:textId="77777777" w:rsidTr="00AA5E38">
        <w:trPr>
          <w:trHeight w:hRule="exact" w:val="269"/>
        </w:trPr>
        <w:tc>
          <w:tcPr>
            <w:tcW w:w="539" w:type="dxa"/>
            <w:vMerge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CF02925" w14:textId="77777777" w:rsidR="00F865A2" w:rsidRPr="004F75E4" w:rsidRDefault="00F865A2" w:rsidP="00EA2086">
            <w:pPr>
              <w:spacing w:line="240" w:lineRule="auto"/>
              <w:rPr>
                <w:b/>
                <w:sz w:val="20"/>
                <w:szCs w:val="20"/>
              </w:rPr>
            </w:pPr>
          </w:p>
        </w:tc>
        <w:tc>
          <w:tcPr>
            <w:tcW w:w="3713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467604F" w14:textId="77777777" w:rsidR="00F865A2" w:rsidRPr="004F75E4" w:rsidRDefault="00F865A2" w:rsidP="00EA2086">
            <w:pPr>
              <w:spacing w:line="240" w:lineRule="auto"/>
              <w:rPr>
                <w:b/>
                <w:sz w:val="20"/>
                <w:szCs w:val="20"/>
              </w:rPr>
            </w:pPr>
          </w:p>
        </w:tc>
        <w:tc>
          <w:tcPr>
            <w:tcW w:w="11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CE697CE" w14:textId="77777777" w:rsidR="00F865A2" w:rsidRPr="004F75E4" w:rsidRDefault="00F865A2" w:rsidP="00EA2086">
            <w:pPr>
              <w:pStyle w:val="110"/>
              <w:ind w:firstLine="0"/>
              <w:jc w:val="center"/>
              <w:rPr>
                <w:sz w:val="20"/>
              </w:rPr>
            </w:pPr>
            <w:r w:rsidRPr="004F75E4">
              <w:rPr>
                <w:b/>
                <w:sz w:val="20"/>
              </w:rPr>
              <w:t>план</w:t>
            </w:r>
          </w:p>
        </w:tc>
        <w:tc>
          <w:tcPr>
            <w:tcW w:w="113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55AA343" w14:textId="77777777" w:rsidR="00F865A2" w:rsidRPr="004F75E4" w:rsidRDefault="00F865A2" w:rsidP="00EA2086">
            <w:pPr>
              <w:pStyle w:val="110"/>
              <w:ind w:firstLine="0"/>
              <w:jc w:val="center"/>
              <w:rPr>
                <w:sz w:val="20"/>
              </w:rPr>
            </w:pPr>
            <w:r w:rsidRPr="004F75E4">
              <w:rPr>
                <w:b/>
                <w:noProof/>
                <w:sz w:val="20"/>
              </w:rPr>
              <w:t>факт</w:t>
            </w:r>
          </w:p>
        </w:tc>
        <w:tc>
          <w:tcPr>
            <w:tcW w:w="1771" w:type="dxa"/>
            <w:tcBorders>
              <w:top w:val="single" w:sz="4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  <w:vAlign w:val="center"/>
            <w:hideMark/>
          </w:tcPr>
          <w:p w14:paraId="71360AB1" w14:textId="77777777" w:rsidR="00F865A2" w:rsidRPr="004F75E4" w:rsidRDefault="00F865A2" w:rsidP="00EA2086">
            <w:pPr>
              <w:spacing w:line="240" w:lineRule="auto"/>
              <w:jc w:val="center"/>
              <w:rPr>
                <w:b/>
                <w:sz w:val="20"/>
                <w:szCs w:val="20"/>
              </w:rPr>
            </w:pPr>
            <w:r w:rsidRPr="004F75E4">
              <w:rPr>
                <w:b/>
                <w:sz w:val="20"/>
                <w:szCs w:val="20"/>
              </w:rPr>
              <w:t>Руководитель КП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  <w:vAlign w:val="center"/>
            <w:hideMark/>
          </w:tcPr>
          <w:p w14:paraId="414521D6" w14:textId="77777777" w:rsidR="00F865A2" w:rsidRPr="004F75E4" w:rsidRDefault="00F865A2" w:rsidP="00EA2086">
            <w:pPr>
              <w:spacing w:line="240" w:lineRule="auto"/>
              <w:jc w:val="center"/>
              <w:rPr>
                <w:b/>
                <w:sz w:val="20"/>
                <w:szCs w:val="20"/>
              </w:rPr>
            </w:pPr>
            <w:r w:rsidRPr="004F75E4">
              <w:rPr>
                <w:b/>
                <w:sz w:val="20"/>
                <w:szCs w:val="20"/>
              </w:rPr>
              <w:t>Куратор</w:t>
            </w:r>
          </w:p>
        </w:tc>
      </w:tr>
      <w:tr w:rsidR="00F865A2" w:rsidRPr="0017485D" w14:paraId="2D8A68F3" w14:textId="77777777" w:rsidTr="00AA5E38">
        <w:trPr>
          <w:trHeight w:hRule="exact" w:val="892"/>
        </w:trPr>
        <w:tc>
          <w:tcPr>
            <w:tcW w:w="539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AD286A3" w14:textId="77777777" w:rsidR="00F865A2" w:rsidRPr="004F75E4" w:rsidRDefault="00F865A2" w:rsidP="00F865A2">
            <w:pPr>
              <w:pStyle w:val="110"/>
              <w:numPr>
                <w:ilvl w:val="0"/>
                <w:numId w:val="6"/>
              </w:numPr>
              <w:ind w:left="0" w:firstLine="0"/>
              <w:jc w:val="center"/>
              <w:rPr>
                <w:szCs w:val="24"/>
              </w:rPr>
            </w:pPr>
          </w:p>
        </w:tc>
        <w:tc>
          <w:tcPr>
            <w:tcW w:w="371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983BFDB" w14:textId="77777777" w:rsidR="00F865A2" w:rsidRPr="004F75E4" w:rsidRDefault="00F865A2" w:rsidP="00EA2086">
            <w:pPr>
              <w:pStyle w:val="FR1"/>
              <w:jc w:val="left"/>
              <w:rPr>
                <w:rFonts w:ascii="Times New Roman" w:hAnsi="Times New Roman"/>
                <w:sz w:val="24"/>
                <w:szCs w:val="24"/>
              </w:rPr>
            </w:pPr>
            <w:r w:rsidRPr="004F75E4">
              <w:rPr>
                <w:rFonts w:ascii="Times New Roman" w:hAnsi="Times New Roman"/>
                <w:sz w:val="24"/>
                <w:szCs w:val="24"/>
              </w:rPr>
              <w:t>Задание на выполнение курсового проекта</w:t>
            </w:r>
          </w:p>
        </w:tc>
        <w:tc>
          <w:tcPr>
            <w:tcW w:w="11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</w:tcPr>
          <w:p w14:paraId="5E640794" w14:textId="77777777" w:rsidR="00F865A2" w:rsidRPr="004F75E4" w:rsidRDefault="00F865A2" w:rsidP="00EA2086">
            <w:pPr>
              <w:pStyle w:val="110"/>
              <w:ind w:firstLine="0"/>
              <w:jc w:val="center"/>
              <w:rPr>
                <w:i/>
                <w:sz w:val="12"/>
                <w:szCs w:val="12"/>
              </w:rPr>
            </w:pPr>
          </w:p>
        </w:tc>
        <w:tc>
          <w:tcPr>
            <w:tcW w:w="113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E839C7F" w14:textId="77777777" w:rsidR="00F865A2" w:rsidRPr="004F75E4" w:rsidRDefault="00F865A2" w:rsidP="00EA2086">
            <w:pPr>
              <w:spacing w:line="240" w:lineRule="auto"/>
              <w:jc w:val="center"/>
              <w:rPr>
                <w:sz w:val="20"/>
                <w:szCs w:val="20"/>
              </w:rPr>
            </w:pPr>
          </w:p>
        </w:tc>
        <w:tc>
          <w:tcPr>
            <w:tcW w:w="177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14:paraId="5A1784E8" w14:textId="77777777" w:rsidR="00F865A2" w:rsidRPr="004F75E4" w:rsidRDefault="00F865A2" w:rsidP="00EA2086">
            <w:pPr>
              <w:pStyle w:val="110"/>
              <w:ind w:firstLine="0"/>
              <w:jc w:val="center"/>
              <w:rPr>
                <w:sz w:val="20"/>
              </w:rPr>
            </w:pPr>
          </w:p>
        </w:tc>
        <w:tc>
          <w:tcPr>
            <w:tcW w:w="1276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</w:tcPr>
          <w:p w14:paraId="5352B124" w14:textId="77777777" w:rsidR="00F865A2" w:rsidRPr="004F75E4" w:rsidRDefault="00F865A2" w:rsidP="00EA2086">
            <w:pPr>
              <w:spacing w:line="240" w:lineRule="auto"/>
              <w:rPr>
                <w:snapToGrid w:val="0"/>
                <w:sz w:val="20"/>
                <w:szCs w:val="20"/>
              </w:rPr>
            </w:pPr>
          </w:p>
          <w:p w14:paraId="26628B65" w14:textId="77777777" w:rsidR="00F865A2" w:rsidRPr="004F75E4" w:rsidRDefault="00F865A2" w:rsidP="00EA2086">
            <w:pPr>
              <w:pStyle w:val="110"/>
              <w:ind w:firstLine="0"/>
              <w:jc w:val="left"/>
              <w:rPr>
                <w:sz w:val="20"/>
              </w:rPr>
            </w:pPr>
          </w:p>
        </w:tc>
      </w:tr>
      <w:tr w:rsidR="00F865A2" w:rsidRPr="004F75E4" w14:paraId="23FF502F" w14:textId="77777777" w:rsidTr="00AA5E38">
        <w:trPr>
          <w:trHeight w:hRule="exact" w:val="879"/>
        </w:trPr>
        <w:tc>
          <w:tcPr>
            <w:tcW w:w="539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1E90227" w14:textId="77777777" w:rsidR="00F865A2" w:rsidRPr="004F75E4" w:rsidRDefault="00F865A2" w:rsidP="00F865A2">
            <w:pPr>
              <w:pStyle w:val="110"/>
              <w:numPr>
                <w:ilvl w:val="0"/>
                <w:numId w:val="6"/>
              </w:numPr>
              <w:ind w:left="0" w:firstLine="0"/>
              <w:jc w:val="center"/>
              <w:rPr>
                <w:szCs w:val="24"/>
              </w:rPr>
            </w:pPr>
          </w:p>
        </w:tc>
        <w:tc>
          <w:tcPr>
            <w:tcW w:w="371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3045DC5" w14:textId="77777777" w:rsidR="00F865A2" w:rsidRPr="004F75E4" w:rsidRDefault="00F865A2" w:rsidP="00EA2086">
            <w:pPr>
              <w:pStyle w:val="110"/>
              <w:ind w:firstLine="0"/>
              <w:jc w:val="left"/>
              <w:rPr>
                <w:szCs w:val="24"/>
              </w:rPr>
            </w:pPr>
            <w:r w:rsidRPr="004F75E4">
              <w:rPr>
                <w:szCs w:val="24"/>
              </w:rPr>
              <w:t>1 модуль</w:t>
            </w:r>
          </w:p>
        </w:tc>
        <w:tc>
          <w:tcPr>
            <w:tcW w:w="11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698E32F8" w14:textId="77777777" w:rsidR="00F865A2" w:rsidRPr="003E5632" w:rsidRDefault="00F865A2" w:rsidP="00EA2086">
            <w:pPr>
              <w:pStyle w:val="110"/>
              <w:ind w:firstLine="0"/>
              <w:jc w:val="center"/>
              <w:rPr>
                <w:i/>
                <w:sz w:val="12"/>
                <w:szCs w:val="12"/>
              </w:rPr>
            </w:pPr>
            <w:r w:rsidRPr="003E5632">
              <w:rPr>
                <w:i/>
                <w:sz w:val="12"/>
                <w:szCs w:val="12"/>
              </w:rPr>
              <w:t>____________</w:t>
            </w:r>
          </w:p>
          <w:p w14:paraId="0F463D39" w14:textId="77777777" w:rsidR="00F865A2" w:rsidRPr="003E5632" w:rsidRDefault="00F865A2" w:rsidP="00EA2086">
            <w:pPr>
              <w:spacing w:line="240" w:lineRule="auto"/>
              <w:jc w:val="center"/>
              <w:rPr>
                <w:sz w:val="12"/>
                <w:szCs w:val="12"/>
              </w:rPr>
            </w:pPr>
            <w:r w:rsidRPr="003E5632">
              <w:rPr>
                <w:i/>
                <w:sz w:val="12"/>
                <w:szCs w:val="12"/>
              </w:rPr>
              <w:t>Планируемая дата</w:t>
            </w:r>
          </w:p>
        </w:tc>
        <w:tc>
          <w:tcPr>
            <w:tcW w:w="113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4A7611E" w14:textId="77777777" w:rsidR="00F865A2" w:rsidRPr="004F75E4" w:rsidRDefault="00F865A2" w:rsidP="00EA2086">
            <w:pPr>
              <w:spacing w:line="240" w:lineRule="auto"/>
              <w:jc w:val="center"/>
              <w:rPr>
                <w:sz w:val="20"/>
                <w:szCs w:val="20"/>
              </w:rPr>
            </w:pPr>
          </w:p>
        </w:tc>
        <w:tc>
          <w:tcPr>
            <w:tcW w:w="177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14:paraId="74457238" w14:textId="77777777" w:rsidR="00F865A2" w:rsidRPr="004F75E4" w:rsidRDefault="00F865A2" w:rsidP="00EA2086">
            <w:pPr>
              <w:pStyle w:val="110"/>
              <w:ind w:firstLine="0"/>
              <w:jc w:val="center"/>
              <w:rPr>
                <w:sz w:val="20"/>
              </w:rPr>
            </w:pPr>
          </w:p>
        </w:tc>
        <w:tc>
          <w:tcPr>
            <w:tcW w:w="1276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</w:tcPr>
          <w:p w14:paraId="273BC2A2" w14:textId="77777777" w:rsidR="00F865A2" w:rsidRPr="004F75E4" w:rsidRDefault="00F865A2" w:rsidP="00EA2086">
            <w:pPr>
              <w:spacing w:line="240" w:lineRule="auto"/>
              <w:rPr>
                <w:snapToGrid w:val="0"/>
                <w:sz w:val="20"/>
                <w:szCs w:val="20"/>
              </w:rPr>
            </w:pPr>
          </w:p>
          <w:p w14:paraId="3AA69718" w14:textId="77777777" w:rsidR="00F865A2" w:rsidRPr="004F75E4" w:rsidRDefault="00F865A2" w:rsidP="00EA2086">
            <w:pPr>
              <w:pStyle w:val="110"/>
              <w:ind w:firstLine="0"/>
              <w:jc w:val="left"/>
              <w:rPr>
                <w:sz w:val="20"/>
              </w:rPr>
            </w:pPr>
          </w:p>
        </w:tc>
      </w:tr>
      <w:tr w:rsidR="00F865A2" w:rsidRPr="004F75E4" w14:paraId="16461024" w14:textId="77777777" w:rsidTr="00AA5E38">
        <w:trPr>
          <w:trHeight w:hRule="exact" w:val="849"/>
        </w:trPr>
        <w:tc>
          <w:tcPr>
            <w:tcW w:w="539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4B3D419" w14:textId="77777777" w:rsidR="00F865A2" w:rsidRPr="004F75E4" w:rsidRDefault="00F865A2" w:rsidP="00F865A2">
            <w:pPr>
              <w:pStyle w:val="110"/>
              <w:numPr>
                <w:ilvl w:val="0"/>
                <w:numId w:val="6"/>
              </w:numPr>
              <w:ind w:left="0" w:firstLine="0"/>
              <w:jc w:val="center"/>
              <w:rPr>
                <w:szCs w:val="24"/>
              </w:rPr>
            </w:pPr>
          </w:p>
        </w:tc>
        <w:tc>
          <w:tcPr>
            <w:tcW w:w="371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1DC7F53" w14:textId="77777777" w:rsidR="00F865A2" w:rsidRPr="004F75E4" w:rsidRDefault="00F865A2" w:rsidP="00EA2086">
            <w:pPr>
              <w:pStyle w:val="110"/>
              <w:ind w:firstLine="0"/>
              <w:jc w:val="left"/>
              <w:rPr>
                <w:szCs w:val="24"/>
              </w:rPr>
            </w:pPr>
            <w:r w:rsidRPr="004F75E4">
              <w:rPr>
                <w:szCs w:val="24"/>
              </w:rPr>
              <w:t>2 модуль</w:t>
            </w:r>
          </w:p>
        </w:tc>
        <w:tc>
          <w:tcPr>
            <w:tcW w:w="11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130D6E7E" w14:textId="77777777" w:rsidR="00F865A2" w:rsidRPr="003E5632" w:rsidRDefault="00F865A2" w:rsidP="00EA2086">
            <w:pPr>
              <w:pStyle w:val="110"/>
              <w:ind w:firstLine="0"/>
              <w:jc w:val="center"/>
              <w:rPr>
                <w:i/>
                <w:sz w:val="12"/>
                <w:szCs w:val="12"/>
              </w:rPr>
            </w:pPr>
            <w:r w:rsidRPr="003E5632">
              <w:rPr>
                <w:i/>
                <w:sz w:val="12"/>
                <w:szCs w:val="12"/>
              </w:rPr>
              <w:t>____________</w:t>
            </w:r>
          </w:p>
          <w:p w14:paraId="05549B5D" w14:textId="77777777" w:rsidR="00F865A2" w:rsidRPr="003E5632" w:rsidRDefault="00F865A2" w:rsidP="00EA2086">
            <w:pPr>
              <w:spacing w:line="240" w:lineRule="auto"/>
              <w:jc w:val="center"/>
              <w:rPr>
                <w:i/>
                <w:sz w:val="12"/>
                <w:szCs w:val="12"/>
              </w:rPr>
            </w:pPr>
            <w:r w:rsidRPr="003E5632">
              <w:rPr>
                <w:i/>
                <w:sz w:val="12"/>
                <w:szCs w:val="12"/>
              </w:rPr>
              <w:t>Планируемая дата</w:t>
            </w:r>
          </w:p>
        </w:tc>
        <w:tc>
          <w:tcPr>
            <w:tcW w:w="113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9D8EC1F" w14:textId="77777777" w:rsidR="00F865A2" w:rsidRPr="004F75E4" w:rsidRDefault="00F865A2" w:rsidP="00EA2086">
            <w:pPr>
              <w:spacing w:line="240" w:lineRule="auto"/>
              <w:jc w:val="center"/>
              <w:rPr>
                <w:sz w:val="20"/>
                <w:szCs w:val="20"/>
              </w:rPr>
            </w:pPr>
          </w:p>
        </w:tc>
        <w:tc>
          <w:tcPr>
            <w:tcW w:w="177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14:paraId="31E7109E" w14:textId="77777777" w:rsidR="00F865A2" w:rsidRPr="004F75E4" w:rsidRDefault="00F865A2" w:rsidP="00EA2086">
            <w:pPr>
              <w:pStyle w:val="110"/>
              <w:ind w:firstLine="0"/>
              <w:jc w:val="center"/>
              <w:rPr>
                <w:sz w:val="20"/>
              </w:rPr>
            </w:pPr>
          </w:p>
        </w:tc>
        <w:tc>
          <w:tcPr>
            <w:tcW w:w="1276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</w:tcPr>
          <w:p w14:paraId="08754F73" w14:textId="77777777" w:rsidR="00F865A2" w:rsidRPr="004F75E4" w:rsidRDefault="00F865A2" w:rsidP="00EA2086">
            <w:pPr>
              <w:spacing w:line="240" w:lineRule="auto"/>
              <w:rPr>
                <w:snapToGrid w:val="0"/>
                <w:sz w:val="20"/>
                <w:szCs w:val="20"/>
              </w:rPr>
            </w:pPr>
          </w:p>
          <w:p w14:paraId="17759E49" w14:textId="77777777" w:rsidR="00F865A2" w:rsidRPr="004F75E4" w:rsidRDefault="00F865A2" w:rsidP="00EA2086">
            <w:pPr>
              <w:pStyle w:val="110"/>
              <w:ind w:firstLine="0"/>
              <w:jc w:val="left"/>
              <w:rPr>
                <w:sz w:val="20"/>
              </w:rPr>
            </w:pPr>
          </w:p>
        </w:tc>
      </w:tr>
      <w:tr w:rsidR="00F865A2" w:rsidRPr="004F75E4" w14:paraId="54DD1D2C" w14:textId="77777777" w:rsidTr="00AA5E38">
        <w:trPr>
          <w:trHeight w:hRule="exact" w:val="848"/>
        </w:trPr>
        <w:tc>
          <w:tcPr>
            <w:tcW w:w="539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8E602B5" w14:textId="77777777" w:rsidR="00F865A2" w:rsidRPr="004F75E4" w:rsidRDefault="00F865A2" w:rsidP="00F865A2">
            <w:pPr>
              <w:pStyle w:val="110"/>
              <w:numPr>
                <w:ilvl w:val="0"/>
                <w:numId w:val="6"/>
              </w:numPr>
              <w:ind w:left="0" w:firstLine="0"/>
              <w:jc w:val="center"/>
              <w:rPr>
                <w:szCs w:val="24"/>
              </w:rPr>
            </w:pPr>
          </w:p>
        </w:tc>
        <w:tc>
          <w:tcPr>
            <w:tcW w:w="371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B02941F" w14:textId="77777777" w:rsidR="00F865A2" w:rsidRPr="004F75E4" w:rsidRDefault="00F865A2" w:rsidP="00EA2086">
            <w:pPr>
              <w:pStyle w:val="110"/>
              <w:ind w:firstLine="0"/>
              <w:jc w:val="left"/>
              <w:rPr>
                <w:szCs w:val="24"/>
              </w:rPr>
            </w:pPr>
            <w:r w:rsidRPr="004F75E4">
              <w:rPr>
                <w:szCs w:val="24"/>
              </w:rPr>
              <w:t>Оформление РПЗ</w:t>
            </w:r>
          </w:p>
        </w:tc>
        <w:tc>
          <w:tcPr>
            <w:tcW w:w="11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3CF95635" w14:textId="77777777" w:rsidR="00F865A2" w:rsidRPr="003E5632" w:rsidRDefault="00F865A2" w:rsidP="00EA2086">
            <w:pPr>
              <w:pStyle w:val="110"/>
              <w:ind w:firstLine="0"/>
              <w:jc w:val="center"/>
              <w:rPr>
                <w:i/>
                <w:sz w:val="12"/>
                <w:szCs w:val="12"/>
              </w:rPr>
            </w:pPr>
            <w:r w:rsidRPr="003E5632">
              <w:rPr>
                <w:i/>
                <w:sz w:val="12"/>
                <w:szCs w:val="12"/>
              </w:rPr>
              <w:t>____________</w:t>
            </w:r>
          </w:p>
          <w:p w14:paraId="446D0D24" w14:textId="77777777" w:rsidR="00F865A2" w:rsidRPr="003E5632" w:rsidRDefault="00F865A2" w:rsidP="00EA2086">
            <w:pPr>
              <w:spacing w:line="240" w:lineRule="auto"/>
              <w:jc w:val="center"/>
              <w:rPr>
                <w:i/>
                <w:sz w:val="12"/>
                <w:szCs w:val="12"/>
              </w:rPr>
            </w:pPr>
            <w:r w:rsidRPr="003E5632">
              <w:rPr>
                <w:i/>
                <w:sz w:val="12"/>
                <w:szCs w:val="12"/>
              </w:rPr>
              <w:t>Планируемая дата</w:t>
            </w:r>
          </w:p>
        </w:tc>
        <w:tc>
          <w:tcPr>
            <w:tcW w:w="113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69DE869" w14:textId="77777777" w:rsidR="00F865A2" w:rsidRPr="004F75E4" w:rsidRDefault="00F865A2" w:rsidP="00EA2086">
            <w:pPr>
              <w:spacing w:line="240" w:lineRule="auto"/>
              <w:jc w:val="center"/>
              <w:rPr>
                <w:sz w:val="20"/>
                <w:szCs w:val="20"/>
              </w:rPr>
            </w:pPr>
          </w:p>
        </w:tc>
        <w:tc>
          <w:tcPr>
            <w:tcW w:w="177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14:paraId="12E9BED1" w14:textId="77777777" w:rsidR="00F865A2" w:rsidRPr="004F75E4" w:rsidRDefault="00F865A2" w:rsidP="00EA2086">
            <w:pPr>
              <w:pStyle w:val="110"/>
              <w:ind w:firstLine="0"/>
              <w:jc w:val="center"/>
              <w:rPr>
                <w:sz w:val="20"/>
              </w:rPr>
            </w:pPr>
          </w:p>
        </w:tc>
        <w:tc>
          <w:tcPr>
            <w:tcW w:w="1276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</w:tcPr>
          <w:p w14:paraId="2C4A1405" w14:textId="77777777" w:rsidR="00F865A2" w:rsidRPr="004F75E4" w:rsidRDefault="00F865A2" w:rsidP="00EA2086">
            <w:pPr>
              <w:spacing w:line="240" w:lineRule="auto"/>
              <w:rPr>
                <w:snapToGrid w:val="0"/>
                <w:sz w:val="20"/>
                <w:szCs w:val="20"/>
              </w:rPr>
            </w:pPr>
          </w:p>
          <w:p w14:paraId="30EED138" w14:textId="77777777" w:rsidR="00F865A2" w:rsidRPr="004F75E4" w:rsidRDefault="00F865A2" w:rsidP="00EA2086">
            <w:pPr>
              <w:pStyle w:val="110"/>
              <w:ind w:firstLine="0"/>
              <w:jc w:val="left"/>
              <w:rPr>
                <w:sz w:val="20"/>
              </w:rPr>
            </w:pPr>
          </w:p>
        </w:tc>
      </w:tr>
      <w:tr w:rsidR="00F865A2" w:rsidRPr="004F75E4" w14:paraId="405422AE" w14:textId="77777777" w:rsidTr="00AA5E38">
        <w:trPr>
          <w:trHeight w:hRule="exact" w:val="845"/>
        </w:trPr>
        <w:tc>
          <w:tcPr>
            <w:tcW w:w="539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1B4F3EE" w14:textId="77777777" w:rsidR="00F865A2" w:rsidRPr="004F75E4" w:rsidRDefault="00F865A2" w:rsidP="00F865A2">
            <w:pPr>
              <w:pStyle w:val="110"/>
              <w:numPr>
                <w:ilvl w:val="0"/>
                <w:numId w:val="6"/>
              </w:numPr>
              <w:ind w:left="0" w:firstLine="0"/>
              <w:jc w:val="center"/>
              <w:rPr>
                <w:szCs w:val="24"/>
              </w:rPr>
            </w:pPr>
          </w:p>
        </w:tc>
        <w:tc>
          <w:tcPr>
            <w:tcW w:w="371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5FECE39" w14:textId="77777777" w:rsidR="00F865A2" w:rsidRPr="004F75E4" w:rsidRDefault="00F865A2" w:rsidP="00EA2086">
            <w:pPr>
              <w:pStyle w:val="110"/>
              <w:ind w:firstLine="0"/>
              <w:jc w:val="left"/>
              <w:rPr>
                <w:szCs w:val="24"/>
              </w:rPr>
            </w:pPr>
            <w:r w:rsidRPr="004F75E4">
              <w:rPr>
                <w:szCs w:val="24"/>
              </w:rPr>
              <w:t>Подготовка доклада и презентации (при необходимости)</w:t>
            </w:r>
          </w:p>
        </w:tc>
        <w:tc>
          <w:tcPr>
            <w:tcW w:w="11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2B3A359A" w14:textId="77777777" w:rsidR="00F865A2" w:rsidRPr="003E5632" w:rsidRDefault="00F865A2" w:rsidP="00EA2086">
            <w:pPr>
              <w:pStyle w:val="110"/>
              <w:ind w:firstLine="0"/>
              <w:jc w:val="center"/>
              <w:rPr>
                <w:i/>
                <w:sz w:val="12"/>
                <w:szCs w:val="12"/>
              </w:rPr>
            </w:pPr>
            <w:r w:rsidRPr="003E5632">
              <w:rPr>
                <w:i/>
                <w:sz w:val="12"/>
                <w:szCs w:val="12"/>
              </w:rPr>
              <w:t>____________</w:t>
            </w:r>
          </w:p>
          <w:p w14:paraId="73272710" w14:textId="77777777" w:rsidR="00F865A2" w:rsidRPr="003E5632" w:rsidRDefault="00F865A2" w:rsidP="00EA2086">
            <w:pPr>
              <w:spacing w:line="240" w:lineRule="auto"/>
              <w:jc w:val="center"/>
              <w:rPr>
                <w:i/>
                <w:sz w:val="12"/>
                <w:szCs w:val="12"/>
              </w:rPr>
            </w:pPr>
            <w:r w:rsidRPr="003E5632">
              <w:rPr>
                <w:i/>
                <w:sz w:val="12"/>
                <w:szCs w:val="12"/>
              </w:rPr>
              <w:t>Планируемая дата</w:t>
            </w:r>
          </w:p>
        </w:tc>
        <w:tc>
          <w:tcPr>
            <w:tcW w:w="113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0129403" w14:textId="77777777" w:rsidR="00F865A2" w:rsidRPr="004F75E4" w:rsidRDefault="00F865A2" w:rsidP="00EA2086">
            <w:pPr>
              <w:spacing w:line="240" w:lineRule="auto"/>
              <w:jc w:val="center"/>
              <w:rPr>
                <w:sz w:val="20"/>
                <w:szCs w:val="20"/>
              </w:rPr>
            </w:pPr>
          </w:p>
        </w:tc>
        <w:tc>
          <w:tcPr>
            <w:tcW w:w="177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14:paraId="23C51307" w14:textId="77777777" w:rsidR="00F865A2" w:rsidRPr="004F75E4" w:rsidRDefault="00F865A2" w:rsidP="00EA2086">
            <w:pPr>
              <w:pStyle w:val="110"/>
              <w:ind w:firstLine="0"/>
              <w:jc w:val="center"/>
              <w:rPr>
                <w:sz w:val="20"/>
              </w:rPr>
            </w:pPr>
          </w:p>
        </w:tc>
        <w:tc>
          <w:tcPr>
            <w:tcW w:w="1276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</w:tcPr>
          <w:p w14:paraId="5A77C883" w14:textId="77777777" w:rsidR="00F865A2" w:rsidRPr="004F75E4" w:rsidRDefault="00F865A2" w:rsidP="00EA2086">
            <w:pPr>
              <w:spacing w:line="240" w:lineRule="auto"/>
              <w:rPr>
                <w:snapToGrid w:val="0"/>
                <w:sz w:val="20"/>
                <w:szCs w:val="20"/>
              </w:rPr>
            </w:pPr>
          </w:p>
        </w:tc>
      </w:tr>
      <w:tr w:rsidR="00F865A2" w:rsidRPr="004F75E4" w14:paraId="58DD2588" w14:textId="77777777" w:rsidTr="00AA5E38">
        <w:trPr>
          <w:trHeight w:hRule="exact" w:val="845"/>
        </w:trPr>
        <w:tc>
          <w:tcPr>
            <w:tcW w:w="539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6C345EC" w14:textId="77777777" w:rsidR="00F865A2" w:rsidRPr="004F75E4" w:rsidRDefault="00F865A2" w:rsidP="00F865A2">
            <w:pPr>
              <w:pStyle w:val="110"/>
              <w:numPr>
                <w:ilvl w:val="0"/>
                <w:numId w:val="6"/>
              </w:numPr>
              <w:ind w:left="0" w:firstLine="0"/>
              <w:jc w:val="center"/>
              <w:rPr>
                <w:szCs w:val="24"/>
              </w:rPr>
            </w:pPr>
          </w:p>
        </w:tc>
        <w:tc>
          <w:tcPr>
            <w:tcW w:w="371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C5E7156" w14:textId="77777777" w:rsidR="00F865A2" w:rsidRPr="004F75E4" w:rsidRDefault="00F865A2" w:rsidP="00EA2086">
            <w:pPr>
              <w:pStyle w:val="110"/>
              <w:ind w:firstLine="0"/>
              <w:jc w:val="left"/>
              <w:rPr>
                <w:szCs w:val="24"/>
              </w:rPr>
            </w:pPr>
            <w:r w:rsidRPr="004F75E4">
              <w:rPr>
                <w:szCs w:val="24"/>
              </w:rPr>
              <w:t>Защита курсового проекта</w:t>
            </w:r>
          </w:p>
        </w:tc>
        <w:tc>
          <w:tcPr>
            <w:tcW w:w="11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</w:tcPr>
          <w:p w14:paraId="0E2EBACD" w14:textId="77777777" w:rsidR="00F865A2" w:rsidRPr="003E5632" w:rsidRDefault="00F865A2" w:rsidP="00EA2086">
            <w:pPr>
              <w:pStyle w:val="110"/>
              <w:ind w:firstLine="0"/>
              <w:jc w:val="center"/>
              <w:rPr>
                <w:i/>
                <w:sz w:val="12"/>
                <w:szCs w:val="12"/>
              </w:rPr>
            </w:pPr>
            <w:r w:rsidRPr="003E5632">
              <w:rPr>
                <w:i/>
                <w:sz w:val="12"/>
                <w:szCs w:val="12"/>
              </w:rPr>
              <w:t>____________</w:t>
            </w:r>
          </w:p>
          <w:p w14:paraId="31C0F3AF" w14:textId="77777777" w:rsidR="00F865A2" w:rsidRPr="003E5632" w:rsidRDefault="00F865A2" w:rsidP="00EA2086">
            <w:pPr>
              <w:pStyle w:val="110"/>
              <w:ind w:firstLine="0"/>
              <w:jc w:val="center"/>
              <w:rPr>
                <w:i/>
                <w:sz w:val="12"/>
                <w:szCs w:val="12"/>
              </w:rPr>
            </w:pPr>
            <w:r w:rsidRPr="003E5632">
              <w:rPr>
                <w:i/>
                <w:sz w:val="12"/>
                <w:szCs w:val="12"/>
              </w:rPr>
              <w:t>Планируемая дата</w:t>
            </w:r>
          </w:p>
        </w:tc>
        <w:tc>
          <w:tcPr>
            <w:tcW w:w="113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25156AB" w14:textId="77777777" w:rsidR="00F865A2" w:rsidRPr="004F75E4" w:rsidRDefault="00F865A2" w:rsidP="00EA2086">
            <w:pPr>
              <w:spacing w:line="240" w:lineRule="auto"/>
              <w:jc w:val="center"/>
              <w:rPr>
                <w:sz w:val="20"/>
                <w:szCs w:val="20"/>
              </w:rPr>
            </w:pPr>
          </w:p>
        </w:tc>
        <w:tc>
          <w:tcPr>
            <w:tcW w:w="177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14:paraId="1576ACA6" w14:textId="77777777" w:rsidR="00F865A2" w:rsidRPr="004F75E4" w:rsidRDefault="00F865A2" w:rsidP="00EA2086">
            <w:pPr>
              <w:pStyle w:val="110"/>
              <w:ind w:firstLine="0"/>
              <w:jc w:val="center"/>
              <w:rPr>
                <w:sz w:val="20"/>
              </w:rPr>
            </w:pPr>
          </w:p>
        </w:tc>
        <w:tc>
          <w:tcPr>
            <w:tcW w:w="1276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</w:tcPr>
          <w:p w14:paraId="04CA1D92" w14:textId="77777777" w:rsidR="00F865A2" w:rsidRPr="004F75E4" w:rsidRDefault="00F865A2" w:rsidP="00EA2086">
            <w:pPr>
              <w:spacing w:line="240" w:lineRule="auto"/>
              <w:rPr>
                <w:snapToGrid w:val="0"/>
                <w:sz w:val="20"/>
                <w:szCs w:val="20"/>
              </w:rPr>
            </w:pPr>
          </w:p>
        </w:tc>
      </w:tr>
    </w:tbl>
    <w:p w14:paraId="36F5B4CA" w14:textId="77777777" w:rsidR="00F865A2" w:rsidRPr="004F75E4" w:rsidRDefault="00F865A2" w:rsidP="00F865A2">
      <w:pPr>
        <w:pStyle w:val="110"/>
        <w:ind w:firstLine="0"/>
        <w:jc w:val="left"/>
        <w:rPr>
          <w:i/>
          <w:sz w:val="20"/>
        </w:rPr>
      </w:pPr>
    </w:p>
    <w:p w14:paraId="0B256FD2" w14:textId="77777777" w:rsidR="00F865A2" w:rsidRDefault="00F865A2" w:rsidP="00F865A2">
      <w:pPr>
        <w:pStyle w:val="110"/>
        <w:ind w:firstLine="0"/>
        <w:jc w:val="left"/>
        <w:rPr>
          <w:i/>
          <w:sz w:val="20"/>
        </w:rPr>
      </w:pPr>
    </w:p>
    <w:tbl>
      <w:tblPr>
        <w:tblStyle w:val="af2"/>
        <w:tblW w:w="9498" w:type="dxa"/>
        <w:tblInd w:w="70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336"/>
        <w:gridCol w:w="1770"/>
        <w:gridCol w:w="430"/>
        <w:gridCol w:w="2977"/>
        <w:gridCol w:w="1985"/>
      </w:tblGrid>
      <w:tr w:rsidR="00F865A2" w14:paraId="4FB9C0E2" w14:textId="77777777" w:rsidTr="00643761">
        <w:tc>
          <w:tcPr>
            <w:tcW w:w="2336" w:type="dxa"/>
          </w:tcPr>
          <w:p w14:paraId="363F74E0" w14:textId="77777777" w:rsidR="00F865A2" w:rsidRDefault="00F865A2" w:rsidP="00EA2086">
            <w:pPr>
              <w:pStyle w:val="110"/>
              <w:ind w:firstLine="0"/>
              <w:jc w:val="left"/>
              <w:rPr>
                <w:i/>
                <w:sz w:val="20"/>
              </w:rPr>
            </w:pPr>
            <w:r w:rsidRPr="004F75E4">
              <w:rPr>
                <w:szCs w:val="24"/>
              </w:rPr>
              <w:t>Студент</w:t>
            </w:r>
          </w:p>
        </w:tc>
        <w:tc>
          <w:tcPr>
            <w:tcW w:w="1770" w:type="dxa"/>
            <w:tcBorders>
              <w:bottom w:val="single" w:sz="4" w:space="0" w:color="auto"/>
            </w:tcBorders>
          </w:tcPr>
          <w:p w14:paraId="3B7387F2" w14:textId="77777777" w:rsidR="00F865A2" w:rsidRDefault="00F865A2" w:rsidP="00EA2086">
            <w:pPr>
              <w:pStyle w:val="110"/>
              <w:ind w:firstLine="0"/>
              <w:jc w:val="left"/>
              <w:rPr>
                <w:i/>
                <w:sz w:val="20"/>
              </w:rPr>
            </w:pPr>
          </w:p>
        </w:tc>
        <w:tc>
          <w:tcPr>
            <w:tcW w:w="430" w:type="dxa"/>
          </w:tcPr>
          <w:p w14:paraId="5A332F32" w14:textId="77777777" w:rsidR="00F865A2" w:rsidRPr="004F75E4" w:rsidRDefault="00F865A2" w:rsidP="00EA2086">
            <w:pPr>
              <w:pStyle w:val="110"/>
              <w:ind w:firstLine="0"/>
              <w:jc w:val="left"/>
              <w:rPr>
                <w:szCs w:val="24"/>
              </w:rPr>
            </w:pPr>
          </w:p>
        </w:tc>
        <w:tc>
          <w:tcPr>
            <w:tcW w:w="2977" w:type="dxa"/>
          </w:tcPr>
          <w:p w14:paraId="78A67AA9" w14:textId="77777777" w:rsidR="00F865A2" w:rsidRDefault="00F865A2" w:rsidP="00EA2086">
            <w:pPr>
              <w:pStyle w:val="110"/>
              <w:ind w:firstLine="0"/>
              <w:jc w:val="left"/>
              <w:rPr>
                <w:i/>
                <w:sz w:val="20"/>
              </w:rPr>
            </w:pPr>
            <w:r w:rsidRPr="004F75E4">
              <w:rPr>
                <w:szCs w:val="24"/>
              </w:rPr>
              <w:t>Руководитель проекта</w:t>
            </w:r>
          </w:p>
        </w:tc>
        <w:tc>
          <w:tcPr>
            <w:tcW w:w="1985" w:type="dxa"/>
            <w:tcBorders>
              <w:bottom w:val="single" w:sz="4" w:space="0" w:color="auto"/>
            </w:tcBorders>
          </w:tcPr>
          <w:p w14:paraId="25BC9C02" w14:textId="77777777" w:rsidR="00F865A2" w:rsidRDefault="00F865A2" w:rsidP="00EA2086">
            <w:pPr>
              <w:pStyle w:val="110"/>
              <w:ind w:firstLine="0"/>
              <w:jc w:val="left"/>
              <w:rPr>
                <w:i/>
                <w:sz w:val="20"/>
              </w:rPr>
            </w:pPr>
          </w:p>
        </w:tc>
      </w:tr>
      <w:tr w:rsidR="00F865A2" w14:paraId="6A4243F4" w14:textId="77777777" w:rsidTr="00643761">
        <w:tc>
          <w:tcPr>
            <w:tcW w:w="2336" w:type="dxa"/>
          </w:tcPr>
          <w:p w14:paraId="242974DF" w14:textId="77777777" w:rsidR="00F865A2" w:rsidRPr="00394F43" w:rsidRDefault="00F865A2" w:rsidP="00EA2086">
            <w:pPr>
              <w:pStyle w:val="110"/>
              <w:ind w:firstLine="0"/>
              <w:jc w:val="left"/>
              <w:rPr>
                <w:sz w:val="30"/>
                <w:szCs w:val="30"/>
              </w:rPr>
            </w:pPr>
          </w:p>
        </w:tc>
        <w:tc>
          <w:tcPr>
            <w:tcW w:w="1770" w:type="dxa"/>
            <w:tcBorders>
              <w:top w:val="single" w:sz="4" w:space="0" w:color="auto"/>
            </w:tcBorders>
          </w:tcPr>
          <w:p w14:paraId="65754F86" w14:textId="77777777" w:rsidR="00F865A2" w:rsidRPr="00394F43" w:rsidRDefault="00F865A2" w:rsidP="00EA2086">
            <w:pPr>
              <w:pStyle w:val="110"/>
              <w:ind w:firstLine="0"/>
              <w:jc w:val="left"/>
              <w:rPr>
                <w:i/>
                <w:sz w:val="30"/>
                <w:szCs w:val="30"/>
              </w:rPr>
            </w:pPr>
            <w:r w:rsidRPr="00394F43">
              <w:rPr>
                <w:sz w:val="30"/>
                <w:szCs w:val="30"/>
                <w:vertAlign w:val="superscript"/>
              </w:rPr>
              <w:t>(подпись, дата)</w:t>
            </w:r>
          </w:p>
        </w:tc>
        <w:tc>
          <w:tcPr>
            <w:tcW w:w="430" w:type="dxa"/>
          </w:tcPr>
          <w:p w14:paraId="6078B094" w14:textId="77777777" w:rsidR="00F865A2" w:rsidRPr="00394F43" w:rsidRDefault="00F865A2" w:rsidP="00EA2086">
            <w:pPr>
              <w:pStyle w:val="110"/>
              <w:ind w:firstLine="0"/>
              <w:jc w:val="left"/>
              <w:rPr>
                <w:sz w:val="30"/>
                <w:szCs w:val="30"/>
              </w:rPr>
            </w:pPr>
          </w:p>
        </w:tc>
        <w:tc>
          <w:tcPr>
            <w:tcW w:w="2977" w:type="dxa"/>
          </w:tcPr>
          <w:p w14:paraId="111B02FF" w14:textId="77777777" w:rsidR="00F865A2" w:rsidRPr="00394F43" w:rsidRDefault="00F865A2" w:rsidP="00EA2086">
            <w:pPr>
              <w:pStyle w:val="110"/>
              <w:ind w:firstLine="0"/>
              <w:jc w:val="left"/>
              <w:rPr>
                <w:sz w:val="30"/>
                <w:szCs w:val="30"/>
              </w:rPr>
            </w:pPr>
          </w:p>
        </w:tc>
        <w:tc>
          <w:tcPr>
            <w:tcW w:w="1985" w:type="dxa"/>
            <w:tcBorders>
              <w:top w:val="single" w:sz="4" w:space="0" w:color="auto"/>
            </w:tcBorders>
          </w:tcPr>
          <w:p w14:paraId="544EB352" w14:textId="77777777" w:rsidR="00F865A2" w:rsidRPr="00394F43" w:rsidRDefault="00F865A2" w:rsidP="00EA2086">
            <w:pPr>
              <w:pStyle w:val="110"/>
              <w:ind w:firstLine="0"/>
              <w:jc w:val="center"/>
              <w:rPr>
                <w:sz w:val="30"/>
                <w:szCs w:val="30"/>
                <w:vertAlign w:val="superscript"/>
              </w:rPr>
            </w:pPr>
            <w:r w:rsidRPr="00394F43">
              <w:rPr>
                <w:sz w:val="30"/>
                <w:szCs w:val="30"/>
                <w:vertAlign w:val="superscript"/>
              </w:rPr>
              <w:t>(подпись, дата)</w:t>
            </w:r>
          </w:p>
        </w:tc>
      </w:tr>
    </w:tbl>
    <w:p w14:paraId="5AEF32D5" w14:textId="77777777" w:rsidR="00917DC7" w:rsidRPr="00C257F0" w:rsidRDefault="00917DC7" w:rsidP="00C257F0">
      <w:pPr>
        <w:spacing w:line="240" w:lineRule="auto"/>
        <w:rPr>
          <w:rFonts w:eastAsia="Calibri"/>
          <w:sz w:val="22"/>
        </w:rPr>
      </w:pPr>
    </w:p>
    <w:p w14:paraId="4C0CCC4B" w14:textId="77777777" w:rsidR="00145DFD" w:rsidRPr="00285405" w:rsidRDefault="00145DFD" w:rsidP="00285405">
      <w:pPr>
        <w:spacing w:line="240" w:lineRule="auto"/>
        <w:jc w:val="center"/>
        <w:rPr>
          <w:b/>
          <w:sz w:val="24"/>
          <w:lang w:eastAsia="ja-JP"/>
        </w:rPr>
      </w:pPr>
    </w:p>
    <w:p w14:paraId="07334CD9" w14:textId="77777777" w:rsidR="000D4693" w:rsidRPr="003E3F16" w:rsidRDefault="000D4693" w:rsidP="003E3F16">
      <w:pPr>
        <w:rPr>
          <w:i/>
          <w:lang w:val="en-US"/>
        </w:rPr>
        <w:sectPr w:rsidR="000D4693" w:rsidRPr="003E3F16" w:rsidSect="009841BB">
          <w:footerReference w:type="default" r:id="rId9"/>
          <w:footerReference w:type="first" r:id="rId10"/>
          <w:pgSz w:w="11906" w:h="16838"/>
          <w:pgMar w:top="993" w:right="566" w:bottom="709" w:left="1134" w:header="340" w:footer="680" w:gutter="0"/>
          <w:cols w:space="708"/>
          <w:titlePg/>
          <w:docGrid w:linePitch="381"/>
        </w:sectPr>
      </w:pPr>
    </w:p>
    <w:p w14:paraId="488BAC12" w14:textId="6FDA2FC2" w:rsidR="00C00CEB" w:rsidRPr="003E3F16" w:rsidRDefault="003E3F16" w:rsidP="003E3F16">
      <w:pPr>
        <w:spacing w:before="120" w:after="240"/>
        <w:jc w:val="center"/>
        <w:rPr>
          <w:b/>
          <w:bCs/>
          <w:sz w:val="32"/>
          <w:szCs w:val="32"/>
        </w:rPr>
      </w:pPr>
      <w:r w:rsidRPr="003E3F16">
        <w:rPr>
          <w:b/>
          <w:bCs/>
          <w:sz w:val="32"/>
          <w:szCs w:val="32"/>
        </w:rPr>
        <w:lastRenderedPageBreak/>
        <w:t>Содержание</w:t>
      </w:r>
    </w:p>
    <w:p w14:paraId="583FCE35" w14:textId="50E99B04" w:rsidR="003E3F16" w:rsidRDefault="00B96250">
      <w:pPr>
        <w:pStyle w:val="11"/>
        <w:tabs>
          <w:tab w:val="right" w:leader="dot" w:pos="9969"/>
        </w:tabs>
        <w:rPr>
          <w:rFonts w:asciiTheme="minorHAnsi" w:eastAsiaTheme="minorEastAsia" w:hAnsiTheme="minorHAnsi" w:cstheme="minorBidi"/>
          <w:bCs w:val="0"/>
          <w:noProof/>
          <w:kern w:val="2"/>
          <w:sz w:val="24"/>
          <w:szCs w:val="24"/>
          <w:lang w:eastAsia="ru-RU"/>
          <w14:ligatures w14:val="standardContextual"/>
        </w:rPr>
      </w:pPr>
      <w:r>
        <w:rPr>
          <w:bCs w:val="0"/>
          <w:lang w:val="en-US"/>
        </w:rPr>
        <w:fldChar w:fldCharType="begin"/>
      </w:r>
      <w:r>
        <w:rPr>
          <w:bCs w:val="0"/>
          <w:lang w:val="en-US"/>
        </w:rPr>
        <w:instrText xml:space="preserve"> TOC \o "1-3" \h \z \u </w:instrText>
      </w:r>
      <w:r>
        <w:rPr>
          <w:bCs w:val="0"/>
          <w:lang w:val="en-US"/>
        </w:rPr>
        <w:fldChar w:fldCharType="separate"/>
      </w:r>
      <w:hyperlink w:anchor="_Toc233310906" w:history="1">
        <w:r w:rsidR="003E3F16" w:rsidRPr="0042485A">
          <w:rPr>
            <w:rStyle w:val="af0"/>
            <w:noProof/>
          </w:rPr>
          <w:t>Список сокращений и обозначений</w:t>
        </w:r>
        <w:r w:rsidR="003E3F16">
          <w:rPr>
            <w:noProof/>
            <w:webHidden/>
          </w:rPr>
          <w:tab/>
        </w:r>
        <w:r w:rsidR="003E3F16">
          <w:rPr>
            <w:noProof/>
            <w:webHidden/>
          </w:rPr>
          <w:fldChar w:fldCharType="begin"/>
        </w:r>
        <w:r w:rsidR="003E3F16">
          <w:rPr>
            <w:noProof/>
            <w:webHidden/>
          </w:rPr>
          <w:instrText xml:space="preserve"> PAGEREF _Toc233310906 \h </w:instrText>
        </w:r>
        <w:r w:rsidR="003E3F16">
          <w:rPr>
            <w:noProof/>
            <w:webHidden/>
          </w:rPr>
        </w:r>
        <w:r w:rsidR="003E3F16">
          <w:rPr>
            <w:noProof/>
            <w:webHidden/>
          </w:rPr>
          <w:fldChar w:fldCharType="separate"/>
        </w:r>
        <w:r w:rsidR="003E3F16">
          <w:rPr>
            <w:noProof/>
            <w:webHidden/>
          </w:rPr>
          <w:t>6</w:t>
        </w:r>
        <w:r w:rsidR="003E3F16">
          <w:rPr>
            <w:noProof/>
            <w:webHidden/>
          </w:rPr>
          <w:fldChar w:fldCharType="end"/>
        </w:r>
      </w:hyperlink>
    </w:p>
    <w:p w14:paraId="22D6AE5B" w14:textId="5644970A" w:rsidR="003E3F16" w:rsidRDefault="003E3F16">
      <w:pPr>
        <w:pStyle w:val="11"/>
        <w:tabs>
          <w:tab w:val="right" w:leader="dot" w:pos="9969"/>
        </w:tabs>
        <w:rPr>
          <w:rFonts w:asciiTheme="minorHAnsi" w:eastAsiaTheme="minorEastAsia" w:hAnsiTheme="minorHAnsi" w:cstheme="minorBidi"/>
          <w:bCs w:val="0"/>
          <w:noProof/>
          <w:kern w:val="2"/>
          <w:sz w:val="24"/>
          <w:szCs w:val="24"/>
          <w:lang w:eastAsia="ru-RU"/>
          <w14:ligatures w14:val="standardContextual"/>
        </w:rPr>
      </w:pPr>
      <w:hyperlink w:anchor="_Toc233310907" w:history="1">
        <w:r w:rsidRPr="0042485A">
          <w:rPr>
            <w:rStyle w:val="af0"/>
            <w:noProof/>
          </w:rPr>
          <w:t>Введение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_Toc233310907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20EBB081" w14:textId="57A8573B" w:rsidR="003E3F16" w:rsidRDefault="003E3F16">
      <w:pPr>
        <w:pStyle w:val="11"/>
        <w:tabs>
          <w:tab w:val="left" w:pos="560"/>
          <w:tab w:val="right" w:leader="dot" w:pos="9969"/>
        </w:tabs>
        <w:rPr>
          <w:rFonts w:asciiTheme="minorHAnsi" w:eastAsiaTheme="minorEastAsia" w:hAnsiTheme="minorHAnsi" w:cstheme="minorBidi"/>
          <w:bCs w:val="0"/>
          <w:noProof/>
          <w:kern w:val="2"/>
          <w:sz w:val="24"/>
          <w:szCs w:val="24"/>
          <w:lang w:eastAsia="ru-RU"/>
          <w14:ligatures w14:val="standardContextual"/>
        </w:rPr>
      </w:pPr>
      <w:hyperlink w:anchor="_Toc233310908" w:history="1">
        <w:r w:rsidRPr="0042485A">
          <w:rPr>
            <w:rStyle w:val="af0"/>
            <w:noProof/>
          </w:rPr>
          <w:t>1.</w:t>
        </w:r>
        <w:r>
          <w:rPr>
            <w:rFonts w:asciiTheme="minorHAnsi" w:eastAsiaTheme="minorEastAsia" w:hAnsiTheme="minorHAnsi" w:cstheme="minorBidi"/>
            <w:bCs w:val="0"/>
            <w:noProof/>
            <w:kern w:val="2"/>
            <w:sz w:val="24"/>
            <w:szCs w:val="24"/>
            <w:lang w:eastAsia="ru-RU"/>
            <w14:ligatures w14:val="standardContextual"/>
          </w:rPr>
          <w:tab/>
        </w:r>
        <w:r w:rsidRPr="0042485A">
          <w:rPr>
            <w:rStyle w:val="af0"/>
            <w:noProof/>
          </w:rPr>
          <w:t>Исходные данные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_Toc233310908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0CDEF75E" w14:textId="21D6DCC0" w:rsidR="003E3F16" w:rsidRDefault="003E3F16">
      <w:pPr>
        <w:pStyle w:val="11"/>
        <w:tabs>
          <w:tab w:val="left" w:pos="560"/>
          <w:tab w:val="right" w:leader="dot" w:pos="9969"/>
        </w:tabs>
        <w:rPr>
          <w:rFonts w:asciiTheme="minorHAnsi" w:eastAsiaTheme="minorEastAsia" w:hAnsiTheme="minorHAnsi" w:cstheme="minorBidi"/>
          <w:bCs w:val="0"/>
          <w:noProof/>
          <w:kern w:val="2"/>
          <w:sz w:val="24"/>
          <w:szCs w:val="24"/>
          <w:lang w:eastAsia="ru-RU"/>
          <w14:ligatures w14:val="standardContextual"/>
        </w:rPr>
      </w:pPr>
      <w:hyperlink w:anchor="_Toc233310909" w:history="1">
        <w:r w:rsidRPr="0042485A">
          <w:rPr>
            <w:rStyle w:val="af0"/>
            <w:noProof/>
          </w:rPr>
          <w:t>2.</w:t>
        </w:r>
        <w:r>
          <w:rPr>
            <w:rFonts w:asciiTheme="minorHAnsi" w:eastAsiaTheme="minorEastAsia" w:hAnsiTheme="minorHAnsi" w:cstheme="minorBidi"/>
            <w:bCs w:val="0"/>
            <w:noProof/>
            <w:kern w:val="2"/>
            <w:sz w:val="24"/>
            <w:szCs w:val="24"/>
            <w:lang w:eastAsia="ru-RU"/>
            <w14:ligatures w14:val="standardContextual"/>
          </w:rPr>
          <w:tab/>
        </w:r>
        <w:r w:rsidRPr="0042485A">
          <w:rPr>
            <w:rStyle w:val="af0"/>
            <w:noProof/>
          </w:rPr>
          <w:t>Расчет элементов коробки передач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_Toc233310909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60C494F5" w14:textId="2B5D0DC6" w:rsidR="003E3F16" w:rsidRDefault="003E3F16">
      <w:pPr>
        <w:pStyle w:val="21"/>
        <w:tabs>
          <w:tab w:val="left" w:pos="1120"/>
          <w:tab w:val="right" w:leader="dot" w:pos="9969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ru-RU"/>
          <w14:ligatures w14:val="standardContextual"/>
        </w:rPr>
      </w:pPr>
      <w:hyperlink w:anchor="_Toc233310910" w:history="1">
        <w:r w:rsidRPr="0042485A">
          <w:rPr>
            <w:rStyle w:val="af0"/>
            <w:noProof/>
          </w:rPr>
          <w:t>2.1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:lang w:eastAsia="ru-RU"/>
            <w14:ligatures w14:val="standardContextual"/>
          </w:rPr>
          <w:tab/>
        </w:r>
        <w:r w:rsidRPr="0042485A">
          <w:rPr>
            <w:rStyle w:val="af0"/>
            <w:noProof/>
          </w:rPr>
          <w:t>Расчет минимального диаметра валов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_Toc233310910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7093639A" w14:textId="01ED2F4D" w:rsidR="003E3F16" w:rsidRDefault="003E3F16">
      <w:pPr>
        <w:pStyle w:val="21"/>
        <w:tabs>
          <w:tab w:val="left" w:pos="1120"/>
          <w:tab w:val="right" w:leader="dot" w:pos="9969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ru-RU"/>
          <w14:ligatures w14:val="standardContextual"/>
        </w:rPr>
      </w:pPr>
      <w:hyperlink w:anchor="_Toc233310911" w:history="1">
        <w:r w:rsidRPr="0042485A">
          <w:rPr>
            <w:rStyle w:val="af0"/>
            <w:noProof/>
          </w:rPr>
          <w:t>2.2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:lang w:eastAsia="ru-RU"/>
            <w14:ligatures w14:val="standardContextual"/>
          </w:rPr>
          <w:tab/>
        </w:r>
        <w:r w:rsidRPr="0042485A">
          <w:rPr>
            <w:rStyle w:val="af0"/>
            <w:noProof/>
          </w:rPr>
          <w:t>Подбор чисел зубьев зубчатых колес планетарных рядов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_Toc233310911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14:paraId="6160FAA9" w14:textId="268DEBDE" w:rsidR="003E3F16" w:rsidRDefault="003E3F16">
      <w:pPr>
        <w:pStyle w:val="21"/>
        <w:tabs>
          <w:tab w:val="left" w:pos="1120"/>
          <w:tab w:val="right" w:leader="dot" w:pos="9969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ru-RU"/>
          <w14:ligatures w14:val="standardContextual"/>
        </w:rPr>
      </w:pPr>
      <w:hyperlink w:anchor="_Toc233310912" w:history="1">
        <w:r w:rsidRPr="0042485A">
          <w:rPr>
            <w:rStyle w:val="af0"/>
            <w:noProof/>
          </w:rPr>
          <w:t>2.3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:lang w:eastAsia="ru-RU"/>
            <w14:ligatures w14:val="standardContextual"/>
          </w:rPr>
          <w:tab/>
        </w:r>
        <w:r w:rsidRPr="0042485A">
          <w:rPr>
            <w:rStyle w:val="af0"/>
            <w:noProof/>
          </w:rPr>
          <w:t>Определение параметров зубчатых колес и планетарных рядов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_Toc233310912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17</w:t>
        </w:r>
        <w:r>
          <w:rPr>
            <w:noProof/>
            <w:webHidden/>
          </w:rPr>
          <w:fldChar w:fldCharType="end"/>
        </w:r>
      </w:hyperlink>
    </w:p>
    <w:p w14:paraId="607D1F00" w14:textId="56E5DBE0" w:rsidR="003E3F16" w:rsidRDefault="003E3F16">
      <w:pPr>
        <w:pStyle w:val="21"/>
        <w:tabs>
          <w:tab w:val="left" w:pos="1120"/>
          <w:tab w:val="right" w:leader="dot" w:pos="9969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ru-RU"/>
          <w14:ligatures w14:val="standardContextual"/>
        </w:rPr>
      </w:pPr>
      <w:hyperlink w:anchor="_Toc233310913" w:history="1">
        <w:r w:rsidRPr="0042485A">
          <w:rPr>
            <w:rStyle w:val="af0"/>
            <w:noProof/>
          </w:rPr>
          <w:t>2.4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:lang w:eastAsia="ru-RU"/>
            <w14:ligatures w14:val="standardContextual"/>
          </w:rPr>
          <w:tab/>
        </w:r>
        <w:r w:rsidRPr="0042485A">
          <w:rPr>
            <w:rStyle w:val="af0"/>
            <w:noProof/>
          </w:rPr>
          <w:t>Расчет осей сателлитов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_Toc233310913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18</w:t>
        </w:r>
        <w:r>
          <w:rPr>
            <w:noProof/>
            <w:webHidden/>
          </w:rPr>
          <w:fldChar w:fldCharType="end"/>
        </w:r>
      </w:hyperlink>
    </w:p>
    <w:p w14:paraId="3B1B3BA3" w14:textId="1CD8C24F" w:rsidR="003E3F16" w:rsidRDefault="003E3F16">
      <w:pPr>
        <w:pStyle w:val="21"/>
        <w:tabs>
          <w:tab w:val="left" w:pos="1120"/>
          <w:tab w:val="right" w:leader="dot" w:pos="9969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ru-RU"/>
          <w14:ligatures w14:val="standardContextual"/>
        </w:rPr>
      </w:pPr>
      <w:hyperlink w:anchor="_Toc233310914" w:history="1">
        <w:r w:rsidRPr="0042485A">
          <w:rPr>
            <w:rStyle w:val="af0"/>
            <w:noProof/>
          </w:rPr>
          <w:t>2.5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:lang w:eastAsia="ru-RU"/>
            <w14:ligatures w14:val="standardContextual"/>
          </w:rPr>
          <w:tab/>
        </w:r>
        <w:r w:rsidRPr="0042485A">
          <w:rPr>
            <w:rStyle w:val="af0"/>
            <w:noProof/>
          </w:rPr>
          <w:t>Расчет подшипников сателлитов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_Toc233310914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23</w:t>
        </w:r>
        <w:r>
          <w:rPr>
            <w:noProof/>
            <w:webHidden/>
          </w:rPr>
          <w:fldChar w:fldCharType="end"/>
        </w:r>
      </w:hyperlink>
    </w:p>
    <w:p w14:paraId="1ECBA0A0" w14:textId="66A97269" w:rsidR="003E3F16" w:rsidRDefault="003E3F16">
      <w:pPr>
        <w:pStyle w:val="21"/>
        <w:tabs>
          <w:tab w:val="left" w:pos="1120"/>
          <w:tab w:val="right" w:leader="dot" w:pos="9969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ru-RU"/>
          <w14:ligatures w14:val="standardContextual"/>
        </w:rPr>
      </w:pPr>
      <w:hyperlink w:anchor="_Toc233310915" w:history="1">
        <w:r w:rsidRPr="0042485A">
          <w:rPr>
            <w:rStyle w:val="af0"/>
            <w:noProof/>
          </w:rPr>
          <w:t>2.6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:lang w:eastAsia="ru-RU"/>
            <w14:ligatures w14:val="standardContextual"/>
          </w:rPr>
          <w:tab/>
        </w:r>
        <w:r w:rsidRPr="0042485A">
          <w:rPr>
            <w:rStyle w:val="af0"/>
            <w:noProof/>
          </w:rPr>
          <w:t>Расчет фрикционных элементов управления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_Toc233310915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26</w:t>
        </w:r>
        <w:r>
          <w:rPr>
            <w:noProof/>
            <w:webHidden/>
          </w:rPr>
          <w:fldChar w:fldCharType="end"/>
        </w:r>
      </w:hyperlink>
    </w:p>
    <w:p w14:paraId="04DDEDC0" w14:textId="1FAA72B8" w:rsidR="003E3F16" w:rsidRDefault="003E3F16">
      <w:pPr>
        <w:pStyle w:val="21"/>
        <w:tabs>
          <w:tab w:val="left" w:pos="1120"/>
          <w:tab w:val="right" w:leader="dot" w:pos="9969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ru-RU"/>
          <w14:ligatures w14:val="standardContextual"/>
        </w:rPr>
      </w:pPr>
      <w:hyperlink w:anchor="_Toc233310916" w:history="1">
        <w:r w:rsidRPr="0042485A">
          <w:rPr>
            <w:rStyle w:val="af0"/>
            <w:noProof/>
          </w:rPr>
          <w:t>2.7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:lang w:eastAsia="ru-RU"/>
            <w14:ligatures w14:val="standardContextual"/>
          </w:rPr>
          <w:tab/>
        </w:r>
        <w:r w:rsidRPr="0042485A">
          <w:rPr>
            <w:rStyle w:val="af0"/>
            <w:noProof/>
          </w:rPr>
          <w:t>Расчет шлицевых соединений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_Toc233310916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28</w:t>
        </w:r>
        <w:r>
          <w:rPr>
            <w:noProof/>
            <w:webHidden/>
          </w:rPr>
          <w:fldChar w:fldCharType="end"/>
        </w:r>
      </w:hyperlink>
    </w:p>
    <w:p w14:paraId="50F68723" w14:textId="5976CCF6" w:rsidR="003E3F16" w:rsidRDefault="003E3F16">
      <w:pPr>
        <w:pStyle w:val="11"/>
        <w:tabs>
          <w:tab w:val="left" w:pos="560"/>
          <w:tab w:val="right" w:leader="dot" w:pos="9969"/>
        </w:tabs>
        <w:rPr>
          <w:rFonts w:asciiTheme="minorHAnsi" w:eastAsiaTheme="minorEastAsia" w:hAnsiTheme="minorHAnsi" w:cstheme="minorBidi"/>
          <w:bCs w:val="0"/>
          <w:noProof/>
          <w:kern w:val="2"/>
          <w:sz w:val="24"/>
          <w:szCs w:val="24"/>
          <w:lang w:eastAsia="ru-RU"/>
          <w14:ligatures w14:val="standardContextual"/>
        </w:rPr>
      </w:pPr>
      <w:hyperlink w:anchor="_Toc233310917" w:history="1">
        <w:r w:rsidRPr="0042485A">
          <w:rPr>
            <w:rStyle w:val="af0"/>
            <w:noProof/>
          </w:rPr>
          <w:t>3.</w:t>
        </w:r>
        <w:r>
          <w:rPr>
            <w:rFonts w:asciiTheme="minorHAnsi" w:eastAsiaTheme="minorEastAsia" w:hAnsiTheme="minorHAnsi" w:cstheme="minorBidi"/>
            <w:bCs w:val="0"/>
            <w:noProof/>
            <w:kern w:val="2"/>
            <w:sz w:val="24"/>
            <w:szCs w:val="24"/>
            <w:lang w:eastAsia="ru-RU"/>
            <w14:ligatures w14:val="standardContextual"/>
          </w:rPr>
          <w:tab/>
        </w:r>
        <w:r w:rsidRPr="0042485A">
          <w:rPr>
            <w:rStyle w:val="af0"/>
            <w:noProof/>
          </w:rPr>
          <w:t>Расчет оси сателлита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_Toc233310917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31</w:t>
        </w:r>
        <w:r>
          <w:rPr>
            <w:noProof/>
            <w:webHidden/>
          </w:rPr>
          <w:fldChar w:fldCharType="end"/>
        </w:r>
      </w:hyperlink>
    </w:p>
    <w:p w14:paraId="1CAB1FE3" w14:textId="190AA1E2" w:rsidR="003E3F16" w:rsidRDefault="003E3F16">
      <w:pPr>
        <w:pStyle w:val="21"/>
        <w:tabs>
          <w:tab w:val="left" w:pos="1120"/>
          <w:tab w:val="right" w:leader="dot" w:pos="9969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ru-RU"/>
          <w14:ligatures w14:val="standardContextual"/>
        </w:rPr>
      </w:pPr>
      <w:hyperlink w:anchor="_Toc233310918" w:history="1">
        <w:r w:rsidRPr="0042485A">
          <w:rPr>
            <w:rStyle w:val="af0"/>
            <w:noProof/>
          </w:rPr>
          <w:t>3.1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:lang w:eastAsia="ru-RU"/>
            <w14:ligatures w14:val="standardContextual"/>
          </w:rPr>
          <w:tab/>
        </w:r>
        <w:r w:rsidRPr="0042485A">
          <w:rPr>
            <w:rStyle w:val="af0"/>
            <w:noProof/>
          </w:rPr>
          <w:t>Порядок выполнения работы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_Toc233310918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31</w:t>
        </w:r>
        <w:r>
          <w:rPr>
            <w:noProof/>
            <w:webHidden/>
          </w:rPr>
          <w:fldChar w:fldCharType="end"/>
        </w:r>
      </w:hyperlink>
    </w:p>
    <w:p w14:paraId="6BF2F698" w14:textId="350CC2FF" w:rsidR="003E3F16" w:rsidRDefault="003E3F16">
      <w:pPr>
        <w:pStyle w:val="21"/>
        <w:tabs>
          <w:tab w:val="left" w:pos="1120"/>
          <w:tab w:val="right" w:leader="dot" w:pos="9969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ru-RU"/>
          <w14:ligatures w14:val="standardContextual"/>
        </w:rPr>
      </w:pPr>
      <w:hyperlink w:anchor="_Toc233310919" w:history="1">
        <w:r w:rsidRPr="0042485A">
          <w:rPr>
            <w:rStyle w:val="af0"/>
            <w:noProof/>
          </w:rPr>
          <w:t>3.2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:lang w:eastAsia="ru-RU"/>
            <w14:ligatures w14:val="standardContextual"/>
          </w:rPr>
          <w:tab/>
        </w:r>
        <w:r w:rsidRPr="0042485A">
          <w:rPr>
            <w:rStyle w:val="af0"/>
            <w:noProof/>
          </w:rPr>
          <w:t>Цель расчета и основные допущения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_Toc233310919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32</w:t>
        </w:r>
        <w:r>
          <w:rPr>
            <w:noProof/>
            <w:webHidden/>
          </w:rPr>
          <w:fldChar w:fldCharType="end"/>
        </w:r>
      </w:hyperlink>
    </w:p>
    <w:p w14:paraId="62EB08B9" w14:textId="4EA56325" w:rsidR="003E3F16" w:rsidRDefault="003E3F16">
      <w:pPr>
        <w:pStyle w:val="21"/>
        <w:tabs>
          <w:tab w:val="left" w:pos="1120"/>
          <w:tab w:val="right" w:leader="dot" w:pos="9969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ru-RU"/>
          <w14:ligatures w14:val="standardContextual"/>
        </w:rPr>
      </w:pPr>
      <w:hyperlink w:anchor="_Toc233310920" w:history="1">
        <w:r w:rsidRPr="0042485A">
          <w:rPr>
            <w:rStyle w:val="af0"/>
            <w:noProof/>
          </w:rPr>
          <w:t>3.3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:lang w:eastAsia="ru-RU"/>
            <w14:ligatures w14:val="standardContextual"/>
          </w:rPr>
          <w:tab/>
        </w:r>
        <w:r w:rsidRPr="0042485A">
          <w:rPr>
            <w:rStyle w:val="af0"/>
            <w:noProof/>
          </w:rPr>
          <w:t>Выполнение работы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_Toc233310920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32</w:t>
        </w:r>
        <w:r>
          <w:rPr>
            <w:noProof/>
            <w:webHidden/>
          </w:rPr>
          <w:fldChar w:fldCharType="end"/>
        </w:r>
      </w:hyperlink>
    </w:p>
    <w:p w14:paraId="6DBA8370" w14:textId="762608C8" w:rsidR="003E3F16" w:rsidRDefault="003E3F16">
      <w:pPr>
        <w:pStyle w:val="31"/>
        <w:tabs>
          <w:tab w:val="left" w:pos="1400"/>
          <w:tab w:val="right" w:leader="dot" w:pos="9969"/>
        </w:tabs>
        <w:rPr>
          <w:rFonts w:asciiTheme="minorHAnsi" w:eastAsiaTheme="minorEastAsia" w:hAnsiTheme="minorHAnsi" w:cstheme="minorBidi"/>
          <w:iCs w:val="0"/>
          <w:noProof/>
          <w:kern w:val="2"/>
          <w:sz w:val="24"/>
          <w:szCs w:val="24"/>
          <w:lang w:eastAsia="ru-RU"/>
          <w14:ligatures w14:val="standardContextual"/>
        </w:rPr>
      </w:pPr>
      <w:hyperlink w:anchor="_Toc233310921" w:history="1">
        <w:r w:rsidRPr="0042485A">
          <w:rPr>
            <w:rStyle w:val="af0"/>
            <w:noProof/>
          </w:rPr>
          <w:t>3.3.1</w:t>
        </w:r>
        <w:r>
          <w:rPr>
            <w:rFonts w:asciiTheme="minorHAnsi" w:eastAsiaTheme="minorEastAsia" w:hAnsiTheme="minorHAnsi" w:cstheme="minorBidi"/>
            <w:iCs w:val="0"/>
            <w:noProof/>
            <w:kern w:val="2"/>
            <w:sz w:val="24"/>
            <w:szCs w:val="24"/>
            <w:lang w:eastAsia="ru-RU"/>
            <w14:ligatures w14:val="standardContextual"/>
          </w:rPr>
          <w:tab/>
        </w:r>
        <w:r w:rsidRPr="0042485A">
          <w:rPr>
            <w:rStyle w:val="af0"/>
            <w:noProof/>
          </w:rPr>
          <w:t>Создание конечно-элементной модели (КЭМ)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_Toc233310921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32</w:t>
        </w:r>
        <w:r>
          <w:rPr>
            <w:noProof/>
            <w:webHidden/>
          </w:rPr>
          <w:fldChar w:fldCharType="end"/>
        </w:r>
      </w:hyperlink>
    </w:p>
    <w:p w14:paraId="27513E8C" w14:textId="0902FD72" w:rsidR="003E3F16" w:rsidRDefault="003E3F16">
      <w:pPr>
        <w:pStyle w:val="31"/>
        <w:tabs>
          <w:tab w:val="left" w:pos="1400"/>
          <w:tab w:val="right" w:leader="dot" w:pos="9969"/>
        </w:tabs>
        <w:rPr>
          <w:rFonts w:asciiTheme="minorHAnsi" w:eastAsiaTheme="minorEastAsia" w:hAnsiTheme="minorHAnsi" w:cstheme="minorBidi"/>
          <w:iCs w:val="0"/>
          <w:noProof/>
          <w:kern w:val="2"/>
          <w:sz w:val="24"/>
          <w:szCs w:val="24"/>
          <w:lang w:eastAsia="ru-RU"/>
          <w14:ligatures w14:val="standardContextual"/>
        </w:rPr>
      </w:pPr>
      <w:hyperlink w:anchor="_Toc233310922" w:history="1">
        <w:r w:rsidRPr="0042485A">
          <w:rPr>
            <w:rStyle w:val="af0"/>
            <w:noProof/>
          </w:rPr>
          <w:t>3.3.2</w:t>
        </w:r>
        <w:r>
          <w:rPr>
            <w:rFonts w:asciiTheme="minorHAnsi" w:eastAsiaTheme="minorEastAsia" w:hAnsiTheme="minorHAnsi" w:cstheme="minorBidi"/>
            <w:iCs w:val="0"/>
            <w:noProof/>
            <w:kern w:val="2"/>
            <w:sz w:val="24"/>
            <w:szCs w:val="24"/>
            <w:lang w:eastAsia="ru-RU"/>
            <w14:ligatures w14:val="standardContextual"/>
          </w:rPr>
          <w:tab/>
        </w:r>
        <w:r w:rsidRPr="0042485A">
          <w:rPr>
            <w:rStyle w:val="af0"/>
            <w:noProof/>
          </w:rPr>
          <w:t>Свойства материала модели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_Toc233310922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34</w:t>
        </w:r>
        <w:r>
          <w:rPr>
            <w:noProof/>
            <w:webHidden/>
          </w:rPr>
          <w:fldChar w:fldCharType="end"/>
        </w:r>
      </w:hyperlink>
    </w:p>
    <w:p w14:paraId="72D95932" w14:textId="79CAFEF9" w:rsidR="003E3F16" w:rsidRDefault="003E3F16">
      <w:pPr>
        <w:pStyle w:val="31"/>
        <w:tabs>
          <w:tab w:val="left" w:pos="1400"/>
          <w:tab w:val="right" w:leader="dot" w:pos="9969"/>
        </w:tabs>
        <w:rPr>
          <w:rFonts w:asciiTheme="minorHAnsi" w:eastAsiaTheme="minorEastAsia" w:hAnsiTheme="minorHAnsi" w:cstheme="minorBidi"/>
          <w:iCs w:val="0"/>
          <w:noProof/>
          <w:kern w:val="2"/>
          <w:sz w:val="24"/>
          <w:szCs w:val="24"/>
          <w:lang w:eastAsia="ru-RU"/>
          <w14:ligatures w14:val="standardContextual"/>
        </w:rPr>
      </w:pPr>
      <w:hyperlink w:anchor="_Toc233310923" w:history="1">
        <w:r w:rsidRPr="0042485A">
          <w:rPr>
            <w:rStyle w:val="af0"/>
            <w:noProof/>
          </w:rPr>
          <w:t>3.3.3</w:t>
        </w:r>
        <w:r>
          <w:rPr>
            <w:rFonts w:asciiTheme="minorHAnsi" w:eastAsiaTheme="minorEastAsia" w:hAnsiTheme="minorHAnsi" w:cstheme="minorBidi"/>
            <w:iCs w:val="0"/>
            <w:noProof/>
            <w:kern w:val="2"/>
            <w:sz w:val="24"/>
            <w:szCs w:val="24"/>
            <w:lang w:eastAsia="ru-RU"/>
            <w14:ligatures w14:val="standardContextual"/>
          </w:rPr>
          <w:tab/>
        </w:r>
        <w:r w:rsidRPr="0042485A">
          <w:rPr>
            <w:rStyle w:val="af0"/>
            <w:noProof/>
          </w:rPr>
          <w:t>Задание граничных условий. Режим нагружения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_Toc233310923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34</w:t>
        </w:r>
        <w:r>
          <w:rPr>
            <w:noProof/>
            <w:webHidden/>
          </w:rPr>
          <w:fldChar w:fldCharType="end"/>
        </w:r>
      </w:hyperlink>
    </w:p>
    <w:p w14:paraId="173FD94A" w14:textId="659E09CC" w:rsidR="003E3F16" w:rsidRDefault="003E3F16">
      <w:pPr>
        <w:pStyle w:val="31"/>
        <w:tabs>
          <w:tab w:val="left" w:pos="1400"/>
          <w:tab w:val="right" w:leader="dot" w:pos="9969"/>
        </w:tabs>
        <w:rPr>
          <w:rFonts w:asciiTheme="minorHAnsi" w:eastAsiaTheme="minorEastAsia" w:hAnsiTheme="minorHAnsi" w:cstheme="minorBidi"/>
          <w:iCs w:val="0"/>
          <w:noProof/>
          <w:kern w:val="2"/>
          <w:sz w:val="24"/>
          <w:szCs w:val="24"/>
          <w:lang w:eastAsia="ru-RU"/>
          <w14:ligatures w14:val="standardContextual"/>
        </w:rPr>
      </w:pPr>
      <w:hyperlink w:anchor="_Toc233310924" w:history="1">
        <w:r w:rsidRPr="0042485A">
          <w:rPr>
            <w:rStyle w:val="af0"/>
            <w:noProof/>
          </w:rPr>
          <w:t>3.3.4</w:t>
        </w:r>
        <w:r>
          <w:rPr>
            <w:rFonts w:asciiTheme="minorHAnsi" w:eastAsiaTheme="minorEastAsia" w:hAnsiTheme="minorHAnsi" w:cstheme="minorBidi"/>
            <w:iCs w:val="0"/>
            <w:noProof/>
            <w:kern w:val="2"/>
            <w:sz w:val="24"/>
            <w:szCs w:val="24"/>
            <w:lang w:eastAsia="ru-RU"/>
            <w14:ligatures w14:val="standardContextual"/>
          </w:rPr>
          <w:tab/>
        </w:r>
        <w:r w:rsidRPr="0042485A">
          <w:rPr>
            <w:rStyle w:val="af0"/>
            <w:noProof/>
          </w:rPr>
          <w:t>Анализ результатов расчета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_Toc233310924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35</w:t>
        </w:r>
        <w:r>
          <w:rPr>
            <w:noProof/>
            <w:webHidden/>
          </w:rPr>
          <w:fldChar w:fldCharType="end"/>
        </w:r>
      </w:hyperlink>
    </w:p>
    <w:p w14:paraId="077FA4C2" w14:textId="21BF1AA3" w:rsidR="003E3F16" w:rsidRDefault="003E3F16">
      <w:pPr>
        <w:pStyle w:val="11"/>
        <w:tabs>
          <w:tab w:val="right" w:leader="dot" w:pos="9969"/>
        </w:tabs>
        <w:rPr>
          <w:rFonts w:asciiTheme="minorHAnsi" w:eastAsiaTheme="minorEastAsia" w:hAnsiTheme="minorHAnsi" w:cstheme="minorBidi"/>
          <w:bCs w:val="0"/>
          <w:noProof/>
          <w:kern w:val="2"/>
          <w:sz w:val="24"/>
          <w:szCs w:val="24"/>
          <w:lang w:eastAsia="ru-RU"/>
          <w14:ligatures w14:val="standardContextual"/>
        </w:rPr>
      </w:pPr>
      <w:hyperlink w:anchor="_Toc233310925" w:history="1">
        <w:r w:rsidRPr="0042485A">
          <w:rPr>
            <w:rStyle w:val="af0"/>
            <w:noProof/>
          </w:rPr>
          <w:t>Заключение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_Toc233310925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37</w:t>
        </w:r>
        <w:r>
          <w:rPr>
            <w:noProof/>
            <w:webHidden/>
          </w:rPr>
          <w:fldChar w:fldCharType="end"/>
        </w:r>
      </w:hyperlink>
    </w:p>
    <w:p w14:paraId="46E054C8" w14:textId="5C758887" w:rsidR="003E3F16" w:rsidRDefault="003E3F16">
      <w:pPr>
        <w:pStyle w:val="11"/>
        <w:tabs>
          <w:tab w:val="right" w:leader="dot" w:pos="9969"/>
        </w:tabs>
        <w:rPr>
          <w:rFonts w:asciiTheme="minorHAnsi" w:eastAsiaTheme="minorEastAsia" w:hAnsiTheme="minorHAnsi" w:cstheme="minorBidi"/>
          <w:bCs w:val="0"/>
          <w:noProof/>
          <w:kern w:val="2"/>
          <w:sz w:val="24"/>
          <w:szCs w:val="24"/>
          <w:lang w:eastAsia="ru-RU"/>
          <w14:ligatures w14:val="standardContextual"/>
        </w:rPr>
      </w:pPr>
      <w:hyperlink w:anchor="_Toc233310926" w:history="1">
        <w:r w:rsidRPr="0042485A">
          <w:rPr>
            <w:rStyle w:val="af0"/>
            <w:noProof/>
          </w:rPr>
          <w:t>ПРИЛОЖЕНИЕ 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_Toc233310926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39</w:t>
        </w:r>
        <w:r>
          <w:rPr>
            <w:noProof/>
            <w:webHidden/>
          </w:rPr>
          <w:fldChar w:fldCharType="end"/>
        </w:r>
      </w:hyperlink>
    </w:p>
    <w:p w14:paraId="2721603D" w14:textId="3E4A6FA3" w:rsidR="003E3F16" w:rsidRDefault="003E3F16">
      <w:pPr>
        <w:pStyle w:val="11"/>
        <w:tabs>
          <w:tab w:val="right" w:leader="dot" w:pos="9969"/>
        </w:tabs>
        <w:rPr>
          <w:rFonts w:asciiTheme="minorHAnsi" w:eastAsiaTheme="minorEastAsia" w:hAnsiTheme="minorHAnsi" w:cstheme="minorBidi"/>
          <w:bCs w:val="0"/>
          <w:noProof/>
          <w:kern w:val="2"/>
          <w:sz w:val="24"/>
          <w:szCs w:val="24"/>
          <w:lang w:eastAsia="ru-RU"/>
          <w14:ligatures w14:val="standardContextual"/>
        </w:rPr>
      </w:pPr>
      <w:hyperlink w:anchor="_Toc233310927" w:history="1">
        <w:r w:rsidRPr="0042485A">
          <w:rPr>
            <w:rStyle w:val="af0"/>
            <w:noProof/>
          </w:rPr>
          <w:t>ПРИЛОЖЕНИЕ Б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_Toc233310927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41</w:t>
        </w:r>
        <w:r>
          <w:rPr>
            <w:noProof/>
            <w:webHidden/>
          </w:rPr>
          <w:fldChar w:fldCharType="end"/>
        </w:r>
      </w:hyperlink>
    </w:p>
    <w:p w14:paraId="4675C6FF" w14:textId="563EDB61" w:rsidR="003E3F16" w:rsidRDefault="003E3F16">
      <w:pPr>
        <w:pStyle w:val="11"/>
        <w:tabs>
          <w:tab w:val="right" w:leader="dot" w:pos="9969"/>
        </w:tabs>
        <w:rPr>
          <w:rFonts w:asciiTheme="minorHAnsi" w:eastAsiaTheme="minorEastAsia" w:hAnsiTheme="minorHAnsi" w:cstheme="minorBidi"/>
          <w:bCs w:val="0"/>
          <w:noProof/>
          <w:kern w:val="2"/>
          <w:sz w:val="24"/>
          <w:szCs w:val="24"/>
          <w:lang w:eastAsia="ru-RU"/>
          <w14:ligatures w14:val="standardContextual"/>
        </w:rPr>
      </w:pPr>
      <w:hyperlink w:anchor="_Toc233310928" w:history="1">
        <w:r w:rsidRPr="0042485A">
          <w:rPr>
            <w:rStyle w:val="af0"/>
            <w:noProof/>
          </w:rPr>
          <w:t>ПРИЛОЖЕНИЕ В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_Toc233310928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48</w:t>
        </w:r>
        <w:r>
          <w:rPr>
            <w:noProof/>
            <w:webHidden/>
          </w:rPr>
          <w:fldChar w:fldCharType="end"/>
        </w:r>
      </w:hyperlink>
    </w:p>
    <w:p w14:paraId="2F5FFF60" w14:textId="58451F1B" w:rsidR="003E3F16" w:rsidRDefault="003E3F16">
      <w:pPr>
        <w:pStyle w:val="11"/>
        <w:tabs>
          <w:tab w:val="right" w:leader="dot" w:pos="9969"/>
        </w:tabs>
        <w:rPr>
          <w:rFonts w:asciiTheme="minorHAnsi" w:eastAsiaTheme="minorEastAsia" w:hAnsiTheme="minorHAnsi" w:cstheme="minorBidi"/>
          <w:bCs w:val="0"/>
          <w:noProof/>
          <w:kern w:val="2"/>
          <w:sz w:val="24"/>
          <w:szCs w:val="24"/>
          <w:lang w:eastAsia="ru-RU"/>
          <w14:ligatures w14:val="standardContextual"/>
        </w:rPr>
      </w:pPr>
      <w:hyperlink w:anchor="_Toc233310929" w:history="1">
        <w:r w:rsidRPr="0042485A">
          <w:rPr>
            <w:rStyle w:val="af0"/>
            <w:noProof/>
          </w:rPr>
          <w:t>ПРИЛОЖЕНИЕ Г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_Toc233310929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50</w:t>
        </w:r>
        <w:r>
          <w:rPr>
            <w:noProof/>
            <w:webHidden/>
          </w:rPr>
          <w:fldChar w:fldCharType="end"/>
        </w:r>
      </w:hyperlink>
    </w:p>
    <w:p w14:paraId="10D4DE72" w14:textId="33FC5EE5" w:rsidR="003E3F16" w:rsidRDefault="003E3F16">
      <w:pPr>
        <w:pStyle w:val="11"/>
        <w:tabs>
          <w:tab w:val="right" w:leader="dot" w:pos="9969"/>
        </w:tabs>
        <w:rPr>
          <w:rFonts w:asciiTheme="minorHAnsi" w:eastAsiaTheme="minorEastAsia" w:hAnsiTheme="minorHAnsi" w:cstheme="minorBidi"/>
          <w:bCs w:val="0"/>
          <w:noProof/>
          <w:kern w:val="2"/>
          <w:sz w:val="24"/>
          <w:szCs w:val="24"/>
          <w:lang w:eastAsia="ru-RU"/>
          <w14:ligatures w14:val="standardContextual"/>
        </w:rPr>
      </w:pPr>
      <w:hyperlink w:anchor="_Toc233310930" w:history="1">
        <w:r w:rsidRPr="0042485A">
          <w:rPr>
            <w:rStyle w:val="af0"/>
            <w:noProof/>
          </w:rPr>
          <w:t>ПРИЛОЖЕНИЕ Д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_Toc233310930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72</w:t>
        </w:r>
        <w:r>
          <w:rPr>
            <w:noProof/>
            <w:webHidden/>
          </w:rPr>
          <w:fldChar w:fldCharType="end"/>
        </w:r>
      </w:hyperlink>
    </w:p>
    <w:p w14:paraId="5166635A" w14:textId="22882F0D" w:rsidR="003E3F16" w:rsidRDefault="003E3F16">
      <w:pPr>
        <w:pStyle w:val="11"/>
        <w:tabs>
          <w:tab w:val="right" w:leader="dot" w:pos="9969"/>
        </w:tabs>
        <w:rPr>
          <w:rFonts w:asciiTheme="minorHAnsi" w:eastAsiaTheme="minorEastAsia" w:hAnsiTheme="minorHAnsi" w:cstheme="minorBidi"/>
          <w:bCs w:val="0"/>
          <w:noProof/>
          <w:kern w:val="2"/>
          <w:sz w:val="24"/>
          <w:szCs w:val="24"/>
          <w:lang w:eastAsia="ru-RU"/>
          <w14:ligatures w14:val="standardContextual"/>
        </w:rPr>
      </w:pPr>
      <w:hyperlink w:anchor="_Toc233310931" w:history="1">
        <w:r w:rsidRPr="0042485A">
          <w:rPr>
            <w:rStyle w:val="af0"/>
            <w:noProof/>
          </w:rPr>
          <w:t>ПРИЛОЖЕНИЕ Е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_Toc233310931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80</w:t>
        </w:r>
        <w:r>
          <w:rPr>
            <w:noProof/>
            <w:webHidden/>
          </w:rPr>
          <w:fldChar w:fldCharType="end"/>
        </w:r>
      </w:hyperlink>
    </w:p>
    <w:p w14:paraId="5FFE466A" w14:textId="39B4D5DA" w:rsidR="003E3F16" w:rsidRDefault="003E3F16">
      <w:pPr>
        <w:pStyle w:val="11"/>
        <w:tabs>
          <w:tab w:val="right" w:leader="dot" w:pos="9969"/>
        </w:tabs>
        <w:rPr>
          <w:rFonts w:asciiTheme="minorHAnsi" w:eastAsiaTheme="minorEastAsia" w:hAnsiTheme="minorHAnsi" w:cstheme="minorBidi"/>
          <w:bCs w:val="0"/>
          <w:noProof/>
          <w:kern w:val="2"/>
          <w:sz w:val="24"/>
          <w:szCs w:val="24"/>
          <w:lang w:eastAsia="ru-RU"/>
          <w14:ligatures w14:val="standardContextual"/>
        </w:rPr>
      </w:pPr>
      <w:hyperlink w:anchor="_Toc233310932" w:history="1">
        <w:r w:rsidRPr="0042485A">
          <w:rPr>
            <w:rStyle w:val="af0"/>
            <w:noProof/>
          </w:rPr>
          <w:t>ПРИЛОЖЕНИЕ Ж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_Toc233310932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81</w:t>
        </w:r>
        <w:r>
          <w:rPr>
            <w:noProof/>
            <w:webHidden/>
          </w:rPr>
          <w:fldChar w:fldCharType="end"/>
        </w:r>
      </w:hyperlink>
    </w:p>
    <w:p w14:paraId="38E03EBA" w14:textId="658A7680" w:rsidR="003E3F16" w:rsidRDefault="003E3F16">
      <w:pPr>
        <w:pStyle w:val="11"/>
        <w:tabs>
          <w:tab w:val="right" w:leader="dot" w:pos="9969"/>
        </w:tabs>
        <w:rPr>
          <w:rFonts w:asciiTheme="minorHAnsi" w:eastAsiaTheme="minorEastAsia" w:hAnsiTheme="minorHAnsi" w:cstheme="minorBidi"/>
          <w:bCs w:val="0"/>
          <w:noProof/>
          <w:kern w:val="2"/>
          <w:sz w:val="24"/>
          <w:szCs w:val="24"/>
          <w:lang w:eastAsia="ru-RU"/>
          <w14:ligatures w14:val="standardContextual"/>
        </w:rPr>
      </w:pPr>
      <w:hyperlink w:anchor="_Toc233310933" w:history="1">
        <w:r w:rsidRPr="0042485A">
          <w:rPr>
            <w:rStyle w:val="af0"/>
            <w:noProof/>
          </w:rPr>
          <w:t>ПРИЛОЖЕНИЕ 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_Toc233310933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87</w:t>
        </w:r>
        <w:r>
          <w:rPr>
            <w:noProof/>
            <w:webHidden/>
          </w:rPr>
          <w:fldChar w:fldCharType="end"/>
        </w:r>
      </w:hyperlink>
    </w:p>
    <w:p w14:paraId="0A1C5C5D" w14:textId="0DD346D5" w:rsidR="00B96250" w:rsidRPr="00B96250" w:rsidRDefault="00B96250" w:rsidP="00B96250">
      <w:r>
        <w:rPr>
          <w:rFonts w:cstheme="minorHAnsi"/>
          <w:bCs/>
          <w:szCs w:val="20"/>
          <w:lang w:val="en-US"/>
        </w:rPr>
        <w:fldChar w:fldCharType="end"/>
      </w:r>
    </w:p>
    <w:p w14:paraId="7550FE33" w14:textId="77777777" w:rsidR="00512741" w:rsidRPr="00512741" w:rsidRDefault="00512741" w:rsidP="0084263D">
      <w:pPr>
        <w:pStyle w:val="afa"/>
        <w:rPr>
          <w:lang w:val="en-US"/>
        </w:rPr>
        <w:sectPr w:rsidR="00512741" w:rsidRPr="00512741" w:rsidSect="00922FDB">
          <w:headerReference w:type="default" r:id="rId11"/>
          <w:footerReference w:type="default" r:id="rId12"/>
          <w:pgSz w:w="11906" w:h="16838"/>
          <w:pgMar w:top="709" w:right="566" w:bottom="2977" w:left="1361" w:header="426" w:footer="709" w:gutter="0"/>
          <w:cols w:space="708"/>
          <w:docGrid w:linePitch="381"/>
        </w:sectPr>
      </w:pPr>
    </w:p>
    <w:p w14:paraId="4A0BCDAE" w14:textId="1AD395EB" w:rsidR="00490EB1" w:rsidRPr="003E3F16" w:rsidRDefault="00293220" w:rsidP="002E3FF2">
      <w:pPr>
        <w:pStyle w:val="1"/>
        <w:rPr>
          <w:lang w:val="ru-RU"/>
        </w:rPr>
      </w:pPr>
      <w:bookmarkStart w:id="0" w:name="_Toc233079100"/>
      <w:bookmarkStart w:id="1" w:name="_Toc233310906"/>
      <w:r w:rsidRPr="003E3F16">
        <w:rPr>
          <w:lang w:val="ru-RU"/>
        </w:rPr>
        <w:lastRenderedPageBreak/>
        <w:t>Список сокращений и обозначений</w:t>
      </w:r>
      <w:bookmarkEnd w:id="0"/>
      <w:bookmarkEnd w:id="1"/>
    </w:p>
    <w:p w14:paraId="002587EE" w14:textId="71D5DED4" w:rsidR="000A5C89" w:rsidRDefault="000A5C89" w:rsidP="00293220">
      <w:pPr>
        <w:ind w:firstLine="709"/>
        <w:rPr>
          <w:rFonts w:eastAsiaTheme="majorEastAsia" w:cstheme="majorBidi"/>
          <w:iCs/>
          <w:szCs w:val="28"/>
        </w:rPr>
      </w:pPr>
      <w:r>
        <w:rPr>
          <w:rFonts w:eastAsiaTheme="majorEastAsia" w:cstheme="majorBidi"/>
          <w:iCs/>
          <w:szCs w:val="28"/>
        </w:rPr>
        <w:t>БЦК – большое центральное колесо</w:t>
      </w:r>
    </w:p>
    <w:p w14:paraId="34D271AA" w14:textId="3F9790BD" w:rsidR="000A5C89" w:rsidRDefault="000A5C89" w:rsidP="00293220">
      <w:pPr>
        <w:ind w:firstLine="709"/>
        <w:rPr>
          <w:rFonts w:eastAsiaTheme="majorEastAsia" w:cstheme="majorBidi"/>
          <w:iCs/>
          <w:szCs w:val="28"/>
        </w:rPr>
      </w:pPr>
      <w:r>
        <w:rPr>
          <w:rFonts w:eastAsiaTheme="majorEastAsia" w:cstheme="majorBidi"/>
          <w:iCs/>
          <w:szCs w:val="28"/>
        </w:rPr>
        <w:t>КПД – коэффициент полезного действия</w:t>
      </w:r>
    </w:p>
    <w:p w14:paraId="3498663F" w14:textId="0CB8EA7B" w:rsidR="000A5C89" w:rsidRDefault="000A5C89" w:rsidP="00293220">
      <w:pPr>
        <w:ind w:firstLine="709"/>
        <w:rPr>
          <w:rFonts w:eastAsiaTheme="majorEastAsia" w:cstheme="majorBidi"/>
          <w:iCs/>
          <w:szCs w:val="28"/>
        </w:rPr>
      </w:pPr>
      <w:r>
        <w:rPr>
          <w:rFonts w:eastAsiaTheme="majorEastAsia" w:cstheme="majorBidi"/>
          <w:iCs/>
          <w:szCs w:val="28"/>
        </w:rPr>
        <w:t>КЭ – конечный элемент</w:t>
      </w:r>
    </w:p>
    <w:p w14:paraId="2D082968" w14:textId="34357EE6" w:rsidR="000A5C89" w:rsidRDefault="000A5C89" w:rsidP="00293220">
      <w:pPr>
        <w:ind w:firstLine="709"/>
        <w:rPr>
          <w:rFonts w:eastAsiaTheme="majorEastAsia" w:cstheme="majorBidi"/>
          <w:iCs/>
          <w:szCs w:val="28"/>
        </w:rPr>
      </w:pPr>
      <w:r>
        <w:rPr>
          <w:rFonts w:eastAsiaTheme="majorEastAsia" w:cstheme="majorBidi"/>
          <w:iCs/>
          <w:szCs w:val="28"/>
        </w:rPr>
        <w:t>КЭМ – конечно-элементная модель</w:t>
      </w:r>
    </w:p>
    <w:p w14:paraId="0351FF1F" w14:textId="3E9B4673" w:rsidR="000A5C89" w:rsidRDefault="000A5C89" w:rsidP="00293220">
      <w:pPr>
        <w:ind w:firstLine="709"/>
        <w:rPr>
          <w:rFonts w:eastAsiaTheme="majorEastAsia" w:cstheme="majorBidi"/>
          <w:iCs/>
          <w:szCs w:val="28"/>
        </w:rPr>
      </w:pPr>
      <w:r>
        <w:rPr>
          <w:rFonts w:eastAsiaTheme="majorEastAsia" w:cstheme="majorBidi"/>
          <w:iCs/>
          <w:szCs w:val="28"/>
        </w:rPr>
        <w:t>МЦК – малое центральное колесо</w:t>
      </w:r>
    </w:p>
    <w:p w14:paraId="65EA8929" w14:textId="00AC9556" w:rsidR="000A5C89" w:rsidRDefault="000A5C89" w:rsidP="00293220">
      <w:pPr>
        <w:ind w:firstLine="709"/>
        <w:rPr>
          <w:rFonts w:eastAsiaTheme="majorEastAsia" w:cstheme="majorBidi"/>
          <w:iCs/>
          <w:szCs w:val="28"/>
        </w:rPr>
      </w:pPr>
      <w:r>
        <w:rPr>
          <w:rFonts w:eastAsiaTheme="majorEastAsia" w:cstheme="majorBidi"/>
          <w:iCs/>
          <w:szCs w:val="28"/>
        </w:rPr>
        <w:t>ПК – программный комплекс</w:t>
      </w:r>
    </w:p>
    <w:p w14:paraId="2E7C4EDD" w14:textId="720BD61D" w:rsidR="000A5C89" w:rsidRDefault="000A5C89" w:rsidP="00293220">
      <w:pPr>
        <w:ind w:firstLine="709"/>
        <w:rPr>
          <w:rFonts w:eastAsiaTheme="majorEastAsia" w:cstheme="majorBidi"/>
          <w:iCs/>
          <w:szCs w:val="28"/>
        </w:rPr>
      </w:pPr>
      <w:r>
        <w:rPr>
          <w:rFonts w:eastAsiaTheme="majorEastAsia" w:cstheme="majorBidi"/>
          <w:iCs/>
          <w:szCs w:val="28"/>
        </w:rPr>
        <w:t>ПКП – планетарная коробка передач</w:t>
      </w:r>
    </w:p>
    <w:p w14:paraId="4B21FFC6" w14:textId="5283F10D" w:rsidR="000A5C89" w:rsidRDefault="000A5C89" w:rsidP="00293220">
      <w:pPr>
        <w:ind w:firstLine="709"/>
        <w:rPr>
          <w:rFonts w:eastAsiaTheme="majorEastAsia" w:cstheme="majorBidi"/>
          <w:iCs/>
          <w:szCs w:val="28"/>
        </w:rPr>
      </w:pPr>
      <w:r>
        <w:rPr>
          <w:rFonts w:eastAsiaTheme="majorEastAsia" w:cstheme="majorBidi"/>
          <w:iCs/>
          <w:szCs w:val="28"/>
        </w:rPr>
        <w:t>САТ – сателлит</w:t>
      </w:r>
    </w:p>
    <w:p w14:paraId="07341A42" w14:textId="27D41B00" w:rsidR="000A5C89" w:rsidRDefault="000A5C89" w:rsidP="00293220">
      <w:pPr>
        <w:ind w:firstLine="709"/>
        <w:rPr>
          <w:rFonts w:eastAsiaTheme="majorEastAsia" w:cstheme="majorBidi"/>
          <w:iCs/>
          <w:szCs w:val="28"/>
        </w:rPr>
      </w:pPr>
      <w:r w:rsidRPr="000A5C89">
        <w:rPr>
          <w:rFonts w:ascii="Cambria Math" w:eastAsiaTheme="majorEastAsia" w:hAnsi="Cambria Math" w:cs="Cambria Math"/>
          <w:iCs/>
          <w:szCs w:val="28"/>
        </w:rPr>
        <w:t>𝑎</w:t>
      </w:r>
      <w:r w:rsidRPr="000A5C89">
        <w:rPr>
          <w:rFonts w:eastAsiaTheme="majorEastAsia" w:cstheme="majorBidi"/>
          <w:iCs/>
          <w:szCs w:val="28"/>
        </w:rPr>
        <w:t xml:space="preserve"> – межосевое расстояние</w:t>
      </w:r>
    </w:p>
    <w:p w14:paraId="7B527DFA" w14:textId="0DEB1753" w:rsidR="000A5C89" w:rsidRPr="000A5C89" w:rsidRDefault="00000000" w:rsidP="00293220">
      <w:pPr>
        <w:ind w:firstLine="709"/>
        <w:rPr>
          <w:rFonts w:eastAsiaTheme="majorEastAsia" w:cstheme="majorBidi"/>
          <w:iCs/>
          <w:szCs w:val="28"/>
        </w:rPr>
      </w:pPr>
      <m:oMath>
        <m:sSub>
          <m:sSubPr>
            <m:ctrlPr>
              <w:rPr>
                <w:rFonts w:ascii="Cambria Math" w:eastAsia="Calibri" w:hAnsi="Cambria Math"/>
                <w:i/>
                <w:iCs/>
                <w:szCs w:val="28"/>
              </w:rPr>
            </m:ctrlPr>
          </m:sSubPr>
          <m:e>
            <m:r>
              <w:rPr>
                <w:rFonts w:ascii="Cambria Math" w:eastAsia="Calibri" w:hAnsi="Cambria Math"/>
                <w:szCs w:val="28"/>
                <w:lang w:val="en-US"/>
              </w:rPr>
              <m:t>a</m:t>
            </m:r>
          </m:e>
          <m:sub>
            <m:r>
              <w:rPr>
                <w:rFonts w:ascii="Cambria Math" w:eastAsia="Calibri" w:hAnsi="Cambria Math"/>
                <w:szCs w:val="28"/>
              </w:rPr>
              <m:t>дв</m:t>
            </m:r>
          </m:sub>
        </m:sSub>
      </m:oMath>
      <w:r w:rsidR="000A5C89" w:rsidRPr="000A5C89">
        <w:rPr>
          <w:rFonts w:eastAsiaTheme="majorEastAsia" w:cstheme="majorBidi"/>
          <w:iCs/>
          <w:szCs w:val="28"/>
        </w:rPr>
        <w:t xml:space="preserve"> – коэффициент использования двигателя</w:t>
      </w:r>
    </w:p>
    <w:p w14:paraId="26B7E113" w14:textId="779CC2FF" w:rsidR="000A5C89" w:rsidRPr="000A5C89" w:rsidRDefault="00000000" w:rsidP="00293220">
      <w:pPr>
        <w:ind w:firstLine="709"/>
        <w:rPr>
          <w:rFonts w:eastAsiaTheme="majorEastAsia" w:cstheme="majorBidi"/>
          <w:iCs/>
          <w:szCs w:val="28"/>
        </w:rPr>
      </w:pPr>
      <m:oMath>
        <m:sSub>
          <m:sSubPr>
            <m:ctrlPr>
              <w:rPr>
                <w:rFonts w:ascii="Cambria Math" w:eastAsia="Calibri" w:hAnsi="Cambria Math"/>
                <w:i/>
                <w:iCs/>
                <w:szCs w:val="28"/>
              </w:rPr>
            </m:ctrlPr>
          </m:sSubPr>
          <m:e>
            <m:r>
              <w:rPr>
                <w:rFonts w:ascii="Cambria Math" w:eastAsia="Calibri" w:hAnsi="Cambria Math"/>
                <w:szCs w:val="28"/>
                <w:lang w:val="en-US"/>
              </w:rPr>
              <m:t>a</m:t>
            </m:r>
          </m:e>
          <m:sub>
            <m:r>
              <w:rPr>
                <w:rFonts w:ascii="Cambria Math" w:eastAsia="Calibri" w:hAnsi="Cambria Math"/>
                <w:szCs w:val="28"/>
              </w:rPr>
              <m:t>1</m:t>
            </m:r>
          </m:sub>
        </m:sSub>
      </m:oMath>
      <w:r w:rsidR="000A5C89" w:rsidRPr="000A5C89">
        <w:rPr>
          <w:rFonts w:eastAsiaTheme="majorEastAsia" w:cstheme="majorBidi"/>
          <w:iCs/>
          <w:szCs w:val="28"/>
        </w:rPr>
        <w:t xml:space="preserve"> – коэффициент, корректирующий ресурс в зависимости от надежности</w:t>
      </w:r>
    </w:p>
    <w:p w14:paraId="7742561D" w14:textId="5F2A4653" w:rsidR="000A5C89" w:rsidRPr="000A5C89" w:rsidRDefault="00000000" w:rsidP="00293220">
      <w:pPr>
        <w:ind w:firstLine="709"/>
        <w:rPr>
          <w:rFonts w:eastAsiaTheme="majorEastAsia" w:cstheme="majorBidi"/>
          <w:iCs/>
          <w:szCs w:val="28"/>
        </w:rPr>
      </w:pPr>
      <m:oMath>
        <m:sSub>
          <m:sSubPr>
            <m:ctrlPr>
              <w:rPr>
                <w:rFonts w:ascii="Cambria Math" w:eastAsia="Calibri" w:hAnsi="Cambria Math"/>
                <w:i/>
                <w:iCs/>
                <w:szCs w:val="28"/>
              </w:rPr>
            </m:ctrlPr>
          </m:sSubPr>
          <m:e>
            <m:r>
              <w:rPr>
                <w:rFonts w:ascii="Cambria Math" w:eastAsia="Calibri" w:hAnsi="Cambria Math"/>
                <w:szCs w:val="28"/>
                <w:lang w:val="en-US"/>
              </w:rPr>
              <m:t>a</m:t>
            </m:r>
          </m:e>
          <m:sub>
            <m:r>
              <w:rPr>
                <w:rFonts w:ascii="Cambria Math" w:eastAsia="Calibri" w:hAnsi="Cambria Math"/>
                <w:szCs w:val="28"/>
              </w:rPr>
              <m:t>23</m:t>
            </m:r>
          </m:sub>
        </m:sSub>
      </m:oMath>
      <w:r w:rsidR="000A5C89" w:rsidRPr="000A5C89">
        <w:rPr>
          <w:rFonts w:eastAsiaTheme="majorEastAsia" w:cstheme="majorBidi"/>
          <w:iCs/>
          <w:szCs w:val="28"/>
        </w:rPr>
        <w:t xml:space="preserve"> – коэффициент, учитывающий условия применения подшипника</w:t>
      </w:r>
    </w:p>
    <w:p w14:paraId="46EE89ED" w14:textId="77777777" w:rsidR="000A5C89" w:rsidRPr="000A5C89" w:rsidRDefault="000A5C89" w:rsidP="00293220">
      <w:pPr>
        <w:ind w:firstLine="709"/>
        <w:rPr>
          <w:rFonts w:eastAsiaTheme="majorEastAsia" w:cstheme="majorBidi"/>
          <w:iCs/>
          <w:szCs w:val="28"/>
        </w:rPr>
      </w:pPr>
      <w:r w:rsidRPr="000A5C89">
        <w:rPr>
          <w:rFonts w:ascii="Cambria Math" w:eastAsiaTheme="majorEastAsia" w:hAnsi="Cambria Math" w:cs="Cambria Math"/>
          <w:iCs/>
          <w:szCs w:val="28"/>
        </w:rPr>
        <w:t>𝑏</w:t>
      </w:r>
      <w:r w:rsidRPr="000A5C89">
        <w:rPr>
          <w:rFonts w:eastAsiaTheme="majorEastAsia" w:cstheme="majorBidi"/>
          <w:iCs/>
          <w:szCs w:val="28"/>
        </w:rPr>
        <w:t xml:space="preserve"> – ширина зубчатого зацепления</w:t>
      </w:r>
    </w:p>
    <w:p w14:paraId="0F1CA578" w14:textId="4B5C7379" w:rsidR="000A5C89" w:rsidRDefault="00000000" w:rsidP="00293220">
      <w:pPr>
        <w:ind w:firstLine="709"/>
        <w:rPr>
          <w:rFonts w:eastAsiaTheme="majorEastAsia" w:cstheme="majorBidi"/>
          <w:iCs/>
          <w:szCs w:val="28"/>
        </w:rPr>
      </w:pPr>
      <m:oMath>
        <m:sSub>
          <m:sSubPr>
            <m:ctrlPr>
              <w:rPr>
                <w:rFonts w:ascii="Cambria Math" w:eastAsia="Calibri" w:hAnsi="Cambria Math"/>
                <w:i/>
                <w:iCs/>
                <w:szCs w:val="28"/>
              </w:rPr>
            </m:ctrlPr>
          </m:sSubPr>
          <m:e>
            <m:r>
              <w:rPr>
                <w:rFonts w:ascii="Cambria Math" w:eastAsia="Calibri" w:hAnsi="Cambria Math"/>
                <w:szCs w:val="28"/>
                <w:lang w:val="en-US"/>
              </w:rPr>
              <m:t>b</m:t>
            </m:r>
          </m:e>
          <m:sub>
            <m:r>
              <w:rPr>
                <w:rFonts w:ascii="Cambria Math" w:eastAsia="Calibri" w:hAnsi="Cambria Math"/>
                <w:szCs w:val="28"/>
              </w:rPr>
              <m:t>ф</m:t>
            </m:r>
          </m:sub>
        </m:sSub>
      </m:oMath>
      <w:r w:rsidR="000A5C89" w:rsidRPr="000A5C89">
        <w:rPr>
          <w:rFonts w:eastAsiaTheme="majorEastAsia" w:cstheme="majorBidi"/>
          <w:iCs/>
          <w:szCs w:val="28"/>
        </w:rPr>
        <w:t xml:space="preserve"> – ширина контакта фрикционных дисков</w:t>
      </w:r>
    </w:p>
    <w:p w14:paraId="62AC9D0F" w14:textId="21CC815B" w:rsidR="000A5C89" w:rsidRDefault="00000000" w:rsidP="00293220">
      <w:pPr>
        <w:ind w:firstLine="709"/>
        <w:rPr>
          <w:rFonts w:eastAsiaTheme="majorEastAsia" w:cstheme="majorBidi"/>
          <w:iCs/>
          <w:szCs w:val="28"/>
        </w:rPr>
      </w:pPr>
      <m:oMath>
        <m:sSub>
          <m:sSubPr>
            <m:ctrlPr>
              <w:rPr>
                <w:rFonts w:ascii="Cambria Math" w:eastAsia="Calibri" w:hAnsi="Cambria Math"/>
                <w:i/>
                <w:iCs/>
                <w:szCs w:val="28"/>
              </w:rPr>
            </m:ctrlPr>
          </m:sSubPr>
          <m:e>
            <m:r>
              <w:rPr>
                <w:rFonts w:ascii="Cambria Math" w:eastAsia="Calibri" w:hAnsi="Cambria Math"/>
                <w:szCs w:val="28"/>
                <w:lang w:val="en-US"/>
              </w:rPr>
              <m:t>C</m:t>
            </m:r>
          </m:e>
          <m:sub>
            <m:r>
              <w:rPr>
                <w:rFonts w:ascii="Cambria Math" w:eastAsia="Calibri" w:hAnsi="Cambria Math"/>
                <w:szCs w:val="28"/>
              </w:rPr>
              <m:t>ri</m:t>
            </m:r>
          </m:sub>
        </m:sSub>
      </m:oMath>
      <w:r w:rsidR="000A5C89">
        <w:rPr>
          <w:rFonts w:eastAsiaTheme="majorEastAsia" w:cstheme="majorBidi"/>
          <w:iCs/>
          <w:szCs w:val="28"/>
        </w:rPr>
        <w:t xml:space="preserve"> – радиальная динамическая грузоподъемность подшипника </w:t>
      </w:r>
      <w:proofErr w:type="spellStart"/>
      <w:r w:rsidR="000A5C89" w:rsidRPr="000A5C89">
        <w:rPr>
          <w:rFonts w:eastAsiaTheme="majorEastAsia" w:cstheme="majorBidi"/>
          <w:i/>
          <w:szCs w:val="28"/>
          <w:lang w:val="en-US"/>
        </w:rPr>
        <w:t>i</w:t>
      </w:r>
      <w:proofErr w:type="spellEnd"/>
      <w:r w:rsidR="000A5C89" w:rsidRPr="000A5C89">
        <w:rPr>
          <w:rFonts w:eastAsiaTheme="majorEastAsia" w:cstheme="majorBidi"/>
          <w:iCs/>
          <w:szCs w:val="28"/>
        </w:rPr>
        <w:t>-</w:t>
      </w:r>
      <w:r w:rsidR="000A5C89">
        <w:rPr>
          <w:rFonts w:eastAsiaTheme="majorEastAsia" w:cstheme="majorBidi"/>
          <w:iCs/>
          <w:szCs w:val="28"/>
        </w:rPr>
        <w:t>го планетарного ряда</w:t>
      </w:r>
    </w:p>
    <w:p w14:paraId="062D74FB" w14:textId="039677E6" w:rsidR="000A5C89" w:rsidRDefault="00000000" w:rsidP="00293220">
      <w:pPr>
        <w:ind w:firstLine="709"/>
        <w:rPr>
          <w:rFonts w:eastAsiaTheme="majorEastAsia" w:cstheme="majorBidi"/>
          <w:iCs/>
          <w:szCs w:val="28"/>
        </w:rPr>
      </w:pPr>
      <m:oMath>
        <m:sSub>
          <m:sSubPr>
            <m:ctrlPr>
              <w:rPr>
                <w:rFonts w:ascii="Cambria Math" w:eastAsia="Calibri" w:hAnsi="Cambria Math"/>
                <w:i/>
                <w:iCs/>
                <w:szCs w:val="28"/>
              </w:rPr>
            </m:ctrlPr>
          </m:sSubPr>
          <m:e>
            <m:r>
              <w:rPr>
                <w:rFonts w:ascii="Cambria Math" w:eastAsia="Calibri" w:hAnsi="Cambria Math"/>
                <w:szCs w:val="28"/>
                <w:lang w:val="en-US"/>
              </w:rPr>
              <m:t>D</m:t>
            </m:r>
          </m:e>
          <m:sub>
            <m:r>
              <w:rPr>
                <w:rFonts w:ascii="Cambria Math" w:eastAsia="Calibri" w:hAnsi="Cambria Math"/>
                <w:szCs w:val="28"/>
              </w:rPr>
              <m:t>oi</m:t>
            </m:r>
          </m:sub>
        </m:sSub>
      </m:oMath>
      <w:r w:rsidR="000A5C89">
        <w:rPr>
          <w:rFonts w:eastAsiaTheme="majorEastAsia" w:cstheme="majorBidi"/>
          <w:iCs/>
          <w:szCs w:val="28"/>
        </w:rPr>
        <w:t xml:space="preserve"> – внешний диаметр оси сателлита </w:t>
      </w:r>
      <w:proofErr w:type="spellStart"/>
      <w:r w:rsidR="000A5C89" w:rsidRPr="000A5C89">
        <w:rPr>
          <w:rFonts w:eastAsiaTheme="majorEastAsia" w:cstheme="majorBidi"/>
          <w:i/>
          <w:szCs w:val="28"/>
          <w:lang w:val="en-US"/>
        </w:rPr>
        <w:t>i</w:t>
      </w:r>
      <w:proofErr w:type="spellEnd"/>
      <w:r w:rsidR="000A5C89" w:rsidRPr="000A5C89">
        <w:rPr>
          <w:rFonts w:eastAsiaTheme="majorEastAsia" w:cstheme="majorBidi"/>
          <w:iCs/>
          <w:szCs w:val="28"/>
        </w:rPr>
        <w:t>-</w:t>
      </w:r>
      <w:r w:rsidR="000A5C89">
        <w:rPr>
          <w:rFonts w:eastAsiaTheme="majorEastAsia" w:cstheme="majorBidi"/>
          <w:iCs/>
          <w:szCs w:val="28"/>
        </w:rPr>
        <w:t>го планетарного ряда</w:t>
      </w:r>
    </w:p>
    <w:p w14:paraId="3E82776A" w14:textId="68767572" w:rsidR="000A5C89" w:rsidRDefault="00000000" w:rsidP="00293220">
      <w:pPr>
        <w:ind w:firstLine="709"/>
        <w:rPr>
          <w:rFonts w:eastAsiaTheme="majorEastAsia" w:cstheme="majorBidi"/>
          <w:iCs/>
          <w:szCs w:val="28"/>
        </w:rPr>
      </w:pPr>
      <m:oMath>
        <m:sSub>
          <m:sSubPr>
            <m:ctrlPr>
              <w:rPr>
                <w:rFonts w:ascii="Cambria Math" w:eastAsia="Calibri" w:hAnsi="Cambria Math"/>
                <w:i/>
                <w:iCs/>
                <w:szCs w:val="28"/>
              </w:rPr>
            </m:ctrlPr>
          </m:sSubPr>
          <m:e>
            <m:r>
              <w:rPr>
                <w:rFonts w:ascii="Cambria Math" w:eastAsia="Calibri" w:hAnsi="Cambria Math"/>
                <w:szCs w:val="28"/>
                <w:lang w:val="en-US"/>
              </w:rPr>
              <m:t>D</m:t>
            </m:r>
          </m:e>
          <m:sub>
            <m:r>
              <w:rPr>
                <w:rFonts w:ascii="Cambria Math" w:eastAsia="Calibri" w:hAnsi="Cambria Math"/>
                <w:szCs w:val="28"/>
              </w:rPr>
              <m:t>min</m:t>
            </m:r>
          </m:sub>
        </m:sSub>
      </m:oMath>
      <w:r w:rsidR="000A5C89" w:rsidRPr="000A5C89">
        <w:rPr>
          <w:rFonts w:eastAsiaTheme="majorEastAsia" w:cstheme="majorBidi"/>
          <w:iCs/>
          <w:szCs w:val="28"/>
        </w:rPr>
        <w:t xml:space="preserve"> – </w:t>
      </w:r>
      <w:r w:rsidR="000A5C89">
        <w:rPr>
          <w:rFonts w:eastAsiaTheme="majorEastAsia" w:cstheme="majorBidi"/>
          <w:iCs/>
          <w:szCs w:val="28"/>
        </w:rPr>
        <w:t>минимальный внешний диаметр сечения вала</w:t>
      </w:r>
    </w:p>
    <w:p w14:paraId="238476B3" w14:textId="126B9A4A" w:rsidR="000A5C89" w:rsidRDefault="00000000" w:rsidP="00293220">
      <w:pPr>
        <w:ind w:firstLine="709"/>
        <w:rPr>
          <w:rFonts w:eastAsiaTheme="majorEastAsia" w:cstheme="majorBidi"/>
          <w:iCs/>
          <w:szCs w:val="28"/>
        </w:rPr>
      </w:pPr>
      <m:oMath>
        <m:sSub>
          <m:sSubPr>
            <m:ctrlPr>
              <w:rPr>
                <w:rFonts w:ascii="Cambria Math" w:eastAsia="Calibri" w:hAnsi="Cambria Math"/>
                <w:i/>
                <w:iCs/>
                <w:szCs w:val="28"/>
              </w:rPr>
            </m:ctrlPr>
          </m:sSubPr>
          <m:e>
            <m:r>
              <w:rPr>
                <w:rFonts w:ascii="Cambria Math" w:eastAsia="Calibri" w:hAnsi="Cambria Math"/>
                <w:szCs w:val="28"/>
                <w:lang w:val="en-US"/>
              </w:rPr>
              <m:t>D</m:t>
            </m:r>
          </m:e>
          <m:sub>
            <m:r>
              <w:rPr>
                <w:rFonts w:ascii="Cambria Math" w:eastAsia="Calibri" w:hAnsi="Cambria Math"/>
                <w:szCs w:val="28"/>
              </w:rPr>
              <m:t>wwe</m:t>
            </m:r>
          </m:sub>
        </m:sSub>
      </m:oMath>
      <w:r w:rsidR="000A5C89">
        <w:rPr>
          <w:rFonts w:eastAsiaTheme="majorEastAsia" w:cstheme="majorBidi"/>
          <w:iCs/>
          <w:szCs w:val="28"/>
        </w:rPr>
        <w:t>- диаметр ролика</w:t>
      </w:r>
    </w:p>
    <w:p w14:paraId="450ACFD7" w14:textId="01B04FB8" w:rsidR="000A5C89" w:rsidRDefault="00D34C79" w:rsidP="00293220">
      <w:pPr>
        <w:ind w:firstLine="709"/>
        <w:rPr>
          <w:rFonts w:eastAsiaTheme="majorEastAsia" w:cstheme="majorBidi"/>
          <w:iCs/>
          <w:szCs w:val="28"/>
        </w:rPr>
      </w:pPr>
      <w:r w:rsidRPr="00D34C79">
        <w:rPr>
          <w:rFonts w:eastAsiaTheme="majorEastAsia" w:cstheme="majorBidi"/>
          <w:i/>
          <w:szCs w:val="28"/>
          <w:lang w:val="en-US"/>
        </w:rPr>
        <w:t>d</w:t>
      </w:r>
      <w:r w:rsidRPr="00711C8D">
        <w:rPr>
          <w:rFonts w:eastAsiaTheme="majorEastAsia" w:cstheme="majorBidi"/>
          <w:iCs/>
          <w:szCs w:val="28"/>
        </w:rPr>
        <w:t xml:space="preserve"> – </w:t>
      </w:r>
      <w:r>
        <w:rPr>
          <w:rFonts w:eastAsiaTheme="majorEastAsia" w:cstheme="majorBidi"/>
          <w:iCs/>
          <w:szCs w:val="28"/>
        </w:rPr>
        <w:t>диаметр ролика</w:t>
      </w:r>
    </w:p>
    <w:p w14:paraId="63EEF798" w14:textId="6815B87D" w:rsidR="00D34C79" w:rsidRDefault="00000000" w:rsidP="00293220">
      <w:pPr>
        <w:ind w:firstLine="709"/>
        <w:rPr>
          <w:rFonts w:eastAsiaTheme="majorEastAsia" w:cstheme="majorBidi"/>
          <w:iCs/>
          <w:szCs w:val="28"/>
        </w:rPr>
      </w:pPr>
      <m:oMath>
        <m:sSub>
          <m:sSubPr>
            <m:ctrlPr>
              <w:rPr>
                <w:rFonts w:ascii="Cambria Math" w:eastAsia="Calibri" w:hAnsi="Cambria Math"/>
                <w:i/>
                <w:iCs/>
                <w:szCs w:val="28"/>
              </w:rPr>
            </m:ctrlPr>
          </m:sSubPr>
          <m:e>
            <m:r>
              <w:rPr>
                <w:rFonts w:ascii="Cambria Math" w:eastAsia="Calibri" w:hAnsi="Cambria Math"/>
                <w:szCs w:val="28"/>
                <w:lang w:val="en-US"/>
              </w:rPr>
              <m:t>d</m:t>
            </m:r>
          </m:e>
          <m:sub>
            <m:r>
              <w:rPr>
                <w:rFonts w:ascii="Cambria Math" w:eastAsia="Calibri" w:hAnsi="Cambria Math"/>
                <w:szCs w:val="28"/>
              </w:rPr>
              <m:t>0</m:t>
            </m:r>
          </m:sub>
        </m:sSub>
      </m:oMath>
      <w:r w:rsidR="00D34C79" w:rsidRPr="00D34C79">
        <w:rPr>
          <w:rFonts w:eastAsiaTheme="majorEastAsia" w:cstheme="majorBidi"/>
          <w:iCs/>
          <w:szCs w:val="28"/>
        </w:rPr>
        <w:t xml:space="preserve"> – </w:t>
      </w:r>
      <w:r w:rsidR="00D34C79">
        <w:rPr>
          <w:rFonts w:eastAsiaTheme="majorEastAsia" w:cstheme="majorBidi"/>
          <w:iCs/>
          <w:szCs w:val="28"/>
        </w:rPr>
        <w:t>диаметр отверстия в валу</w:t>
      </w:r>
    </w:p>
    <w:p w14:paraId="2453756B" w14:textId="1C39807C" w:rsidR="00D34C79" w:rsidRDefault="00000000" w:rsidP="00293220">
      <w:pPr>
        <w:ind w:firstLine="709"/>
        <w:rPr>
          <w:rFonts w:eastAsiaTheme="majorEastAsia" w:cstheme="majorBidi"/>
          <w:iCs/>
          <w:szCs w:val="28"/>
        </w:rPr>
      </w:pPr>
      <m:oMath>
        <m:sSub>
          <m:sSubPr>
            <m:ctrlPr>
              <w:rPr>
                <w:rFonts w:ascii="Cambria Math" w:eastAsia="Calibri" w:hAnsi="Cambria Math"/>
                <w:i/>
                <w:iCs/>
                <w:szCs w:val="28"/>
              </w:rPr>
            </m:ctrlPr>
          </m:sSubPr>
          <m:e>
            <m:r>
              <w:rPr>
                <w:rFonts w:ascii="Cambria Math" w:eastAsia="Calibri" w:hAnsi="Cambria Math"/>
                <w:szCs w:val="28"/>
                <w:lang w:val="en-US"/>
              </w:rPr>
              <m:t>d</m:t>
            </m:r>
          </m:e>
          <m:sub>
            <m:r>
              <w:rPr>
                <w:rFonts w:ascii="Cambria Math" w:eastAsia="Calibri" w:hAnsi="Cambria Math"/>
                <w:szCs w:val="28"/>
              </w:rPr>
              <m:t>oi</m:t>
            </m:r>
          </m:sub>
        </m:sSub>
      </m:oMath>
      <w:r w:rsidR="00D34C79">
        <w:rPr>
          <w:rFonts w:eastAsiaTheme="majorEastAsia" w:cstheme="majorBidi"/>
          <w:iCs/>
          <w:szCs w:val="28"/>
        </w:rPr>
        <w:t xml:space="preserve"> – внутренний диаметр оси сателлита </w:t>
      </w:r>
      <w:proofErr w:type="spellStart"/>
      <w:r w:rsidR="00D34C79">
        <w:rPr>
          <w:rFonts w:eastAsiaTheme="majorEastAsia" w:cstheme="majorBidi"/>
          <w:i/>
          <w:szCs w:val="28"/>
          <w:lang w:val="en-US"/>
        </w:rPr>
        <w:t>i</w:t>
      </w:r>
      <w:proofErr w:type="spellEnd"/>
      <w:r w:rsidR="00D34C79">
        <w:rPr>
          <w:rFonts w:eastAsiaTheme="majorEastAsia" w:cstheme="majorBidi"/>
          <w:iCs/>
          <w:szCs w:val="28"/>
        </w:rPr>
        <w:t>-го планетарного ряда</w:t>
      </w:r>
    </w:p>
    <w:p w14:paraId="6502CF31" w14:textId="16423B34" w:rsidR="00D34C79" w:rsidRDefault="00000000" w:rsidP="00293220">
      <w:pPr>
        <w:ind w:firstLine="709"/>
        <w:rPr>
          <w:rFonts w:eastAsiaTheme="majorEastAsia" w:cstheme="majorBidi"/>
          <w:iCs/>
          <w:szCs w:val="28"/>
        </w:rPr>
      </w:pPr>
      <m:oMath>
        <m:sSub>
          <m:sSubPr>
            <m:ctrlPr>
              <w:rPr>
                <w:rFonts w:ascii="Cambria Math" w:eastAsia="Calibri" w:hAnsi="Cambria Math"/>
                <w:i/>
                <w:iCs/>
                <w:szCs w:val="28"/>
              </w:rPr>
            </m:ctrlPr>
          </m:sSubPr>
          <m:e>
            <m:r>
              <w:rPr>
                <w:rFonts w:ascii="Cambria Math" w:eastAsia="Calibri" w:hAnsi="Cambria Math"/>
                <w:szCs w:val="28"/>
                <w:lang w:val="en-US"/>
              </w:rPr>
              <m:t>d</m:t>
            </m:r>
          </m:e>
          <m:sub>
            <m:r>
              <w:rPr>
                <w:rFonts w:ascii="Cambria Math" w:eastAsia="Calibri" w:hAnsi="Cambria Math"/>
                <w:szCs w:val="28"/>
              </w:rPr>
              <m:t>отв i</m:t>
            </m:r>
          </m:sub>
        </m:sSub>
      </m:oMath>
      <w:r w:rsidR="00D34C79">
        <w:rPr>
          <w:rFonts w:eastAsiaTheme="majorEastAsia" w:cstheme="majorBidi"/>
          <w:iCs/>
          <w:szCs w:val="28"/>
        </w:rPr>
        <w:t xml:space="preserve"> – диаметр отверстия в сателлите</w:t>
      </w:r>
    </w:p>
    <w:p w14:paraId="05E5E8BA" w14:textId="0E9C4187" w:rsidR="00D34C79" w:rsidRDefault="00000000" w:rsidP="00293220">
      <w:pPr>
        <w:ind w:firstLine="709"/>
        <w:rPr>
          <w:rFonts w:eastAsiaTheme="majorEastAsia" w:cstheme="majorBidi"/>
          <w:iCs/>
          <w:szCs w:val="28"/>
        </w:rPr>
      </w:pPr>
      <m:oMath>
        <m:sSub>
          <m:sSubPr>
            <m:ctrlPr>
              <w:rPr>
                <w:rFonts w:ascii="Cambria Math" w:eastAsia="Calibri" w:hAnsi="Cambria Math"/>
                <w:i/>
                <w:iCs/>
                <w:szCs w:val="28"/>
              </w:rPr>
            </m:ctrlPr>
          </m:sSubPr>
          <m:e>
            <m:r>
              <w:rPr>
                <w:rFonts w:ascii="Cambria Math" w:eastAsia="Calibri" w:hAnsi="Cambria Math"/>
                <w:szCs w:val="28"/>
                <w:lang w:val="en-US"/>
              </w:rPr>
              <m:t>d</m:t>
            </m:r>
          </m:e>
          <m:sub>
            <m:r>
              <w:rPr>
                <w:rFonts w:ascii="Cambria Math" w:eastAsia="Calibri" w:hAnsi="Cambria Math"/>
                <w:szCs w:val="28"/>
                <w:lang w:val="en-US"/>
              </w:rPr>
              <m:t>a</m:t>
            </m:r>
          </m:sub>
        </m:sSub>
      </m:oMath>
      <w:r w:rsidR="00D34C79" w:rsidRPr="00D34C79">
        <w:rPr>
          <w:rFonts w:eastAsiaTheme="majorEastAsia" w:cstheme="majorBidi"/>
          <w:iCs/>
          <w:szCs w:val="28"/>
        </w:rPr>
        <w:t xml:space="preserve"> – </w:t>
      </w:r>
      <w:r w:rsidR="00D34C79">
        <w:rPr>
          <w:rFonts w:eastAsiaTheme="majorEastAsia" w:cstheme="majorBidi"/>
          <w:iCs/>
          <w:szCs w:val="28"/>
        </w:rPr>
        <w:t>диаметр вершин зубьев</w:t>
      </w:r>
    </w:p>
    <w:p w14:paraId="1B8A7EEF" w14:textId="0E81E06D" w:rsidR="00D34C79" w:rsidRDefault="00000000" w:rsidP="00293220">
      <w:pPr>
        <w:ind w:firstLine="709"/>
        <w:rPr>
          <w:rFonts w:eastAsiaTheme="majorEastAsia" w:cstheme="majorBidi"/>
          <w:iCs/>
          <w:szCs w:val="28"/>
        </w:rPr>
      </w:pPr>
      <m:oMath>
        <m:sSub>
          <m:sSubPr>
            <m:ctrlPr>
              <w:rPr>
                <w:rFonts w:ascii="Cambria Math" w:eastAsia="Calibri" w:hAnsi="Cambria Math"/>
                <w:i/>
                <w:iCs/>
                <w:szCs w:val="28"/>
              </w:rPr>
            </m:ctrlPr>
          </m:sSubPr>
          <m:e>
            <m:r>
              <w:rPr>
                <w:rFonts w:ascii="Cambria Math" w:eastAsia="Calibri" w:hAnsi="Cambria Math"/>
                <w:szCs w:val="28"/>
                <w:lang w:val="en-US"/>
              </w:rPr>
              <m:t>d</m:t>
            </m:r>
          </m:e>
          <m:sub>
            <m:r>
              <w:rPr>
                <w:rFonts w:ascii="Cambria Math" w:eastAsia="Calibri" w:hAnsi="Cambria Math"/>
                <w:szCs w:val="28"/>
              </w:rPr>
              <m:t>f</m:t>
            </m:r>
          </m:sub>
        </m:sSub>
      </m:oMath>
      <w:r w:rsidR="00D34C79" w:rsidRPr="00D34C79">
        <w:rPr>
          <w:rFonts w:eastAsiaTheme="majorEastAsia" w:cstheme="majorBidi"/>
          <w:iCs/>
          <w:szCs w:val="28"/>
        </w:rPr>
        <w:t xml:space="preserve"> – </w:t>
      </w:r>
      <w:r w:rsidR="00D34C79">
        <w:rPr>
          <w:rFonts w:eastAsiaTheme="majorEastAsia" w:cstheme="majorBidi"/>
          <w:iCs/>
          <w:szCs w:val="28"/>
        </w:rPr>
        <w:t>диаметр впадин зубьев</w:t>
      </w:r>
    </w:p>
    <w:p w14:paraId="076A21C2" w14:textId="6B31B1CE" w:rsidR="00D34C79" w:rsidRDefault="00D34C79" w:rsidP="00293220">
      <w:pPr>
        <w:ind w:firstLine="709"/>
        <w:rPr>
          <w:rFonts w:eastAsiaTheme="majorEastAsia" w:cstheme="majorBidi"/>
          <w:iCs/>
          <w:szCs w:val="28"/>
        </w:rPr>
      </w:pPr>
      <w:r w:rsidRPr="00D34C79">
        <w:rPr>
          <w:rFonts w:eastAsiaTheme="majorEastAsia" w:cstheme="majorBidi"/>
          <w:i/>
          <w:szCs w:val="28"/>
          <w:lang w:val="en-US"/>
        </w:rPr>
        <w:t>F</w:t>
      </w:r>
      <w:r w:rsidRPr="00D34C79">
        <w:rPr>
          <w:rFonts w:eastAsiaTheme="majorEastAsia" w:cstheme="majorBidi"/>
          <w:iCs/>
          <w:szCs w:val="28"/>
        </w:rPr>
        <w:t xml:space="preserve"> – </w:t>
      </w:r>
      <w:r>
        <w:rPr>
          <w:rFonts w:eastAsiaTheme="majorEastAsia" w:cstheme="majorBidi"/>
          <w:iCs/>
          <w:szCs w:val="28"/>
        </w:rPr>
        <w:t>суммарная площадь боковых поверхностей зубьев с одной стороны</w:t>
      </w:r>
    </w:p>
    <w:p w14:paraId="4319C155" w14:textId="330529DE" w:rsidR="00D34C79" w:rsidRDefault="00000000" w:rsidP="00293220">
      <w:pPr>
        <w:ind w:firstLine="709"/>
        <w:rPr>
          <w:rFonts w:eastAsiaTheme="majorEastAsia" w:cstheme="majorBidi"/>
          <w:iCs/>
          <w:szCs w:val="28"/>
        </w:rPr>
      </w:pPr>
      <m:oMath>
        <m:sSub>
          <m:sSubPr>
            <m:ctrlPr>
              <w:rPr>
                <w:rFonts w:ascii="Cambria Math" w:eastAsia="Calibri" w:hAnsi="Cambria Math"/>
                <w:i/>
                <w:iCs/>
                <w:szCs w:val="28"/>
              </w:rPr>
            </m:ctrlPr>
          </m:sSubPr>
          <m:e>
            <m:r>
              <w:rPr>
                <w:rFonts w:ascii="Cambria Math" w:eastAsia="Calibri" w:hAnsi="Cambria Math"/>
                <w:szCs w:val="28"/>
                <w:lang w:val="en-US"/>
              </w:rPr>
              <m:t>F</m:t>
            </m:r>
          </m:e>
          <m:sub>
            <m:r>
              <w:rPr>
                <w:rFonts w:ascii="Cambria Math" w:eastAsia="Calibri" w:hAnsi="Cambria Math"/>
                <w:szCs w:val="28"/>
              </w:rPr>
              <m:t xml:space="preserve">оси </m:t>
            </m:r>
            <m:r>
              <w:rPr>
                <w:rFonts w:ascii="Cambria Math" w:eastAsia="Calibri" w:hAnsi="Cambria Math"/>
                <w:szCs w:val="28"/>
                <w:lang w:val="en-US"/>
              </w:rPr>
              <m:t>i</m:t>
            </m:r>
            <m:r>
              <w:rPr>
                <w:rFonts w:ascii="Cambria Math" w:eastAsia="Calibri" w:hAnsi="Cambria Math"/>
                <w:szCs w:val="28"/>
              </w:rPr>
              <m:t>,</m:t>
            </m:r>
            <m:r>
              <w:rPr>
                <w:rFonts w:ascii="Cambria Math" w:eastAsia="Calibri" w:hAnsi="Cambria Math"/>
                <w:szCs w:val="28"/>
                <w:lang w:val="en-US"/>
              </w:rPr>
              <m:t>j</m:t>
            </m:r>
          </m:sub>
        </m:sSub>
      </m:oMath>
      <w:r w:rsidR="00D34C79">
        <w:rPr>
          <w:rFonts w:eastAsiaTheme="majorEastAsia" w:cstheme="majorBidi"/>
          <w:iCs/>
          <w:szCs w:val="28"/>
        </w:rPr>
        <w:t xml:space="preserve"> – суммарная нагрузка на опору </w:t>
      </w:r>
      <w:proofErr w:type="spellStart"/>
      <w:r w:rsidR="00D34C79" w:rsidRPr="000A5C89">
        <w:rPr>
          <w:rFonts w:eastAsiaTheme="majorEastAsia" w:cstheme="majorBidi"/>
          <w:i/>
          <w:szCs w:val="28"/>
          <w:lang w:val="en-US"/>
        </w:rPr>
        <w:t>i</w:t>
      </w:r>
      <w:proofErr w:type="spellEnd"/>
      <w:r w:rsidR="00D34C79" w:rsidRPr="000A5C89">
        <w:rPr>
          <w:rFonts w:eastAsiaTheme="majorEastAsia" w:cstheme="majorBidi"/>
          <w:iCs/>
          <w:szCs w:val="28"/>
        </w:rPr>
        <w:t>-</w:t>
      </w:r>
      <w:r w:rsidR="00D34C79">
        <w:rPr>
          <w:rFonts w:eastAsiaTheme="majorEastAsia" w:cstheme="majorBidi"/>
          <w:iCs/>
          <w:szCs w:val="28"/>
        </w:rPr>
        <w:t xml:space="preserve">го сателлита на </w:t>
      </w:r>
      <w:r w:rsidR="00D34C79" w:rsidRPr="00D34C79">
        <w:rPr>
          <w:rFonts w:eastAsiaTheme="majorEastAsia" w:cstheme="majorBidi"/>
          <w:i/>
          <w:szCs w:val="28"/>
          <w:lang w:val="en-US"/>
        </w:rPr>
        <w:t>j</w:t>
      </w:r>
      <w:r w:rsidR="00D34C79" w:rsidRPr="00D34C79">
        <w:rPr>
          <w:rFonts w:eastAsiaTheme="majorEastAsia" w:cstheme="majorBidi"/>
          <w:iCs/>
          <w:szCs w:val="28"/>
        </w:rPr>
        <w:t>-</w:t>
      </w:r>
      <w:r w:rsidR="00D34C79">
        <w:rPr>
          <w:rFonts w:eastAsiaTheme="majorEastAsia" w:cstheme="majorBidi"/>
          <w:iCs/>
          <w:szCs w:val="28"/>
        </w:rPr>
        <w:t>ой передаче</w:t>
      </w:r>
    </w:p>
    <w:p w14:paraId="5A572CBE" w14:textId="412D830F" w:rsidR="00D34C79" w:rsidRDefault="00000000" w:rsidP="00293220">
      <w:pPr>
        <w:ind w:firstLine="709"/>
        <w:rPr>
          <w:rFonts w:eastAsiaTheme="majorEastAsia" w:cstheme="majorBidi"/>
          <w:iCs/>
          <w:szCs w:val="28"/>
        </w:rPr>
      </w:pPr>
      <m:oMath>
        <m:sSub>
          <m:sSubPr>
            <m:ctrlPr>
              <w:rPr>
                <w:rFonts w:ascii="Cambria Math" w:eastAsia="Calibri" w:hAnsi="Cambria Math"/>
                <w:i/>
                <w:iCs/>
                <w:szCs w:val="28"/>
              </w:rPr>
            </m:ctrlPr>
          </m:sSubPr>
          <m:e>
            <m:r>
              <w:rPr>
                <w:rFonts w:ascii="Cambria Math" w:eastAsia="Calibri" w:hAnsi="Cambria Math"/>
                <w:szCs w:val="28"/>
                <w:lang w:val="en-US"/>
              </w:rPr>
              <m:t>F</m:t>
            </m:r>
          </m:e>
          <m:sub>
            <m:r>
              <w:rPr>
                <w:rFonts w:ascii="Cambria Math" w:eastAsia="Calibri" w:hAnsi="Cambria Math"/>
                <w:szCs w:val="28"/>
              </w:rPr>
              <m:t xml:space="preserve">оси ср. </m:t>
            </m:r>
            <m:r>
              <w:rPr>
                <w:rFonts w:ascii="Cambria Math" w:eastAsia="Calibri" w:hAnsi="Cambria Math"/>
                <w:szCs w:val="28"/>
                <w:lang w:val="en-US"/>
              </w:rPr>
              <m:t>i</m:t>
            </m:r>
          </m:sub>
        </m:sSub>
      </m:oMath>
      <w:r w:rsidR="00D34C79">
        <w:rPr>
          <w:rFonts w:eastAsiaTheme="majorEastAsia" w:cstheme="majorBidi"/>
          <w:iCs/>
          <w:szCs w:val="28"/>
        </w:rPr>
        <w:t xml:space="preserve"> – средняя нагрузка на ось </w:t>
      </w:r>
      <w:proofErr w:type="spellStart"/>
      <w:r w:rsidR="00D34C79" w:rsidRPr="000A5C89">
        <w:rPr>
          <w:rFonts w:eastAsiaTheme="majorEastAsia" w:cstheme="majorBidi"/>
          <w:i/>
          <w:szCs w:val="28"/>
          <w:lang w:val="en-US"/>
        </w:rPr>
        <w:t>i</w:t>
      </w:r>
      <w:proofErr w:type="spellEnd"/>
      <w:r w:rsidR="00D34C79" w:rsidRPr="000A5C89">
        <w:rPr>
          <w:rFonts w:eastAsiaTheme="majorEastAsia" w:cstheme="majorBidi"/>
          <w:iCs/>
          <w:szCs w:val="28"/>
        </w:rPr>
        <w:t>-</w:t>
      </w:r>
      <w:r w:rsidR="00D34C79">
        <w:rPr>
          <w:rFonts w:eastAsiaTheme="majorEastAsia" w:cstheme="majorBidi"/>
          <w:iCs/>
          <w:szCs w:val="28"/>
        </w:rPr>
        <w:t>го планетарного ряда</w:t>
      </w:r>
    </w:p>
    <w:p w14:paraId="2DDFD989" w14:textId="262A0839" w:rsidR="00D34C79" w:rsidRDefault="00000000" w:rsidP="00293220">
      <w:pPr>
        <w:ind w:firstLine="709"/>
        <w:rPr>
          <w:rFonts w:eastAsiaTheme="majorEastAsia" w:cstheme="majorBidi"/>
          <w:iCs/>
          <w:szCs w:val="28"/>
        </w:rPr>
      </w:pPr>
      <m:oMath>
        <m:sSub>
          <m:sSubPr>
            <m:ctrlPr>
              <w:rPr>
                <w:rFonts w:ascii="Cambria Math" w:eastAsia="Calibri" w:hAnsi="Cambria Math"/>
                <w:i/>
                <w:iCs/>
                <w:szCs w:val="28"/>
              </w:rPr>
            </m:ctrlPr>
          </m:sSubPr>
          <m:e>
            <m:r>
              <w:rPr>
                <w:rFonts w:ascii="Cambria Math" w:eastAsia="Calibri" w:hAnsi="Cambria Math"/>
                <w:szCs w:val="28"/>
                <w:lang w:val="en-US"/>
              </w:rPr>
              <m:t>F</m:t>
            </m:r>
          </m:e>
          <m:sub>
            <m:r>
              <w:rPr>
                <w:rFonts w:ascii="Cambria Math" w:eastAsia="Calibri" w:hAnsi="Cambria Math"/>
                <w:szCs w:val="28"/>
              </w:rPr>
              <m:t xml:space="preserve">ЦБ </m:t>
            </m:r>
            <m:r>
              <w:rPr>
                <w:rFonts w:ascii="Cambria Math" w:eastAsia="Calibri" w:hAnsi="Cambria Math"/>
                <w:szCs w:val="28"/>
                <w:lang w:val="en-US"/>
              </w:rPr>
              <m:t>i</m:t>
            </m:r>
            <m:r>
              <w:rPr>
                <w:rFonts w:ascii="Cambria Math" w:eastAsia="Calibri" w:hAnsi="Cambria Math"/>
                <w:szCs w:val="28"/>
              </w:rPr>
              <m:t>,</m:t>
            </m:r>
            <m:r>
              <w:rPr>
                <w:rFonts w:ascii="Cambria Math" w:eastAsia="Calibri" w:hAnsi="Cambria Math"/>
                <w:szCs w:val="28"/>
                <w:lang w:val="en-US"/>
              </w:rPr>
              <m:t>j</m:t>
            </m:r>
          </m:sub>
        </m:sSub>
      </m:oMath>
      <w:r w:rsidR="00D34C79">
        <w:rPr>
          <w:rFonts w:eastAsiaTheme="majorEastAsia" w:cstheme="majorBidi"/>
          <w:iCs/>
          <w:szCs w:val="28"/>
        </w:rPr>
        <w:t xml:space="preserve"> – центробежная сила, действующая на ось </w:t>
      </w:r>
      <w:proofErr w:type="spellStart"/>
      <w:r w:rsidR="00D34C79" w:rsidRPr="000A5C89">
        <w:rPr>
          <w:rFonts w:eastAsiaTheme="majorEastAsia" w:cstheme="majorBidi"/>
          <w:i/>
          <w:szCs w:val="28"/>
          <w:lang w:val="en-US"/>
        </w:rPr>
        <w:t>i</w:t>
      </w:r>
      <w:proofErr w:type="spellEnd"/>
      <w:r w:rsidR="00D34C79" w:rsidRPr="000A5C89">
        <w:rPr>
          <w:rFonts w:eastAsiaTheme="majorEastAsia" w:cstheme="majorBidi"/>
          <w:iCs/>
          <w:szCs w:val="28"/>
        </w:rPr>
        <w:t>-</w:t>
      </w:r>
      <w:r w:rsidR="00D34C79">
        <w:rPr>
          <w:rFonts w:eastAsiaTheme="majorEastAsia" w:cstheme="majorBidi"/>
          <w:iCs/>
          <w:szCs w:val="28"/>
        </w:rPr>
        <w:t xml:space="preserve">го планетарного ряда на </w:t>
      </w:r>
      <w:r w:rsidR="00D34C79" w:rsidRPr="00D34C79">
        <w:rPr>
          <w:rFonts w:eastAsiaTheme="majorEastAsia" w:cstheme="majorBidi"/>
          <w:i/>
          <w:szCs w:val="28"/>
          <w:lang w:val="en-US"/>
        </w:rPr>
        <w:t>j</w:t>
      </w:r>
      <w:r w:rsidR="00D34C79" w:rsidRPr="00D34C79">
        <w:rPr>
          <w:rFonts w:eastAsiaTheme="majorEastAsia" w:cstheme="majorBidi"/>
          <w:iCs/>
          <w:szCs w:val="28"/>
        </w:rPr>
        <w:t>-</w:t>
      </w:r>
      <w:r w:rsidR="00D34C79">
        <w:rPr>
          <w:rFonts w:eastAsiaTheme="majorEastAsia" w:cstheme="majorBidi"/>
          <w:iCs/>
          <w:szCs w:val="28"/>
        </w:rPr>
        <w:t>ой передаче</w:t>
      </w:r>
    </w:p>
    <w:p w14:paraId="07985DE0" w14:textId="2B3E4D44" w:rsidR="00D34C79" w:rsidRDefault="00000000" w:rsidP="00293220">
      <w:pPr>
        <w:ind w:firstLine="709"/>
        <w:rPr>
          <w:rFonts w:eastAsiaTheme="majorEastAsia" w:cstheme="majorBidi"/>
          <w:iCs/>
          <w:szCs w:val="28"/>
        </w:rPr>
      </w:pPr>
      <m:oMath>
        <m:sSub>
          <m:sSubPr>
            <m:ctrlPr>
              <w:rPr>
                <w:rFonts w:ascii="Cambria Math" w:eastAsia="Calibri" w:hAnsi="Cambria Math"/>
                <w:i/>
                <w:iCs/>
                <w:szCs w:val="28"/>
              </w:rPr>
            </m:ctrlPr>
          </m:sSubPr>
          <m:e>
            <m:r>
              <w:rPr>
                <w:rFonts w:ascii="Cambria Math" w:eastAsia="Calibri" w:hAnsi="Cambria Math"/>
                <w:szCs w:val="28"/>
                <w:lang w:val="en-US"/>
              </w:rPr>
              <m:t>F</m:t>
            </m:r>
          </m:e>
          <m:sub>
            <m:r>
              <w:rPr>
                <w:rFonts w:ascii="Cambria Math" w:eastAsia="Calibri" w:hAnsi="Cambria Math"/>
                <w:szCs w:val="28"/>
              </w:rPr>
              <m:t xml:space="preserve">t </m:t>
            </m:r>
            <m:r>
              <w:rPr>
                <w:rFonts w:ascii="Cambria Math" w:eastAsia="Calibri" w:hAnsi="Cambria Math"/>
                <w:szCs w:val="28"/>
                <w:lang w:val="en-US"/>
              </w:rPr>
              <m:t>i</m:t>
            </m:r>
            <m:r>
              <w:rPr>
                <w:rFonts w:ascii="Cambria Math" w:eastAsia="Calibri" w:hAnsi="Cambria Math"/>
                <w:szCs w:val="28"/>
              </w:rPr>
              <m:t>,</m:t>
            </m:r>
            <m:r>
              <w:rPr>
                <w:rFonts w:ascii="Cambria Math" w:eastAsia="Calibri" w:hAnsi="Cambria Math"/>
                <w:szCs w:val="28"/>
                <w:lang w:val="en-US"/>
              </w:rPr>
              <m:t>j</m:t>
            </m:r>
          </m:sub>
        </m:sSub>
      </m:oMath>
      <w:r w:rsidR="00D34C79">
        <w:rPr>
          <w:rFonts w:eastAsiaTheme="majorEastAsia" w:cstheme="majorBidi"/>
          <w:iCs/>
          <w:szCs w:val="28"/>
        </w:rPr>
        <w:t xml:space="preserve"> – окружная сила, действующая на ось </w:t>
      </w:r>
      <w:proofErr w:type="spellStart"/>
      <w:r w:rsidR="00D34C79" w:rsidRPr="000A5C89">
        <w:rPr>
          <w:rFonts w:eastAsiaTheme="majorEastAsia" w:cstheme="majorBidi"/>
          <w:i/>
          <w:szCs w:val="28"/>
          <w:lang w:val="en-US"/>
        </w:rPr>
        <w:t>i</w:t>
      </w:r>
      <w:proofErr w:type="spellEnd"/>
      <w:r w:rsidR="00D34C79" w:rsidRPr="000A5C89">
        <w:rPr>
          <w:rFonts w:eastAsiaTheme="majorEastAsia" w:cstheme="majorBidi"/>
          <w:iCs/>
          <w:szCs w:val="28"/>
        </w:rPr>
        <w:t>-</w:t>
      </w:r>
      <w:r w:rsidR="00D34C79">
        <w:rPr>
          <w:rFonts w:eastAsiaTheme="majorEastAsia" w:cstheme="majorBidi"/>
          <w:iCs/>
          <w:szCs w:val="28"/>
        </w:rPr>
        <w:t xml:space="preserve">го планетарного ряда на </w:t>
      </w:r>
      <w:r w:rsidR="00D34C79" w:rsidRPr="00D34C79">
        <w:rPr>
          <w:rFonts w:eastAsiaTheme="majorEastAsia" w:cstheme="majorBidi"/>
          <w:i/>
          <w:szCs w:val="28"/>
          <w:lang w:val="en-US"/>
        </w:rPr>
        <w:t>j</w:t>
      </w:r>
      <w:r w:rsidR="00D34C79" w:rsidRPr="00D34C79">
        <w:rPr>
          <w:rFonts w:eastAsiaTheme="majorEastAsia" w:cstheme="majorBidi"/>
          <w:iCs/>
          <w:szCs w:val="28"/>
        </w:rPr>
        <w:t>-</w:t>
      </w:r>
      <w:r w:rsidR="00D34C79">
        <w:rPr>
          <w:rFonts w:eastAsiaTheme="majorEastAsia" w:cstheme="majorBidi"/>
          <w:iCs/>
          <w:szCs w:val="28"/>
        </w:rPr>
        <w:t>ой передаче</w:t>
      </w:r>
    </w:p>
    <w:p w14:paraId="2513E72D" w14:textId="01AE50C6" w:rsidR="00D34C79" w:rsidRDefault="00000000" w:rsidP="00293220">
      <w:pPr>
        <w:ind w:firstLine="709"/>
        <w:rPr>
          <w:rFonts w:eastAsiaTheme="majorEastAsia" w:cstheme="majorBidi"/>
          <w:iCs/>
          <w:szCs w:val="28"/>
        </w:rPr>
      </w:pPr>
      <m:oMath>
        <m:sSub>
          <m:sSubPr>
            <m:ctrlPr>
              <w:rPr>
                <w:rFonts w:ascii="Cambria Math" w:eastAsia="Calibri" w:hAnsi="Cambria Math"/>
                <w:i/>
                <w:iCs/>
                <w:szCs w:val="28"/>
              </w:rPr>
            </m:ctrlPr>
          </m:sSubPr>
          <m:e>
            <m:r>
              <w:rPr>
                <w:rFonts w:ascii="Cambria Math" w:eastAsia="Calibri" w:hAnsi="Cambria Math"/>
                <w:szCs w:val="28"/>
                <w:lang w:val="en-US"/>
              </w:rPr>
              <m:t>f</m:t>
            </m:r>
          </m:e>
          <m:sub>
            <m:r>
              <w:rPr>
                <w:rFonts w:ascii="Cambria Math" w:eastAsia="Calibri" w:hAnsi="Cambria Math"/>
                <w:szCs w:val="28"/>
              </w:rPr>
              <m:t>c</m:t>
            </m:r>
          </m:sub>
        </m:sSub>
      </m:oMath>
      <w:r w:rsidR="00D34C79" w:rsidRPr="00D34C79">
        <w:rPr>
          <w:rFonts w:eastAsiaTheme="majorEastAsia" w:cstheme="majorBidi"/>
          <w:iCs/>
          <w:szCs w:val="28"/>
        </w:rPr>
        <w:t xml:space="preserve"> – </w:t>
      </w:r>
      <w:r w:rsidR="00D34C79">
        <w:rPr>
          <w:rFonts w:eastAsiaTheme="majorEastAsia" w:cstheme="majorBidi"/>
          <w:iCs/>
          <w:szCs w:val="28"/>
        </w:rPr>
        <w:t>коэффициент, зависящий от отношения диаметра ролика к длине ролика</w:t>
      </w:r>
    </w:p>
    <w:p w14:paraId="175D61C5" w14:textId="35BCFA40" w:rsidR="00D34C79" w:rsidRDefault="00000000" w:rsidP="00293220">
      <w:pPr>
        <w:ind w:firstLine="709"/>
        <w:rPr>
          <w:rFonts w:eastAsiaTheme="majorEastAsia" w:cstheme="majorBidi"/>
          <w:iCs/>
          <w:szCs w:val="28"/>
        </w:rPr>
      </w:pPr>
      <m:oMath>
        <m:sSub>
          <m:sSubPr>
            <m:ctrlPr>
              <w:rPr>
                <w:rFonts w:ascii="Cambria Math" w:eastAsia="Calibri" w:hAnsi="Cambria Math"/>
                <w:i/>
                <w:iCs/>
                <w:szCs w:val="28"/>
              </w:rPr>
            </m:ctrlPr>
          </m:sSubPr>
          <m:e>
            <m:r>
              <w:rPr>
                <w:rFonts w:ascii="Cambria Math" w:eastAsia="Calibri" w:hAnsi="Cambria Math"/>
                <w:szCs w:val="28"/>
              </w:rPr>
              <m:t>h</m:t>
            </m:r>
          </m:e>
          <m:sub>
            <m:r>
              <w:rPr>
                <w:rFonts w:ascii="Cambria Math" w:eastAsia="Calibri" w:hAnsi="Cambria Math"/>
                <w:szCs w:val="28"/>
              </w:rPr>
              <m:t>щ</m:t>
            </m:r>
          </m:sub>
        </m:sSub>
      </m:oMath>
      <w:r w:rsidR="00D34C79" w:rsidRPr="00D34C79">
        <w:rPr>
          <w:rFonts w:eastAsiaTheme="majorEastAsia" w:cstheme="majorBidi"/>
          <w:iCs/>
          <w:szCs w:val="28"/>
        </w:rPr>
        <w:t xml:space="preserve"> – </w:t>
      </w:r>
      <w:r w:rsidR="00D34C79">
        <w:rPr>
          <w:rFonts w:eastAsiaTheme="majorEastAsia" w:cstheme="majorBidi"/>
          <w:iCs/>
          <w:szCs w:val="28"/>
        </w:rPr>
        <w:t>минимальная толщина стенки</w:t>
      </w:r>
    </w:p>
    <w:p w14:paraId="2DD92EA3" w14:textId="63531F3E" w:rsidR="00D34C79" w:rsidRDefault="00000000" w:rsidP="00293220">
      <w:pPr>
        <w:ind w:firstLine="709"/>
        <w:rPr>
          <w:rFonts w:eastAsiaTheme="majorEastAsia" w:cstheme="majorBidi"/>
          <w:iCs/>
          <w:szCs w:val="28"/>
        </w:rPr>
      </w:pPr>
      <m:oMath>
        <m:sSub>
          <m:sSubPr>
            <m:ctrlPr>
              <w:rPr>
                <w:rFonts w:ascii="Cambria Math" w:eastAsia="Calibri" w:hAnsi="Cambria Math"/>
                <w:i/>
                <w:iCs/>
                <w:szCs w:val="28"/>
              </w:rPr>
            </m:ctrlPr>
          </m:sSubPr>
          <m:e>
            <m:r>
              <w:rPr>
                <w:rFonts w:ascii="Cambria Math" w:eastAsia="Calibri" w:hAnsi="Cambria Math"/>
                <w:szCs w:val="28"/>
                <w:lang w:val="en-US"/>
              </w:rPr>
              <m:t>i</m:t>
            </m:r>
          </m:e>
          <m:sub>
            <m:r>
              <w:rPr>
                <w:rFonts w:ascii="Cambria Math" w:eastAsia="Calibri" w:hAnsi="Cambria Math"/>
                <w:szCs w:val="28"/>
                <w:lang w:val="en-US"/>
              </w:rPr>
              <m:t>p</m:t>
            </m:r>
          </m:sub>
        </m:sSub>
      </m:oMath>
      <w:r w:rsidR="00D34C79" w:rsidRPr="00D34C79">
        <w:rPr>
          <w:rFonts w:eastAsiaTheme="majorEastAsia" w:cstheme="majorBidi"/>
          <w:iCs/>
          <w:szCs w:val="28"/>
        </w:rPr>
        <w:t xml:space="preserve"> –</w:t>
      </w:r>
      <w:r w:rsidR="00D34C79">
        <w:rPr>
          <w:rFonts w:eastAsiaTheme="majorEastAsia" w:cstheme="majorBidi"/>
          <w:iCs/>
          <w:szCs w:val="28"/>
        </w:rPr>
        <w:t xml:space="preserve"> число рядов тел качения</w:t>
      </w:r>
    </w:p>
    <w:p w14:paraId="06E27DFF" w14:textId="0E9C831A" w:rsidR="00D34C79" w:rsidRDefault="00000000" w:rsidP="00293220">
      <w:pPr>
        <w:ind w:firstLine="709"/>
        <w:rPr>
          <w:rFonts w:eastAsiaTheme="majorEastAsia" w:cstheme="majorBidi"/>
          <w:iCs/>
          <w:szCs w:val="28"/>
        </w:rPr>
      </w:pPr>
      <m:oMath>
        <m:sSub>
          <m:sSubPr>
            <m:ctrlPr>
              <w:rPr>
                <w:rFonts w:ascii="Cambria Math" w:eastAsia="Calibri" w:hAnsi="Cambria Math"/>
                <w:i/>
                <w:iCs/>
                <w:szCs w:val="28"/>
              </w:rPr>
            </m:ctrlPr>
          </m:sSubPr>
          <m:e>
            <m:r>
              <w:rPr>
                <w:rFonts w:ascii="Cambria Math" w:eastAsia="Calibri" w:hAnsi="Cambria Math"/>
                <w:szCs w:val="28"/>
                <w:lang w:val="en-US"/>
              </w:rPr>
              <m:t>K</m:t>
            </m:r>
          </m:e>
          <m:sub>
            <m:r>
              <w:rPr>
                <w:rFonts w:ascii="Cambria Math" w:eastAsia="Calibri" w:hAnsi="Cambria Math"/>
                <w:szCs w:val="28"/>
              </w:rPr>
              <m:t>б</m:t>
            </m:r>
          </m:sub>
        </m:sSub>
      </m:oMath>
      <w:r w:rsidR="00D34C79">
        <w:rPr>
          <w:rFonts w:eastAsiaTheme="majorEastAsia" w:cstheme="majorBidi"/>
          <w:iCs/>
          <w:szCs w:val="28"/>
        </w:rPr>
        <w:t xml:space="preserve"> – коэффициент безопасности, учитывающий условия работы подшипника</w:t>
      </w:r>
    </w:p>
    <w:p w14:paraId="040816B2" w14:textId="77777777" w:rsidR="00D34C79" w:rsidRDefault="00000000" w:rsidP="00293220">
      <w:pPr>
        <w:ind w:firstLine="709"/>
        <w:rPr>
          <w:rFonts w:eastAsiaTheme="majorEastAsia" w:cstheme="majorBidi"/>
          <w:iCs/>
          <w:szCs w:val="28"/>
        </w:rPr>
      </w:pPr>
      <m:oMath>
        <m:sSub>
          <m:sSubPr>
            <m:ctrlPr>
              <w:rPr>
                <w:rFonts w:ascii="Cambria Math" w:eastAsia="Calibri" w:hAnsi="Cambria Math"/>
                <w:i/>
                <w:iCs/>
                <w:szCs w:val="28"/>
              </w:rPr>
            </m:ctrlPr>
          </m:sSubPr>
          <m:e>
            <m:r>
              <w:rPr>
                <w:rFonts w:ascii="Cambria Math" w:eastAsia="Calibri" w:hAnsi="Cambria Math"/>
                <w:szCs w:val="28"/>
                <w:lang w:val="en-US"/>
              </w:rPr>
              <m:t>K</m:t>
            </m:r>
          </m:e>
          <m:sub>
            <m:r>
              <w:rPr>
                <w:rFonts w:ascii="Cambria Math" w:eastAsia="Calibri" w:hAnsi="Cambria Math"/>
                <w:szCs w:val="28"/>
              </w:rPr>
              <m:t xml:space="preserve">вод </m:t>
            </m:r>
            <m:r>
              <w:rPr>
                <w:rFonts w:ascii="Cambria Math" w:eastAsia="Calibri" w:hAnsi="Cambria Math"/>
                <w:szCs w:val="28"/>
                <w:lang w:val="en-US"/>
              </w:rPr>
              <m:t>i</m:t>
            </m:r>
            <m:r>
              <w:rPr>
                <w:rFonts w:ascii="Cambria Math" w:eastAsia="Calibri" w:hAnsi="Cambria Math"/>
                <w:szCs w:val="28"/>
              </w:rPr>
              <m:t>,</m:t>
            </m:r>
            <m:r>
              <w:rPr>
                <w:rFonts w:ascii="Cambria Math" w:eastAsia="Calibri" w:hAnsi="Cambria Math"/>
                <w:szCs w:val="28"/>
                <w:lang w:val="en-US"/>
              </w:rPr>
              <m:t>j</m:t>
            </m:r>
          </m:sub>
        </m:sSub>
      </m:oMath>
      <w:r w:rsidR="00D34C79">
        <w:rPr>
          <w:rFonts w:eastAsiaTheme="majorEastAsia" w:cstheme="majorBidi"/>
          <w:iCs/>
          <w:szCs w:val="28"/>
        </w:rPr>
        <w:t xml:space="preserve"> – коэффициент нагрузки водила </w:t>
      </w:r>
      <w:proofErr w:type="spellStart"/>
      <w:r w:rsidR="00D34C79" w:rsidRPr="000A5C89">
        <w:rPr>
          <w:rFonts w:eastAsiaTheme="majorEastAsia" w:cstheme="majorBidi"/>
          <w:i/>
          <w:szCs w:val="28"/>
          <w:lang w:val="en-US"/>
        </w:rPr>
        <w:t>i</w:t>
      </w:r>
      <w:proofErr w:type="spellEnd"/>
      <w:r w:rsidR="00D34C79" w:rsidRPr="000A5C89">
        <w:rPr>
          <w:rFonts w:eastAsiaTheme="majorEastAsia" w:cstheme="majorBidi"/>
          <w:iCs/>
          <w:szCs w:val="28"/>
        </w:rPr>
        <w:t>-</w:t>
      </w:r>
      <w:r w:rsidR="00D34C79">
        <w:rPr>
          <w:rFonts w:eastAsiaTheme="majorEastAsia" w:cstheme="majorBidi"/>
          <w:iCs/>
          <w:szCs w:val="28"/>
        </w:rPr>
        <w:t xml:space="preserve">го планетарного ряда на </w:t>
      </w:r>
      <w:r w:rsidR="00D34C79" w:rsidRPr="00D34C79">
        <w:rPr>
          <w:rFonts w:eastAsiaTheme="majorEastAsia" w:cstheme="majorBidi"/>
          <w:i/>
          <w:szCs w:val="28"/>
          <w:lang w:val="en-US"/>
        </w:rPr>
        <w:t>j</w:t>
      </w:r>
      <w:r w:rsidR="00D34C79" w:rsidRPr="00D34C79">
        <w:rPr>
          <w:rFonts w:eastAsiaTheme="majorEastAsia" w:cstheme="majorBidi"/>
          <w:iCs/>
          <w:szCs w:val="28"/>
        </w:rPr>
        <w:t>-</w:t>
      </w:r>
      <w:r w:rsidR="00D34C79">
        <w:rPr>
          <w:rFonts w:eastAsiaTheme="majorEastAsia" w:cstheme="majorBidi"/>
          <w:iCs/>
          <w:szCs w:val="28"/>
        </w:rPr>
        <w:t>ой передаче</w:t>
      </w:r>
    </w:p>
    <w:p w14:paraId="14DAC0E0" w14:textId="3A7782E2" w:rsidR="00D34C79" w:rsidRDefault="00000000" w:rsidP="00293220">
      <w:pPr>
        <w:ind w:firstLine="709"/>
        <w:rPr>
          <w:rFonts w:eastAsiaTheme="majorEastAsia" w:cstheme="majorBidi"/>
          <w:iCs/>
          <w:szCs w:val="28"/>
        </w:rPr>
      </w:pPr>
      <m:oMath>
        <m:sSub>
          <m:sSubPr>
            <m:ctrlPr>
              <w:rPr>
                <w:rFonts w:ascii="Cambria Math" w:eastAsia="Calibri" w:hAnsi="Cambria Math"/>
                <w:i/>
                <w:iCs/>
                <w:szCs w:val="28"/>
              </w:rPr>
            </m:ctrlPr>
          </m:sSubPr>
          <m:e>
            <m:r>
              <w:rPr>
                <w:rFonts w:ascii="Cambria Math" w:eastAsia="Calibri" w:hAnsi="Cambria Math"/>
                <w:szCs w:val="28"/>
                <w:lang w:val="en-US"/>
              </w:rPr>
              <m:t>K</m:t>
            </m:r>
          </m:e>
          <m:sub>
            <m:r>
              <w:rPr>
                <w:rFonts w:ascii="Cambria Math" w:eastAsia="Calibri" w:hAnsi="Cambria Math"/>
                <w:szCs w:val="28"/>
              </w:rPr>
              <m:t>т</m:t>
            </m:r>
          </m:sub>
        </m:sSub>
      </m:oMath>
      <w:r w:rsidR="00D34C79">
        <w:rPr>
          <w:rFonts w:eastAsiaTheme="majorEastAsia" w:cstheme="majorBidi"/>
          <w:iCs/>
          <w:szCs w:val="28"/>
        </w:rPr>
        <w:t xml:space="preserve"> – коэффициент, учитывающий рабочую температуру подшипника</w:t>
      </w:r>
    </w:p>
    <w:p w14:paraId="15E4DEC3" w14:textId="7800E7D9" w:rsidR="00D34C79" w:rsidRDefault="00000000" w:rsidP="00293220">
      <w:pPr>
        <w:ind w:firstLine="709"/>
        <w:rPr>
          <w:rFonts w:eastAsiaTheme="majorEastAsia" w:cstheme="majorBidi"/>
          <w:iCs/>
          <w:szCs w:val="28"/>
        </w:rPr>
      </w:pPr>
      <m:oMath>
        <m:sSub>
          <m:sSubPr>
            <m:ctrlPr>
              <w:rPr>
                <w:rFonts w:ascii="Cambria Math" w:eastAsia="Calibri" w:hAnsi="Cambria Math"/>
                <w:i/>
                <w:iCs/>
                <w:sz w:val="24"/>
                <w:szCs w:val="28"/>
              </w:rPr>
            </m:ctrlPr>
          </m:sSubPr>
          <m:e>
            <m:r>
              <w:rPr>
                <w:rFonts w:ascii="Cambria Math" w:eastAsia="Calibri" w:hAnsi="Cambria Math"/>
                <w:szCs w:val="28"/>
                <w:lang w:val="en-US"/>
              </w:rPr>
              <m:t>K</m:t>
            </m:r>
          </m:e>
          <m:sub>
            <m:r>
              <w:rPr>
                <w:rFonts w:ascii="Cambria Math" w:eastAsia="Calibri" w:hAnsi="Cambria Math"/>
                <w:szCs w:val="28"/>
              </w:rPr>
              <m:t xml:space="preserve">нер </m:t>
            </m:r>
            <m:r>
              <w:rPr>
                <w:rFonts w:ascii="Cambria Math" w:eastAsia="Calibri" w:hAnsi="Cambria Math"/>
                <w:szCs w:val="28"/>
                <w:lang w:val="en-US"/>
              </w:rPr>
              <m:t>i</m:t>
            </m:r>
          </m:sub>
        </m:sSub>
      </m:oMath>
      <w:r w:rsidR="00D34C79">
        <w:rPr>
          <w:rFonts w:eastAsiaTheme="majorEastAsia" w:cstheme="majorBidi"/>
          <w:iCs/>
          <w:szCs w:val="28"/>
        </w:rPr>
        <w:t xml:space="preserve"> – коэффициент неравномерности распределения нагрузки для зацеплений </w:t>
      </w:r>
      <w:proofErr w:type="spellStart"/>
      <w:r w:rsidR="00D34C79" w:rsidRPr="000A5C89">
        <w:rPr>
          <w:rFonts w:eastAsiaTheme="majorEastAsia" w:cstheme="majorBidi"/>
          <w:i/>
          <w:szCs w:val="28"/>
          <w:lang w:val="en-US"/>
        </w:rPr>
        <w:t>i</w:t>
      </w:r>
      <w:proofErr w:type="spellEnd"/>
      <w:r w:rsidR="00D34C79" w:rsidRPr="000A5C89">
        <w:rPr>
          <w:rFonts w:eastAsiaTheme="majorEastAsia" w:cstheme="majorBidi"/>
          <w:iCs/>
          <w:szCs w:val="28"/>
        </w:rPr>
        <w:t>-</w:t>
      </w:r>
      <w:r w:rsidR="00D34C79">
        <w:rPr>
          <w:rFonts w:eastAsiaTheme="majorEastAsia" w:cstheme="majorBidi"/>
          <w:iCs/>
          <w:szCs w:val="28"/>
        </w:rPr>
        <w:t>го планетарного ряда</w:t>
      </w:r>
    </w:p>
    <w:p w14:paraId="55CB5536" w14:textId="297E0795" w:rsidR="00D34C79" w:rsidRPr="00D34C79" w:rsidRDefault="00D34C79" w:rsidP="00293220">
      <w:pPr>
        <w:ind w:firstLine="709"/>
        <w:rPr>
          <w:rFonts w:eastAsiaTheme="majorEastAsia"/>
          <w:iCs/>
          <w:szCs w:val="28"/>
        </w:rPr>
      </w:pPr>
      <w:r w:rsidRPr="00D34C79">
        <w:rPr>
          <w:rFonts w:eastAsiaTheme="majorEastAsia"/>
          <w:i/>
          <w:szCs w:val="28"/>
          <w:lang w:val="en-US"/>
        </w:rPr>
        <w:t>k</w:t>
      </w:r>
      <w:r w:rsidRPr="00D34C79">
        <w:rPr>
          <w:rFonts w:eastAsiaTheme="majorEastAsia"/>
          <w:iCs/>
          <w:szCs w:val="28"/>
        </w:rPr>
        <w:t xml:space="preserve"> – коэффициент нагрузки на рассматриваемом участке</w:t>
      </w:r>
    </w:p>
    <w:p w14:paraId="62F5B9A4" w14:textId="33A8E02B" w:rsidR="00D34C79" w:rsidRDefault="00000000" w:rsidP="00293220">
      <w:pPr>
        <w:ind w:firstLine="709"/>
        <w:rPr>
          <w:rFonts w:eastAsiaTheme="majorEastAsia"/>
          <w:iCs/>
          <w:szCs w:val="28"/>
        </w:rPr>
      </w:pPr>
      <m:oMath>
        <m:sSub>
          <m:sSubPr>
            <m:ctrlPr>
              <w:rPr>
                <w:rFonts w:ascii="Cambria Math" w:eastAsia="Calibri" w:hAnsi="Cambria Math"/>
                <w:i/>
                <w:iCs/>
                <w:szCs w:val="28"/>
              </w:rPr>
            </m:ctrlPr>
          </m:sSubPr>
          <m:e>
            <m:r>
              <w:rPr>
                <w:rFonts w:ascii="Cambria Math" w:eastAsia="Calibri" w:hAnsi="Cambria Math"/>
                <w:szCs w:val="28"/>
                <w:lang w:val="en-US"/>
              </w:rPr>
              <m:t>k</m:t>
            </m:r>
          </m:e>
          <m:sub>
            <m:r>
              <w:rPr>
                <w:rFonts w:ascii="Cambria Math" w:eastAsia="Calibri" w:hAnsi="Cambria Math"/>
                <w:szCs w:val="28"/>
              </w:rPr>
              <m:t xml:space="preserve">ω вод </m:t>
            </m:r>
            <m:r>
              <w:rPr>
                <w:rFonts w:ascii="Cambria Math" w:eastAsia="Calibri" w:hAnsi="Cambria Math"/>
                <w:szCs w:val="28"/>
                <w:lang w:val="en-US"/>
              </w:rPr>
              <m:t>i</m:t>
            </m:r>
            <m:r>
              <w:rPr>
                <w:rFonts w:ascii="Cambria Math" w:eastAsia="Calibri" w:hAnsi="Cambria Math"/>
                <w:szCs w:val="28"/>
              </w:rPr>
              <m:t>,</m:t>
            </m:r>
            <m:r>
              <w:rPr>
                <w:rFonts w:ascii="Cambria Math" w:eastAsia="Calibri" w:hAnsi="Cambria Math"/>
                <w:szCs w:val="28"/>
                <w:lang w:val="en-US"/>
              </w:rPr>
              <m:t>j</m:t>
            </m:r>
          </m:sub>
        </m:sSub>
      </m:oMath>
      <w:r w:rsidR="00D34C79" w:rsidRPr="00D34C79">
        <w:rPr>
          <w:rFonts w:eastAsiaTheme="majorEastAsia"/>
          <w:iCs/>
          <w:szCs w:val="28"/>
        </w:rPr>
        <w:t xml:space="preserve"> </w:t>
      </w:r>
      <w:r w:rsidR="00D34C79">
        <w:rPr>
          <w:rFonts w:eastAsiaTheme="majorEastAsia"/>
          <w:iCs/>
          <w:szCs w:val="28"/>
        </w:rPr>
        <w:t xml:space="preserve">–  </w:t>
      </w:r>
      <w:r w:rsidR="00D34C79" w:rsidRPr="00D34C79">
        <w:rPr>
          <w:rFonts w:eastAsiaTheme="majorEastAsia"/>
          <w:iCs/>
          <w:szCs w:val="28"/>
        </w:rPr>
        <w:t xml:space="preserve">коэффициент угловой скорости водила </w:t>
      </w:r>
      <w:r w:rsidR="00D34C79" w:rsidRPr="00D34C79">
        <w:rPr>
          <w:rFonts w:eastAsiaTheme="majorEastAsia"/>
          <w:i/>
          <w:szCs w:val="28"/>
        </w:rPr>
        <w:t>i</w:t>
      </w:r>
      <w:r w:rsidR="00D34C79" w:rsidRPr="00D34C79">
        <w:rPr>
          <w:rFonts w:eastAsiaTheme="majorEastAsia"/>
          <w:iCs/>
          <w:szCs w:val="28"/>
        </w:rPr>
        <w:t xml:space="preserve">-го ряда на </w:t>
      </w:r>
      <w:r w:rsidR="00D34C79" w:rsidRPr="00D34C79">
        <w:rPr>
          <w:rFonts w:eastAsiaTheme="majorEastAsia"/>
          <w:i/>
          <w:szCs w:val="28"/>
        </w:rPr>
        <w:t>j</w:t>
      </w:r>
      <w:r w:rsidR="00D34C79" w:rsidRPr="00D34C79">
        <w:rPr>
          <w:rFonts w:eastAsiaTheme="majorEastAsia"/>
          <w:iCs/>
          <w:szCs w:val="28"/>
        </w:rPr>
        <w:t>-ой передаче</w:t>
      </w:r>
    </w:p>
    <w:p w14:paraId="140856FB" w14:textId="72CA3781" w:rsidR="00D34C79" w:rsidRPr="00D34C79" w:rsidRDefault="00000000" w:rsidP="00293220">
      <w:pPr>
        <w:ind w:firstLine="709"/>
        <w:rPr>
          <w:rFonts w:eastAsiaTheme="majorEastAsia"/>
          <w:iCs/>
          <w:szCs w:val="28"/>
        </w:rPr>
      </w:pPr>
      <m:oMath>
        <m:sSub>
          <m:sSubPr>
            <m:ctrlPr>
              <w:rPr>
                <w:rFonts w:ascii="Cambria Math" w:eastAsia="Calibri" w:hAnsi="Cambria Math"/>
                <w:i/>
                <w:iCs/>
                <w:szCs w:val="28"/>
              </w:rPr>
            </m:ctrlPr>
          </m:sSubPr>
          <m:e>
            <m:r>
              <w:rPr>
                <w:rFonts w:ascii="Cambria Math" w:eastAsia="Calibri" w:hAnsi="Cambria Math"/>
                <w:szCs w:val="28"/>
                <w:lang w:val="en-US"/>
              </w:rPr>
              <m:t>k</m:t>
            </m:r>
          </m:e>
          <m:sub>
            <m:r>
              <w:rPr>
                <w:rFonts w:ascii="Cambria Math" w:eastAsia="Calibri" w:hAnsi="Cambria Math"/>
                <w:szCs w:val="28"/>
              </w:rPr>
              <m:t xml:space="preserve">ω сат </m:t>
            </m:r>
            <m:r>
              <w:rPr>
                <w:rFonts w:ascii="Cambria Math" w:eastAsia="Calibri" w:hAnsi="Cambria Math"/>
                <w:szCs w:val="28"/>
                <w:lang w:val="en-US"/>
              </w:rPr>
              <m:t>i</m:t>
            </m:r>
            <m:r>
              <w:rPr>
                <w:rFonts w:ascii="Cambria Math" w:eastAsia="Calibri" w:hAnsi="Cambria Math"/>
                <w:szCs w:val="28"/>
              </w:rPr>
              <m:t>,</m:t>
            </m:r>
            <m:r>
              <w:rPr>
                <w:rFonts w:ascii="Cambria Math" w:eastAsia="Calibri" w:hAnsi="Cambria Math"/>
                <w:szCs w:val="28"/>
                <w:lang w:val="en-US"/>
              </w:rPr>
              <m:t>j</m:t>
            </m:r>
          </m:sub>
        </m:sSub>
      </m:oMath>
      <w:r w:rsidR="00D34C79">
        <w:rPr>
          <w:rFonts w:eastAsiaTheme="majorEastAsia"/>
          <w:iCs/>
          <w:szCs w:val="28"/>
        </w:rPr>
        <w:t xml:space="preserve"> – </w:t>
      </w:r>
      <w:r w:rsidR="00D34C79" w:rsidRPr="00D34C79">
        <w:rPr>
          <w:rFonts w:eastAsiaTheme="majorEastAsia"/>
          <w:iCs/>
          <w:szCs w:val="28"/>
        </w:rPr>
        <w:t xml:space="preserve">коэффициент угловой скорости </w:t>
      </w:r>
      <w:r w:rsidR="00D34C79">
        <w:rPr>
          <w:rFonts w:eastAsiaTheme="majorEastAsia"/>
          <w:iCs/>
          <w:szCs w:val="28"/>
        </w:rPr>
        <w:t>сателлита</w:t>
      </w:r>
      <w:r w:rsidR="00D34C79" w:rsidRPr="00D34C79">
        <w:rPr>
          <w:rFonts w:eastAsiaTheme="majorEastAsia"/>
          <w:iCs/>
          <w:szCs w:val="28"/>
        </w:rPr>
        <w:t xml:space="preserve"> </w:t>
      </w:r>
      <w:r w:rsidR="00D34C79" w:rsidRPr="00D34C79">
        <w:rPr>
          <w:rFonts w:eastAsiaTheme="majorEastAsia"/>
          <w:i/>
          <w:szCs w:val="28"/>
        </w:rPr>
        <w:t>i</w:t>
      </w:r>
      <w:r w:rsidR="00D34C79" w:rsidRPr="00D34C79">
        <w:rPr>
          <w:rFonts w:eastAsiaTheme="majorEastAsia"/>
          <w:iCs/>
          <w:szCs w:val="28"/>
        </w:rPr>
        <w:t xml:space="preserve">-го ряда на </w:t>
      </w:r>
      <w:r w:rsidR="00D34C79" w:rsidRPr="00D34C79">
        <w:rPr>
          <w:rFonts w:eastAsiaTheme="majorEastAsia"/>
          <w:i/>
          <w:szCs w:val="28"/>
        </w:rPr>
        <w:t>j</w:t>
      </w:r>
      <w:r w:rsidR="00D34C79" w:rsidRPr="00D34C79">
        <w:rPr>
          <w:rFonts w:eastAsiaTheme="majorEastAsia"/>
          <w:iCs/>
          <w:szCs w:val="28"/>
        </w:rPr>
        <w:t>-ой передаче</w:t>
      </w:r>
    </w:p>
    <w:p w14:paraId="0A099D2F" w14:textId="02BEB8C1" w:rsidR="00D34C79" w:rsidRDefault="00000000" w:rsidP="00293220">
      <w:pPr>
        <w:ind w:firstLine="709"/>
        <w:rPr>
          <w:rFonts w:eastAsiaTheme="majorEastAsia"/>
          <w:iCs/>
          <w:szCs w:val="28"/>
        </w:rPr>
      </w:pPr>
      <m:oMath>
        <m:sSub>
          <m:sSubPr>
            <m:ctrlPr>
              <w:rPr>
                <w:rFonts w:ascii="Cambria Math" w:eastAsia="Calibri" w:hAnsi="Cambria Math"/>
                <w:i/>
                <w:iCs/>
                <w:sz w:val="24"/>
                <w:szCs w:val="28"/>
              </w:rPr>
            </m:ctrlPr>
          </m:sSubPr>
          <m:e>
            <m:r>
              <w:rPr>
                <w:rFonts w:ascii="Cambria Math" w:eastAsia="Calibri" w:hAnsi="Cambria Math"/>
                <w:szCs w:val="28"/>
                <w:lang w:val="en-US"/>
              </w:rPr>
              <m:t>L</m:t>
            </m:r>
          </m:e>
          <m:sub>
            <m:r>
              <w:rPr>
                <w:rFonts w:ascii="Cambria Math" w:eastAsia="Calibri" w:hAnsi="Cambria Math"/>
                <w:szCs w:val="28"/>
                <w:lang w:val="en-US"/>
              </w:rPr>
              <m:t>sa</m:t>
            </m:r>
            <m:r>
              <w:rPr>
                <w:rFonts w:ascii="Cambria Math" w:eastAsia="Calibri" w:hAnsi="Cambria Math"/>
                <w:szCs w:val="28"/>
              </w:rPr>
              <m:t xml:space="preserve"> </m:t>
            </m:r>
            <m:r>
              <w:rPr>
                <w:rFonts w:ascii="Cambria Math" w:eastAsia="Calibri" w:hAnsi="Cambria Math"/>
                <w:szCs w:val="28"/>
                <w:lang w:val="en-US"/>
              </w:rPr>
              <m:t>i</m:t>
            </m:r>
          </m:sub>
        </m:sSub>
      </m:oMath>
      <w:r w:rsidR="00D34C79">
        <w:rPr>
          <w:rFonts w:eastAsiaTheme="majorEastAsia" w:cstheme="majorBidi"/>
          <w:iCs/>
          <w:szCs w:val="28"/>
        </w:rPr>
        <w:t xml:space="preserve"> –</w:t>
      </w:r>
      <w:r w:rsidR="0037391E">
        <w:rPr>
          <w:rFonts w:eastAsiaTheme="majorEastAsia" w:cstheme="majorBidi"/>
          <w:iCs/>
          <w:szCs w:val="28"/>
        </w:rPr>
        <w:t xml:space="preserve"> ресурс радиального игольчатого подшипника</w:t>
      </w:r>
      <w:r w:rsidR="0037391E" w:rsidRPr="0037391E">
        <w:rPr>
          <w:rFonts w:eastAsiaTheme="majorEastAsia"/>
          <w:i/>
          <w:szCs w:val="28"/>
        </w:rPr>
        <w:t xml:space="preserve"> </w:t>
      </w:r>
      <w:r w:rsidR="0037391E" w:rsidRPr="00D34C79">
        <w:rPr>
          <w:rFonts w:eastAsiaTheme="majorEastAsia"/>
          <w:i/>
          <w:szCs w:val="28"/>
        </w:rPr>
        <w:t>i</w:t>
      </w:r>
      <w:r w:rsidR="0037391E" w:rsidRPr="00D34C79">
        <w:rPr>
          <w:rFonts w:eastAsiaTheme="majorEastAsia"/>
          <w:iCs/>
          <w:szCs w:val="28"/>
        </w:rPr>
        <w:t xml:space="preserve">-го </w:t>
      </w:r>
      <w:r w:rsidR="0037391E">
        <w:rPr>
          <w:rFonts w:eastAsiaTheme="majorEastAsia"/>
          <w:iCs/>
          <w:szCs w:val="28"/>
        </w:rPr>
        <w:t>планетарного ряда</w:t>
      </w:r>
    </w:p>
    <w:p w14:paraId="69C282D3" w14:textId="0193BE2E" w:rsidR="0037391E" w:rsidRDefault="00000000" w:rsidP="00293220">
      <w:pPr>
        <w:ind w:firstLine="709"/>
        <w:rPr>
          <w:rFonts w:eastAsiaTheme="majorEastAsia" w:cstheme="majorBidi"/>
          <w:iCs/>
          <w:szCs w:val="28"/>
        </w:rPr>
      </w:pPr>
      <m:oMath>
        <m:sSub>
          <m:sSubPr>
            <m:ctrlPr>
              <w:rPr>
                <w:rFonts w:ascii="Cambria Math" w:eastAsia="Calibri" w:hAnsi="Cambria Math"/>
                <w:i/>
                <w:iCs/>
                <w:sz w:val="24"/>
                <w:szCs w:val="28"/>
              </w:rPr>
            </m:ctrlPr>
          </m:sSubPr>
          <m:e>
            <m:r>
              <w:rPr>
                <w:rFonts w:ascii="Cambria Math" w:eastAsia="Calibri" w:hAnsi="Cambria Math"/>
                <w:szCs w:val="28"/>
                <w:lang w:val="en-US"/>
              </w:rPr>
              <m:t>L</m:t>
            </m:r>
          </m:e>
          <m:sub>
            <m:r>
              <w:rPr>
                <w:rFonts w:ascii="Cambria Math" w:eastAsia="Calibri" w:hAnsi="Cambria Math"/>
                <w:szCs w:val="28"/>
                <w:lang w:val="en-US"/>
              </w:rPr>
              <m:t>we</m:t>
            </m:r>
          </m:sub>
        </m:sSub>
      </m:oMath>
      <w:r w:rsidR="0037391E">
        <w:rPr>
          <w:rFonts w:eastAsiaTheme="majorEastAsia" w:cstheme="majorBidi"/>
          <w:iCs/>
          <w:szCs w:val="28"/>
        </w:rPr>
        <w:t xml:space="preserve"> –</w:t>
      </w:r>
      <w:r w:rsidR="0037391E" w:rsidRPr="0037391E">
        <w:rPr>
          <w:rFonts w:eastAsiaTheme="majorEastAsia" w:cstheme="majorBidi"/>
          <w:iCs/>
          <w:szCs w:val="28"/>
        </w:rPr>
        <w:t xml:space="preserve"> </w:t>
      </w:r>
      <w:r w:rsidR="0037391E">
        <w:rPr>
          <w:rFonts w:eastAsiaTheme="majorEastAsia" w:cstheme="majorBidi"/>
          <w:iCs/>
          <w:szCs w:val="28"/>
        </w:rPr>
        <w:t>длина ролика</w:t>
      </w:r>
    </w:p>
    <w:p w14:paraId="1BF39114" w14:textId="3079AA5E" w:rsidR="0037391E" w:rsidRDefault="00000000" w:rsidP="00293220">
      <w:pPr>
        <w:ind w:firstLine="709"/>
        <w:rPr>
          <w:rFonts w:eastAsiaTheme="majorEastAsia" w:cstheme="majorBidi"/>
          <w:iCs/>
          <w:szCs w:val="28"/>
        </w:rPr>
      </w:pPr>
      <m:oMath>
        <m:sSub>
          <m:sSubPr>
            <m:ctrlPr>
              <w:rPr>
                <w:rFonts w:ascii="Cambria Math" w:eastAsia="Calibri" w:hAnsi="Cambria Math"/>
                <w:i/>
                <w:iCs/>
                <w:sz w:val="24"/>
                <w:szCs w:val="28"/>
              </w:rPr>
            </m:ctrlPr>
          </m:sSubPr>
          <m:e>
            <m:r>
              <w:rPr>
                <w:rFonts w:ascii="Cambria Math" w:eastAsia="Calibri" w:hAnsi="Cambria Math"/>
                <w:szCs w:val="28"/>
                <w:lang w:val="en-US"/>
              </w:rPr>
              <m:t>l</m:t>
            </m:r>
          </m:e>
          <m:sub>
            <m:r>
              <w:rPr>
                <w:rFonts w:ascii="Cambria Math" w:eastAsia="Calibri" w:hAnsi="Cambria Math"/>
                <w:sz w:val="24"/>
                <w:szCs w:val="28"/>
              </w:rPr>
              <m:t>min</m:t>
            </m:r>
          </m:sub>
        </m:sSub>
      </m:oMath>
      <w:r w:rsidR="0037391E">
        <w:rPr>
          <w:rFonts w:eastAsiaTheme="majorEastAsia" w:cstheme="majorBidi"/>
          <w:iCs/>
          <w:szCs w:val="28"/>
        </w:rPr>
        <w:t xml:space="preserve"> – </w:t>
      </w:r>
      <w:r w:rsidR="0037391E" w:rsidRPr="0037391E">
        <w:rPr>
          <w:rFonts w:eastAsiaTheme="majorEastAsia" w:cstheme="majorBidi"/>
          <w:iCs/>
          <w:szCs w:val="28"/>
        </w:rPr>
        <w:t>минимальная длина шлицевого соединения</w:t>
      </w:r>
    </w:p>
    <w:p w14:paraId="584240A0" w14:textId="5BA3A990" w:rsidR="0037391E" w:rsidRDefault="00000000" w:rsidP="00293220">
      <w:pPr>
        <w:ind w:firstLine="709"/>
        <w:rPr>
          <w:rFonts w:eastAsiaTheme="majorEastAsia" w:cstheme="majorBidi"/>
          <w:iCs/>
          <w:szCs w:val="28"/>
        </w:rPr>
      </w:pPr>
      <m:oMath>
        <m:sSub>
          <m:sSubPr>
            <m:ctrlPr>
              <w:rPr>
                <w:rFonts w:ascii="Cambria Math" w:eastAsia="Calibri" w:hAnsi="Cambria Math"/>
                <w:i/>
                <w:iCs/>
                <w:sz w:val="24"/>
                <w:szCs w:val="28"/>
              </w:rPr>
            </m:ctrlPr>
          </m:sSubPr>
          <m:e>
            <m:r>
              <w:rPr>
                <w:rFonts w:ascii="Cambria Math" w:eastAsia="Calibri" w:hAnsi="Cambria Math"/>
                <w:szCs w:val="28"/>
              </w:rPr>
              <m:t>M</m:t>
            </m:r>
          </m:e>
          <m:sub>
            <m:r>
              <w:rPr>
                <w:rFonts w:ascii="Cambria Math" w:eastAsia="Calibri" w:hAnsi="Cambria Math"/>
                <w:szCs w:val="28"/>
              </w:rPr>
              <m:t xml:space="preserve">дв </m:t>
            </m:r>
            <m:r>
              <w:rPr>
                <w:rFonts w:ascii="Cambria Math" w:eastAsia="Calibri" w:hAnsi="Cambria Math"/>
                <w:szCs w:val="28"/>
                <w:lang w:val="en-US"/>
              </w:rPr>
              <m:t>max</m:t>
            </m:r>
          </m:sub>
        </m:sSub>
      </m:oMath>
      <w:r w:rsidR="0037391E">
        <w:rPr>
          <w:rFonts w:eastAsiaTheme="majorEastAsia" w:cstheme="majorBidi"/>
          <w:iCs/>
          <w:szCs w:val="28"/>
        </w:rPr>
        <w:t xml:space="preserve"> – </w:t>
      </w:r>
      <w:r w:rsidR="0037391E" w:rsidRPr="0037391E">
        <w:rPr>
          <w:rFonts w:eastAsiaTheme="majorEastAsia" w:cstheme="majorBidi"/>
          <w:iCs/>
          <w:szCs w:val="28"/>
        </w:rPr>
        <w:t>максимальный момент двигателя</w:t>
      </w:r>
    </w:p>
    <w:p w14:paraId="5B330442" w14:textId="5803B735" w:rsidR="0037391E" w:rsidRPr="0037391E" w:rsidRDefault="00000000" w:rsidP="00293220">
      <w:pPr>
        <w:ind w:firstLine="709"/>
        <w:rPr>
          <w:rFonts w:eastAsiaTheme="majorEastAsia" w:cstheme="majorBidi"/>
          <w:iCs/>
          <w:szCs w:val="28"/>
        </w:rPr>
      </w:pPr>
      <m:oMath>
        <m:sSub>
          <m:sSubPr>
            <m:ctrlPr>
              <w:rPr>
                <w:rFonts w:ascii="Cambria Math" w:eastAsia="Calibri" w:hAnsi="Cambria Math"/>
                <w:i/>
                <w:iCs/>
                <w:sz w:val="24"/>
                <w:szCs w:val="28"/>
              </w:rPr>
            </m:ctrlPr>
          </m:sSubPr>
          <m:e>
            <m:r>
              <w:rPr>
                <w:rFonts w:ascii="Cambria Math" w:eastAsia="Calibri" w:hAnsi="Cambria Math"/>
                <w:szCs w:val="28"/>
                <w:lang w:val="en-US"/>
              </w:rPr>
              <m:t>M</m:t>
            </m:r>
          </m:e>
          <m:sub>
            <m:r>
              <w:rPr>
                <w:rFonts w:ascii="Cambria Math" w:eastAsia="Calibri" w:hAnsi="Cambria Math"/>
                <w:szCs w:val="28"/>
              </w:rPr>
              <m:t>н</m:t>
            </m:r>
          </m:sub>
        </m:sSub>
      </m:oMath>
      <w:r w:rsidR="0037391E">
        <w:rPr>
          <w:rFonts w:eastAsiaTheme="majorEastAsia" w:cstheme="majorBidi"/>
          <w:iCs/>
          <w:szCs w:val="28"/>
        </w:rPr>
        <w:t xml:space="preserve"> </w:t>
      </w:r>
      <w:r w:rsidR="0037391E" w:rsidRPr="0037391E">
        <w:rPr>
          <w:rFonts w:eastAsiaTheme="majorEastAsia" w:cstheme="majorBidi"/>
          <w:iCs/>
          <w:szCs w:val="28"/>
        </w:rPr>
        <w:t>– момент, передаваемый фрикционным элементом</w:t>
      </w:r>
    </w:p>
    <w:p w14:paraId="2FEC9B37" w14:textId="02FC385D" w:rsidR="0037391E" w:rsidRPr="0037391E" w:rsidRDefault="00000000" w:rsidP="00293220">
      <w:pPr>
        <w:ind w:firstLine="709"/>
        <w:rPr>
          <w:rFonts w:eastAsiaTheme="majorEastAsia" w:cstheme="majorBidi"/>
          <w:iCs/>
          <w:szCs w:val="28"/>
        </w:rPr>
      </w:pPr>
      <m:oMath>
        <m:sSub>
          <m:sSubPr>
            <m:ctrlPr>
              <w:rPr>
                <w:rFonts w:ascii="Cambria Math" w:eastAsia="Calibri" w:hAnsi="Cambria Math"/>
                <w:i/>
                <w:iCs/>
                <w:szCs w:val="28"/>
              </w:rPr>
            </m:ctrlPr>
          </m:sSubPr>
          <m:e>
            <m:r>
              <w:rPr>
                <w:rFonts w:ascii="Cambria Math" w:eastAsia="Calibri" w:hAnsi="Cambria Math"/>
                <w:szCs w:val="28"/>
                <w:lang w:val="en-US"/>
              </w:rPr>
              <m:t>M</m:t>
            </m:r>
          </m:e>
          <m:sub>
            <m:r>
              <w:rPr>
                <w:rFonts w:ascii="Cambria Math" w:eastAsia="Calibri" w:hAnsi="Cambria Math"/>
                <w:szCs w:val="28"/>
              </w:rPr>
              <m:t>ф</m:t>
            </m:r>
          </m:sub>
        </m:sSub>
      </m:oMath>
      <w:r w:rsidR="0037391E" w:rsidRPr="0037391E">
        <w:rPr>
          <w:rFonts w:eastAsiaTheme="majorEastAsia" w:cstheme="majorBidi"/>
          <w:iCs/>
          <w:szCs w:val="28"/>
        </w:rPr>
        <w:t xml:space="preserve"> – расчетный момент фрикционного элемента</w:t>
      </w:r>
    </w:p>
    <w:p w14:paraId="5271FD6B" w14:textId="79073974" w:rsidR="0037391E" w:rsidRPr="0037391E" w:rsidRDefault="0037391E" w:rsidP="00293220">
      <w:pPr>
        <w:ind w:firstLine="709"/>
        <w:rPr>
          <w:rFonts w:eastAsiaTheme="majorEastAsia" w:cstheme="majorBidi"/>
          <w:iCs/>
          <w:szCs w:val="28"/>
        </w:rPr>
      </w:pPr>
      <w:r w:rsidRPr="0037391E">
        <w:rPr>
          <w:rFonts w:eastAsiaTheme="majorEastAsia" w:cstheme="majorBidi"/>
          <w:i/>
          <w:szCs w:val="28"/>
          <w:lang w:val="en-US"/>
        </w:rPr>
        <w:t>m</w:t>
      </w:r>
      <w:r w:rsidRPr="0037391E">
        <w:rPr>
          <w:rFonts w:eastAsiaTheme="majorEastAsia" w:cstheme="majorBidi"/>
          <w:iCs/>
          <w:szCs w:val="28"/>
        </w:rPr>
        <w:t xml:space="preserve"> – модуль зубчатых колес</w:t>
      </w:r>
    </w:p>
    <w:p w14:paraId="0C14209C" w14:textId="5141E77B" w:rsidR="0037391E" w:rsidRPr="0037391E" w:rsidRDefault="00000000" w:rsidP="00293220">
      <w:pPr>
        <w:ind w:firstLine="709"/>
        <w:rPr>
          <w:rFonts w:eastAsiaTheme="majorEastAsia" w:cstheme="majorBidi"/>
          <w:iCs/>
          <w:szCs w:val="28"/>
        </w:rPr>
      </w:pPr>
      <m:oMath>
        <m:sSub>
          <m:sSubPr>
            <m:ctrlPr>
              <w:rPr>
                <w:rFonts w:ascii="Cambria Math" w:eastAsia="Calibri" w:hAnsi="Cambria Math"/>
                <w:i/>
                <w:iCs/>
                <w:szCs w:val="28"/>
              </w:rPr>
            </m:ctrlPr>
          </m:sSubPr>
          <m:e>
            <m:r>
              <w:rPr>
                <w:rFonts w:ascii="Cambria Math" w:eastAsia="Calibri" w:hAnsi="Cambria Math"/>
                <w:szCs w:val="28"/>
                <w:lang w:val="en-US"/>
              </w:rPr>
              <m:t>m</m:t>
            </m:r>
          </m:e>
          <m:sub>
            <m:r>
              <w:rPr>
                <w:rFonts w:ascii="Cambria Math" w:eastAsia="Calibri" w:hAnsi="Cambria Math"/>
                <w:szCs w:val="28"/>
              </w:rPr>
              <m:t>ш</m:t>
            </m:r>
          </m:sub>
        </m:sSub>
      </m:oMath>
      <w:r w:rsidR="0037391E" w:rsidRPr="0037391E">
        <w:rPr>
          <w:rFonts w:eastAsiaTheme="majorEastAsia" w:cstheme="majorBidi"/>
          <w:iCs/>
          <w:szCs w:val="28"/>
        </w:rPr>
        <w:t xml:space="preserve"> – модуль шлицевого зацепления</w:t>
      </w:r>
    </w:p>
    <w:p w14:paraId="02402B6F" w14:textId="12F866B2" w:rsidR="0037391E" w:rsidRPr="0037391E" w:rsidRDefault="00000000" w:rsidP="00293220">
      <w:pPr>
        <w:ind w:firstLine="709"/>
        <w:rPr>
          <w:rFonts w:eastAsiaTheme="majorEastAsia" w:cstheme="majorBidi"/>
          <w:iCs/>
          <w:szCs w:val="28"/>
        </w:rPr>
      </w:pPr>
      <m:oMath>
        <m:sSub>
          <m:sSubPr>
            <m:ctrlPr>
              <w:rPr>
                <w:rFonts w:ascii="Cambria Math" w:eastAsia="Calibri" w:hAnsi="Cambria Math"/>
                <w:i/>
                <w:iCs/>
                <w:szCs w:val="28"/>
              </w:rPr>
            </m:ctrlPr>
          </m:sSubPr>
          <m:e>
            <m:r>
              <w:rPr>
                <w:rFonts w:ascii="Cambria Math" w:eastAsia="Calibri" w:hAnsi="Cambria Math"/>
                <w:szCs w:val="28"/>
                <w:lang w:val="en-US"/>
              </w:rPr>
              <m:t>m</m:t>
            </m:r>
          </m:e>
          <m:sub>
            <m:r>
              <w:rPr>
                <w:rFonts w:ascii="Cambria Math" w:eastAsia="Calibri" w:hAnsi="Cambria Math"/>
                <w:szCs w:val="28"/>
                <w:lang w:val="en-US"/>
              </w:rPr>
              <m:t>i</m:t>
            </m:r>
          </m:sub>
        </m:sSub>
      </m:oMath>
      <w:r w:rsidR="0037391E" w:rsidRPr="0037391E">
        <w:rPr>
          <w:rFonts w:eastAsiaTheme="majorEastAsia" w:cstheme="majorBidi"/>
          <w:iCs/>
          <w:szCs w:val="28"/>
        </w:rPr>
        <w:t xml:space="preserve"> – приблизительная масса сателлита </w:t>
      </w:r>
      <w:r w:rsidR="0037391E" w:rsidRPr="0037391E">
        <w:rPr>
          <w:rFonts w:eastAsiaTheme="majorEastAsia" w:cstheme="majorBidi"/>
          <w:i/>
          <w:szCs w:val="28"/>
        </w:rPr>
        <w:t>i</w:t>
      </w:r>
      <w:r w:rsidR="0037391E" w:rsidRPr="0037391E">
        <w:rPr>
          <w:rFonts w:eastAsiaTheme="majorEastAsia" w:cstheme="majorBidi"/>
          <w:iCs/>
          <w:szCs w:val="28"/>
        </w:rPr>
        <w:t>-го ряда</w:t>
      </w:r>
    </w:p>
    <w:p w14:paraId="5E888391" w14:textId="171662C0" w:rsidR="0037391E" w:rsidRPr="0037391E" w:rsidRDefault="00000000" w:rsidP="00293220">
      <w:pPr>
        <w:ind w:firstLine="709"/>
        <w:rPr>
          <w:rFonts w:eastAsiaTheme="majorEastAsia" w:cstheme="majorBidi"/>
          <w:iCs/>
          <w:szCs w:val="28"/>
        </w:rPr>
      </w:pPr>
      <m:oMath>
        <m:sSub>
          <m:sSubPr>
            <m:ctrlPr>
              <w:rPr>
                <w:rFonts w:ascii="Cambria Math" w:eastAsia="Calibri" w:hAnsi="Cambria Math"/>
                <w:i/>
                <w:iCs/>
                <w:szCs w:val="28"/>
              </w:rPr>
            </m:ctrlPr>
          </m:sSubPr>
          <m:e>
            <m:r>
              <w:rPr>
                <w:rFonts w:ascii="Cambria Math" w:eastAsia="Calibri" w:hAnsi="Cambria Math"/>
                <w:szCs w:val="28"/>
                <w:lang w:val="en-US"/>
              </w:rPr>
              <m:t>N</m:t>
            </m:r>
          </m:e>
          <m:sub>
            <m:r>
              <w:rPr>
                <w:rFonts w:ascii="Cambria Math" w:eastAsia="Calibri" w:hAnsi="Cambria Math"/>
                <w:szCs w:val="28"/>
              </w:rPr>
              <m:t xml:space="preserve">подш </m:t>
            </m:r>
            <m:r>
              <w:rPr>
                <w:rFonts w:ascii="Cambria Math" w:eastAsia="Calibri" w:hAnsi="Cambria Math"/>
                <w:szCs w:val="28"/>
                <w:lang w:val="en-US"/>
              </w:rPr>
              <m:t>i</m:t>
            </m:r>
            <m:r>
              <w:rPr>
                <w:rFonts w:ascii="Cambria Math" w:eastAsia="Calibri" w:hAnsi="Cambria Math"/>
                <w:szCs w:val="28"/>
              </w:rPr>
              <m:t>,</m:t>
            </m:r>
            <m:r>
              <w:rPr>
                <w:rFonts w:ascii="Cambria Math" w:eastAsia="Calibri" w:hAnsi="Cambria Math"/>
                <w:szCs w:val="28"/>
                <w:lang w:val="en-US"/>
              </w:rPr>
              <m:t>j</m:t>
            </m:r>
          </m:sub>
        </m:sSub>
      </m:oMath>
      <w:r w:rsidR="0037391E" w:rsidRPr="0037391E">
        <w:rPr>
          <w:rFonts w:eastAsiaTheme="majorEastAsia" w:cstheme="majorBidi"/>
          <w:iCs/>
          <w:szCs w:val="28"/>
        </w:rPr>
        <w:t xml:space="preserve"> – требуемое количество оборотов подшипника </w:t>
      </w:r>
      <w:r w:rsidR="0037391E" w:rsidRPr="0037391E">
        <w:rPr>
          <w:rFonts w:eastAsiaTheme="majorEastAsia" w:cstheme="majorBidi"/>
          <w:i/>
          <w:szCs w:val="28"/>
        </w:rPr>
        <w:t>i</w:t>
      </w:r>
      <w:r w:rsidR="0037391E" w:rsidRPr="0037391E">
        <w:rPr>
          <w:rFonts w:eastAsiaTheme="majorEastAsia" w:cstheme="majorBidi"/>
          <w:iCs/>
          <w:szCs w:val="28"/>
        </w:rPr>
        <w:t xml:space="preserve">-го планетарного ряда на </w:t>
      </w:r>
      <w:r w:rsidR="0037391E" w:rsidRPr="0037391E">
        <w:rPr>
          <w:rFonts w:eastAsiaTheme="majorEastAsia" w:cstheme="majorBidi"/>
          <w:i/>
          <w:szCs w:val="28"/>
        </w:rPr>
        <w:t>j-</w:t>
      </w:r>
      <w:r w:rsidR="0037391E" w:rsidRPr="0037391E">
        <w:rPr>
          <w:rFonts w:eastAsiaTheme="majorEastAsia" w:cstheme="majorBidi"/>
          <w:iCs/>
          <w:szCs w:val="28"/>
        </w:rPr>
        <w:t>ой передаче до отказа</w:t>
      </w:r>
    </w:p>
    <w:p w14:paraId="04A25381" w14:textId="5CD95C09" w:rsidR="0037391E" w:rsidRPr="0037391E" w:rsidRDefault="00000000" w:rsidP="00293220">
      <w:pPr>
        <w:ind w:firstLine="709"/>
        <w:rPr>
          <w:rFonts w:eastAsiaTheme="majorEastAsia" w:cstheme="majorBidi"/>
          <w:iCs/>
          <w:szCs w:val="28"/>
        </w:rPr>
      </w:pPr>
      <m:oMath>
        <m:sSub>
          <m:sSubPr>
            <m:ctrlPr>
              <w:rPr>
                <w:rFonts w:ascii="Cambria Math" w:eastAsia="Calibri" w:hAnsi="Cambria Math"/>
                <w:i/>
                <w:iCs/>
                <w:szCs w:val="28"/>
              </w:rPr>
            </m:ctrlPr>
          </m:sSubPr>
          <m:e>
            <m:r>
              <w:rPr>
                <w:rFonts w:ascii="Cambria Math" w:eastAsia="Calibri" w:hAnsi="Cambria Math"/>
                <w:szCs w:val="28"/>
                <w:lang w:val="en-US"/>
              </w:rPr>
              <m:t>n</m:t>
            </m:r>
          </m:e>
          <m:sub>
            <m:r>
              <w:rPr>
                <w:rFonts w:ascii="Cambria Math" w:eastAsia="Calibri" w:hAnsi="Cambria Math"/>
                <w:szCs w:val="28"/>
              </w:rPr>
              <m:t>ср</m:t>
            </m:r>
          </m:sub>
        </m:sSub>
      </m:oMath>
      <w:r w:rsidR="0037391E" w:rsidRPr="0037391E">
        <w:rPr>
          <w:rFonts w:eastAsiaTheme="majorEastAsia" w:cstheme="majorBidi"/>
          <w:iCs/>
          <w:szCs w:val="28"/>
        </w:rPr>
        <w:t xml:space="preserve"> – средние обороты двигателя в процессе эксплуатации</w:t>
      </w:r>
    </w:p>
    <w:p w14:paraId="780518B0" w14:textId="3177EFC3" w:rsidR="0037391E" w:rsidRPr="0037391E" w:rsidRDefault="00000000" w:rsidP="00293220">
      <w:pPr>
        <w:ind w:firstLine="709"/>
        <w:rPr>
          <w:rFonts w:eastAsiaTheme="majorEastAsia" w:cstheme="majorBidi"/>
          <w:iCs/>
          <w:szCs w:val="28"/>
        </w:rPr>
      </w:pPr>
      <m:oMath>
        <m:sSub>
          <m:sSubPr>
            <m:ctrlPr>
              <w:rPr>
                <w:rFonts w:ascii="Cambria Math" w:eastAsia="Calibri" w:hAnsi="Cambria Math"/>
                <w:i/>
                <w:iCs/>
                <w:szCs w:val="28"/>
              </w:rPr>
            </m:ctrlPr>
          </m:sSubPr>
          <m:e>
            <m:r>
              <w:rPr>
                <w:rFonts w:ascii="Cambria Math" w:eastAsia="Calibri" w:hAnsi="Cambria Math"/>
                <w:szCs w:val="28"/>
                <w:lang w:val="en-US"/>
              </w:rPr>
              <m:t>n</m:t>
            </m:r>
          </m:e>
          <m:sub>
            <m:r>
              <w:rPr>
                <w:rFonts w:ascii="Cambria Math" w:eastAsia="Calibri" w:hAnsi="Cambria Math"/>
                <w:szCs w:val="28"/>
                <w:lang w:val="en-US"/>
              </w:rPr>
              <m:t>min</m:t>
            </m:r>
          </m:sub>
        </m:sSub>
      </m:oMath>
      <w:r w:rsidR="0037391E" w:rsidRPr="0037391E">
        <w:rPr>
          <w:rFonts w:eastAsiaTheme="majorEastAsia" w:cstheme="majorBidi"/>
          <w:iCs/>
          <w:szCs w:val="28"/>
        </w:rPr>
        <w:t xml:space="preserve"> – минимальная частота вращения двигателя</w:t>
      </w:r>
    </w:p>
    <w:p w14:paraId="10E0D2A6" w14:textId="0BDB477A" w:rsidR="0037391E" w:rsidRPr="0037391E" w:rsidRDefault="00000000" w:rsidP="00293220">
      <w:pPr>
        <w:ind w:firstLine="709"/>
        <w:rPr>
          <w:rFonts w:eastAsiaTheme="majorEastAsia" w:cstheme="majorBidi"/>
          <w:iCs/>
          <w:szCs w:val="28"/>
        </w:rPr>
      </w:pPr>
      <m:oMath>
        <m:sSub>
          <m:sSubPr>
            <m:ctrlPr>
              <w:rPr>
                <w:rFonts w:ascii="Cambria Math" w:eastAsia="Calibri" w:hAnsi="Cambria Math"/>
                <w:i/>
                <w:iCs/>
                <w:szCs w:val="28"/>
              </w:rPr>
            </m:ctrlPr>
          </m:sSubPr>
          <m:e>
            <m:r>
              <w:rPr>
                <w:rFonts w:ascii="Cambria Math" w:eastAsia="Calibri" w:hAnsi="Cambria Math"/>
                <w:szCs w:val="28"/>
                <w:lang w:val="en-US"/>
              </w:rPr>
              <m:t>n</m:t>
            </m:r>
          </m:e>
          <m:sub>
            <m:r>
              <w:rPr>
                <w:rFonts w:ascii="Cambria Math" w:eastAsia="Calibri" w:hAnsi="Cambria Math"/>
                <w:szCs w:val="28"/>
              </w:rPr>
              <m:t>max</m:t>
            </m:r>
          </m:sub>
        </m:sSub>
      </m:oMath>
      <w:r w:rsidR="0037391E" w:rsidRPr="0037391E">
        <w:rPr>
          <w:rFonts w:eastAsiaTheme="majorEastAsia" w:cstheme="majorBidi"/>
          <w:iCs/>
          <w:szCs w:val="28"/>
        </w:rPr>
        <w:t xml:space="preserve"> – </w:t>
      </w:r>
      <w:r w:rsidR="008042DF">
        <w:rPr>
          <w:rFonts w:eastAsiaTheme="majorEastAsia" w:cstheme="majorBidi"/>
          <w:iCs/>
          <w:szCs w:val="28"/>
        </w:rPr>
        <w:t>максимальная</w:t>
      </w:r>
      <w:r w:rsidR="008042DF" w:rsidRPr="008042DF">
        <w:rPr>
          <w:rFonts w:eastAsiaTheme="majorEastAsia" w:cstheme="majorBidi"/>
          <w:iCs/>
          <w:szCs w:val="28"/>
        </w:rPr>
        <w:t xml:space="preserve"> частота вращения двигателя</w:t>
      </w:r>
    </w:p>
    <w:p w14:paraId="3269070C" w14:textId="264FFE86" w:rsidR="0037391E" w:rsidRPr="008042DF" w:rsidRDefault="0037391E" w:rsidP="00293220">
      <w:pPr>
        <w:ind w:firstLine="709"/>
        <w:rPr>
          <w:rFonts w:eastAsiaTheme="majorEastAsia" w:cstheme="majorBidi"/>
          <w:iCs/>
          <w:szCs w:val="28"/>
        </w:rPr>
      </w:pPr>
      <m:oMath>
        <m:r>
          <w:rPr>
            <w:rFonts w:ascii="Cambria Math" w:eastAsia="Calibri" w:hAnsi="Cambria Math"/>
            <w:szCs w:val="28"/>
          </w:rPr>
          <m:t>P</m:t>
        </m:r>
      </m:oMath>
      <w:r w:rsidRPr="008042DF">
        <w:rPr>
          <w:rFonts w:eastAsiaTheme="majorEastAsia" w:cstheme="majorBidi"/>
          <w:i/>
          <w:szCs w:val="28"/>
        </w:rPr>
        <w:t xml:space="preserve"> </w:t>
      </w:r>
      <w:r w:rsidRPr="008042DF">
        <w:rPr>
          <w:rFonts w:eastAsiaTheme="majorEastAsia" w:cstheme="majorBidi"/>
          <w:iCs/>
          <w:szCs w:val="28"/>
        </w:rPr>
        <w:t xml:space="preserve">– </w:t>
      </w:r>
      <w:r w:rsidR="008042DF" w:rsidRPr="008042DF">
        <w:rPr>
          <w:rFonts w:eastAsiaTheme="majorEastAsia" w:cstheme="majorBidi"/>
          <w:iCs/>
          <w:szCs w:val="28"/>
        </w:rPr>
        <w:t>сила, действующая на пакет фрикционов</w:t>
      </w:r>
    </w:p>
    <w:p w14:paraId="244A8449" w14:textId="01F82C77" w:rsidR="0037391E" w:rsidRPr="0037391E" w:rsidRDefault="00000000" w:rsidP="00293220">
      <w:pPr>
        <w:ind w:firstLine="709"/>
        <w:rPr>
          <w:rFonts w:eastAsiaTheme="majorEastAsia" w:cstheme="majorBidi"/>
          <w:iCs/>
          <w:szCs w:val="28"/>
        </w:rPr>
      </w:pPr>
      <m:oMath>
        <m:sSub>
          <m:sSubPr>
            <m:ctrlPr>
              <w:rPr>
                <w:rFonts w:ascii="Cambria Math" w:eastAsia="Calibri" w:hAnsi="Cambria Math"/>
                <w:i/>
                <w:iCs/>
                <w:szCs w:val="28"/>
              </w:rPr>
            </m:ctrlPr>
          </m:sSubPr>
          <m:e>
            <m:r>
              <w:rPr>
                <w:rFonts w:ascii="Cambria Math" w:eastAsia="Calibri" w:hAnsi="Cambria Math"/>
                <w:szCs w:val="28"/>
                <w:lang w:val="en-US"/>
              </w:rPr>
              <m:t>P</m:t>
            </m:r>
          </m:e>
          <m:sub>
            <m:r>
              <w:rPr>
                <w:rFonts w:ascii="Cambria Math" w:eastAsia="Calibri" w:hAnsi="Cambria Math"/>
                <w:szCs w:val="28"/>
              </w:rPr>
              <m:t xml:space="preserve">r i </m:t>
            </m:r>
          </m:sub>
        </m:sSub>
      </m:oMath>
      <w:r w:rsidR="0037391E" w:rsidRPr="0037391E">
        <w:rPr>
          <w:rFonts w:eastAsiaTheme="majorEastAsia" w:cstheme="majorBidi"/>
          <w:iCs/>
          <w:szCs w:val="28"/>
        </w:rPr>
        <w:t xml:space="preserve"> – </w:t>
      </w:r>
      <w:r w:rsidR="008042DF" w:rsidRPr="008042DF">
        <w:rPr>
          <w:rFonts w:eastAsiaTheme="majorEastAsia" w:cstheme="majorBidi"/>
          <w:iCs/>
          <w:szCs w:val="28"/>
        </w:rPr>
        <w:t xml:space="preserve">эквивалентная радиальная динамическая нагрузка подшипника </w:t>
      </w:r>
      <w:r w:rsidR="008042DF" w:rsidRPr="008042DF">
        <w:rPr>
          <w:rFonts w:eastAsiaTheme="majorEastAsia" w:cstheme="majorBidi"/>
          <w:i/>
          <w:szCs w:val="28"/>
        </w:rPr>
        <w:t>i</w:t>
      </w:r>
      <w:r w:rsidR="008042DF" w:rsidRPr="008042DF">
        <w:rPr>
          <w:rFonts w:eastAsiaTheme="majorEastAsia" w:cstheme="majorBidi"/>
          <w:iCs/>
          <w:szCs w:val="28"/>
        </w:rPr>
        <w:t>-го планетарного ряда</w:t>
      </w:r>
    </w:p>
    <w:p w14:paraId="49FFF2EF" w14:textId="6816A248" w:rsidR="0037391E" w:rsidRPr="0037391E" w:rsidRDefault="00000000" w:rsidP="00293220">
      <w:pPr>
        <w:ind w:firstLine="709"/>
        <w:rPr>
          <w:rFonts w:eastAsiaTheme="majorEastAsia" w:cstheme="majorBidi"/>
          <w:iCs/>
          <w:szCs w:val="28"/>
        </w:rPr>
      </w:pPr>
      <m:oMath>
        <m:sSub>
          <m:sSubPr>
            <m:ctrlPr>
              <w:rPr>
                <w:rFonts w:ascii="Cambria Math" w:eastAsia="Calibri" w:hAnsi="Cambria Math"/>
                <w:i/>
                <w:iCs/>
                <w:szCs w:val="28"/>
              </w:rPr>
            </m:ctrlPr>
          </m:sSubPr>
          <m:e>
            <m:r>
              <w:rPr>
                <w:rFonts w:ascii="Cambria Math" w:eastAsia="Calibri" w:hAnsi="Cambria Math"/>
                <w:szCs w:val="28"/>
                <w:lang w:val="en-US"/>
              </w:rPr>
              <m:t>p</m:t>
            </m:r>
          </m:e>
          <m:sub>
            <m:r>
              <w:rPr>
                <w:rFonts w:ascii="Cambria Math" w:eastAsia="Calibri" w:hAnsi="Cambria Math"/>
                <w:szCs w:val="28"/>
              </w:rPr>
              <m:t xml:space="preserve">упр </m:t>
            </m:r>
          </m:sub>
        </m:sSub>
      </m:oMath>
      <w:r w:rsidR="0037391E" w:rsidRPr="0037391E">
        <w:rPr>
          <w:rFonts w:eastAsiaTheme="majorEastAsia" w:cstheme="majorBidi"/>
          <w:iCs/>
          <w:szCs w:val="28"/>
        </w:rPr>
        <w:t xml:space="preserve"> – </w:t>
      </w:r>
      <w:r w:rsidR="008042DF" w:rsidRPr="008042DF">
        <w:rPr>
          <w:rFonts w:eastAsiaTheme="majorEastAsia" w:cstheme="majorBidi"/>
          <w:iCs/>
          <w:szCs w:val="28"/>
        </w:rPr>
        <w:t>давление в системе управления</w:t>
      </w:r>
    </w:p>
    <w:p w14:paraId="2FDBF4C9" w14:textId="1F25B987" w:rsidR="0037391E" w:rsidRPr="0037391E" w:rsidRDefault="0037391E" w:rsidP="00293220">
      <w:pPr>
        <w:ind w:firstLine="709"/>
        <w:rPr>
          <w:rFonts w:eastAsiaTheme="majorEastAsia" w:cstheme="majorBidi"/>
          <w:iCs/>
          <w:szCs w:val="28"/>
        </w:rPr>
      </w:pPr>
      <m:oMath>
        <m:r>
          <w:rPr>
            <w:rFonts w:ascii="Cambria Math" w:eastAsiaTheme="majorEastAsia" w:hAnsi="Cambria Math" w:cstheme="majorBidi"/>
            <w:szCs w:val="28"/>
            <w:lang w:val="en-US"/>
          </w:rPr>
          <m:t>q</m:t>
        </m:r>
      </m:oMath>
      <w:r w:rsidRPr="008042DF">
        <w:rPr>
          <w:rFonts w:eastAsiaTheme="majorEastAsia" w:cstheme="majorBidi"/>
          <w:i/>
          <w:szCs w:val="28"/>
        </w:rPr>
        <w:t xml:space="preserve"> </w:t>
      </w:r>
      <w:r w:rsidRPr="008042DF">
        <w:rPr>
          <w:rFonts w:eastAsiaTheme="majorEastAsia" w:cstheme="majorBidi"/>
          <w:iCs/>
          <w:szCs w:val="28"/>
        </w:rPr>
        <w:t xml:space="preserve">– </w:t>
      </w:r>
      <w:r w:rsidR="008042DF" w:rsidRPr="008042DF">
        <w:rPr>
          <w:rFonts w:eastAsiaTheme="majorEastAsia" w:cstheme="majorBidi"/>
          <w:iCs/>
          <w:szCs w:val="28"/>
        </w:rPr>
        <w:t>удельное давление на поверхностях трения</w:t>
      </w:r>
    </w:p>
    <w:p w14:paraId="178ADBBB" w14:textId="294185CA" w:rsidR="0037391E" w:rsidRPr="0037391E" w:rsidRDefault="00000000" w:rsidP="00293220">
      <w:pPr>
        <w:ind w:firstLine="709"/>
        <w:rPr>
          <w:rFonts w:eastAsiaTheme="majorEastAsia" w:cstheme="majorBidi"/>
          <w:iCs/>
          <w:szCs w:val="28"/>
        </w:rPr>
      </w:pPr>
      <m:oMath>
        <m:sSub>
          <m:sSubPr>
            <m:ctrlPr>
              <w:rPr>
                <w:rFonts w:ascii="Cambria Math" w:eastAsia="Calibri" w:hAnsi="Cambria Math"/>
                <w:i/>
                <w:iCs/>
                <w:szCs w:val="28"/>
              </w:rPr>
            </m:ctrlPr>
          </m:sSubPr>
          <m:e>
            <m:r>
              <w:rPr>
                <w:rFonts w:ascii="Cambria Math" w:eastAsia="Calibri" w:hAnsi="Cambria Math"/>
                <w:szCs w:val="28"/>
                <w:lang w:val="en-US"/>
              </w:rPr>
              <m:t>R</m:t>
            </m:r>
          </m:e>
          <m:sub>
            <m:r>
              <w:rPr>
                <w:rFonts w:ascii="Cambria Math" w:eastAsia="Calibri" w:hAnsi="Cambria Math"/>
                <w:szCs w:val="28"/>
              </w:rPr>
              <m:t xml:space="preserve">вод </m:t>
            </m:r>
            <m:r>
              <w:rPr>
                <w:rFonts w:ascii="Cambria Math" w:eastAsia="Calibri" w:hAnsi="Cambria Math"/>
                <w:szCs w:val="28"/>
                <w:lang w:val="en-US"/>
              </w:rPr>
              <m:t>i</m:t>
            </m:r>
          </m:sub>
        </m:sSub>
      </m:oMath>
      <w:r w:rsidR="0037391E" w:rsidRPr="0037391E">
        <w:rPr>
          <w:rFonts w:eastAsiaTheme="majorEastAsia" w:cstheme="majorBidi"/>
          <w:iCs/>
          <w:szCs w:val="28"/>
        </w:rPr>
        <w:t xml:space="preserve"> –</w:t>
      </w:r>
      <w:r w:rsidR="008042DF">
        <w:rPr>
          <w:rFonts w:eastAsiaTheme="majorEastAsia" w:cstheme="majorBidi"/>
          <w:iCs/>
          <w:szCs w:val="28"/>
        </w:rPr>
        <w:t xml:space="preserve"> </w:t>
      </w:r>
      <w:r w:rsidR="008042DF" w:rsidRPr="008042DF">
        <w:rPr>
          <w:rFonts w:eastAsiaTheme="majorEastAsia" w:cstheme="majorBidi"/>
          <w:iCs/>
          <w:szCs w:val="28"/>
        </w:rPr>
        <w:t xml:space="preserve">радиус водила </w:t>
      </w:r>
      <w:r w:rsidR="008042DF" w:rsidRPr="008042DF">
        <w:rPr>
          <w:rFonts w:eastAsiaTheme="majorEastAsia" w:cstheme="majorBidi"/>
          <w:i/>
          <w:szCs w:val="28"/>
        </w:rPr>
        <w:t>i</w:t>
      </w:r>
      <w:r w:rsidR="008042DF" w:rsidRPr="008042DF">
        <w:rPr>
          <w:rFonts w:eastAsiaTheme="majorEastAsia" w:cstheme="majorBidi"/>
          <w:iCs/>
          <w:szCs w:val="28"/>
        </w:rPr>
        <w:t>-го ряда</w:t>
      </w:r>
    </w:p>
    <w:p w14:paraId="1CFE345E" w14:textId="7B4202AB" w:rsidR="0037391E" w:rsidRPr="0037391E" w:rsidRDefault="00000000" w:rsidP="00293220">
      <w:pPr>
        <w:ind w:firstLine="709"/>
        <w:rPr>
          <w:rFonts w:eastAsiaTheme="majorEastAsia" w:cstheme="majorBidi"/>
          <w:iCs/>
          <w:szCs w:val="28"/>
        </w:rPr>
      </w:pPr>
      <m:oMath>
        <m:sSub>
          <m:sSubPr>
            <m:ctrlPr>
              <w:rPr>
                <w:rFonts w:ascii="Cambria Math" w:eastAsia="Calibri" w:hAnsi="Cambria Math"/>
                <w:i/>
                <w:iCs/>
                <w:szCs w:val="28"/>
              </w:rPr>
            </m:ctrlPr>
          </m:sSubPr>
          <m:e>
            <m:r>
              <w:rPr>
                <w:rFonts w:ascii="Cambria Math" w:eastAsia="Calibri" w:hAnsi="Cambria Math"/>
                <w:szCs w:val="28"/>
                <w:lang w:val="en-US"/>
              </w:rPr>
              <m:t>R</m:t>
            </m:r>
          </m:e>
          <m:sub>
            <m:r>
              <w:rPr>
                <w:rFonts w:ascii="Cambria Math" w:eastAsia="Calibri" w:hAnsi="Cambria Math"/>
                <w:szCs w:val="28"/>
              </w:rPr>
              <m:t>ПКП</m:t>
            </m:r>
          </m:sub>
        </m:sSub>
      </m:oMath>
      <w:r w:rsidR="0037391E" w:rsidRPr="0037391E">
        <w:rPr>
          <w:rFonts w:eastAsiaTheme="majorEastAsia" w:cstheme="majorBidi"/>
          <w:iCs/>
          <w:szCs w:val="28"/>
        </w:rPr>
        <w:t xml:space="preserve"> – </w:t>
      </w:r>
      <w:r w:rsidR="008042DF" w:rsidRPr="008042DF">
        <w:rPr>
          <w:rFonts w:eastAsiaTheme="majorEastAsia" w:cstheme="majorBidi"/>
          <w:iCs/>
          <w:szCs w:val="28"/>
        </w:rPr>
        <w:t>ресурс планетарной коробки передач</w:t>
      </w:r>
    </w:p>
    <w:p w14:paraId="6853B463" w14:textId="1F5C6276" w:rsidR="0037391E" w:rsidRPr="0037391E" w:rsidRDefault="00000000" w:rsidP="00293220">
      <w:pPr>
        <w:ind w:firstLine="709"/>
        <w:rPr>
          <w:rFonts w:eastAsiaTheme="majorEastAsia" w:cstheme="majorBidi"/>
          <w:iCs/>
          <w:szCs w:val="28"/>
        </w:rPr>
      </w:pPr>
      <m:oMath>
        <m:sSub>
          <m:sSubPr>
            <m:ctrlPr>
              <w:rPr>
                <w:rFonts w:ascii="Cambria Math" w:eastAsia="Calibri" w:hAnsi="Cambria Math"/>
                <w:i/>
                <w:iCs/>
                <w:szCs w:val="28"/>
              </w:rPr>
            </m:ctrlPr>
          </m:sSubPr>
          <m:e>
            <m:r>
              <w:rPr>
                <w:rFonts w:ascii="Cambria Math" w:eastAsia="Calibri" w:hAnsi="Cambria Math"/>
                <w:szCs w:val="28"/>
                <w:lang w:val="en-US"/>
              </w:rPr>
              <m:t>R</m:t>
            </m:r>
          </m:e>
          <m:sub>
            <m:r>
              <w:rPr>
                <w:rFonts w:ascii="Cambria Math" w:eastAsia="Calibri" w:hAnsi="Cambria Math"/>
                <w:szCs w:val="28"/>
              </w:rPr>
              <m:t>в</m:t>
            </m:r>
          </m:sub>
        </m:sSub>
      </m:oMath>
      <w:r w:rsidR="0037391E" w:rsidRPr="0037391E">
        <w:rPr>
          <w:rFonts w:eastAsiaTheme="majorEastAsia" w:cstheme="majorBidi"/>
          <w:iCs/>
          <w:szCs w:val="28"/>
        </w:rPr>
        <w:t xml:space="preserve"> –</w:t>
      </w:r>
      <w:r w:rsidR="008042DF">
        <w:rPr>
          <w:rFonts w:eastAsiaTheme="majorEastAsia" w:cstheme="majorBidi"/>
          <w:iCs/>
          <w:szCs w:val="28"/>
        </w:rPr>
        <w:t xml:space="preserve"> </w:t>
      </w:r>
      <w:r w:rsidR="008042DF" w:rsidRPr="008042DF">
        <w:rPr>
          <w:rFonts w:eastAsiaTheme="majorEastAsia" w:cstheme="majorBidi"/>
          <w:iCs/>
          <w:szCs w:val="28"/>
        </w:rPr>
        <w:t>внутренний радиус контакта фрикционных дисков</w:t>
      </w:r>
    </w:p>
    <w:p w14:paraId="278FE030" w14:textId="12F077C2" w:rsidR="0037391E" w:rsidRPr="0037391E" w:rsidRDefault="00000000" w:rsidP="00293220">
      <w:pPr>
        <w:ind w:firstLine="709"/>
        <w:rPr>
          <w:rFonts w:eastAsiaTheme="majorEastAsia" w:cstheme="majorBidi"/>
          <w:iCs/>
          <w:szCs w:val="28"/>
        </w:rPr>
      </w:pPr>
      <m:oMath>
        <m:sSub>
          <m:sSubPr>
            <m:ctrlPr>
              <w:rPr>
                <w:rFonts w:ascii="Cambria Math" w:eastAsia="Calibri" w:hAnsi="Cambria Math"/>
                <w:i/>
                <w:iCs/>
                <w:szCs w:val="28"/>
              </w:rPr>
            </m:ctrlPr>
          </m:sSubPr>
          <m:e>
            <m:r>
              <w:rPr>
                <w:rFonts w:ascii="Cambria Math" w:eastAsia="Calibri" w:hAnsi="Cambria Math"/>
                <w:szCs w:val="28"/>
                <w:lang w:val="en-US"/>
              </w:rPr>
              <m:t>R</m:t>
            </m:r>
          </m:e>
          <m:sub>
            <m:r>
              <w:rPr>
                <w:rFonts w:ascii="Cambria Math" w:eastAsia="Calibri" w:hAnsi="Cambria Math"/>
                <w:szCs w:val="28"/>
              </w:rPr>
              <m:t>н</m:t>
            </m:r>
          </m:sub>
        </m:sSub>
      </m:oMath>
      <w:r w:rsidR="0037391E" w:rsidRPr="0037391E">
        <w:rPr>
          <w:rFonts w:eastAsiaTheme="majorEastAsia" w:cstheme="majorBidi"/>
          <w:iCs/>
          <w:szCs w:val="28"/>
        </w:rPr>
        <w:t xml:space="preserve"> –</w:t>
      </w:r>
      <w:r w:rsidR="008042DF">
        <w:rPr>
          <w:rFonts w:eastAsiaTheme="majorEastAsia" w:cstheme="majorBidi"/>
          <w:iCs/>
          <w:szCs w:val="28"/>
        </w:rPr>
        <w:t xml:space="preserve"> </w:t>
      </w:r>
      <w:r w:rsidR="008042DF" w:rsidRPr="008042DF">
        <w:rPr>
          <w:rFonts w:eastAsiaTheme="majorEastAsia" w:cstheme="majorBidi"/>
          <w:iCs/>
          <w:szCs w:val="28"/>
        </w:rPr>
        <w:t>наружный радиус контакта фрикционных дисков</w:t>
      </w:r>
    </w:p>
    <w:p w14:paraId="2E9F3C38" w14:textId="7E8C5461" w:rsidR="0037391E" w:rsidRPr="0037391E" w:rsidRDefault="00000000" w:rsidP="00293220">
      <w:pPr>
        <w:ind w:firstLine="709"/>
        <w:rPr>
          <w:rFonts w:eastAsiaTheme="majorEastAsia" w:cstheme="majorBidi"/>
          <w:iCs/>
          <w:szCs w:val="28"/>
        </w:rPr>
      </w:pPr>
      <m:oMath>
        <m:sSub>
          <m:sSubPr>
            <m:ctrlPr>
              <w:rPr>
                <w:rFonts w:ascii="Cambria Math" w:eastAsia="Calibri" w:hAnsi="Cambria Math"/>
                <w:i/>
                <w:iCs/>
                <w:szCs w:val="28"/>
              </w:rPr>
            </m:ctrlPr>
          </m:sSubPr>
          <m:e>
            <m:r>
              <w:rPr>
                <w:rFonts w:ascii="Cambria Math" w:eastAsia="Calibri" w:hAnsi="Cambria Math"/>
                <w:szCs w:val="28"/>
                <w:lang w:val="en-US"/>
              </w:rPr>
              <m:t>R</m:t>
            </m:r>
          </m:e>
          <m:sub>
            <m:r>
              <w:rPr>
                <w:rFonts w:ascii="Cambria Math" w:eastAsia="Calibri" w:hAnsi="Cambria Math"/>
                <w:szCs w:val="28"/>
              </w:rPr>
              <m:t>пв</m:t>
            </m:r>
          </m:sub>
        </m:sSub>
      </m:oMath>
      <w:r w:rsidR="0037391E" w:rsidRPr="0037391E">
        <w:rPr>
          <w:rFonts w:eastAsiaTheme="majorEastAsia" w:cstheme="majorBidi"/>
          <w:iCs/>
          <w:szCs w:val="28"/>
        </w:rPr>
        <w:t xml:space="preserve"> –</w:t>
      </w:r>
      <w:r w:rsidR="008042DF">
        <w:rPr>
          <w:rFonts w:eastAsiaTheme="majorEastAsia" w:cstheme="majorBidi"/>
          <w:iCs/>
          <w:szCs w:val="28"/>
        </w:rPr>
        <w:t xml:space="preserve"> </w:t>
      </w:r>
      <w:r w:rsidR="008042DF" w:rsidRPr="008042DF">
        <w:rPr>
          <w:rFonts w:eastAsiaTheme="majorEastAsia" w:cstheme="majorBidi"/>
          <w:iCs/>
          <w:szCs w:val="28"/>
        </w:rPr>
        <w:t>внутренний радиус поршня</w:t>
      </w:r>
    </w:p>
    <w:p w14:paraId="5AC54930" w14:textId="0A507E66" w:rsidR="0037391E" w:rsidRPr="0037391E" w:rsidRDefault="00000000" w:rsidP="00293220">
      <w:pPr>
        <w:ind w:firstLine="709"/>
        <w:rPr>
          <w:rFonts w:eastAsiaTheme="majorEastAsia" w:cstheme="majorBidi"/>
          <w:iCs/>
          <w:szCs w:val="28"/>
        </w:rPr>
      </w:pPr>
      <m:oMath>
        <m:sSub>
          <m:sSubPr>
            <m:ctrlPr>
              <w:rPr>
                <w:rFonts w:ascii="Cambria Math" w:eastAsia="Calibri" w:hAnsi="Cambria Math"/>
                <w:i/>
                <w:iCs/>
                <w:szCs w:val="28"/>
              </w:rPr>
            </m:ctrlPr>
          </m:sSubPr>
          <m:e>
            <m:r>
              <w:rPr>
                <w:rFonts w:ascii="Cambria Math" w:eastAsia="Calibri" w:hAnsi="Cambria Math"/>
                <w:szCs w:val="28"/>
                <w:lang w:val="en-US"/>
              </w:rPr>
              <m:t>R</m:t>
            </m:r>
          </m:e>
          <m:sub>
            <m:r>
              <w:rPr>
                <w:rFonts w:ascii="Cambria Math" w:eastAsia="Calibri" w:hAnsi="Cambria Math"/>
                <w:szCs w:val="28"/>
              </w:rPr>
              <m:t>пн</m:t>
            </m:r>
          </m:sub>
        </m:sSub>
      </m:oMath>
      <w:r w:rsidR="0037391E" w:rsidRPr="0037391E">
        <w:rPr>
          <w:rFonts w:eastAsiaTheme="majorEastAsia" w:cstheme="majorBidi"/>
          <w:iCs/>
          <w:szCs w:val="28"/>
        </w:rPr>
        <w:t xml:space="preserve"> –</w:t>
      </w:r>
      <w:r w:rsidR="008042DF">
        <w:rPr>
          <w:rFonts w:eastAsiaTheme="majorEastAsia" w:cstheme="majorBidi"/>
          <w:iCs/>
          <w:szCs w:val="28"/>
        </w:rPr>
        <w:t xml:space="preserve"> </w:t>
      </w:r>
      <w:r w:rsidR="008042DF" w:rsidRPr="008042DF">
        <w:rPr>
          <w:rFonts w:eastAsiaTheme="majorEastAsia" w:cstheme="majorBidi"/>
          <w:iCs/>
          <w:szCs w:val="28"/>
        </w:rPr>
        <w:t>наружный радиус поршня</w:t>
      </w:r>
    </w:p>
    <w:p w14:paraId="5B6F081B" w14:textId="5D0ED631" w:rsidR="0037391E" w:rsidRPr="0037391E" w:rsidRDefault="00000000" w:rsidP="00293220">
      <w:pPr>
        <w:ind w:firstLine="709"/>
        <w:rPr>
          <w:rFonts w:eastAsiaTheme="majorEastAsia" w:cstheme="majorBidi"/>
          <w:iCs/>
          <w:szCs w:val="28"/>
        </w:rPr>
      </w:pPr>
      <m:oMath>
        <m:sSub>
          <m:sSubPr>
            <m:ctrlPr>
              <w:rPr>
                <w:rFonts w:ascii="Cambria Math" w:eastAsia="Calibri" w:hAnsi="Cambria Math"/>
                <w:i/>
                <w:iCs/>
                <w:szCs w:val="28"/>
              </w:rPr>
            </m:ctrlPr>
          </m:sSubPr>
          <m:e>
            <m:r>
              <w:rPr>
                <w:rFonts w:ascii="Cambria Math" w:eastAsia="Calibri" w:hAnsi="Cambria Math"/>
                <w:szCs w:val="28"/>
                <w:lang w:val="en-US"/>
              </w:rPr>
              <m:t>r</m:t>
            </m:r>
          </m:e>
          <m:sub>
            <m:r>
              <w:rPr>
                <w:rFonts w:ascii="Cambria Math" w:eastAsia="Calibri" w:hAnsi="Cambria Math"/>
                <w:szCs w:val="28"/>
              </w:rPr>
              <m:t>ср</m:t>
            </m:r>
          </m:sub>
        </m:sSub>
      </m:oMath>
      <w:r w:rsidR="0037391E" w:rsidRPr="0037391E">
        <w:rPr>
          <w:rFonts w:eastAsiaTheme="majorEastAsia" w:cstheme="majorBidi"/>
          <w:iCs/>
          <w:szCs w:val="28"/>
        </w:rPr>
        <w:t xml:space="preserve"> –</w:t>
      </w:r>
      <w:r w:rsidR="008042DF">
        <w:rPr>
          <w:rFonts w:eastAsiaTheme="majorEastAsia" w:cstheme="majorBidi"/>
          <w:iCs/>
          <w:szCs w:val="28"/>
        </w:rPr>
        <w:t xml:space="preserve"> </w:t>
      </w:r>
      <w:r w:rsidR="008042DF" w:rsidRPr="008042DF">
        <w:rPr>
          <w:rFonts w:eastAsiaTheme="majorEastAsia" w:cstheme="majorBidi"/>
          <w:iCs/>
          <w:szCs w:val="28"/>
        </w:rPr>
        <w:t>средний радиус шлицевого соединения</w:t>
      </w:r>
    </w:p>
    <w:p w14:paraId="2075A2A0" w14:textId="47171086" w:rsidR="0037391E" w:rsidRPr="008042DF" w:rsidRDefault="0037391E" w:rsidP="00293220">
      <w:pPr>
        <w:ind w:firstLine="709"/>
        <w:rPr>
          <w:rFonts w:eastAsiaTheme="majorEastAsia" w:cstheme="majorBidi"/>
          <w:iCs/>
          <w:szCs w:val="28"/>
        </w:rPr>
      </w:pPr>
      <m:oMath>
        <m:r>
          <w:rPr>
            <w:rFonts w:ascii="Cambria Math" w:eastAsiaTheme="majorEastAsia" w:hAnsi="Cambria Math" w:cstheme="majorBidi"/>
            <w:szCs w:val="28"/>
            <w:lang w:val="en-US"/>
          </w:rPr>
          <m:t>V</m:t>
        </m:r>
      </m:oMath>
      <w:r w:rsidRPr="008042DF">
        <w:rPr>
          <w:rFonts w:eastAsiaTheme="majorEastAsia" w:cstheme="majorBidi"/>
          <w:iCs/>
          <w:szCs w:val="28"/>
        </w:rPr>
        <w:t xml:space="preserve"> </w:t>
      </w:r>
      <w:r w:rsidRPr="0037391E">
        <w:rPr>
          <w:rFonts w:eastAsiaTheme="majorEastAsia" w:cstheme="majorBidi"/>
          <w:iCs/>
          <w:szCs w:val="28"/>
        </w:rPr>
        <w:t>–</w:t>
      </w:r>
      <w:r w:rsidR="008042DF">
        <w:rPr>
          <w:rFonts w:eastAsiaTheme="majorEastAsia" w:cstheme="majorBidi"/>
          <w:iCs/>
          <w:szCs w:val="28"/>
        </w:rPr>
        <w:t xml:space="preserve"> </w:t>
      </w:r>
      <w:r w:rsidR="008042DF" w:rsidRPr="008042DF">
        <w:rPr>
          <w:rFonts w:eastAsiaTheme="majorEastAsia" w:cstheme="majorBidi"/>
          <w:iCs/>
          <w:szCs w:val="28"/>
        </w:rPr>
        <w:t>коэффициент, учитывающий вращение внутреннего или внешнего кольца подшипника</w:t>
      </w:r>
    </w:p>
    <w:p w14:paraId="2258C15C" w14:textId="0B1F9ED9" w:rsidR="0037391E" w:rsidRPr="008042DF" w:rsidRDefault="00000000" w:rsidP="00293220">
      <w:pPr>
        <w:ind w:firstLine="709"/>
        <w:rPr>
          <w:rFonts w:eastAsiaTheme="majorEastAsia" w:cstheme="majorBidi"/>
          <w:iCs/>
          <w:szCs w:val="28"/>
        </w:rPr>
      </w:pPr>
      <m:oMath>
        <m:sSub>
          <m:sSubPr>
            <m:ctrlPr>
              <w:rPr>
                <w:rFonts w:ascii="Cambria Math" w:eastAsia="Calibri" w:hAnsi="Cambria Math"/>
                <w:i/>
                <w:iCs/>
                <w:szCs w:val="28"/>
              </w:rPr>
            </m:ctrlPr>
          </m:sSubPr>
          <m:e>
            <m:r>
              <w:rPr>
                <w:rFonts w:ascii="Cambria Math" w:eastAsia="Calibri" w:hAnsi="Cambria Math"/>
                <w:szCs w:val="28"/>
                <w:lang w:val="en-US"/>
              </w:rPr>
              <m:t>v</m:t>
            </m:r>
          </m:e>
          <m:sub>
            <m:r>
              <w:rPr>
                <w:rFonts w:ascii="Cambria Math" w:eastAsia="Calibri" w:hAnsi="Cambria Math"/>
                <w:szCs w:val="28"/>
              </w:rPr>
              <m:t>ср</m:t>
            </m:r>
          </m:sub>
        </m:sSub>
      </m:oMath>
      <w:r w:rsidR="0037391E" w:rsidRPr="008042DF">
        <w:rPr>
          <w:rFonts w:eastAsiaTheme="majorEastAsia" w:cstheme="majorBidi"/>
          <w:iCs/>
          <w:szCs w:val="28"/>
        </w:rPr>
        <w:t xml:space="preserve"> –</w:t>
      </w:r>
      <w:r w:rsidR="008042DF" w:rsidRPr="008042DF">
        <w:rPr>
          <w:rFonts w:eastAsiaTheme="majorEastAsia" w:cstheme="majorBidi"/>
          <w:iCs/>
          <w:szCs w:val="28"/>
        </w:rPr>
        <w:t xml:space="preserve"> средняя скорость машины</w:t>
      </w:r>
    </w:p>
    <w:p w14:paraId="42D2720E" w14:textId="4F45E577" w:rsidR="0037391E" w:rsidRPr="008042DF" w:rsidRDefault="0037391E" w:rsidP="00293220">
      <w:pPr>
        <w:ind w:firstLine="709"/>
        <w:rPr>
          <w:rFonts w:eastAsiaTheme="majorEastAsia" w:cstheme="majorBidi"/>
          <w:iCs/>
          <w:szCs w:val="28"/>
        </w:rPr>
      </w:pPr>
      <m:oMath>
        <m:r>
          <w:rPr>
            <w:rFonts w:ascii="Cambria Math" w:eastAsiaTheme="majorEastAsia" w:hAnsi="Cambria Math" w:cstheme="majorBidi"/>
            <w:szCs w:val="28"/>
            <w:lang w:val="en-US"/>
          </w:rPr>
          <m:t>Z</m:t>
        </m:r>
      </m:oMath>
      <w:r w:rsidRPr="008042DF">
        <w:rPr>
          <w:rFonts w:eastAsiaTheme="majorEastAsia" w:cstheme="majorBidi"/>
          <w:iCs/>
          <w:szCs w:val="28"/>
        </w:rPr>
        <w:t xml:space="preserve"> – </w:t>
      </w:r>
      <w:r w:rsidR="008042DF" w:rsidRPr="008042DF">
        <w:rPr>
          <w:rFonts w:eastAsiaTheme="majorEastAsia" w:cstheme="majorBidi"/>
          <w:iCs/>
          <w:szCs w:val="28"/>
        </w:rPr>
        <w:t>число роликов в подшипнике</w:t>
      </w:r>
    </w:p>
    <w:p w14:paraId="4DB49294" w14:textId="5952DD69" w:rsidR="0037391E" w:rsidRPr="008042DF" w:rsidRDefault="0037391E" w:rsidP="00293220">
      <w:pPr>
        <w:ind w:firstLine="709"/>
        <w:rPr>
          <w:rFonts w:eastAsiaTheme="majorEastAsia" w:cstheme="majorBidi"/>
          <w:iCs/>
          <w:szCs w:val="28"/>
        </w:rPr>
      </w:pPr>
      <m:oMath>
        <m:r>
          <w:rPr>
            <w:rFonts w:ascii="Cambria Math" w:eastAsiaTheme="majorEastAsia" w:hAnsi="Cambria Math" w:cstheme="majorBidi"/>
            <w:szCs w:val="28"/>
            <w:lang w:val="en-US"/>
          </w:rPr>
          <m:t>z</m:t>
        </m:r>
      </m:oMath>
      <w:r w:rsidRPr="008042DF">
        <w:rPr>
          <w:rFonts w:eastAsiaTheme="majorEastAsia" w:cstheme="majorBidi"/>
          <w:iCs/>
          <w:szCs w:val="28"/>
        </w:rPr>
        <w:t xml:space="preserve"> – </w:t>
      </w:r>
      <w:r w:rsidR="008042DF" w:rsidRPr="008042DF">
        <w:rPr>
          <w:rFonts w:eastAsiaTheme="majorEastAsia" w:cstheme="majorBidi"/>
          <w:iCs/>
          <w:szCs w:val="28"/>
        </w:rPr>
        <w:t>число пар трения фрикционного элемента</w:t>
      </w:r>
    </w:p>
    <w:p w14:paraId="33D5ED9D" w14:textId="05FD0015" w:rsidR="0037391E" w:rsidRPr="008042DF" w:rsidRDefault="00000000" w:rsidP="00293220">
      <w:pPr>
        <w:ind w:firstLine="709"/>
        <w:rPr>
          <w:rFonts w:eastAsiaTheme="majorEastAsia" w:cstheme="majorBidi"/>
          <w:iCs/>
          <w:szCs w:val="28"/>
        </w:rPr>
      </w:pPr>
      <m:oMath>
        <m:sSub>
          <m:sSubPr>
            <m:ctrlPr>
              <w:rPr>
                <w:rFonts w:ascii="Cambria Math" w:eastAsia="Calibri" w:hAnsi="Cambria Math"/>
                <w:i/>
                <w:iCs/>
                <w:szCs w:val="28"/>
              </w:rPr>
            </m:ctrlPr>
          </m:sSubPr>
          <m:e>
            <m:r>
              <w:rPr>
                <w:rFonts w:ascii="Cambria Math" w:eastAsia="Calibri" w:hAnsi="Cambria Math"/>
                <w:szCs w:val="28"/>
              </w:rPr>
              <m:t>z</m:t>
            </m:r>
          </m:e>
          <m:sub>
            <m:r>
              <w:rPr>
                <w:rFonts w:ascii="Cambria Math" w:eastAsia="Calibri" w:hAnsi="Cambria Math"/>
                <w:szCs w:val="28"/>
              </w:rPr>
              <m:t>МЦК</m:t>
            </m:r>
          </m:sub>
        </m:sSub>
      </m:oMath>
      <w:r w:rsidR="0037391E" w:rsidRPr="008042DF">
        <w:rPr>
          <w:rFonts w:eastAsiaTheme="majorEastAsia" w:cstheme="majorBidi"/>
          <w:iCs/>
          <w:szCs w:val="28"/>
        </w:rPr>
        <w:t xml:space="preserve"> –</w:t>
      </w:r>
      <w:r w:rsidR="008042DF" w:rsidRPr="008042DF">
        <w:rPr>
          <w:rFonts w:eastAsiaTheme="majorEastAsia" w:cstheme="majorBidi"/>
          <w:iCs/>
          <w:szCs w:val="28"/>
        </w:rPr>
        <w:t xml:space="preserve"> число зубьев малого центрального колеса</w:t>
      </w:r>
    </w:p>
    <w:p w14:paraId="25698FE6" w14:textId="395CFCEF" w:rsidR="0037391E" w:rsidRPr="008042DF" w:rsidRDefault="00000000" w:rsidP="00293220">
      <w:pPr>
        <w:ind w:firstLine="709"/>
        <w:rPr>
          <w:rFonts w:eastAsiaTheme="majorEastAsia" w:cstheme="majorBidi"/>
          <w:iCs/>
          <w:szCs w:val="28"/>
        </w:rPr>
      </w:pPr>
      <m:oMath>
        <m:sSub>
          <m:sSubPr>
            <m:ctrlPr>
              <w:rPr>
                <w:rFonts w:ascii="Cambria Math" w:eastAsia="Calibri" w:hAnsi="Cambria Math"/>
                <w:i/>
                <w:iCs/>
                <w:szCs w:val="28"/>
              </w:rPr>
            </m:ctrlPr>
          </m:sSubPr>
          <m:e>
            <m:r>
              <w:rPr>
                <w:rFonts w:ascii="Cambria Math" w:eastAsia="Calibri" w:hAnsi="Cambria Math"/>
                <w:szCs w:val="28"/>
              </w:rPr>
              <m:t>z</m:t>
            </m:r>
          </m:e>
          <m:sub>
            <m:r>
              <w:rPr>
                <w:rFonts w:ascii="Cambria Math" w:eastAsia="Calibri" w:hAnsi="Cambria Math"/>
                <w:szCs w:val="28"/>
              </w:rPr>
              <m:t>Сат</m:t>
            </m:r>
          </m:sub>
        </m:sSub>
      </m:oMath>
      <w:r w:rsidR="0037391E" w:rsidRPr="008042DF">
        <w:rPr>
          <w:rFonts w:eastAsiaTheme="majorEastAsia" w:cstheme="majorBidi"/>
          <w:iCs/>
          <w:szCs w:val="28"/>
        </w:rPr>
        <w:t xml:space="preserve"> –</w:t>
      </w:r>
      <w:r w:rsidR="008042DF">
        <w:rPr>
          <w:rFonts w:eastAsiaTheme="majorEastAsia" w:cstheme="majorBidi"/>
          <w:iCs/>
          <w:szCs w:val="28"/>
        </w:rPr>
        <w:t xml:space="preserve"> </w:t>
      </w:r>
      <w:r w:rsidR="008042DF" w:rsidRPr="008042DF">
        <w:rPr>
          <w:rFonts w:eastAsiaTheme="majorEastAsia" w:cstheme="majorBidi"/>
          <w:iCs/>
          <w:szCs w:val="28"/>
        </w:rPr>
        <w:t>число зубьев сателлита</w:t>
      </w:r>
    </w:p>
    <w:p w14:paraId="5D53882F" w14:textId="303347F3" w:rsidR="0037391E" w:rsidRPr="008042DF" w:rsidRDefault="00000000" w:rsidP="00293220">
      <w:pPr>
        <w:ind w:firstLine="709"/>
        <w:rPr>
          <w:rFonts w:eastAsiaTheme="majorEastAsia" w:cstheme="majorBidi"/>
          <w:iCs/>
          <w:szCs w:val="28"/>
        </w:rPr>
      </w:pPr>
      <m:oMath>
        <m:sSub>
          <m:sSubPr>
            <m:ctrlPr>
              <w:rPr>
                <w:rFonts w:ascii="Cambria Math" w:eastAsia="Calibri" w:hAnsi="Cambria Math"/>
                <w:i/>
                <w:iCs/>
                <w:szCs w:val="28"/>
              </w:rPr>
            </m:ctrlPr>
          </m:sSubPr>
          <m:e>
            <m:r>
              <w:rPr>
                <w:rFonts w:ascii="Cambria Math" w:eastAsia="Calibri" w:hAnsi="Cambria Math"/>
                <w:szCs w:val="28"/>
              </w:rPr>
              <m:t>z</m:t>
            </m:r>
          </m:e>
          <m:sub>
            <m:r>
              <w:rPr>
                <w:rFonts w:ascii="Cambria Math" w:eastAsia="Calibri" w:hAnsi="Cambria Math"/>
                <w:szCs w:val="28"/>
              </w:rPr>
              <m:t>БЦК</m:t>
            </m:r>
          </m:sub>
        </m:sSub>
      </m:oMath>
      <w:r w:rsidR="0037391E" w:rsidRPr="008042DF">
        <w:rPr>
          <w:rFonts w:eastAsiaTheme="majorEastAsia" w:cstheme="majorBidi"/>
          <w:iCs/>
          <w:szCs w:val="28"/>
        </w:rPr>
        <w:t xml:space="preserve"> –</w:t>
      </w:r>
      <w:r w:rsidR="008042DF">
        <w:rPr>
          <w:rFonts w:eastAsiaTheme="majorEastAsia" w:cstheme="majorBidi"/>
          <w:iCs/>
          <w:szCs w:val="28"/>
        </w:rPr>
        <w:t xml:space="preserve"> </w:t>
      </w:r>
      <w:r w:rsidR="008042DF" w:rsidRPr="008042DF">
        <w:rPr>
          <w:rFonts w:eastAsiaTheme="majorEastAsia" w:cstheme="majorBidi"/>
          <w:iCs/>
          <w:szCs w:val="28"/>
        </w:rPr>
        <w:t>число зубьев большого центрального колеса</w:t>
      </w:r>
    </w:p>
    <w:p w14:paraId="18AD04D9" w14:textId="5E81354A" w:rsidR="0037391E" w:rsidRPr="008042DF" w:rsidRDefault="00000000" w:rsidP="00293220">
      <w:pPr>
        <w:ind w:firstLine="709"/>
        <w:rPr>
          <w:rFonts w:eastAsiaTheme="majorEastAsia" w:cstheme="majorBidi"/>
          <w:iCs/>
          <w:szCs w:val="28"/>
        </w:rPr>
      </w:pPr>
      <m:oMath>
        <m:sSub>
          <m:sSubPr>
            <m:ctrlPr>
              <w:rPr>
                <w:rFonts w:ascii="Cambria Math" w:eastAsia="Calibri" w:hAnsi="Cambria Math"/>
                <w:i/>
                <w:iCs/>
                <w:szCs w:val="28"/>
              </w:rPr>
            </m:ctrlPr>
          </m:sSubPr>
          <m:e>
            <m:r>
              <w:rPr>
                <w:rFonts w:ascii="Cambria Math" w:eastAsia="Calibri" w:hAnsi="Cambria Math"/>
                <w:szCs w:val="28"/>
              </w:rPr>
              <m:t>z</m:t>
            </m:r>
          </m:e>
          <m:sub>
            <m:r>
              <w:rPr>
                <w:rFonts w:ascii="Cambria Math" w:eastAsia="Calibri" w:hAnsi="Cambria Math"/>
                <w:szCs w:val="28"/>
              </w:rPr>
              <m:t>ш</m:t>
            </m:r>
          </m:sub>
        </m:sSub>
      </m:oMath>
      <w:r w:rsidR="0037391E" w:rsidRPr="008042DF">
        <w:rPr>
          <w:rFonts w:eastAsiaTheme="majorEastAsia" w:cstheme="majorBidi"/>
          <w:iCs/>
          <w:szCs w:val="28"/>
        </w:rPr>
        <w:t xml:space="preserve"> –</w:t>
      </w:r>
      <w:r w:rsidR="008042DF">
        <w:rPr>
          <w:rFonts w:eastAsiaTheme="majorEastAsia" w:cstheme="majorBidi"/>
          <w:iCs/>
          <w:szCs w:val="28"/>
        </w:rPr>
        <w:t xml:space="preserve"> </w:t>
      </w:r>
      <w:r w:rsidR="008042DF" w:rsidRPr="008042DF">
        <w:rPr>
          <w:rFonts w:eastAsiaTheme="majorEastAsia" w:cstheme="majorBidi"/>
          <w:iCs/>
          <w:szCs w:val="28"/>
        </w:rPr>
        <w:t>количество шлицев</w:t>
      </w:r>
    </w:p>
    <w:p w14:paraId="7993BD66" w14:textId="436E7112" w:rsidR="0037391E" w:rsidRPr="008042DF" w:rsidRDefault="0037391E" w:rsidP="00293220">
      <w:pPr>
        <w:ind w:firstLine="709"/>
        <w:rPr>
          <w:rFonts w:eastAsiaTheme="majorEastAsia" w:cstheme="majorBidi"/>
          <w:iCs/>
          <w:szCs w:val="28"/>
        </w:rPr>
      </w:pPr>
      <m:oMath>
        <m:r>
          <w:rPr>
            <w:rFonts w:ascii="Cambria Math" w:eastAsiaTheme="majorEastAsia" w:hAnsi="Cambria Math" w:cstheme="majorBidi"/>
            <w:szCs w:val="28"/>
            <w:lang w:val="en-US"/>
          </w:rPr>
          <m:t>β</m:t>
        </m:r>
      </m:oMath>
      <w:r w:rsidRPr="008042DF">
        <w:rPr>
          <w:rFonts w:eastAsiaTheme="majorEastAsia" w:cstheme="majorBidi"/>
          <w:iCs/>
          <w:szCs w:val="28"/>
        </w:rPr>
        <w:t xml:space="preserve"> – </w:t>
      </w:r>
      <w:r w:rsidR="008042DF" w:rsidRPr="008042DF">
        <w:rPr>
          <w:rFonts w:eastAsiaTheme="majorEastAsia" w:cstheme="majorBidi"/>
          <w:iCs/>
          <w:szCs w:val="28"/>
        </w:rPr>
        <w:t>угол наклона зубчатых колес</w:t>
      </w:r>
    </w:p>
    <w:p w14:paraId="5EDB2C05" w14:textId="53ED0B74" w:rsidR="0037391E" w:rsidRPr="008042DF" w:rsidRDefault="00000000" w:rsidP="00293220">
      <w:pPr>
        <w:ind w:firstLine="709"/>
        <w:rPr>
          <w:rFonts w:eastAsiaTheme="majorEastAsia" w:cstheme="majorBidi"/>
          <w:iCs/>
          <w:szCs w:val="28"/>
        </w:rPr>
      </w:pPr>
      <m:oMath>
        <m:sSub>
          <m:sSubPr>
            <m:ctrlPr>
              <w:rPr>
                <w:rFonts w:ascii="Cambria Math" w:eastAsiaTheme="majorEastAsia" w:hAnsi="Cambria Math" w:cstheme="majorBidi"/>
                <w:i/>
                <w:iCs/>
                <w:szCs w:val="28"/>
                <w:lang w:val="en-US"/>
              </w:rPr>
            </m:ctrlPr>
          </m:sSubPr>
          <m:e>
            <m:r>
              <w:rPr>
                <w:rFonts w:ascii="Cambria Math" w:eastAsiaTheme="majorEastAsia" w:hAnsi="Cambria Math" w:cstheme="majorBidi"/>
                <w:szCs w:val="28"/>
                <w:lang w:val="en-US"/>
              </w:rPr>
              <m:t>β</m:t>
            </m:r>
          </m:e>
          <m:sub>
            <m:r>
              <w:rPr>
                <w:rFonts w:ascii="Cambria Math" w:eastAsiaTheme="majorEastAsia" w:hAnsi="Cambria Math" w:cstheme="majorBidi"/>
                <w:szCs w:val="28"/>
              </w:rPr>
              <m:t>з</m:t>
            </m:r>
          </m:sub>
        </m:sSub>
      </m:oMath>
      <w:r w:rsidR="0037391E" w:rsidRPr="008042DF">
        <w:rPr>
          <w:rFonts w:eastAsiaTheme="majorEastAsia" w:cstheme="majorBidi"/>
          <w:iCs/>
          <w:szCs w:val="28"/>
        </w:rPr>
        <w:t xml:space="preserve"> – </w:t>
      </w:r>
      <w:r w:rsidR="008042DF" w:rsidRPr="008042DF">
        <w:rPr>
          <w:rFonts w:eastAsiaTheme="majorEastAsia" w:cstheme="majorBidi"/>
          <w:iCs/>
          <w:szCs w:val="28"/>
        </w:rPr>
        <w:t>коэффициент запаса фрикциона, при трении в масле</w:t>
      </w:r>
    </w:p>
    <w:p w14:paraId="4544F0B2" w14:textId="2858819E" w:rsidR="0037391E" w:rsidRDefault="008042DF" w:rsidP="00293220">
      <w:pPr>
        <w:ind w:firstLine="709"/>
        <w:rPr>
          <w:rFonts w:eastAsiaTheme="majorEastAsia" w:cstheme="majorBidi"/>
          <w:iCs/>
          <w:szCs w:val="28"/>
        </w:rPr>
      </w:pPr>
      <m:oMath>
        <m:r>
          <w:rPr>
            <w:rFonts w:ascii="Cambria Math" w:hAnsi="Cambria Math"/>
            <w:szCs w:val="28"/>
          </w:rPr>
          <m:t>λ</m:t>
        </m:r>
      </m:oMath>
      <w:r w:rsidRPr="008042DF">
        <w:rPr>
          <w:rFonts w:eastAsiaTheme="majorEastAsia" w:cstheme="majorBidi"/>
          <w:iCs/>
          <w:szCs w:val="28"/>
        </w:rPr>
        <w:t xml:space="preserve"> –</w:t>
      </w:r>
      <w:r>
        <w:rPr>
          <w:rFonts w:eastAsiaTheme="majorEastAsia" w:cstheme="majorBidi"/>
          <w:iCs/>
          <w:szCs w:val="28"/>
        </w:rPr>
        <w:t xml:space="preserve"> </w:t>
      </w:r>
      <w:r w:rsidRPr="008042DF">
        <w:rPr>
          <w:rFonts w:eastAsiaTheme="majorEastAsia" w:cstheme="majorBidi"/>
          <w:iCs/>
          <w:szCs w:val="28"/>
        </w:rPr>
        <w:t>коэффициент, учитывающий уменьшение площади поверхности трения дисков с накладками из-за наличия канавок</w:t>
      </w:r>
    </w:p>
    <w:p w14:paraId="0F4757EC" w14:textId="1D7E134E" w:rsidR="008042DF" w:rsidRDefault="008042DF" w:rsidP="00293220">
      <w:pPr>
        <w:ind w:firstLine="709"/>
        <w:rPr>
          <w:rFonts w:eastAsiaTheme="majorEastAsia" w:cstheme="majorBidi"/>
          <w:iCs/>
          <w:szCs w:val="28"/>
        </w:rPr>
      </w:pPr>
      <m:oMath>
        <m:r>
          <w:rPr>
            <w:rFonts w:ascii="Cambria Math" w:eastAsiaTheme="majorEastAsia" w:hAnsi="Cambria Math" w:cstheme="majorBidi"/>
            <w:szCs w:val="28"/>
            <w:lang w:val="en-US"/>
          </w:rPr>
          <m:t>μ</m:t>
        </m:r>
      </m:oMath>
      <w:r w:rsidRPr="008042DF">
        <w:rPr>
          <w:rFonts w:eastAsiaTheme="majorEastAsia" w:cstheme="majorBidi"/>
          <w:iCs/>
          <w:szCs w:val="28"/>
        </w:rPr>
        <w:t xml:space="preserve"> –</w:t>
      </w:r>
      <w:r>
        <w:rPr>
          <w:rFonts w:eastAsiaTheme="majorEastAsia" w:cstheme="majorBidi"/>
          <w:iCs/>
          <w:szCs w:val="28"/>
        </w:rPr>
        <w:t xml:space="preserve"> </w:t>
      </w:r>
      <w:r w:rsidRPr="008042DF">
        <w:rPr>
          <w:rFonts w:eastAsiaTheme="majorEastAsia" w:cstheme="majorBidi"/>
          <w:iCs/>
          <w:szCs w:val="28"/>
        </w:rPr>
        <w:t>коэффициент трения фрикционной пары</w:t>
      </w:r>
    </w:p>
    <w:p w14:paraId="08B76830" w14:textId="6093AF76" w:rsidR="008042DF" w:rsidRDefault="00000000" w:rsidP="00293220">
      <w:pPr>
        <w:ind w:firstLine="709"/>
        <w:rPr>
          <w:rFonts w:eastAsiaTheme="majorEastAsia" w:cstheme="majorBidi"/>
          <w:iCs/>
          <w:szCs w:val="28"/>
        </w:rPr>
      </w:pPr>
      <m:oMath>
        <m:sSub>
          <m:sSubPr>
            <m:ctrlPr>
              <w:rPr>
                <w:rFonts w:ascii="Cambria Math" w:eastAsia="Calibri" w:hAnsi="Cambria Math"/>
                <w:i/>
                <w:iCs/>
                <w:szCs w:val="28"/>
              </w:rPr>
            </m:ctrlPr>
          </m:sSubPr>
          <m:e>
            <m:r>
              <w:rPr>
                <w:rFonts w:ascii="Cambria Math" w:eastAsia="Calibri" w:hAnsi="Cambria Math"/>
                <w:szCs w:val="28"/>
                <w:lang w:val="en-US"/>
              </w:rPr>
              <m:t>ρ</m:t>
            </m:r>
          </m:e>
          <m:sub>
            <m:r>
              <w:rPr>
                <w:rFonts w:ascii="Cambria Math" w:eastAsia="Calibri" w:hAnsi="Cambria Math"/>
                <w:szCs w:val="28"/>
              </w:rPr>
              <m:t>ст</m:t>
            </m:r>
          </m:sub>
        </m:sSub>
      </m:oMath>
      <w:r w:rsidR="008042DF" w:rsidRPr="008042DF">
        <w:rPr>
          <w:rFonts w:eastAsiaTheme="majorEastAsia" w:cstheme="majorBidi"/>
          <w:iCs/>
          <w:szCs w:val="28"/>
        </w:rPr>
        <w:t xml:space="preserve"> –</w:t>
      </w:r>
      <w:r w:rsidR="008042DF">
        <w:rPr>
          <w:rFonts w:eastAsiaTheme="majorEastAsia" w:cstheme="majorBidi"/>
          <w:iCs/>
          <w:szCs w:val="28"/>
        </w:rPr>
        <w:t xml:space="preserve"> </w:t>
      </w:r>
      <w:r w:rsidR="008042DF" w:rsidRPr="008042DF">
        <w:rPr>
          <w:rFonts w:eastAsiaTheme="majorEastAsia" w:cstheme="majorBidi"/>
          <w:iCs/>
          <w:szCs w:val="28"/>
        </w:rPr>
        <w:t>плотность материала сателлита</w:t>
      </w:r>
    </w:p>
    <w:p w14:paraId="1CBF23A7" w14:textId="69D86D44" w:rsidR="008042DF" w:rsidRDefault="00000000" w:rsidP="00293220">
      <w:pPr>
        <w:ind w:firstLine="709"/>
        <w:rPr>
          <w:rFonts w:eastAsia="Times New Roman"/>
          <w:szCs w:val="28"/>
        </w:rPr>
      </w:pPr>
      <m:oMath>
        <m:sSub>
          <m:sSubPr>
            <m:ctrlPr>
              <w:rPr>
                <w:rFonts w:ascii="Cambria Math" w:eastAsia="Calibri" w:hAnsi="Cambria Math"/>
                <w:i/>
                <w:iCs/>
                <w:szCs w:val="28"/>
              </w:rPr>
            </m:ctrlPr>
          </m:sSubPr>
          <m:e>
            <m:d>
              <m:dPr>
                <m:begChr m:val="["/>
                <m:endChr m:val="]"/>
                <m:ctrlPr>
                  <w:rPr>
                    <w:rFonts w:ascii="Cambria Math" w:eastAsia="Calibri" w:hAnsi="Cambria Math"/>
                    <w:i/>
                    <w:iCs/>
                    <w:szCs w:val="28"/>
                  </w:rPr>
                </m:ctrlPr>
              </m:dPr>
              <m:e>
                <m:r>
                  <w:rPr>
                    <w:rFonts w:ascii="Cambria Math" w:eastAsia="Calibri" w:hAnsi="Cambria Math"/>
                    <w:szCs w:val="28"/>
                  </w:rPr>
                  <m:t>σ</m:t>
                </m:r>
              </m:e>
            </m:d>
          </m:e>
          <m:sub>
            <m:r>
              <w:rPr>
                <w:rFonts w:ascii="Cambria Math" w:eastAsia="Calibri" w:hAnsi="Cambria Math"/>
                <w:szCs w:val="28"/>
              </w:rPr>
              <m:t>см</m:t>
            </m:r>
          </m:sub>
        </m:sSub>
      </m:oMath>
      <w:r w:rsidR="008042DF" w:rsidRPr="0019779D">
        <w:rPr>
          <w:rFonts w:eastAsia="Times New Roman"/>
          <w:szCs w:val="28"/>
        </w:rPr>
        <w:t xml:space="preserve"> ‒</w:t>
      </w:r>
      <w:r w:rsidR="008042DF">
        <w:rPr>
          <w:rFonts w:eastAsia="Times New Roman"/>
          <w:szCs w:val="28"/>
        </w:rPr>
        <w:t xml:space="preserve"> допускаемые напряжения смятия</w:t>
      </w:r>
    </w:p>
    <w:p w14:paraId="588F656B" w14:textId="77777777" w:rsidR="008042DF" w:rsidRPr="0037391E" w:rsidRDefault="00000000" w:rsidP="00293220">
      <w:pPr>
        <w:ind w:firstLine="709"/>
        <w:rPr>
          <w:rFonts w:eastAsiaTheme="majorEastAsia" w:cstheme="majorBidi"/>
          <w:iCs/>
          <w:szCs w:val="28"/>
        </w:rPr>
      </w:pPr>
      <m:oMath>
        <m:sSub>
          <m:sSubPr>
            <m:ctrlPr>
              <w:rPr>
                <w:rFonts w:ascii="Cambria Math" w:eastAsia="Times New Roman" w:hAnsi="Cambria Math"/>
                <w:i/>
                <w:iCs/>
                <w:szCs w:val="28"/>
              </w:rPr>
            </m:ctrlPr>
          </m:sSubPr>
          <m:e>
            <m:r>
              <w:rPr>
                <w:rFonts w:ascii="Cambria Math" w:eastAsia="Times New Roman" w:hAnsi="Cambria Math"/>
                <w:szCs w:val="28"/>
              </w:rPr>
              <m:t>τ</m:t>
            </m:r>
          </m:e>
          <m:sub>
            <m:r>
              <w:rPr>
                <w:rFonts w:ascii="Cambria Math" w:eastAsia="Times New Roman" w:hAnsi="Cambria Math"/>
                <w:szCs w:val="28"/>
              </w:rPr>
              <m:t xml:space="preserve">ср </m:t>
            </m:r>
            <m:r>
              <w:rPr>
                <w:rFonts w:ascii="Cambria Math" w:eastAsia="Times New Roman" w:hAnsi="Cambria Math"/>
                <w:szCs w:val="28"/>
                <w:lang w:val="en-US"/>
              </w:rPr>
              <m:t>i</m:t>
            </m:r>
          </m:sub>
        </m:sSub>
      </m:oMath>
      <w:r w:rsidR="008042DF" w:rsidRPr="008042DF">
        <w:rPr>
          <w:rFonts w:eastAsia="Times New Roman"/>
          <w:iCs/>
          <w:szCs w:val="28"/>
        </w:rPr>
        <w:t xml:space="preserve"> – </w:t>
      </w:r>
      <w:r w:rsidR="008042DF">
        <w:rPr>
          <w:rFonts w:eastAsia="Times New Roman"/>
          <w:iCs/>
          <w:szCs w:val="28"/>
        </w:rPr>
        <w:t xml:space="preserve">напряжения среза осей </w:t>
      </w:r>
      <w:r w:rsidR="008042DF" w:rsidRPr="008042DF">
        <w:rPr>
          <w:rFonts w:eastAsiaTheme="majorEastAsia" w:cstheme="majorBidi"/>
          <w:i/>
          <w:szCs w:val="28"/>
        </w:rPr>
        <w:t>i</w:t>
      </w:r>
      <w:r w:rsidR="008042DF" w:rsidRPr="008042DF">
        <w:rPr>
          <w:rFonts w:eastAsiaTheme="majorEastAsia" w:cstheme="majorBidi"/>
          <w:iCs/>
          <w:szCs w:val="28"/>
        </w:rPr>
        <w:t>-го планетарного ряда</w:t>
      </w:r>
    </w:p>
    <w:p w14:paraId="188596AD" w14:textId="0D28C622" w:rsidR="008042DF" w:rsidRPr="008042DF" w:rsidRDefault="00000000" w:rsidP="00293220">
      <w:pPr>
        <w:ind w:firstLine="709"/>
        <w:rPr>
          <w:rFonts w:eastAsia="Times New Roman"/>
          <w:szCs w:val="28"/>
        </w:rPr>
      </w:pPr>
      <m:oMath>
        <m:sSub>
          <m:sSubPr>
            <m:ctrlPr>
              <w:rPr>
                <w:rFonts w:ascii="Cambria Math" w:eastAsia="Calibri" w:hAnsi="Cambria Math"/>
                <w:i/>
                <w:iCs/>
                <w:szCs w:val="28"/>
              </w:rPr>
            </m:ctrlPr>
          </m:sSubPr>
          <m:e>
            <m:d>
              <m:dPr>
                <m:begChr m:val="["/>
                <m:endChr m:val="]"/>
                <m:ctrlPr>
                  <w:rPr>
                    <w:rFonts w:ascii="Cambria Math" w:eastAsia="Calibri" w:hAnsi="Cambria Math"/>
                    <w:i/>
                    <w:iCs/>
                    <w:szCs w:val="28"/>
                  </w:rPr>
                </m:ctrlPr>
              </m:dPr>
              <m:e>
                <m:r>
                  <w:rPr>
                    <w:rFonts w:ascii="Cambria Math" w:eastAsia="Calibri" w:hAnsi="Cambria Math"/>
                    <w:szCs w:val="28"/>
                  </w:rPr>
                  <m:t>τ</m:t>
                </m:r>
              </m:e>
            </m:d>
          </m:e>
          <m:sub>
            <m:r>
              <w:rPr>
                <w:rFonts w:ascii="Cambria Math" w:eastAsia="Calibri" w:hAnsi="Cambria Math"/>
                <w:szCs w:val="28"/>
              </w:rPr>
              <m:t>кр</m:t>
            </m:r>
          </m:sub>
        </m:sSub>
      </m:oMath>
      <w:r w:rsidR="008042DF">
        <w:rPr>
          <w:rFonts w:eastAsia="Times New Roman"/>
          <w:szCs w:val="28"/>
        </w:rPr>
        <w:t xml:space="preserve"> </w:t>
      </w:r>
      <w:r w:rsidR="008042DF" w:rsidRPr="0019779D">
        <w:rPr>
          <w:rFonts w:eastAsia="Times New Roman"/>
          <w:szCs w:val="28"/>
        </w:rPr>
        <w:t>‒</w:t>
      </w:r>
      <w:r w:rsidR="008042DF">
        <w:rPr>
          <w:rFonts w:eastAsia="Times New Roman"/>
          <w:szCs w:val="28"/>
        </w:rPr>
        <w:t xml:space="preserve"> допускаемые касательные напряжения при кручении</w:t>
      </w:r>
    </w:p>
    <w:p w14:paraId="19C32904" w14:textId="6F111A38" w:rsidR="008042DF" w:rsidRPr="007D02C6" w:rsidRDefault="008042DF" w:rsidP="00293220">
      <w:pPr>
        <w:ind w:firstLine="709"/>
        <w:rPr>
          <w:rFonts w:eastAsia="Calibri"/>
          <w:szCs w:val="28"/>
        </w:rPr>
      </w:pPr>
      <m:oMath>
        <m:r>
          <w:rPr>
            <w:rFonts w:ascii="Cambria Math" w:eastAsia="Times New Roman" w:hAnsi="Cambria Math"/>
            <w:szCs w:val="28"/>
            <w:lang w:val="en-US"/>
          </w:rPr>
          <m:t>φ</m:t>
        </m:r>
      </m:oMath>
      <w:r w:rsidRPr="0019779D">
        <w:rPr>
          <w:rFonts w:eastAsia="Calibri"/>
          <w:szCs w:val="28"/>
        </w:rPr>
        <w:t xml:space="preserve"> – </w:t>
      </w:r>
      <w:r w:rsidRPr="008042DF">
        <w:rPr>
          <w:rFonts w:eastAsia="Calibri"/>
          <w:szCs w:val="28"/>
        </w:rPr>
        <w:t>коэффициент неравномерности распределения нагрузки по рабочим поверхностям зубьев</w:t>
      </w:r>
    </w:p>
    <w:p w14:paraId="5C5A4D60" w14:textId="7E27D4F8" w:rsidR="006B4FE7" w:rsidRPr="00727D8F" w:rsidRDefault="0019779D" w:rsidP="006B4FE7">
      <w:pPr>
        <w:rPr>
          <w:rFonts w:eastAsia="Times New Roman"/>
          <w:szCs w:val="28"/>
        </w:rPr>
      </w:pPr>
      <w:r w:rsidRPr="0019779D">
        <w:rPr>
          <w:rFonts w:eastAsia="Calibri"/>
          <w:szCs w:val="28"/>
        </w:rPr>
        <w:br w:type="page"/>
      </w:r>
    </w:p>
    <w:p w14:paraId="0F5753EA" w14:textId="725D5D2A" w:rsidR="00490EB1" w:rsidRPr="003E3F16" w:rsidRDefault="00490EB1" w:rsidP="002E3FF2">
      <w:pPr>
        <w:pStyle w:val="1"/>
        <w:rPr>
          <w:lang w:val="ru-RU"/>
        </w:rPr>
      </w:pPr>
      <w:bookmarkStart w:id="2" w:name="_Toc82764494"/>
      <w:bookmarkStart w:id="3" w:name="_Toc233079101"/>
      <w:bookmarkStart w:id="4" w:name="_Toc233310907"/>
      <w:r w:rsidRPr="003E3F16">
        <w:rPr>
          <w:lang w:val="ru-RU"/>
        </w:rPr>
        <w:lastRenderedPageBreak/>
        <w:t>В</w:t>
      </w:r>
      <w:bookmarkEnd w:id="2"/>
      <w:r w:rsidR="00293220" w:rsidRPr="003E3F16">
        <w:rPr>
          <w:lang w:val="ru-RU"/>
        </w:rPr>
        <w:t>ведение</w:t>
      </w:r>
      <w:bookmarkEnd w:id="3"/>
      <w:bookmarkEnd w:id="4"/>
    </w:p>
    <w:p w14:paraId="1B5051D1" w14:textId="16C9FA23" w:rsidR="004D4156" w:rsidRPr="004139D1" w:rsidRDefault="004D4156" w:rsidP="00D21401">
      <w:pPr>
        <w:autoSpaceDE w:val="0"/>
        <w:autoSpaceDN w:val="0"/>
        <w:adjustRightInd w:val="0"/>
        <w:ind w:firstLine="709"/>
        <w:rPr>
          <w:color w:val="000000"/>
          <w:szCs w:val="28"/>
        </w:rPr>
      </w:pPr>
      <w:r w:rsidRPr="004139D1">
        <w:rPr>
          <w:color w:val="000000"/>
          <w:szCs w:val="28"/>
        </w:rPr>
        <w:t xml:space="preserve">Данный курсовой проект посвящен проектированию </w:t>
      </w:r>
      <w:r w:rsidR="00630886">
        <w:rPr>
          <w:color w:val="000000"/>
          <w:szCs w:val="28"/>
        </w:rPr>
        <w:t xml:space="preserve">и расчету </w:t>
      </w:r>
      <w:r w:rsidRPr="004139D1">
        <w:rPr>
          <w:color w:val="000000"/>
          <w:szCs w:val="28"/>
        </w:rPr>
        <w:t xml:space="preserve">планетарной коробки передач (ПКП). </w:t>
      </w:r>
    </w:p>
    <w:p w14:paraId="62D79634" w14:textId="13F44E34" w:rsidR="00D21401" w:rsidRPr="00D21401" w:rsidRDefault="00D21401" w:rsidP="00D21401">
      <w:pPr>
        <w:pStyle w:val="a1"/>
        <w:spacing w:before="0"/>
        <w:ind w:firstLine="709"/>
        <w:rPr>
          <w:rFonts w:eastAsiaTheme="minorHAnsi"/>
          <w:color w:val="000000"/>
          <w:szCs w:val="28"/>
          <w:lang w:eastAsia="en-US"/>
        </w:rPr>
      </w:pPr>
      <w:r w:rsidRPr="00D21401">
        <w:rPr>
          <w:rFonts w:eastAsiaTheme="minorHAnsi"/>
          <w:color w:val="000000"/>
          <w:szCs w:val="28"/>
          <w:lang w:eastAsia="en-US"/>
        </w:rPr>
        <w:t>Под планетарными понимаются такие механизмы, где отдельные зубчатые колеса (сателлиты) совершают сложное движение: вращаются вокруг собственных осей и одновременно перемещаются вместе с ними вокруг центральной оси. Конструктивная специфика ПКП позволяет трансформировать, суммировать или разделять угловые скорости и крутящие моменты в рамках одной геометрической оси.</w:t>
      </w:r>
    </w:p>
    <w:p w14:paraId="35757E65" w14:textId="1E68E142" w:rsidR="00D21401" w:rsidRPr="00D21401" w:rsidRDefault="00D21401" w:rsidP="00D21401">
      <w:pPr>
        <w:pStyle w:val="a1"/>
        <w:spacing w:before="0"/>
        <w:ind w:firstLine="709"/>
        <w:rPr>
          <w:rFonts w:eastAsiaTheme="minorHAnsi"/>
          <w:color w:val="000000"/>
          <w:szCs w:val="28"/>
          <w:lang w:eastAsia="en-US"/>
        </w:rPr>
      </w:pPr>
      <w:r w:rsidRPr="00D21401">
        <w:rPr>
          <w:rFonts w:eastAsiaTheme="minorHAnsi"/>
          <w:color w:val="000000"/>
          <w:szCs w:val="28"/>
          <w:lang w:eastAsia="en-US"/>
        </w:rPr>
        <w:t>В отличие от традиционных передач с фиксированными осями, планетарные агрегаты за счет распределения нагрузки по нескольким сателлитам минимизируют радиальные усилия на центральные валы и опоры. При оптимальном подборе кинематики они обеспечивают повышенный КПД, обладают высокой нагрузочной способностью, компактностью и широким диапазоном передаточных чисел.</w:t>
      </w:r>
    </w:p>
    <w:p w14:paraId="13067D28" w14:textId="38965594" w:rsidR="008850E1" w:rsidRDefault="00D21401" w:rsidP="00D21401">
      <w:pPr>
        <w:pStyle w:val="a1"/>
        <w:spacing w:before="0"/>
        <w:ind w:firstLine="709"/>
      </w:pPr>
      <w:r w:rsidRPr="00D21401">
        <w:rPr>
          <w:rFonts w:eastAsiaTheme="minorHAnsi"/>
          <w:color w:val="000000"/>
          <w:szCs w:val="28"/>
          <w:lang w:eastAsia="en-US"/>
        </w:rPr>
        <w:t>Интеграция ПКП в трансмиссию ускоряет переключение ступеней и упрощает автоматизацию управления. Кроме того, это позволяет отказаться от классического сцепления (главного фрикциона), так как его роль берут на себя внутренние тормоза и блокировочные муфты. Главными требованиями к проектируемой ПКП остаются компактность и гарантированная надежность в течение всего эксплуатационного ресурса</w:t>
      </w:r>
      <w:r>
        <w:rPr>
          <w:rFonts w:eastAsiaTheme="minorHAnsi"/>
          <w:color w:val="000000"/>
          <w:szCs w:val="28"/>
          <w:lang w:eastAsia="en-US"/>
        </w:rPr>
        <w:t>.</w:t>
      </w:r>
    </w:p>
    <w:p w14:paraId="0EE866B9" w14:textId="21BB91EF" w:rsidR="00490EB1" w:rsidRPr="002E3FF2" w:rsidRDefault="002F6B92" w:rsidP="002E3FF2">
      <w:pPr>
        <w:pStyle w:val="1"/>
        <w:numPr>
          <w:ilvl w:val="0"/>
          <w:numId w:val="52"/>
        </w:numPr>
        <w:rPr>
          <w:lang w:val="ru-RU"/>
        </w:rPr>
      </w:pPr>
      <w:bookmarkStart w:id="5" w:name="_Toc233079102"/>
      <w:bookmarkStart w:id="6" w:name="_Toc233310908"/>
      <w:proofErr w:type="spellStart"/>
      <w:r w:rsidRPr="00293220">
        <w:lastRenderedPageBreak/>
        <w:t>Исходные</w:t>
      </w:r>
      <w:proofErr w:type="spellEnd"/>
      <w:r w:rsidRPr="00293220">
        <w:t xml:space="preserve"> </w:t>
      </w:r>
      <w:proofErr w:type="spellStart"/>
      <w:r w:rsidRPr="00293220">
        <w:t>данные</w:t>
      </w:r>
      <w:bookmarkEnd w:id="5"/>
      <w:bookmarkEnd w:id="6"/>
      <w:proofErr w:type="spellEnd"/>
    </w:p>
    <w:p w14:paraId="34B1BC6F" w14:textId="77777777" w:rsidR="00D21401" w:rsidRDefault="00D21401" w:rsidP="00630886">
      <w:pPr>
        <w:ind w:firstLine="709"/>
        <w:rPr>
          <w:rFonts w:eastAsia="Times New Roman"/>
          <w:szCs w:val="20"/>
          <w:lang w:eastAsia="ru-RU"/>
        </w:rPr>
      </w:pPr>
      <w:r w:rsidRPr="00D21401">
        <w:rPr>
          <w:rFonts w:eastAsia="Times New Roman"/>
          <w:szCs w:val="20"/>
          <w:lang w:eastAsia="ru-RU"/>
        </w:rPr>
        <w:t>Необходимо разработать планетарную коробку передач, обладающую тремя степенями свободы и предусматривающую наличие девяти передач. Исходные данные представлены в таблицах 1 и 2.</w:t>
      </w:r>
    </w:p>
    <w:p w14:paraId="59D8466D" w14:textId="647341D7" w:rsidR="00A357F1" w:rsidRDefault="00A357F1" w:rsidP="00DA563A">
      <w:pPr>
        <w:spacing w:before="120"/>
      </w:pPr>
      <w:r w:rsidRPr="00A357F1">
        <w:t>Таблица 1 – Исходные данные</w:t>
      </w:r>
    </w:p>
    <w:tbl>
      <w:tblPr>
        <w:tblStyle w:val="af2"/>
        <w:tblW w:w="0" w:type="auto"/>
        <w:tblLook w:val="04A0" w:firstRow="1" w:lastRow="0" w:firstColumn="1" w:lastColumn="0" w:noHBand="0" w:noVBand="1"/>
      </w:tblPr>
      <w:tblGrid>
        <w:gridCol w:w="7933"/>
        <w:gridCol w:w="1411"/>
      </w:tblGrid>
      <w:tr w:rsidR="004D4156" w14:paraId="12834C5D" w14:textId="77777777" w:rsidTr="004D4156">
        <w:tc>
          <w:tcPr>
            <w:tcW w:w="7933" w:type="dxa"/>
          </w:tcPr>
          <w:p w14:paraId="1AFCAAE7" w14:textId="0749F81D" w:rsidR="004D4156" w:rsidRDefault="004D4156" w:rsidP="004D4156">
            <w:pPr>
              <w:jc w:val="center"/>
            </w:pPr>
            <w:r>
              <w:t>Наименование параметра</w:t>
            </w:r>
          </w:p>
        </w:tc>
        <w:tc>
          <w:tcPr>
            <w:tcW w:w="1411" w:type="dxa"/>
          </w:tcPr>
          <w:p w14:paraId="6A351C15" w14:textId="452A671A" w:rsidR="004D4156" w:rsidRDefault="004D4156" w:rsidP="004D4156">
            <w:pPr>
              <w:jc w:val="center"/>
            </w:pPr>
            <w:r>
              <w:t>Значение</w:t>
            </w:r>
          </w:p>
        </w:tc>
      </w:tr>
      <w:tr w:rsidR="00D21401" w14:paraId="48785DF5" w14:textId="77777777" w:rsidTr="00D21401">
        <w:tc>
          <w:tcPr>
            <w:tcW w:w="7933" w:type="dxa"/>
          </w:tcPr>
          <w:p w14:paraId="5215537E" w14:textId="035DA6C2" w:rsidR="00D21401" w:rsidRPr="004D4156" w:rsidRDefault="00D21401" w:rsidP="00D21401">
            <w:r>
              <w:t xml:space="preserve">Максимальный крутящий момент двигателя 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М</m:t>
                  </m:r>
                </m:e>
                <m:sub>
                  <m:r>
                    <w:rPr>
                      <w:rFonts w:ascii="Cambria Math" w:hAnsi="Cambria Math"/>
                    </w:rPr>
                    <m:t>ДВС</m:t>
                  </m:r>
                  <m:r>
                    <w:rPr>
                      <w:rFonts w:ascii="Cambria Math" w:hAnsi="Cambria Math"/>
                      <w:lang w:val="en-US"/>
                    </w:rPr>
                    <m:t>max</m:t>
                  </m:r>
                </m:sub>
              </m:sSub>
            </m:oMath>
            <w:r>
              <w:rPr>
                <w:rFonts w:eastAsiaTheme="minorEastAsia"/>
              </w:rPr>
              <w:t xml:space="preserve">, </w:t>
            </w:r>
            <m:oMath>
              <m:r>
                <m:rPr>
                  <m:sty m:val="p"/>
                </m:rPr>
                <w:rPr>
                  <w:rFonts w:ascii="Cambria Math" w:eastAsiaTheme="minorEastAsia" w:hAnsi="Cambria Math"/>
                </w:rPr>
                <m:t>Н∙м</m:t>
              </m:r>
            </m:oMath>
          </w:p>
        </w:tc>
        <w:tc>
          <w:tcPr>
            <w:tcW w:w="1411" w:type="dxa"/>
            <w:vAlign w:val="center"/>
          </w:tcPr>
          <w:p w14:paraId="1730DC19" w14:textId="11D5987C" w:rsidR="00D21401" w:rsidRDefault="00D21401" w:rsidP="00D21401">
            <w:pPr>
              <w:jc w:val="center"/>
            </w:pPr>
            <w:r>
              <w:rPr>
                <w:spacing w:val="-4"/>
              </w:rPr>
              <w:t>1250</w:t>
            </w:r>
          </w:p>
        </w:tc>
      </w:tr>
      <w:tr w:rsidR="00D21401" w14:paraId="53E14AC5" w14:textId="77777777" w:rsidTr="00D21401">
        <w:tc>
          <w:tcPr>
            <w:tcW w:w="7933" w:type="dxa"/>
          </w:tcPr>
          <w:p w14:paraId="4CB966A8" w14:textId="5EF42A8A" w:rsidR="00D21401" w:rsidRPr="004D4156" w:rsidRDefault="00D21401" w:rsidP="00D21401">
            <w:pPr>
              <w:spacing w:line="276" w:lineRule="auto"/>
              <w:rPr>
                <w:i/>
              </w:rPr>
            </w:pPr>
            <w:r w:rsidRPr="004D4156">
              <w:t>Максимальная частота вращения вала двигателя</w:t>
            </w:r>
            <w:r w:rsidRPr="004D4156">
              <w:rPr>
                <w:rFonts w:eastAsiaTheme="minorEastAsia"/>
              </w:rPr>
              <w:t xml:space="preserve"> 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n</m:t>
                  </m:r>
                </m:e>
                <m:sub>
                  <m:r>
                    <w:rPr>
                      <w:rFonts w:ascii="Cambria Math" w:hAnsi="Cambria Math"/>
                    </w:rPr>
                    <m:t>ДВС</m:t>
                  </m:r>
                  <m:r>
                    <w:rPr>
                      <w:rFonts w:ascii="Cambria Math" w:hAnsi="Cambria Math"/>
                      <w:lang w:val="en-US"/>
                    </w:rPr>
                    <m:t>max</m:t>
                  </m:r>
                </m:sub>
              </m:sSub>
            </m:oMath>
            <w:r w:rsidRPr="004D4156">
              <w:rPr>
                <w:rFonts w:eastAsiaTheme="minorEastAsia"/>
              </w:rPr>
              <w:t xml:space="preserve">, </w:t>
            </w:r>
            <m:oMath>
              <m:r>
                <m:rPr>
                  <m:sty m:val="p"/>
                </m:rPr>
                <w:rPr>
                  <w:rFonts w:ascii="Cambria Math" w:eastAsiaTheme="minorEastAsia" w:hAnsi="Cambria Math"/>
                  <w:szCs w:val="28"/>
                </w:rPr>
                <m:t>об/</m:t>
              </m:r>
              <m:r>
                <w:rPr>
                  <w:rFonts w:ascii="Cambria Math" w:eastAsiaTheme="minorEastAsia" w:hAnsi="Cambria Math"/>
                  <w:szCs w:val="28"/>
                </w:rPr>
                <m:t>мин</m:t>
              </m:r>
            </m:oMath>
          </w:p>
        </w:tc>
        <w:tc>
          <w:tcPr>
            <w:tcW w:w="1411" w:type="dxa"/>
            <w:vAlign w:val="center"/>
          </w:tcPr>
          <w:p w14:paraId="7FA40F06" w14:textId="3522DA74" w:rsidR="00D21401" w:rsidRDefault="00D21401" w:rsidP="00D21401">
            <w:pPr>
              <w:jc w:val="center"/>
            </w:pPr>
            <w:r>
              <w:rPr>
                <w:spacing w:val="-4"/>
              </w:rPr>
              <w:t>2400</w:t>
            </w:r>
          </w:p>
        </w:tc>
      </w:tr>
      <w:tr w:rsidR="00D21401" w14:paraId="480D72F9" w14:textId="77777777" w:rsidTr="00D21401">
        <w:tc>
          <w:tcPr>
            <w:tcW w:w="7933" w:type="dxa"/>
          </w:tcPr>
          <w:p w14:paraId="04FE4F7F" w14:textId="4BD6D05E" w:rsidR="00D21401" w:rsidRDefault="00D21401" w:rsidP="00D21401">
            <w:r>
              <w:t>Минимальная частота вращения вала двигателя</w:t>
            </w:r>
            <w:r>
              <w:rPr>
                <w:rFonts w:eastAsiaTheme="minorEastAsia"/>
              </w:rPr>
              <w:t xml:space="preserve"> 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n</m:t>
                  </m:r>
                </m:e>
                <m:sub>
                  <m:r>
                    <w:rPr>
                      <w:rFonts w:ascii="Cambria Math" w:hAnsi="Cambria Math"/>
                    </w:rPr>
                    <m:t>ДВС</m:t>
                  </m:r>
                  <m:r>
                    <w:rPr>
                      <w:rFonts w:ascii="Cambria Math" w:hAnsi="Cambria Math"/>
                      <w:lang w:val="en-US"/>
                    </w:rPr>
                    <m:t>min</m:t>
                  </m:r>
                </m:sub>
              </m:sSub>
            </m:oMath>
            <w:r>
              <w:rPr>
                <w:rFonts w:eastAsiaTheme="minorEastAsia"/>
              </w:rPr>
              <w:t xml:space="preserve">, </w:t>
            </w:r>
            <m:oMath>
              <m:r>
                <m:rPr>
                  <m:sty m:val="p"/>
                </m:rPr>
                <w:rPr>
                  <w:rFonts w:ascii="Cambria Math" w:eastAsiaTheme="minorEastAsia" w:hAnsi="Cambria Math"/>
                  <w:szCs w:val="28"/>
                </w:rPr>
                <m:t>об/</m:t>
              </m:r>
              <m:r>
                <w:rPr>
                  <w:rFonts w:ascii="Cambria Math" w:eastAsiaTheme="minorEastAsia" w:hAnsi="Cambria Math"/>
                  <w:szCs w:val="28"/>
                </w:rPr>
                <m:t>мин</m:t>
              </m:r>
            </m:oMath>
          </w:p>
        </w:tc>
        <w:tc>
          <w:tcPr>
            <w:tcW w:w="1411" w:type="dxa"/>
            <w:vAlign w:val="center"/>
          </w:tcPr>
          <w:p w14:paraId="2B3C6C24" w14:textId="0BDA40E0" w:rsidR="00D21401" w:rsidRPr="004D4156" w:rsidRDefault="00D21401" w:rsidP="00D21401">
            <w:pPr>
              <w:jc w:val="center"/>
            </w:pPr>
            <w:r>
              <w:rPr>
                <w:spacing w:val="-5"/>
              </w:rPr>
              <w:t>900</w:t>
            </w:r>
          </w:p>
        </w:tc>
      </w:tr>
      <w:tr w:rsidR="00D21401" w14:paraId="3C9004B3" w14:textId="77777777" w:rsidTr="00D21401">
        <w:tc>
          <w:tcPr>
            <w:tcW w:w="7933" w:type="dxa"/>
          </w:tcPr>
          <w:p w14:paraId="4700A8C0" w14:textId="3910ED67" w:rsidR="00D21401" w:rsidRDefault="00D21401" w:rsidP="00D21401">
            <w:r>
              <w:t xml:space="preserve">Ресурс коробки передач 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</w:rPr>
                    <m:t>КП</m:t>
                  </m:r>
                </m:sub>
              </m:sSub>
            </m:oMath>
            <w:r>
              <w:rPr>
                <w:rFonts w:eastAsiaTheme="minorEastAsia"/>
              </w:rPr>
              <w:t xml:space="preserve">, </w:t>
            </w:r>
            <m:oMath>
              <m:r>
                <m:rPr>
                  <m:sty m:val="p"/>
                </m:rPr>
                <w:rPr>
                  <w:rFonts w:ascii="Cambria Math" w:eastAsiaTheme="minorEastAsia" w:hAnsi="Cambria Math"/>
                  <w:szCs w:val="28"/>
                </w:rPr>
                <m:t>км</m:t>
              </m:r>
            </m:oMath>
          </w:p>
        </w:tc>
        <w:tc>
          <w:tcPr>
            <w:tcW w:w="1411" w:type="dxa"/>
            <w:vAlign w:val="center"/>
          </w:tcPr>
          <w:p w14:paraId="7F56B5F9" w14:textId="09C46475" w:rsidR="00D21401" w:rsidRDefault="00D21401" w:rsidP="00D21401">
            <w:pPr>
              <w:jc w:val="center"/>
            </w:pPr>
            <w:r>
              <w:rPr>
                <w:spacing w:val="-2"/>
              </w:rPr>
              <w:t>250000</w:t>
            </w:r>
          </w:p>
        </w:tc>
      </w:tr>
      <w:tr w:rsidR="00D21401" w14:paraId="2F0F3CC1" w14:textId="77777777" w:rsidTr="00D21401">
        <w:tc>
          <w:tcPr>
            <w:tcW w:w="7933" w:type="dxa"/>
          </w:tcPr>
          <w:p w14:paraId="7C110896" w14:textId="39084E74" w:rsidR="00D21401" w:rsidRDefault="00D21401" w:rsidP="00D21401">
            <w:r>
              <w:t xml:space="preserve">Коэффициент использования двигателя 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α</m:t>
                  </m:r>
                </m:e>
                <m:sub>
                  <m:r>
                    <w:rPr>
                      <w:rFonts w:ascii="Cambria Math" w:hAnsi="Cambria Math"/>
                    </w:rPr>
                    <m:t>ДВС</m:t>
                  </m:r>
                </m:sub>
              </m:sSub>
            </m:oMath>
          </w:p>
        </w:tc>
        <w:tc>
          <w:tcPr>
            <w:tcW w:w="1411" w:type="dxa"/>
            <w:vAlign w:val="center"/>
          </w:tcPr>
          <w:p w14:paraId="34836039" w14:textId="35193753" w:rsidR="00D21401" w:rsidRDefault="00D21401" w:rsidP="00D21401">
            <w:pPr>
              <w:jc w:val="center"/>
            </w:pPr>
            <w:r>
              <w:rPr>
                <w:spacing w:val="-4"/>
              </w:rPr>
              <w:t>0,35</w:t>
            </w:r>
          </w:p>
        </w:tc>
      </w:tr>
      <w:tr w:rsidR="00D21401" w14:paraId="676A5D52" w14:textId="77777777" w:rsidTr="00D21401">
        <w:tc>
          <w:tcPr>
            <w:tcW w:w="7933" w:type="dxa"/>
          </w:tcPr>
          <w:p w14:paraId="769A8DFA" w14:textId="196830C6" w:rsidR="00D21401" w:rsidRDefault="00D21401" w:rsidP="00D21401">
            <w:pPr>
              <w:spacing w:line="276" w:lineRule="auto"/>
            </w:pPr>
            <w:r>
              <w:t xml:space="preserve">Средняя скорость машины в течение срока эксплуатации 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n-US"/>
                    </w:rPr>
                    <m:t>V</m:t>
                  </m:r>
                </m:e>
                <m:sub>
                  <m:r>
                    <w:rPr>
                      <w:rFonts w:ascii="Cambria Math" w:hAnsi="Cambria Math"/>
                    </w:rPr>
                    <m:t>ср</m:t>
                  </m:r>
                </m:sub>
              </m:sSub>
            </m:oMath>
            <w:r>
              <w:rPr>
                <w:rFonts w:eastAsiaTheme="minorEastAsia"/>
              </w:rPr>
              <w:t xml:space="preserve">, </w:t>
            </w:r>
            <m:oMath>
              <m:r>
                <m:rPr>
                  <m:sty m:val="p"/>
                </m:rPr>
                <w:rPr>
                  <w:rFonts w:ascii="Cambria Math" w:eastAsiaTheme="minorEastAsia" w:hAnsi="Cambria Math"/>
                  <w:szCs w:val="28"/>
                </w:rPr>
                <m:t>км/ч</m:t>
              </m:r>
            </m:oMath>
          </w:p>
        </w:tc>
        <w:tc>
          <w:tcPr>
            <w:tcW w:w="1411" w:type="dxa"/>
            <w:vAlign w:val="center"/>
          </w:tcPr>
          <w:p w14:paraId="2245B62B" w14:textId="0A9721D9" w:rsidR="00D21401" w:rsidRDefault="00D21401" w:rsidP="00D21401">
            <w:pPr>
              <w:jc w:val="center"/>
            </w:pPr>
            <w:r>
              <w:rPr>
                <w:spacing w:val="-5"/>
              </w:rPr>
              <w:t>35</w:t>
            </w:r>
          </w:p>
        </w:tc>
      </w:tr>
    </w:tbl>
    <w:p w14:paraId="029B21E8" w14:textId="7CC8EB51" w:rsidR="000A0257" w:rsidRDefault="000A0257" w:rsidP="000A0257">
      <w:pPr>
        <w:ind w:firstLine="426"/>
      </w:pPr>
    </w:p>
    <w:p w14:paraId="2780162D" w14:textId="7BF60994" w:rsidR="004D4156" w:rsidRDefault="004D4156" w:rsidP="009F3E43">
      <w:r w:rsidRPr="00A357F1">
        <w:t xml:space="preserve">Таблица </w:t>
      </w:r>
      <w:r>
        <w:t>2</w:t>
      </w:r>
      <w:r w:rsidRPr="00A357F1">
        <w:t xml:space="preserve"> – </w:t>
      </w:r>
      <w:r>
        <w:t>Таблица включения передач</w:t>
      </w:r>
    </w:p>
    <w:tbl>
      <w:tblPr>
        <w:tblStyle w:val="af2"/>
        <w:tblW w:w="9480" w:type="dxa"/>
        <w:tblLook w:val="04A0" w:firstRow="1" w:lastRow="0" w:firstColumn="1" w:lastColumn="0" w:noHBand="0" w:noVBand="1"/>
      </w:tblPr>
      <w:tblGrid>
        <w:gridCol w:w="1331"/>
        <w:gridCol w:w="1420"/>
        <w:gridCol w:w="1421"/>
        <w:gridCol w:w="754"/>
        <w:gridCol w:w="754"/>
        <w:gridCol w:w="754"/>
        <w:gridCol w:w="754"/>
        <w:gridCol w:w="754"/>
        <w:gridCol w:w="765"/>
        <w:gridCol w:w="773"/>
      </w:tblGrid>
      <w:tr w:rsidR="004A7215" w14:paraId="70900BFE" w14:textId="77777777" w:rsidTr="0099199A">
        <w:trPr>
          <w:trHeight w:val="880"/>
        </w:trPr>
        <w:tc>
          <w:tcPr>
            <w:tcW w:w="1331" w:type="dxa"/>
            <w:vMerge w:val="restart"/>
            <w:vAlign w:val="center"/>
          </w:tcPr>
          <w:p w14:paraId="26335B68" w14:textId="77777777" w:rsidR="004A7215" w:rsidRDefault="004A7215" w:rsidP="004A7215">
            <w:pPr>
              <w:spacing w:line="240" w:lineRule="auto"/>
              <w:jc w:val="center"/>
            </w:pPr>
            <w:r>
              <w:t>Номер</w:t>
            </w:r>
          </w:p>
          <w:p w14:paraId="22D93E87" w14:textId="3529674F" w:rsidR="004A7215" w:rsidRDefault="004A7215" w:rsidP="004A7215">
            <w:pPr>
              <w:spacing w:line="240" w:lineRule="auto"/>
              <w:jc w:val="center"/>
            </w:pPr>
            <w:r>
              <w:t>передачи</w:t>
            </w:r>
          </w:p>
        </w:tc>
        <w:tc>
          <w:tcPr>
            <w:tcW w:w="1420" w:type="dxa"/>
            <w:vMerge w:val="restart"/>
            <w:vAlign w:val="center"/>
          </w:tcPr>
          <w:p w14:paraId="5AE28290" w14:textId="2DBB9E7F" w:rsidR="004A7215" w:rsidRDefault="004A7215" w:rsidP="004A7215">
            <w:pPr>
              <w:spacing w:line="240" w:lineRule="auto"/>
              <w:jc w:val="center"/>
            </w:pPr>
            <w:r>
              <w:t>КПД</w:t>
            </w:r>
          </w:p>
        </w:tc>
        <w:tc>
          <w:tcPr>
            <w:tcW w:w="1421" w:type="dxa"/>
            <w:vMerge w:val="restart"/>
            <w:vAlign w:val="center"/>
          </w:tcPr>
          <w:p w14:paraId="2B5DF36F" w14:textId="04A82793" w:rsidR="004A7215" w:rsidRPr="004A7215" w:rsidRDefault="00000000" w:rsidP="004A7215">
            <w:pPr>
              <w:spacing w:line="240" w:lineRule="auto"/>
              <w:jc w:val="center"/>
              <w:rPr>
                <w:lang w:val="en-US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lang w:val="en-US"/>
                      </w:rPr>
                      <m:t>i</m:t>
                    </m:r>
                  </m:e>
                  <m:sub>
                    <m:r>
                      <w:rPr>
                        <w:rFonts w:ascii="Cambria Math" w:hAnsi="Cambria Math"/>
                        <w:lang w:val="en-US"/>
                      </w:rPr>
                      <m:t>ox</m:t>
                    </m:r>
                  </m:sub>
                </m:sSub>
              </m:oMath>
            </m:oMathPara>
          </w:p>
        </w:tc>
        <w:tc>
          <w:tcPr>
            <w:tcW w:w="5308" w:type="dxa"/>
            <w:gridSpan w:val="7"/>
            <w:vAlign w:val="center"/>
          </w:tcPr>
          <w:p w14:paraId="55A686D9" w14:textId="641B2D49" w:rsidR="004A7215" w:rsidRDefault="004A7215" w:rsidP="004A7215">
            <w:pPr>
              <w:spacing w:line="240" w:lineRule="auto"/>
              <w:jc w:val="center"/>
            </w:pPr>
            <w:r>
              <w:t>Элементы управления</w:t>
            </w:r>
          </w:p>
        </w:tc>
      </w:tr>
      <w:tr w:rsidR="004A7215" w14:paraId="30E4E39F" w14:textId="77777777" w:rsidTr="00D21401">
        <w:trPr>
          <w:trHeight w:val="448"/>
        </w:trPr>
        <w:tc>
          <w:tcPr>
            <w:tcW w:w="1331" w:type="dxa"/>
            <w:vMerge/>
            <w:vAlign w:val="center"/>
          </w:tcPr>
          <w:p w14:paraId="61291552" w14:textId="672010C2" w:rsidR="004A7215" w:rsidRDefault="004A7215" w:rsidP="004A7215">
            <w:pPr>
              <w:spacing w:line="240" w:lineRule="auto"/>
              <w:jc w:val="center"/>
            </w:pPr>
          </w:p>
        </w:tc>
        <w:tc>
          <w:tcPr>
            <w:tcW w:w="1420" w:type="dxa"/>
            <w:vMerge/>
            <w:vAlign w:val="center"/>
          </w:tcPr>
          <w:p w14:paraId="76FBE901" w14:textId="77777777" w:rsidR="004A7215" w:rsidRDefault="004A7215" w:rsidP="004A7215">
            <w:pPr>
              <w:spacing w:line="240" w:lineRule="auto"/>
              <w:jc w:val="center"/>
            </w:pPr>
          </w:p>
        </w:tc>
        <w:tc>
          <w:tcPr>
            <w:tcW w:w="1421" w:type="dxa"/>
            <w:vMerge/>
            <w:vAlign w:val="center"/>
          </w:tcPr>
          <w:p w14:paraId="1CA204BF" w14:textId="77777777" w:rsidR="004A7215" w:rsidRDefault="004A7215" w:rsidP="004A7215">
            <w:pPr>
              <w:spacing w:line="240" w:lineRule="auto"/>
              <w:jc w:val="center"/>
            </w:pPr>
          </w:p>
        </w:tc>
        <w:tc>
          <w:tcPr>
            <w:tcW w:w="754" w:type="dxa"/>
            <w:vAlign w:val="center"/>
          </w:tcPr>
          <w:p w14:paraId="0E9CE211" w14:textId="5F6F4860" w:rsidR="004A7215" w:rsidRDefault="004A7215" w:rsidP="004D4156">
            <w:pPr>
              <w:spacing w:line="240" w:lineRule="auto"/>
              <w:jc w:val="center"/>
            </w:pPr>
            <w:r>
              <w:t>Т2</w:t>
            </w:r>
          </w:p>
        </w:tc>
        <w:tc>
          <w:tcPr>
            <w:tcW w:w="754" w:type="dxa"/>
            <w:vAlign w:val="center"/>
          </w:tcPr>
          <w:p w14:paraId="33994F03" w14:textId="4E7F4683" w:rsidR="004A7215" w:rsidRDefault="004A7215" w:rsidP="004D4156">
            <w:pPr>
              <w:spacing w:line="240" w:lineRule="auto"/>
              <w:jc w:val="center"/>
            </w:pPr>
            <w:r>
              <w:t>Т3</w:t>
            </w:r>
          </w:p>
        </w:tc>
        <w:tc>
          <w:tcPr>
            <w:tcW w:w="754" w:type="dxa"/>
            <w:vAlign w:val="center"/>
          </w:tcPr>
          <w:p w14:paraId="1B78FFB5" w14:textId="1C9F5D6D" w:rsidR="004A7215" w:rsidRDefault="004A7215" w:rsidP="004D4156">
            <w:pPr>
              <w:spacing w:line="240" w:lineRule="auto"/>
              <w:jc w:val="center"/>
            </w:pPr>
            <w:r>
              <w:t>Т4</w:t>
            </w:r>
          </w:p>
        </w:tc>
        <w:tc>
          <w:tcPr>
            <w:tcW w:w="754" w:type="dxa"/>
            <w:vAlign w:val="center"/>
          </w:tcPr>
          <w:p w14:paraId="0BF67F86" w14:textId="49DD1C01" w:rsidR="004A7215" w:rsidRDefault="004A7215" w:rsidP="004D4156">
            <w:pPr>
              <w:spacing w:line="240" w:lineRule="auto"/>
              <w:jc w:val="center"/>
            </w:pPr>
            <w:r>
              <w:t>Т5</w:t>
            </w:r>
          </w:p>
        </w:tc>
        <w:tc>
          <w:tcPr>
            <w:tcW w:w="754" w:type="dxa"/>
            <w:vAlign w:val="center"/>
          </w:tcPr>
          <w:p w14:paraId="0A86F713" w14:textId="7AA7B47E" w:rsidR="004A7215" w:rsidRDefault="004A7215" w:rsidP="004D4156">
            <w:pPr>
              <w:spacing w:line="240" w:lineRule="auto"/>
              <w:jc w:val="center"/>
            </w:pPr>
            <w:r>
              <w:t>Т6</w:t>
            </w:r>
          </w:p>
        </w:tc>
        <w:tc>
          <w:tcPr>
            <w:tcW w:w="765" w:type="dxa"/>
            <w:vAlign w:val="center"/>
          </w:tcPr>
          <w:p w14:paraId="76C13AA3" w14:textId="57A8C0F4" w:rsidR="004A7215" w:rsidRDefault="004A7215" w:rsidP="004D4156">
            <w:pPr>
              <w:spacing w:line="240" w:lineRule="auto"/>
              <w:jc w:val="center"/>
            </w:pPr>
            <w:r>
              <w:t>М7</w:t>
            </w:r>
          </w:p>
        </w:tc>
        <w:tc>
          <w:tcPr>
            <w:tcW w:w="773" w:type="dxa"/>
            <w:vAlign w:val="center"/>
          </w:tcPr>
          <w:p w14:paraId="6DF37BE5" w14:textId="0D390740" w:rsidR="004A7215" w:rsidRDefault="004A7215" w:rsidP="004D4156">
            <w:pPr>
              <w:spacing w:line="240" w:lineRule="auto"/>
              <w:jc w:val="center"/>
            </w:pPr>
            <w:r>
              <w:t>М8</w:t>
            </w:r>
          </w:p>
        </w:tc>
      </w:tr>
      <w:tr w:rsidR="00D21401" w14:paraId="628D0430" w14:textId="77777777" w:rsidTr="00D21401">
        <w:trPr>
          <w:trHeight w:val="448"/>
        </w:trPr>
        <w:tc>
          <w:tcPr>
            <w:tcW w:w="1331" w:type="dxa"/>
            <w:vAlign w:val="center"/>
          </w:tcPr>
          <w:p w14:paraId="1981577D" w14:textId="56E69647" w:rsidR="00D21401" w:rsidRDefault="00D21401" w:rsidP="00D21401">
            <w:pPr>
              <w:spacing w:line="240" w:lineRule="auto"/>
              <w:jc w:val="center"/>
            </w:pPr>
            <w:r>
              <w:t>1</w:t>
            </w:r>
          </w:p>
        </w:tc>
        <w:tc>
          <w:tcPr>
            <w:tcW w:w="1420" w:type="dxa"/>
            <w:vAlign w:val="center"/>
          </w:tcPr>
          <w:p w14:paraId="1206211E" w14:textId="5979883F" w:rsidR="00D21401" w:rsidRDefault="00D21401" w:rsidP="00D21401">
            <w:pPr>
              <w:spacing w:line="240" w:lineRule="auto"/>
              <w:jc w:val="center"/>
            </w:pPr>
            <w:r>
              <w:rPr>
                <w:spacing w:val="-4"/>
              </w:rPr>
              <w:t>0,923</w:t>
            </w:r>
          </w:p>
        </w:tc>
        <w:tc>
          <w:tcPr>
            <w:tcW w:w="1421" w:type="dxa"/>
            <w:vAlign w:val="center"/>
          </w:tcPr>
          <w:p w14:paraId="1031330D" w14:textId="348FAA0B" w:rsidR="00D21401" w:rsidRDefault="00D21401" w:rsidP="00D21401">
            <w:pPr>
              <w:spacing w:line="240" w:lineRule="auto"/>
              <w:jc w:val="center"/>
            </w:pPr>
            <w:r>
              <w:rPr>
                <w:spacing w:val="-4"/>
              </w:rPr>
              <w:t>5,485</w:t>
            </w:r>
          </w:p>
        </w:tc>
        <w:tc>
          <w:tcPr>
            <w:tcW w:w="754" w:type="dxa"/>
            <w:vAlign w:val="center"/>
          </w:tcPr>
          <w:p w14:paraId="4A802136" w14:textId="059D8394" w:rsidR="00D21401" w:rsidRPr="004A7215" w:rsidRDefault="00D21401" w:rsidP="00D21401">
            <w:pPr>
              <w:spacing w:line="240" w:lineRule="auto"/>
              <w:jc w:val="center"/>
              <w:rPr>
                <w:lang w:val="en-US"/>
              </w:rPr>
            </w:pPr>
          </w:p>
        </w:tc>
        <w:tc>
          <w:tcPr>
            <w:tcW w:w="754" w:type="dxa"/>
            <w:vAlign w:val="center"/>
          </w:tcPr>
          <w:p w14:paraId="3086E3E5" w14:textId="3FE1B434" w:rsidR="00D21401" w:rsidRPr="004A7215" w:rsidRDefault="00D21401" w:rsidP="00D21401">
            <w:pPr>
              <w:spacing w:line="240" w:lineRule="auto"/>
              <w:jc w:val="center"/>
            </w:pPr>
            <w:r>
              <w:rPr>
                <w:spacing w:val="-10"/>
              </w:rPr>
              <w:t>Х</w:t>
            </w:r>
          </w:p>
        </w:tc>
        <w:tc>
          <w:tcPr>
            <w:tcW w:w="754" w:type="dxa"/>
            <w:vAlign w:val="center"/>
          </w:tcPr>
          <w:p w14:paraId="41E18269" w14:textId="14CAC5C2" w:rsidR="00D21401" w:rsidRDefault="00D21401" w:rsidP="00D21401">
            <w:pPr>
              <w:spacing w:line="240" w:lineRule="auto"/>
              <w:jc w:val="center"/>
            </w:pPr>
            <w:r>
              <w:rPr>
                <w:spacing w:val="-10"/>
              </w:rPr>
              <w:t>Х</w:t>
            </w:r>
          </w:p>
        </w:tc>
        <w:tc>
          <w:tcPr>
            <w:tcW w:w="754" w:type="dxa"/>
            <w:vAlign w:val="center"/>
          </w:tcPr>
          <w:p w14:paraId="0354D528" w14:textId="77777777" w:rsidR="00D21401" w:rsidRDefault="00D21401" w:rsidP="00D21401">
            <w:pPr>
              <w:spacing w:line="240" w:lineRule="auto"/>
              <w:jc w:val="center"/>
            </w:pPr>
          </w:p>
        </w:tc>
        <w:tc>
          <w:tcPr>
            <w:tcW w:w="754" w:type="dxa"/>
            <w:vAlign w:val="center"/>
          </w:tcPr>
          <w:p w14:paraId="68821F4B" w14:textId="77777777" w:rsidR="00D21401" w:rsidRDefault="00D21401" w:rsidP="00D21401">
            <w:pPr>
              <w:spacing w:line="240" w:lineRule="auto"/>
              <w:jc w:val="center"/>
            </w:pPr>
          </w:p>
        </w:tc>
        <w:tc>
          <w:tcPr>
            <w:tcW w:w="765" w:type="dxa"/>
            <w:vAlign w:val="center"/>
          </w:tcPr>
          <w:p w14:paraId="62F77031" w14:textId="77777777" w:rsidR="00D21401" w:rsidRDefault="00D21401" w:rsidP="00D21401">
            <w:pPr>
              <w:spacing w:line="240" w:lineRule="auto"/>
              <w:jc w:val="center"/>
            </w:pPr>
          </w:p>
        </w:tc>
        <w:tc>
          <w:tcPr>
            <w:tcW w:w="773" w:type="dxa"/>
            <w:vAlign w:val="center"/>
          </w:tcPr>
          <w:p w14:paraId="4997E084" w14:textId="77777777" w:rsidR="00D21401" w:rsidRDefault="00D21401" w:rsidP="00D21401">
            <w:pPr>
              <w:spacing w:line="240" w:lineRule="auto"/>
              <w:jc w:val="center"/>
            </w:pPr>
          </w:p>
        </w:tc>
      </w:tr>
      <w:tr w:rsidR="00D21401" w14:paraId="54B22F98" w14:textId="77777777" w:rsidTr="00D21401">
        <w:trPr>
          <w:trHeight w:val="448"/>
        </w:trPr>
        <w:tc>
          <w:tcPr>
            <w:tcW w:w="1331" w:type="dxa"/>
            <w:vAlign w:val="center"/>
          </w:tcPr>
          <w:p w14:paraId="57FD2619" w14:textId="753EC7E9" w:rsidR="00D21401" w:rsidRDefault="00D21401" w:rsidP="00D21401">
            <w:pPr>
              <w:spacing w:line="240" w:lineRule="auto"/>
              <w:jc w:val="center"/>
            </w:pPr>
            <w:r>
              <w:t>2</w:t>
            </w:r>
          </w:p>
        </w:tc>
        <w:tc>
          <w:tcPr>
            <w:tcW w:w="1420" w:type="dxa"/>
            <w:vAlign w:val="center"/>
          </w:tcPr>
          <w:p w14:paraId="3E02419A" w14:textId="32271370" w:rsidR="00D21401" w:rsidRDefault="00D21401" w:rsidP="00D21401">
            <w:pPr>
              <w:spacing w:line="240" w:lineRule="auto"/>
              <w:jc w:val="center"/>
            </w:pPr>
            <w:r>
              <w:rPr>
                <w:spacing w:val="-4"/>
              </w:rPr>
              <w:t>0,955</w:t>
            </w:r>
          </w:p>
        </w:tc>
        <w:tc>
          <w:tcPr>
            <w:tcW w:w="1421" w:type="dxa"/>
            <w:vAlign w:val="center"/>
          </w:tcPr>
          <w:p w14:paraId="2489F9CE" w14:textId="3FFF44BA" w:rsidR="00D21401" w:rsidRDefault="00D21401" w:rsidP="00D21401">
            <w:pPr>
              <w:spacing w:line="240" w:lineRule="auto"/>
              <w:jc w:val="center"/>
            </w:pPr>
            <w:r>
              <w:rPr>
                <w:spacing w:val="-4"/>
              </w:rPr>
              <w:t>2,938</w:t>
            </w:r>
          </w:p>
        </w:tc>
        <w:tc>
          <w:tcPr>
            <w:tcW w:w="754" w:type="dxa"/>
            <w:vAlign w:val="center"/>
          </w:tcPr>
          <w:p w14:paraId="5C4129C7" w14:textId="77777777" w:rsidR="00D21401" w:rsidRDefault="00D21401" w:rsidP="00D21401">
            <w:pPr>
              <w:spacing w:line="240" w:lineRule="auto"/>
              <w:jc w:val="center"/>
            </w:pPr>
          </w:p>
        </w:tc>
        <w:tc>
          <w:tcPr>
            <w:tcW w:w="754" w:type="dxa"/>
            <w:vAlign w:val="center"/>
          </w:tcPr>
          <w:p w14:paraId="4AEC9E3E" w14:textId="7FC36242" w:rsidR="00D21401" w:rsidRDefault="00D21401" w:rsidP="00D21401">
            <w:pPr>
              <w:spacing w:line="240" w:lineRule="auto"/>
              <w:jc w:val="center"/>
            </w:pPr>
          </w:p>
        </w:tc>
        <w:tc>
          <w:tcPr>
            <w:tcW w:w="754" w:type="dxa"/>
            <w:vAlign w:val="center"/>
          </w:tcPr>
          <w:p w14:paraId="727FA063" w14:textId="73B9556D" w:rsidR="00D21401" w:rsidRDefault="00D21401" w:rsidP="00D21401">
            <w:pPr>
              <w:spacing w:line="240" w:lineRule="auto"/>
              <w:jc w:val="center"/>
            </w:pPr>
            <w:r>
              <w:rPr>
                <w:spacing w:val="-10"/>
              </w:rPr>
              <w:t>Х</w:t>
            </w:r>
          </w:p>
        </w:tc>
        <w:tc>
          <w:tcPr>
            <w:tcW w:w="754" w:type="dxa"/>
            <w:vAlign w:val="center"/>
          </w:tcPr>
          <w:p w14:paraId="2538FD70" w14:textId="6B70FFBC" w:rsidR="00D21401" w:rsidRDefault="00D21401" w:rsidP="00D21401">
            <w:pPr>
              <w:spacing w:line="240" w:lineRule="auto"/>
              <w:jc w:val="center"/>
            </w:pPr>
            <w:r>
              <w:rPr>
                <w:spacing w:val="-10"/>
              </w:rPr>
              <w:t>Х</w:t>
            </w:r>
          </w:p>
        </w:tc>
        <w:tc>
          <w:tcPr>
            <w:tcW w:w="754" w:type="dxa"/>
            <w:vAlign w:val="center"/>
          </w:tcPr>
          <w:p w14:paraId="165F74C0" w14:textId="77777777" w:rsidR="00D21401" w:rsidRDefault="00D21401" w:rsidP="00D21401">
            <w:pPr>
              <w:spacing w:line="240" w:lineRule="auto"/>
              <w:jc w:val="center"/>
            </w:pPr>
          </w:p>
        </w:tc>
        <w:tc>
          <w:tcPr>
            <w:tcW w:w="765" w:type="dxa"/>
            <w:vAlign w:val="center"/>
          </w:tcPr>
          <w:p w14:paraId="670EB307" w14:textId="77777777" w:rsidR="00D21401" w:rsidRDefault="00D21401" w:rsidP="00D21401">
            <w:pPr>
              <w:spacing w:line="240" w:lineRule="auto"/>
              <w:jc w:val="center"/>
            </w:pPr>
          </w:p>
        </w:tc>
        <w:tc>
          <w:tcPr>
            <w:tcW w:w="773" w:type="dxa"/>
            <w:vAlign w:val="center"/>
          </w:tcPr>
          <w:p w14:paraId="39F7061C" w14:textId="77777777" w:rsidR="00D21401" w:rsidRDefault="00D21401" w:rsidP="00D21401">
            <w:pPr>
              <w:spacing w:line="240" w:lineRule="auto"/>
              <w:jc w:val="center"/>
            </w:pPr>
          </w:p>
        </w:tc>
      </w:tr>
      <w:tr w:rsidR="00D21401" w14:paraId="2593F695" w14:textId="77777777" w:rsidTr="00D21401">
        <w:trPr>
          <w:trHeight w:val="431"/>
        </w:trPr>
        <w:tc>
          <w:tcPr>
            <w:tcW w:w="1331" w:type="dxa"/>
            <w:vAlign w:val="center"/>
          </w:tcPr>
          <w:p w14:paraId="52D8C8BD" w14:textId="04883B8C" w:rsidR="00D21401" w:rsidRDefault="00D21401" w:rsidP="00D21401">
            <w:pPr>
              <w:spacing w:line="240" w:lineRule="auto"/>
              <w:jc w:val="center"/>
            </w:pPr>
            <w:r>
              <w:t>3</w:t>
            </w:r>
          </w:p>
        </w:tc>
        <w:tc>
          <w:tcPr>
            <w:tcW w:w="1420" w:type="dxa"/>
            <w:vAlign w:val="center"/>
          </w:tcPr>
          <w:p w14:paraId="65042979" w14:textId="1EA0D2F0" w:rsidR="00D21401" w:rsidRDefault="00D21401" w:rsidP="00D21401">
            <w:pPr>
              <w:spacing w:line="240" w:lineRule="auto"/>
              <w:jc w:val="center"/>
            </w:pPr>
            <w:r>
              <w:rPr>
                <w:spacing w:val="-4"/>
              </w:rPr>
              <w:t>0,981</w:t>
            </w:r>
          </w:p>
        </w:tc>
        <w:tc>
          <w:tcPr>
            <w:tcW w:w="1421" w:type="dxa"/>
            <w:vAlign w:val="center"/>
          </w:tcPr>
          <w:p w14:paraId="0A7989CA" w14:textId="2A8A0D7E" w:rsidR="00D21401" w:rsidRDefault="00D21401" w:rsidP="00D21401">
            <w:pPr>
              <w:spacing w:line="240" w:lineRule="auto"/>
              <w:jc w:val="center"/>
            </w:pPr>
            <w:r>
              <w:rPr>
                <w:spacing w:val="-4"/>
              </w:rPr>
              <w:t>1,752</w:t>
            </w:r>
          </w:p>
        </w:tc>
        <w:tc>
          <w:tcPr>
            <w:tcW w:w="754" w:type="dxa"/>
            <w:vAlign w:val="center"/>
          </w:tcPr>
          <w:p w14:paraId="73A7CD24" w14:textId="77777777" w:rsidR="00D21401" w:rsidRDefault="00D21401" w:rsidP="00D21401">
            <w:pPr>
              <w:spacing w:line="240" w:lineRule="auto"/>
              <w:jc w:val="center"/>
            </w:pPr>
          </w:p>
        </w:tc>
        <w:tc>
          <w:tcPr>
            <w:tcW w:w="754" w:type="dxa"/>
            <w:vAlign w:val="center"/>
          </w:tcPr>
          <w:p w14:paraId="0775D837" w14:textId="77777777" w:rsidR="00D21401" w:rsidRDefault="00D21401" w:rsidP="00D21401">
            <w:pPr>
              <w:spacing w:line="240" w:lineRule="auto"/>
              <w:jc w:val="center"/>
            </w:pPr>
          </w:p>
        </w:tc>
        <w:tc>
          <w:tcPr>
            <w:tcW w:w="754" w:type="dxa"/>
            <w:vAlign w:val="center"/>
          </w:tcPr>
          <w:p w14:paraId="4EF46C74" w14:textId="2CD585F7" w:rsidR="00D21401" w:rsidRDefault="00D21401" w:rsidP="00D21401">
            <w:pPr>
              <w:spacing w:line="240" w:lineRule="auto"/>
              <w:jc w:val="center"/>
            </w:pPr>
            <w:r>
              <w:rPr>
                <w:spacing w:val="-10"/>
              </w:rPr>
              <w:t>Х</w:t>
            </w:r>
          </w:p>
        </w:tc>
        <w:tc>
          <w:tcPr>
            <w:tcW w:w="754" w:type="dxa"/>
            <w:vAlign w:val="center"/>
          </w:tcPr>
          <w:p w14:paraId="11F17A01" w14:textId="77777777" w:rsidR="00D21401" w:rsidRDefault="00D21401" w:rsidP="00D21401">
            <w:pPr>
              <w:spacing w:line="240" w:lineRule="auto"/>
              <w:jc w:val="center"/>
            </w:pPr>
          </w:p>
        </w:tc>
        <w:tc>
          <w:tcPr>
            <w:tcW w:w="754" w:type="dxa"/>
            <w:vAlign w:val="center"/>
          </w:tcPr>
          <w:p w14:paraId="77E2465C" w14:textId="77777777" w:rsidR="00D21401" w:rsidRDefault="00D21401" w:rsidP="00D21401">
            <w:pPr>
              <w:spacing w:line="240" w:lineRule="auto"/>
              <w:jc w:val="center"/>
            </w:pPr>
          </w:p>
        </w:tc>
        <w:tc>
          <w:tcPr>
            <w:tcW w:w="765" w:type="dxa"/>
            <w:vAlign w:val="center"/>
          </w:tcPr>
          <w:p w14:paraId="3EB23AFF" w14:textId="77777777" w:rsidR="00D21401" w:rsidRDefault="00D21401" w:rsidP="00D21401">
            <w:pPr>
              <w:spacing w:line="240" w:lineRule="auto"/>
              <w:jc w:val="center"/>
            </w:pPr>
          </w:p>
        </w:tc>
        <w:tc>
          <w:tcPr>
            <w:tcW w:w="773" w:type="dxa"/>
            <w:vAlign w:val="center"/>
          </w:tcPr>
          <w:p w14:paraId="568E20FA" w14:textId="709D39FB" w:rsidR="00D21401" w:rsidRDefault="00D21401" w:rsidP="00D21401">
            <w:pPr>
              <w:spacing w:line="240" w:lineRule="auto"/>
              <w:jc w:val="center"/>
            </w:pPr>
            <w:r>
              <w:rPr>
                <w:spacing w:val="-10"/>
              </w:rPr>
              <w:t>Х</w:t>
            </w:r>
          </w:p>
        </w:tc>
      </w:tr>
      <w:tr w:rsidR="00D21401" w14:paraId="321EE506" w14:textId="77777777" w:rsidTr="00D21401">
        <w:trPr>
          <w:trHeight w:val="448"/>
        </w:trPr>
        <w:tc>
          <w:tcPr>
            <w:tcW w:w="1331" w:type="dxa"/>
            <w:vAlign w:val="center"/>
          </w:tcPr>
          <w:p w14:paraId="38676ADA" w14:textId="79610DBF" w:rsidR="00D21401" w:rsidRDefault="00D21401" w:rsidP="00D21401">
            <w:pPr>
              <w:spacing w:line="240" w:lineRule="auto"/>
              <w:jc w:val="center"/>
            </w:pPr>
            <w:r>
              <w:t>4</w:t>
            </w:r>
          </w:p>
        </w:tc>
        <w:tc>
          <w:tcPr>
            <w:tcW w:w="1420" w:type="dxa"/>
            <w:vAlign w:val="center"/>
          </w:tcPr>
          <w:p w14:paraId="71ECB6EB" w14:textId="04D7D734" w:rsidR="00D21401" w:rsidRDefault="00D21401" w:rsidP="00D21401">
            <w:pPr>
              <w:spacing w:line="240" w:lineRule="auto"/>
              <w:jc w:val="center"/>
            </w:pPr>
            <w:r>
              <w:rPr>
                <w:spacing w:val="-4"/>
              </w:rPr>
              <w:t>0,977</w:t>
            </w:r>
          </w:p>
        </w:tc>
        <w:tc>
          <w:tcPr>
            <w:tcW w:w="1421" w:type="dxa"/>
            <w:vAlign w:val="center"/>
          </w:tcPr>
          <w:p w14:paraId="1F7D6305" w14:textId="0A31B6D2" w:rsidR="00D21401" w:rsidRDefault="00D21401" w:rsidP="00D21401">
            <w:pPr>
              <w:spacing w:line="240" w:lineRule="auto"/>
              <w:jc w:val="center"/>
            </w:pPr>
            <w:r>
              <w:rPr>
                <w:spacing w:val="-4"/>
              </w:rPr>
              <w:t>1,299</w:t>
            </w:r>
          </w:p>
        </w:tc>
        <w:tc>
          <w:tcPr>
            <w:tcW w:w="754" w:type="dxa"/>
            <w:vAlign w:val="center"/>
          </w:tcPr>
          <w:p w14:paraId="284C6EB7" w14:textId="77777777" w:rsidR="00D21401" w:rsidRDefault="00D21401" w:rsidP="00D21401">
            <w:pPr>
              <w:spacing w:line="240" w:lineRule="auto"/>
              <w:jc w:val="center"/>
            </w:pPr>
          </w:p>
        </w:tc>
        <w:tc>
          <w:tcPr>
            <w:tcW w:w="754" w:type="dxa"/>
            <w:vAlign w:val="center"/>
          </w:tcPr>
          <w:p w14:paraId="1740294A" w14:textId="77777777" w:rsidR="00D21401" w:rsidRDefault="00D21401" w:rsidP="00D21401">
            <w:pPr>
              <w:spacing w:line="240" w:lineRule="auto"/>
              <w:jc w:val="center"/>
            </w:pPr>
          </w:p>
        </w:tc>
        <w:tc>
          <w:tcPr>
            <w:tcW w:w="754" w:type="dxa"/>
            <w:vAlign w:val="center"/>
          </w:tcPr>
          <w:p w14:paraId="137CC850" w14:textId="0493B1AF" w:rsidR="00D21401" w:rsidRDefault="00D21401" w:rsidP="00D21401">
            <w:pPr>
              <w:spacing w:line="240" w:lineRule="auto"/>
              <w:jc w:val="center"/>
            </w:pPr>
            <w:r>
              <w:rPr>
                <w:spacing w:val="-10"/>
              </w:rPr>
              <w:t>Х</w:t>
            </w:r>
          </w:p>
        </w:tc>
        <w:tc>
          <w:tcPr>
            <w:tcW w:w="754" w:type="dxa"/>
            <w:vAlign w:val="center"/>
          </w:tcPr>
          <w:p w14:paraId="351D6307" w14:textId="77777777" w:rsidR="00D21401" w:rsidRDefault="00D21401" w:rsidP="00D21401">
            <w:pPr>
              <w:spacing w:line="240" w:lineRule="auto"/>
              <w:jc w:val="center"/>
            </w:pPr>
          </w:p>
        </w:tc>
        <w:tc>
          <w:tcPr>
            <w:tcW w:w="754" w:type="dxa"/>
            <w:vAlign w:val="center"/>
          </w:tcPr>
          <w:p w14:paraId="436CE5B3" w14:textId="77777777" w:rsidR="00D21401" w:rsidRDefault="00D21401" w:rsidP="00D21401">
            <w:pPr>
              <w:spacing w:line="240" w:lineRule="auto"/>
              <w:jc w:val="center"/>
            </w:pPr>
          </w:p>
        </w:tc>
        <w:tc>
          <w:tcPr>
            <w:tcW w:w="765" w:type="dxa"/>
            <w:vAlign w:val="center"/>
          </w:tcPr>
          <w:p w14:paraId="43B4DBEB" w14:textId="707F70D5" w:rsidR="00D21401" w:rsidRDefault="00D21401" w:rsidP="00D21401">
            <w:pPr>
              <w:spacing w:line="240" w:lineRule="auto"/>
              <w:jc w:val="center"/>
            </w:pPr>
            <w:r>
              <w:rPr>
                <w:spacing w:val="-10"/>
              </w:rPr>
              <w:t>Х</w:t>
            </w:r>
          </w:p>
        </w:tc>
        <w:tc>
          <w:tcPr>
            <w:tcW w:w="773" w:type="dxa"/>
            <w:vAlign w:val="center"/>
          </w:tcPr>
          <w:p w14:paraId="0C65A2B0" w14:textId="77777777" w:rsidR="00D21401" w:rsidRDefault="00D21401" w:rsidP="00D21401">
            <w:pPr>
              <w:spacing w:line="240" w:lineRule="auto"/>
              <w:jc w:val="center"/>
            </w:pPr>
          </w:p>
        </w:tc>
      </w:tr>
      <w:tr w:rsidR="00D21401" w14:paraId="63040BA3" w14:textId="77777777" w:rsidTr="00D21401">
        <w:trPr>
          <w:trHeight w:val="448"/>
        </w:trPr>
        <w:tc>
          <w:tcPr>
            <w:tcW w:w="1331" w:type="dxa"/>
            <w:vAlign w:val="center"/>
          </w:tcPr>
          <w:p w14:paraId="6644DBAA" w14:textId="1B5958D1" w:rsidR="00D21401" w:rsidRDefault="00D21401" w:rsidP="00D21401">
            <w:pPr>
              <w:spacing w:line="240" w:lineRule="auto"/>
              <w:jc w:val="center"/>
            </w:pPr>
            <w:r>
              <w:t>5</w:t>
            </w:r>
          </w:p>
        </w:tc>
        <w:tc>
          <w:tcPr>
            <w:tcW w:w="1420" w:type="dxa"/>
            <w:vAlign w:val="center"/>
          </w:tcPr>
          <w:p w14:paraId="2F3D97F6" w14:textId="1B74FE93" w:rsidR="00D21401" w:rsidRDefault="00D21401" w:rsidP="00D21401">
            <w:pPr>
              <w:spacing w:line="240" w:lineRule="auto"/>
              <w:jc w:val="center"/>
            </w:pPr>
            <w:r>
              <w:rPr>
                <w:spacing w:val="-4"/>
              </w:rPr>
              <w:t>1,000</w:t>
            </w:r>
          </w:p>
        </w:tc>
        <w:tc>
          <w:tcPr>
            <w:tcW w:w="1421" w:type="dxa"/>
            <w:vAlign w:val="center"/>
          </w:tcPr>
          <w:p w14:paraId="15A6529E" w14:textId="12BA7C05" w:rsidR="00D21401" w:rsidRDefault="00D21401" w:rsidP="00D21401">
            <w:pPr>
              <w:spacing w:line="240" w:lineRule="auto"/>
              <w:jc w:val="center"/>
            </w:pPr>
            <w:r>
              <w:rPr>
                <w:spacing w:val="-4"/>
              </w:rPr>
              <w:t>1,000</w:t>
            </w:r>
          </w:p>
        </w:tc>
        <w:tc>
          <w:tcPr>
            <w:tcW w:w="754" w:type="dxa"/>
            <w:vAlign w:val="center"/>
          </w:tcPr>
          <w:p w14:paraId="28BC464D" w14:textId="77777777" w:rsidR="00D21401" w:rsidRDefault="00D21401" w:rsidP="00D21401">
            <w:pPr>
              <w:spacing w:line="240" w:lineRule="auto"/>
              <w:jc w:val="center"/>
            </w:pPr>
          </w:p>
        </w:tc>
        <w:tc>
          <w:tcPr>
            <w:tcW w:w="754" w:type="dxa"/>
            <w:vAlign w:val="center"/>
          </w:tcPr>
          <w:p w14:paraId="59E1B5B6" w14:textId="77777777" w:rsidR="00D21401" w:rsidRDefault="00D21401" w:rsidP="00D21401">
            <w:pPr>
              <w:spacing w:line="240" w:lineRule="auto"/>
              <w:jc w:val="center"/>
            </w:pPr>
          </w:p>
        </w:tc>
        <w:tc>
          <w:tcPr>
            <w:tcW w:w="754" w:type="dxa"/>
            <w:vAlign w:val="center"/>
          </w:tcPr>
          <w:p w14:paraId="4304FABB" w14:textId="77777777" w:rsidR="00D21401" w:rsidRDefault="00D21401" w:rsidP="00D21401">
            <w:pPr>
              <w:spacing w:line="240" w:lineRule="auto"/>
              <w:jc w:val="center"/>
            </w:pPr>
          </w:p>
        </w:tc>
        <w:tc>
          <w:tcPr>
            <w:tcW w:w="754" w:type="dxa"/>
            <w:vAlign w:val="center"/>
          </w:tcPr>
          <w:p w14:paraId="3113BC30" w14:textId="77777777" w:rsidR="00D21401" w:rsidRDefault="00D21401" w:rsidP="00D21401">
            <w:pPr>
              <w:spacing w:line="240" w:lineRule="auto"/>
              <w:jc w:val="center"/>
            </w:pPr>
          </w:p>
        </w:tc>
        <w:tc>
          <w:tcPr>
            <w:tcW w:w="754" w:type="dxa"/>
            <w:vAlign w:val="center"/>
          </w:tcPr>
          <w:p w14:paraId="5D2758A0" w14:textId="77777777" w:rsidR="00D21401" w:rsidRDefault="00D21401" w:rsidP="00D21401">
            <w:pPr>
              <w:spacing w:line="240" w:lineRule="auto"/>
              <w:jc w:val="center"/>
            </w:pPr>
          </w:p>
        </w:tc>
        <w:tc>
          <w:tcPr>
            <w:tcW w:w="765" w:type="dxa"/>
            <w:vAlign w:val="center"/>
          </w:tcPr>
          <w:p w14:paraId="497FCE23" w14:textId="55A7DF09" w:rsidR="00D21401" w:rsidRDefault="00D21401" w:rsidP="00D21401">
            <w:pPr>
              <w:spacing w:line="240" w:lineRule="auto"/>
              <w:jc w:val="center"/>
            </w:pPr>
            <w:r>
              <w:rPr>
                <w:spacing w:val="-10"/>
              </w:rPr>
              <w:t>Х</w:t>
            </w:r>
          </w:p>
        </w:tc>
        <w:tc>
          <w:tcPr>
            <w:tcW w:w="773" w:type="dxa"/>
            <w:vAlign w:val="center"/>
          </w:tcPr>
          <w:p w14:paraId="4713F0A7" w14:textId="1DFD0DAC" w:rsidR="00D21401" w:rsidRDefault="00D21401" w:rsidP="00D21401">
            <w:pPr>
              <w:spacing w:line="240" w:lineRule="auto"/>
              <w:jc w:val="center"/>
            </w:pPr>
            <w:r>
              <w:rPr>
                <w:spacing w:val="-10"/>
              </w:rPr>
              <w:t>Х</w:t>
            </w:r>
          </w:p>
        </w:tc>
      </w:tr>
      <w:tr w:rsidR="00D21401" w14:paraId="3B52FBD8" w14:textId="77777777" w:rsidTr="00D21401">
        <w:trPr>
          <w:trHeight w:val="431"/>
        </w:trPr>
        <w:tc>
          <w:tcPr>
            <w:tcW w:w="1331" w:type="dxa"/>
            <w:vAlign w:val="center"/>
          </w:tcPr>
          <w:p w14:paraId="2D3F454E" w14:textId="4DB10A4A" w:rsidR="00D21401" w:rsidRDefault="00D21401" w:rsidP="00D21401">
            <w:pPr>
              <w:spacing w:line="240" w:lineRule="auto"/>
              <w:jc w:val="center"/>
            </w:pPr>
            <w:r>
              <w:t>6</w:t>
            </w:r>
          </w:p>
        </w:tc>
        <w:tc>
          <w:tcPr>
            <w:tcW w:w="1420" w:type="dxa"/>
            <w:vAlign w:val="center"/>
          </w:tcPr>
          <w:p w14:paraId="4EECC0F5" w14:textId="40BD09C7" w:rsidR="00D21401" w:rsidRDefault="00D21401" w:rsidP="00D21401">
            <w:pPr>
              <w:spacing w:line="240" w:lineRule="auto"/>
              <w:jc w:val="center"/>
            </w:pPr>
            <w:r>
              <w:rPr>
                <w:spacing w:val="-4"/>
              </w:rPr>
              <w:t>0,994</w:t>
            </w:r>
          </w:p>
        </w:tc>
        <w:tc>
          <w:tcPr>
            <w:tcW w:w="1421" w:type="dxa"/>
            <w:vAlign w:val="center"/>
          </w:tcPr>
          <w:p w14:paraId="5CA6984F" w14:textId="6BF76254" w:rsidR="00D21401" w:rsidRDefault="00D21401" w:rsidP="00D21401">
            <w:pPr>
              <w:spacing w:line="240" w:lineRule="auto"/>
              <w:jc w:val="center"/>
            </w:pPr>
            <w:r>
              <w:rPr>
                <w:spacing w:val="-4"/>
              </w:rPr>
              <w:t>0,790</w:t>
            </w:r>
          </w:p>
        </w:tc>
        <w:tc>
          <w:tcPr>
            <w:tcW w:w="754" w:type="dxa"/>
            <w:vAlign w:val="center"/>
          </w:tcPr>
          <w:p w14:paraId="7E2DE4F0" w14:textId="77777777" w:rsidR="00D21401" w:rsidRDefault="00D21401" w:rsidP="00D21401">
            <w:pPr>
              <w:spacing w:line="240" w:lineRule="auto"/>
              <w:jc w:val="center"/>
            </w:pPr>
          </w:p>
        </w:tc>
        <w:tc>
          <w:tcPr>
            <w:tcW w:w="754" w:type="dxa"/>
            <w:vAlign w:val="center"/>
          </w:tcPr>
          <w:p w14:paraId="41B4CE03" w14:textId="77777777" w:rsidR="00D21401" w:rsidRDefault="00D21401" w:rsidP="00D21401">
            <w:pPr>
              <w:spacing w:line="240" w:lineRule="auto"/>
              <w:jc w:val="center"/>
            </w:pPr>
          </w:p>
        </w:tc>
        <w:tc>
          <w:tcPr>
            <w:tcW w:w="754" w:type="dxa"/>
            <w:vAlign w:val="center"/>
          </w:tcPr>
          <w:p w14:paraId="5050289F" w14:textId="77777777" w:rsidR="00D21401" w:rsidRDefault="00D21401" w:rsidP="00D21401">
            <w:pPr>
              <w:spacing w:line="240" w:lineRule="auto"/>
              <w:jc w:val="center"/>
            </w:pPr>
          </w:p>
        </w:tc>
        <w:tc>
          <w:tcPr>
            <w:tcW w:w="754" w:type="dxa"/>
            <w:vAlign w:val="center"/>
          </w:tcPr>
          <w:p w14:paraId="2E334C4E" w14:textId="4528A1C8" w:rsidR="00D21401" w:rsidRDefault="00D21401" w:rsidP="00D21401">
            <w:pPr>
              <w:spacing w:line="240" w:lineRule="auto"/>
              <w:jc w:val="center"/>
            </w:pPr>
            <w:r>
              <w:rPr>
                <w:spacing w:val="-10"/>
              </w:rPr>
              <w:t>Х</w:t>
            </w:r>
          </w:p>
        </w:tc>
        <w:tc>
          <w:tcPr>
            <w:tcW w:w="754" w:type="dxa"/>
            <w:vAlign w:val="center"/>
          </w:tcPr>
          <w:p w14:paraId="01031F70" w14:textId="77777777" w:rsidR="00D21401" w:rsidRDefault="00D21401" w:rsidP="00D21401">
            <w:pPr>
              <w:spacing w:line="240" w:lineRule="auto"/>
              <w:jc w:val="center"/>
            </w:pPr>
          </w:p>
        </w:tc>
        <w:tc>
          <w:tcPr>
            <w:tcW w:w="765" w:type="dxa"/>
            <w:vAlign w:val="center"/>
          </w:tcPr>
          <w:p w14:paraId="6FD9A9A8" w14:textId="40586467" w:rsidR="00D21401" w:rsidRDefault="00D21401" w:rsidP="00D21401">
            <w:pPr>
              <w:spacing w:line="240" w:lineRule="auto"/>
              <w:jc w:val="center"/>
            </w:pPr>
            <w:r>
              <w:rPr>
                <w:spacing w:val="-10"/>
              </w:rPr>
              <w:t>Х</w:t>
            </w:r>
          </w:p>
        </w:tc>
        <w:tc>
          <w:tcPr>
            <w:tcW w:w="773" w:type="dxa"/>
            <w:vAlign w:val="center"/>
          </w:tcPr>
          <w:p w14:paraId="0C4E850D" w14:textId="77777777" w:rsidR="00D21401" w:rsidRDefault="00D21401" w:rsidP="00D21401">
            <w:pPr>
              <w:spacing w:line="240" w:lineRule="auto"/>
              <w:jc w:val="center"/>
            </w:pPr>
          </w:p>
        </w:tc>
      </w:tr>
      <w:tr w:rsidR="00D21401" w14:paraId="702CF3E8" w14:textId="77777777" w:rsidTr="00D21401">
        <w:trPr>
          <w:trHeight w:val="448"/>
        </w:trPr>
        <w:tc>
          <w:tcPr>
            <w:tcW w:w="1331" w:type="dxa"/>
            <w:vAlign w:val="center"/>
          </w:tcPr>
          <w:p w14:paraId="7994692E" w14:textId="1BE493D9" w:rsidR="00D21401" w:rsidRDefault="00D21401" w:rsidP="00D21401">
            <w:pPr>
              <w:spacing w:line="240" w:lineRule="auto"/>
              <w:jc w:val="center"/>
            </w:pPr>
            <w:r>
              <w:t>7</w:t>
            </w:r>
          </w:p>
        </w:tc>
        <w:tc>
          <w:tcPr>
            <w:tcW w:w="1420" w:type="dxa"/>
            <w:vAlign w:val="center"/>
          </w:tcPr>
          <w:p w14:paraId="3F70543E" w14:textId="0A765E44" w:rsidR="00D21401" w:rsidRDefault="00D21401" w:rsidP="00D21401">
            <w:pPr>
              <w:spacing w:line="240" w:lineRule="auto"/>
              <w:jc w:val="center"/>
            </w:pPr>
            <w:r>
              <w:rPr>
                <w:spacing w:val="-4"/>
              </w:rPr>
              <w:t>0,984</w:t>
            </w:r>
          </w:p>
        </w:tc>
        <w:tc>
          <w:tcPr>
            <w:tcW w:w="1421" w:type="dxa"/>
            <w:vAlign w:val="center"/>
          </w:tcPr>
          <w:p w14:paraId="2568E150" w14:textId="12A6CE80" w:rsidR="00D21401" w:rsidRDefault="00D21401" w:rsidP="00D21401">
            <w:pPr>
              <w:spacing w:line="240" w:lineRule="auto"/>
              <w:jc w:val="center"/>
            </w:pPr>
            <w:r>
              <w:rPr>
                <w:spacing w:val="-4"/>
              </w:rPr>
              <w:t>0,690</w:t>
            </w:r>
          </w:p>
        </w:tc>
        <w:tc>
          <w:tcPr>
            <w:tcW w:w="754" w:type="dxa"/>
            <w:vAlign w:val="center"/>
          </w:tcPr>
          <w:p w14:paraId="43987601" w14:textId="77777777" w:rsidR="00D21401" w:rsidRDefault="00D21401" w:rsidP="00D21401">
            <w:pPr>
              <w:spacing w:line="240" w:lineRule="auto"/>
              <w:jc w:val="center"/>
            </w:pPr>
          </w:p>
        </w:tc>
        <w:tc>
          <w:tcPr>
            <w:tcW w:w="754" w:type="dxa"/>
            <w:vAlign w:val="center"/>
          </w:tcPr>
          <w:p w14:paraId="4AF3EA31" w14:textId="304BABB3" w:rsidR="00D21401" w:rsidRDefault="00D21401" w:rsidP="00D21401">
            <w:pPr>
              <w:spacing w:line="240" w:lineRule="auto"/>
              <w:jc w:val="center"/>
            </w:pPr>
            <w:r>
              <w:rPr>
                <w:spacing w:val="-10"/>
              </w:rPr>
              <w:t>Х</w:t>
            </w:r>
          </w:p>
        </w:tc>
        <w:tc>
          <w:tcPr>
            <w:tcW w:w="754" w:type="dxa"/>
            <w:vAlign w:val="center"/>
          </w:tcPr>
          <w:p w14:paraId="0A6C2DE0" w14:textId="77777777" w:rsidR="00D21401" w:rsidRDefault="00D21401" w:rsidP="00D21401">
            <w:pPr>
              <w:spacing w:line="240" w:lineRule="auto"/>
              <w:jc w:val="center"/>
            </w:pPr>
          </w:p>
        </w:tc>
        <w:tc>
          <w:tcPr>
            <w:tcW w:w="754" w:type="dxa"/>
            <w:vAlign w:val="center"/>
          </w:tcPr>
          <w:p w14:paraId="73289635" w14:textId="77777777" w:rsidR="00D21401" w:rsidRDefault="00D21401" w:rsidP="00D21401">
            <w:pPr>
              <w:spacing w:line="240" w:lineRule="auto"/>
              <w:jc w:val="center"/>
            </w:pPr>
          </w:p>
        </w:tc>
        <w:tc>
          <w:tcPr>
            <w:tcW w:w="754" w:type="dxa"/>
            <w:vAlign w:val="center"/>
          </w:tcPr>
          <w:p w14:paraId="7717530E" w14:textId="77777777" w:rsidR="00D21401" w:rsidRDefault="00D21401" w:rsidP="00D21401">
            <w:pPr>
              <w:spacing w:line="240" w:lineRule="auto"/>
              <w:jc w:val="center"/>
            </w:pPr>
          </w:p>
        </w:tc>
        <w:tc>
          <w:tcPr>
            <w:tcW w:w="765" w:type="dxa"/>
            <w:vAlign w:val="center"/>
          </w:tcPr>
          <w:p w14:paraId="54DA3E30" w14:textId="354FC8CB" w:rsidR="00D21401" w:rsidRDefault="00D21401" w:rsidP="00D21401">
            <w:pPr>
              <w:spacing w:line="240" w:lineRule="auto"/>
              <w:jc w:val="center"/>
            </w:pPr>
            <w:r>
              <w:rPr>
                <w:spacing w:val="-10"/>
              </w:rPr>
              <w:t>Х</w:t>
            </w:r>
          </w:p>
        </w:tc>
        <w:tc>
          <w:tcPr>
            <w:tcW w:w="773" w:type="dxa"/>
            <w:vAlign w:val="center"/>
          </w:tcPr>
          <w:p w14:paraId="5390AC40" w14:textId="77777777" w:rsidR="00D21401" w:rsidRDefault="00D21401" w:rsidP="00D21401">
            <w:pPr>
              <w:spacing w:line="240" w:lineRule="auto"/>
              <w:jc w:val="center"/>
            </w:pPr>
          </w:p>
        </w:tc>
      </w:tr>
      <w:tr w:rsidR="00D21401" w14:paraId="0F4A479D" w14:textId="77777777" w:rsidTr="00D21401">
        <w:trPr>
          <w:trHeight w:val="448"/>
        </w:trPr>
        <w:tc>
          <w:tcPr>
            <w:tcW w:w="1331" w:type="dxa"/>
            <w:vAlign w:val="center"/>
          </w:tcPr>
          <w:p w14:paraId="0795F143" w14:textId="7C7391DE" w:rsidR="00D21401" w:rsidRDefault="00D21401" w:rsidP="00D21401">
            <w:pPr>
              <w:spacing w:line="240" w:lineRule="auto"/>
              <w:jc w:val="center"/>
            </w:pPr>
            <w:r>
              <w:t>8</w:t>
            </w:r>
          </w:p>
        </w:tc>
        <w:tc>
          <w:tcPr>
            <w:tcW w:w="1420" w:type="dxa"/>
            <w:vAlign w:val="center"/>
          </w:tcPr>
          <w:p w14:paraId="4A60375F" w14:textId="5EE9F63C" w:rsidR="00D21401" w:rsidRDefault="00D21401" w:rsidP="00D21401">
            <w:pPr>
              <w:spacing w:line="240" w:lineRule="auto"/>
              <w:jc w:val="center"/>
            </w:pPr>
            <w:r>
              <w:rPr>
                <w:spacing w:val="-4"/>
              </w:rPr>
              <w:t>0,974</w:t>
            </w:r>
          </w:p>
        </w:tc>
        <w:tc>
          <w:tcPr>
            <w:tcW w:w="1421" w:type="dxa"/>
            <w:vAlign w:val="center"/>
          </w:tcPr>
          <w:p w14:paraId="71586FFC" w14:textId="7B45B4C3" w:rsidR="00D21401" w:rsidRDefault="00D21401" w:rsidP="00D21401">
            <w:pPr>
              <w:spacing w:line="240" w:lineRule="auto"/>
              <w:jc w:val="center"/>
            </w:pPr>
            <w:r>
              <w:rPr>
                <w:spacing w:val="-4"/>
              </w:rPr>
              <w:t>0,591</w:t>
            </w:r>
          </w:p>
        </w:tc>
        <w:tc>
          <w:tcPr>
            <w:tcW w:w="754" w:type="dxa"/>
            <w:vAlign w:val="center"/>
          </w:tcPr>
          <w:p w14:paraId="68CD04EA" w14:textId="4809914C" w:rsidR="00D21401" w:rsidRDefault="00D21401" w:rsidP="00D21401">
            <w:pPr>
              <w:spacing w:line="240" w:lineRule="auto"/>
              <w:jc w:val="center"/>
            </w:pPr>
            <w:r>
              <w:rPr>
                <w:spacing w:val="-10"/>
              </w:rPr>
              <w:t>Х</w:t>
            </w:r>
          </w:p>
        </w:tc>
        <w:tc>
          <w:tcPr>
            <w:tcW w:w="754" w:type="dxa"/>
            <w:vAlign w:val="center"/>
          </w:tcPr>
          <w:p w14:paraId="1C427447" w14:textId="77777777" w:rsidR="00D21401" w:rsidRDefault="00D21401" w:rsidP="00D21401">
            <w:pPr>
              <w:spacing w:line="240" w:lineRule="auto"/>
              <w:jc w:val="center"/>
            </w:pPr>
          </w:p>
        </w:tc>
        <w:tc>
          <w:tcPr>
            <w:tcW w:w="754" w:type="dxa"/>
            <w:vAlign w:val="center"/>
          </w:tcPr>
          <w:p w14:paraId="3C739784" w14:textId="77777777" w:rsidR="00D21401" w:rsidRDefault="00D21401" w:rsidP="00D21401">
            <w:pPr>
              <w:spacing w:line="240" w:lineRule="auto"/>
              <w:jc w:val="center"/>
            </w:pPr>
          </w:p>
        </w:tc>
        <w:tc>
          <w:tcPr>
            <w:tcW w:w="754" w:type="dxa"/>
            <w:vAlign w:val="center"/>
          </w:tcPr>
          <w:p w14:paraId="398886FC" w14:textId="77777777" w:rsidR="00D21401" w:rsidRDefault="00D21401" w:rsidP="00D21401">
            <w:pPr>
              <w:spacing w:line="240" w:lineRule="auto"/>
              <w:jc w:val="center"/>
            </w:pPr>
          </w:p>
        </w:tc>
        <w:tc>
          <w:tcPr>
            <w:tcW w:w="754" w:type="dxa"/>
            <w:vAlign w:val="center"/>
          </w:tcPr>
          <w:p w14:paraId="45AF37D4" w14:textId="77777777" w:rsidR="00D21401" w:rsidRDefault="00D21401" w:rsidP="00D21401">
            <w:pPr>
              <w:spacing w:line="240" w:lineRule="auto"/>
              <w:jc w:val="center"/>
            </w:pPr>
          </w:p>
        </w:tc>
        <w:tc>
          <w:tcPr>
            <w:tcW w:w="765" w:type="dxa"/>
            <w:vAlign w:val="center"/>
          </w:tcPr>
          <w:p w14:paraId="6DFDA863" w14:textId="5A1434C0" w:rsidR="00D21401" w:rsidRDefault="00D21401" w:rsidP="00D21401">
            <w:pPr>
              <w:spacing w:line="240" w:lineRule="auto"/>
              <w:jc w:val="center"/>
            </w:pPr>
            <w:r>
              <w:rPr>
                <w:spacing w:val="-10"/>
              </w:rPr>
              <w:t>Х</w:t>
            </w:r>
          </w:p>
        </w:tc>
        <w:tc>
          <w:tcPr>
            <w:tcW w:w="773" w:type="dxa"/>
            <w:vAlign w:val="center"/>
          </w:tcPr>
          <w:p w14:paraId="3731DF24" w14:textId="77777777" w:rsidR="00D21401" w:rsidRDefault="00D21401" w:rsidP="00D21401">
            <w:pPr>
              <w:spacing w:line="240" w:lineRule="auto"/>
              <w:jc w:val="center"/>
            </w:pPr>
          </w:p>
        </w:tc>
      </w:tr>
      <w:tr w:rsidR="00D21401" w14:paraId="40D22218" w14:textId="77777777" w:rsidTr="00D21401">
        <w:trPr>
          <w:trHeight w:val="431"/>
        </w:trPr>
        <w:tc>
          <w:tcPr>
            <w:tcW w:w="1331" w:type="dxa"/>
            <w:vAlign w:val="center"/>
          </w:tcPr>
          <w:p w14:paraId="2FAA1C37" w14:textId="276EAC03" w:rsidR="00D21401" w:rsidRPr="004A7215" w:rsidRDefault="00D21401" w:rsidP="00D21401">
            <w:pPr>
              <w:spacing w:line="240" w:lineRule="auto"/>
              <w:jc w:val="center"/>
              <w:rPr>
                <w:lang w:val="en-US"/>
              </w:rPr>
            </w:pPr>
            <w:r>
              <w:t>ЗХ</w:t>
            </w:r>
            <w:r>
              <w:rPr>
                <w:lang w:val="en-US"/>
              </w:rPr>
              <w:t xml:space="preserve"> I</w:t>
            </w:r>
          </w:p>
        </w:tc>
        <w:tc>
          <w:tcPr>
            <w:tcW w:w="1420" w:type="dxa"/>
            <w:vAlign w:val="center"/>
          </w:tcPr>
          <w:p w14:paraId="7978EC99" w14:textId="195ECF89" w:rsidR="00D21401" w:rsidRDefault="00D21401" w:rsidP="00D21401">
            <w:pPr>
              <w:spacing w:line="240" w:lineRule="auto"/>
              <w:jc w:val="center"/>
            </w:pPr>
            <w:r>
              <w:rPr>
                <w:spacing w:val="-4"/>
              </w:rPr>
              <w:t>0,97</w:t>
            </w:r>
          </w:p>
        </w:tc>
        <w:tc>
          <w:tcPr>
            <w:tcW w:w="1421" w:type="dxa"/>
            <w:vAlign w:val="center"/>
          </w:tcPr>
          <w:p w14:paraId="04996C88" w14:textId="4275BE4E" w:rsidR="00D21401" w:rsidRDefault="00D21401" w:rsidP="00D21401">
            <w:pPr>
              <w:spacing w:line="240" w:lineRule="auto"/>
              <w:jc w:val="center"/>
            </w:pPr>
            <w:r>
              <w:rPr>
                <w:spacing w:val="-2"/>
              </w:rPr>
              <w:t>-</w:t>
            </w:r>
            <w:r>
              <w:rPr>
                <w:spacing w:val="-4"/>
              </w:rPr>
              <w:t>3,760</w:t>
            </w:r>
          </w:p>
        </w:tc>
        <w:tc>
          <w:tcPr>
            <w:tcW w:w="754" w:type="dxa"/>
            <w:vAlign w:val="center"/>
          </w:tcPr>
          <w:p w14:paraId="0CE553CF" w14:textId="77777777" w:rsidR="00D21401" w:rsidRDefault="00D21401" w:rsidP="00D21401">
            <w:pPr>
              <w:spacing w:line="240" w:lineRule="auto"/>
              <w:jc w:val="center"/>
            </w:pPr>
          </w:p>
        </w:tc>
        <w:tc>
          <w:tcPr>
            <w:tcW w:w="754" w:type="dxa"/>
            <w:vAlign w:val="center"/>
          </w:tcPr>
          <w:p w14:paraId="54CCDABB" w14:textId="3A129725" w:rsidR="00D21401" w:rsidRDefault="00D21401" w:rsidP="00D21401">
            <w:pPr>
              <w:spacing w:line="240" w:lineRule="auto"/>
              <w:jc w:val="center"/>
            </w:pPr>
          </w:p>
        </w:tc>
        <w:tc>
          <w:tcPr>
            <w:tcW w:w="754" w:type="dxa"/>
            <w:vAlign w:val="center"/>
          </w:tcPr>
          <w:p w14:paraId="51F00A0E" w14:textId="77777777" w:rsidR="00D21401" w:rsidRDefault="00D21401" w:rsidP="00D21401">
            <w:pPr>
              <w:spacing w:line="240" w:lineRule="auto"/>
              <w:jc w:val="center"/>
            </w:pPr>
          </w:p>
        </w:tc>
        <w:tc>
          <w:tcPr>
            <w:tcW w:w="754" w:type="dxa"/>
            <w:vAlign w:val="center"/>
          </w:tcPr>
          <w:p w14:paraId="00BE97ED" w14:textId="77777777" w:rsidR="00D21401" w:rsidRDefault="00D21401" w:rsidP="00D21401">
            <w:pPr>
              <w:spacing w:line="240" w:lineRule="auto"/>
              <w:jc w:val="center"/>
            </w:pPr>
          </w:p>
        </w:tc>
        <w:tc>
          <w:tcPr>
            <w:tcW w:w="754" w:type="dxa"/>
            <w:vAlign w:val="center"/>
          </w:tcPr>
          <w:p w14:paraId="2AD71499" w14:textId="2500710A" w:rsidR="00D21401" w:rsidRDefault="00D21401" w:rsidP="00D21401">
            <w:pPr>
              <w:spacing w:line="240" w:lineRule="auto"/>
              <w:jc w:val="center"/>
            </w:pPr>
            <w:r>
              <w:rPr>
                <w:spacing w:val="-10"/>
              </w:rPr>
              <w:t>Х</w:t>
            </w:r>
          </w:p>
        </w:tc>
        <w:tc>
          <w:tcPr>
            <w:tcW w:w="765" w:type="dxa"/>
            <w:vAlign w:val="center"/>
          </w:tcPr>
          <w:p w14:paraId="183DFF96" w14:textId="77777777" w:rsidR="00D21401" w:rsidRDefault="00D21401" w:rsidP="00D21401">
            <w:pPr>
              <w:spacing w:line="240" w:lineRule="auto"/>
              <w:jc w:val="center"/>
            </w:pPr>
          </w:p>
        </w:tc>
        <w:tc>
          <w:tcPr>
            <w:tcW w:w="773" w:type="dxa"/>
            <w:vAlign w:val="center"/>
          </w:tcPr>
          <w:p w14:paraId="1D82DFD8" w14:textId="1CFD577D" w:rsidR="00D21401" w:rsidRDefault="00D21401" w:rsidP="00D21401">
            <w:pPr>
              <w:spacing w:line="240" w:lineRule="auto"/>
              <w:jc w:val="center"/>
            </w:pPr>
            <w:r>
              <w:rPr>
                <w:spacing w:val="-10"/>
              </w:rPr>
              <w:t>Х</w:t>
            </w:r>
          </w:p>
        </w:tc>
      </w:tr>
    </w:tbl>
    <w:p w14:paraId="42F880FB" w14:textId="65EB9E2A" w:rsidR="004D4156" w:rsidRDefault="0099199A" w:rsidP="00DA563A">
      <w:pPr>
        <w:spacing w:before="240"/>
        <w:ind w:firstLine="425"/>
      </w:pPr>
      <w:r>
        <w:t>Кинематическая схема коробки передач представлена на рисунке 1.</w:t>
      </w:r>
    </w:p>
    <w:p w14:paraId="1B1F9930" w14:textId="2FA5D75B" w:rsidR="0099199A" w:rsidRDefault="004C6AB8" w:rsidP="000A0257">
      <w:pPr>
        <w:ind w:firstLine="426"/>
      </w:pPr>
      <w:r w:rsidRPr="002C135A">
        <w:rPr>
          <w:noProof/>
        </w:rPr>
        <w:lastRenderedPageBreak/>
        <w:drawing>
          <wp:inline distT="0" distB="0" distL="0" distR="0" wp14:anchorId="48B943FB" wp14:editId="0A27365D">
            <wp:extent cx="5445298" cy="2606036"/>
            <wp:effectExtent l="0" t="0" r="3175" b="4445"/>
            <wp:docPr id="61" name="Рисунок 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" name="Рисунок 61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45298" cy="26060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B420F6" w14:textId="3AEDB137" w:rsidR="00D21401" w:rsidRPr="00D21401" w:rsidRDefault="00D21401" w:rsidP="004C6AB8">
      <w:pPr>
        <w:ind w:firstLine="426"/>
        <w:jc w:val="center"/>
        <w:rPr>
          <w:sz w:val="24"/>
          <w:szCs w:val="24"/>
        </w:rPr>
      </w:pPr>
      <w:r w:rsidRPr="00D21401">
        <w:rPr>
          <w:sz w:val="24"/>
          <w:szCs w:val="24"/>
        </w:rPr>
        <w:t>0 – входное звено; Х – выходное звено коробки передач;</w:t>
      </w:r>
      <w:r w:rsidR="00293220">
        <w:rPr>
          <w:sz w:val="24"/>
          <w:szCs w:val="24"/>
        </w:rPr>
        <w:t xml:space="preserve"> </w:t>
      </w:r>
      <w:r w:rsidRPr="00D21401">
        <w:rPr>
          <w:sz w:val="24"/>
          <w:szCs w:val="24"/>
        </w:rPr>
        <w:t>2, 3, 4, 5, 6 – звенья коробки передач</w:t>
      </w:r>
    </w:p>
    <w:p w14:paraId="084378F5" w14:textId="1D5D4F33" w:rsidR="004C6AB8" w:rsidRDefault="004C6AB8" w:rsidP="004C6AB8">
      <w:pPr>
        <w:ind w:firstLine="426"/>
        <w:jc w:val="center"/>
      </w:pPr>
      <w:r>
        <w:t>Рисунок 1 – Кинематическая схема планетарной коробки передач</w:t>
      </w:r>
    </w:p>
    <w:p w14:paraId="2CE3E8AB" w14:textId="3E163608" w:rsidR="004C6AB8" w:rsidRPr="00A357F1" w:rsidRDefault="00293220" w:rsidP="004C6AB8">
      <w:pPr>
        <w:ind w:firstLine="426"/>
      </w:pPr>
      <w:r w:rsidRPr="0047650E">
        <w:t>Планетарная коробка передач (ПКП) снабжена семью элементами управления: четырьмя тормозами и двумя блокировочными муфтами (М7, связывающей звенья 0 и 6, и М8, объединяющей звенья 3 и 5). Она включает четыре планетарных ряда второго класса с внутренн</w:t>
      </w:r>
      <w:r>
        <w:t xml:space="preserve">ими передаточными отношениями: 1,83 (ряд 023), 1,95 (ряд 463), 1,94 (ряд 532) и </w:t>
      </w:r>
      <w:r w:rsidRPr="0047650E">
        <w:t>3,76 (ряд 56X). Проектирование нацелено на обеспечение прочности, надежности и долговечности конструкции, что позволит гарантировать стабильную и эффективную работу передачи в реальных условиях эксплуатации</w:t>
      </w:r>
      <w:r w:rsidR="004C6AB8">
        <w:rPr>
          <w:szCs w:val="28"/>
        </w:rPr>
        <w:t>.</w:t>
      </w:r>
    </w:p>
    <w:p w14:paraId="08F111B1" w14:textId="22DCF976" w:rsidR="00490EB1" w:rsidRPr="006F0988" w:rsidRDefault="004C6AB8" w:rsidP="002E3FF2">
      <w:pPr>
        <w:pStyle w:val="1"/>
        <w:numPr>
          <w:ilvl w:val="0"/>
          <w:numId w:val="52"/>
        </w:numPr>
      </w:pPr>
      <w:bookmarkStart w:id="7" w:name="_Toc233079103"/>
      <w:bookmarkStart w:id="8" w:name="_Toc233310909"/>
      <w:proofErr w:type="spellStart"/>
      <w:r w:rsidRPr="006F0988">
        <w:lastRenderedPageBreak/>
        <w:t>Расчет</w:t>
      </w:r>
      <w:proofErr w:type="spellEnd"/>
      <w:r w:rsidRPr="006F0988">
        <w:t xml:space="preserve"> </w:t>
      </w:r>
      <w:proofErr w:type="spellStart"/>
      <w:r w:rsidRPr="006F0988">
        <w:t>элементов</w:t>
      </w:r>
      <w:proofErr w:type="spellEnd"/>
      <w:r w:rsidRPr="006F0988">
        <w:t xml:space="preserve"> </w:t>
      </w:r>
      <w:proofErr w:type="spellStart"/>
      <w:r w:rsidRPr="006F0988">
        <w:t>коробки</w:t>
      </w:r>
      <w:proofErr w:type="spellEnd"/>
      <w:r w:rsidRPr="006F0988">
        <w:t xml:space="preserve"> </w:t>
      </w:r>
      <w:proofErr w:type="spellStart"/>
      <w:r w:rsidRPr="006F0988">
        <w:t>передач</w:t>
      </w:r>
      <w:bookmarkEnd w:id="7"/>
      <w:bookmarkEnd w:id="8"/>
      <w:proofErr w:type="spellEnd"/>
    </w:p>
    <w:p w14:paraId="0AEB81B6" w14:textId="4FAFDC8F" w:rsidR="001D7ACF" w:rsidRPr="006F0988" w:rsidRDefault="004C6AB8" w:rsidP="002E3FF2">
      <w:pPr>
        <w:pStyle w:val="2"/>
      </w:pPr>
      <w:bookmarkStart w:id="9" w:name="_Toc233079104"/>
      <w:bookmarkStart w:id="10" w:name="_Toc233310910"/>
      <w:r w:rsidRPr="006F0988">
        <w:t>Расчет минимального диаметра валов</w:t>
      </w:r>
      <w:bookmarkEnd w:id="9"/>
      <w:bookmarkEnd w:id="10"/>
    </w:p>
    <w:p w14:paraId="568B3A3E" w14:textId="77777777" w:rsidR="00293220" w:rsidRDefault="00293220" w:rsidP="00293220">
      <w:pPr>
        <w:ind w:firstLine="709"/>
      </w:pPr>
      <w:r>
        <w:t xml:space="preserve">Для проведения расчета минимальных диаметров валов необходимо, прежде всего, определить моменты, нагружающие тот или иной участок каждого вала. Для этого необходимо знать, какие пары элементов управления, включаются на каждой передаче, и значения относительный моментов, нагружающих звенья и элементы управления проектируемой коробки передач. </w:t>
      </w:r>
    </w:p>
    <w:p w14:paraId="36464413" w14:textId="77777777" w:rsidR="00293220" w:rsidRDefault="00293220" w:rsidP="00293220">
      <w:pPr>
        <w:ind w:firstLine="709"/>
      </w:pPr>
      <w:r>
        <w:t xml:space="preserve">Какие пары элементов управления задействованы на каждой передаче задано в техническом задании или это также можно определить по плану угловых скоростей. </w:t>
      </w:r>
    </w:p>
    <w:p w14:paraId="6CA19661" w14:textId="77777777" w:rsidR="00F005BC" w:rsidRDefault="00293220" w:rsidP="00F005BC">
      <w:pPr>
        <w:ind w:firstLine="709"/>
      </w:pPr>
      <w:r>
        <w:t>Не сложный анализ структуры кинематической схемы показывает, что необходимо произвести расчет восьми участков валов, изображенных на рисунке 1, изготовленных из стали 35ХМ ГОСТ 4543-71, прошедшей закалку в масле [2] и имеющей максимальное напряжение на кручение [τ] = 310 Мпа</w:t>
      </w:r>
      <w:r w:rsidR="00F005BC">
        <w:t>:</w:t>
      </w:r>
    </w:p>
    <w:p w14:paraId="0E12ED85" w14:textId="77777777" w:rsidR="00F005BC" w:rsidRDefault="00F005BC" w:rsidP="00F005BC">
      <w:pPr>
        <w:ind w:firstLine="709"/>
      </w:pPr>
      <w:r>
        <w:t xml:space="preserve">− В1 – ведущий вал ПКП (нагружен только моментом двигателя); </w:t>
      </w:r>
    </w:p>
    <w:p w14:paraId="072EB88C" w14:textId="77777777" w:rsidR="00F005BC" w:rsidRDefault="00F005BC" w:rsidP="00F005BC">
      <w:pPr>
        <w:ind w:firstLine="709"/>
      </w:pPr>
      <w:r>
        <w:t xml:space="preserve">− В2 – момент, действующий на </w:t>
      </w:r>
      <w:proofErr w:type="gramStart"/>
      <w:r>
        <w:t>БМ(</w:t>
      </w:r>
      <w:proofErr w:type="gramEnd"/>
      <w:r>
        <w:t xml:space="preserve">7); </w:t>
      </w:r>
    </w:p>
    <w:p w14:paraId="266A934D" w14:textId="77777777" w:rsidR="00F005BC" w:rsidRDefault="00F005BC" w:rsidP="00F005BC">
      <w:pPr>
        <w:ind w:firstLine="709"/>
      </w:pPr>
      <w:r>
        <w:t xml:space="preserve">− В3 – момент, действующий на МЦК второго ряда; </w:t>
      </w:r>
    </w:p>
    <w:p w14:paraId="61A1AC8A" w14:textId="77777777" w:rsidR="00F005BC" w:rsidRDefault="00F005BC" w:rsidP="00F005BC">
      <w:pPr>
        <w:ind w:firstLine="709"/>
      </w:pPr>
      <w:r>
        <w:t xml:space="preserve">− В4 – сумма моментов на водило четвертого ряда и тормоза 6; </w:t>
      </w:r>
    </w:p>
    <w:p w14:paraId="1265137C" w14:textId="77777777" w:rsidR="00F005BC" w:rsidRDefault="00F005BC" w:rsidP="00F005BC">
      <w:pPr>
        <w:ind w:firstLine="709"/>
      </w:pPr>
      <w:r>
        <w:t xml:space="preserve">− В5 – момент, действующий на МЦК третьего ряда; </w:t>
      </w:r>
    </w:p>
    <w:p w14:paraId="4AA93E5C" w14:textId="77777777" w:rsidR="00F005BC" w:rsidRDefault="00F005BC" w:rsidP="00F005BC">
      <w:pPr>
        <w:ind w:firstLine="709"/>
      </w:pPr>
      <w:r>
        <w:t xml:space="preserve">− В6 – момент, действующий на МЦК четвертого ряда; </w:t>
      </w:r>
    </w:p>
    <w:p w14:paraId="59CA1FBE" w14:textId="77777777" w:rsidR="00F005BC" w:rsidRDefault="00F005BC" w:rsidP="00F005BC">
      <w:pPr>
        <w:ind w:firstLine="709"/>
      </w:pPr>
      <w:r>
        <w:t xml:space="preserve">− В7 – момент равен 0, так как является опорой водила; </w:t>
      </w:r>
    </w:p>
    <w:p w14:paraId="3A30B170" w14:textId="77777777" w:rsidR="00F005BC" w:rsidRDefault="00F005BC" w:rsidP="00F005BC">
      <w:pPr>
        <w:ind w:firstLine="709"/>
      </w:pPr>
      <w:r>
        <w:t>− В8 – момент равен 0, так как является опорой водила.</w:t>
      </w:r>
    </w:p>
    <w:p w14:paraId="5F1222D8" w14:textId="0797FECB" w:rsidR="00F005BC" w:rsidRPr="006F0988" w:rsidRDefault="00F005BC" w:rsidP="00F005BC">
      <w:pPr>
        <w:ind w:firstLine="709"/>
      </w:pPr>
      <w:r w:rsidRPr="006F0988">
        <w:t>Для расчет минимальных диаметров валов можно воспользоваться программой WALY.</w:t>
      </w:r>
    </w:p>
    <w:p w14:paraId="55CFA2F1" w14:textId="77777777" w:rsidR="00F005BC" w:rsidRPr="006F0988" w:rsidRDefault="00F005BC" w:rsidP="00F005BC">
      <w:pPr>
        <w:ind w:firstLine="709"/>
      </w:pPr>
      <w:r w:rsidRPr="006F0988">
        <w:t>Работа с программой WALY весьма проста. Программа рассчитывает минимальное значение внешнего диаметра вала. Для этого следует задать следующие величины:</w:t>
      </w:r>
    </w:p>
    <w:p w14:paraId="19AAD5AA" w14:textId="77777777" w:rsidR="00F005BC" w:rsidRPr="006F0988" w:rsidRDefault="00F005BC" w:rsidP="00F005BC">
      <w:pPr>
        <w:pStyle w:val="affff"/>
        <w:numPr>
          <w:ilvl w:val="0"/>
          <w:numId w:val="9"/>
        </w:numPr>
        <w:rPr>
          <w:rFonts w:cs="Times New Roman"/>
        </w:rPr>
      </w:pPr>
      <w:r w:rsidRPr="006F0988">
        <w:rPr>
          <w:rFonts w:cs="Times New Roman"/>
        </w:rPr>
        <w:t>допускаемые напряжения на кручение;</w:t>
      </w:r>
    </w:p>
    <w:p w14:paraId="49D393A1" w14:textId="77777777" w:rsidR="00F005BC" w:rsidRPr="006F0988" w:rsidRDefault="00F005BC" w:rsidP="00F005BC">
      <w:pPr>
        <w:pStyle w:val="affff"/>
        <w:numPr>
          <w:ilvl w:val="0"/>
          <w:numId w:val="9"/>
        </w:numPr>
        <w:rPr>
          <w:rFonts w:cs="Times New Roman"/>
        </w:rPr>
      </w:pPr>
      <w:r w:rsidRPr="006F0988">
        <w:rPr>
          <w:rFonts w:cs="Times New Roman"/>
        </w:rPr>
        <w:t>максимальный момент, развиваемый двигателем;</w:t>
      </w:r>
    </w:p>
    <w:p w14:paraId="54D35C28" w14:textId="77777777" w:rsidR="00F005BC" w:rsidRPr="006F0988" w:rsidRDefault="00F005BC" w:rsidP="00F005BC">
      <w:pPr>
        <w:pStyle w:val="affff"/>
        <w:numPr>
          <w:ilvl w:val="0"/>
          <w:numId w:val="9"/>
        </w:numPr>
        <w:rPr>
          <w:rFonts w:cs="Times New Roman"/>
        </w:rPr>
      </w:pPr>
      <w:r w:rsidRPr="006F0988">
        <w:rPr>
          <w:rFonts w:cs="Times New Roman"/>
        </w:rPr>
        <w:lastRenderedPageBreak/>
        <w:t>относительный момент, действующий на данный участок вала</w:t>
      </w:r>
    </w:p>
    <w:p w14:paraId="77CA6B24" w14:textId="77777777" w:rsidR="00040710" w:rsidRPr="00040710" w:rsidRDefault="00F005BC" w:rsidP="00040710">
      <w:pPr>
        <w:pStyle w:val="affff"/>
        <w:numPr>
          <w:ilvl w:val="0"/>
          <w:numId w:val="9"/>
        </w:numPr>
      </w:pPr>
      <w:r w:rsidRPr="006F0988">
        <w:rPr>
          <w:rFonts w:cs="Times New Roman"/>
        </w:rPr>
        <w:t>внутренний диаметр вала.</w:t>
      </w:r>
    </w:p>
    <w:p w14:paraId="5FE5CF73" w14:textId="6624F39E" w:rsidR="00040710" w:rsidRPr="00040710" w:rsidRDefault="00040710" w:rsidP="00040710">
      <w:pPr>
        <w:pStyle w:val="affff"/>
        <w:rPr>
          <w:rFonts w:cs="Times New Roman"/>
        </w:rPr>
      </w:pPr>
      <w:r w:rsidRPr="00040710">
        <w:rPr>
          <w:rFonts w:cs="Times New Roman"/>
        </w:rPr>
        <w:t>Исходя из эскизной компоновки можно определить минимальный делительный диаметр МЦК каждого планетарного ряда, по формуле (</w:t>
      </w:r>
      <w:r>
        <w:rPr>
          <w:rFonts w:cs="Times New Roman"/>
        </w:rPr>
        <w:t>1</w:t>
      </w:r>
      <w:r w:rsidRPr="00040710">
        <w:rPr>
          <w:rFonts w:cs="Times New Roman"/>
        </w:rPr>
        <w:t>):</w:t>
      </w:r>
    </w:p>
    <w:p w14:paraId="579A0BB5" w14:textId="243D4E22" w:rsidR="00040710" w:rsidRPr="00040710" w:rsidRDefault="00000000" w:rsidP="00040710">
      <w:pPr>
        <w:pStyle w:val="affff"/>
        <w:rPr>
          <w:rFonts w:cs="Times New Roman"/>
        </w:rPr>
      </w:pPr>
      <m:oMathPara>
        <m:oMath>
          <m:eqArr>
            <m:eqArrPr>
              <m:maxDist m:val="1"/>
              <m:ctrlPr>
                <w:rPr>
                  <w:rFonts w:ascii="Cambria Math" w:hAnsi="Cambria Math" w:cs="Times New Roman"/>
                  <w:i/>
                </w:rPr>
              </m:ctrlPr>
            </m:eqArrPr>
            <m:e>
              <m:r>
                <w:rPr>
                  <w:rFonts w:ascii="Cambria Math" w:hAnsi="Cambria Math" w:cs="Times New Roman"/>
                </w:rPr>
                <m:t>dmin=</m:t>
              </m:r>
              <m:sSub>
                <m:sSubPr>
                  <m:ctrlPr>
                    <w:rPr>
                      <w:rFonts w:ascii="Cambria Math" w:hAnsi="Cambria Math" w:cs="Times New Roman"/>
                      <w:i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lang w:val="en-US"/>
                    </w:rPr>
                    <m:t>d</m:t>
                  </m:r>
                </m:e>
                <m:sub>
                  <m:r>
                    <w:rPr>
                      <w:rFonts w:ascii="Cambria Math" w:hAnsi="Cambria Math" w:cs="Times New Roman"/>
                    </w:rPr>
                    <m:t>f</m:t>
                  </m:r>
                </m:sub>
              </m:sSub>
              <m:r>
                <w:rPr>
                  <w:rFonts w:ascii="Cambria Math" w:hAnsi="Cambria Math" w:cs="Times New Roman"/>
                </w:rPr>
                <m:t>+2∙m∙</m:t>
              </m:r>
              <m:sSub>
                <m:sSubPr>
                  <m:ctrlPr>
                    <w:rPr>
                      <w:rFonts w:ascii="Cambria Math" w:hAnsi="Cambria Math" w:cs="Times New Roman"/>
                      <w:i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lang w:val="en-US"/>
                    </w:rPr>
                    <m:t>h</m:t>
                  </m:r>
                </m:e>
                <m:sub>
                  <m:r>
                    <w:rPr>
                      <w:rFonts w:ascii="Cambria Math" w:hAnsi="Cambria Math" w:cs="Times New Roman"/>
                      <w:lang w:val="en-US"/>
                    </w:rPr>
                    <m:t>a</m:t>
                  </m:r>
                </m:sub>
              </m:sSub>
              <m:r>
                <w:rPr>
                  <w:rFonts w:ascii="Cambria Math" w:hAnsi="Cambria Math" w:cs="Times New Roman"/>
                </w:rPr>
                <m:t>#</m:t>
              </m:r>
              <m:d>
                <m:dPr>
                  <m:ctrlPr>
                    <w:rPr>
                      <w:rFonts w:ascii="Cambria Math" w:hAnsi="Cambria Math" w:cs="Times New Roman"/>
                      <w:i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</w:rPr>
                    <m:t>1</m:t>
                  </m:r>
                </m:e>
              </m:d>
            </m:e>
          </m:eqArr>
        </m:oMath>
      </m:oMathPara>
    </w:p>
    <w:p w14:paraId="229BE3C2" w14:textId="0A7551C0" w:rsidR="00040710" w:rsidRPr="00040710" w:rsidRDefault="00F00D3C" w:rsidP="00F00D3C">
      <w:pPr>
        <w:pStyle w:val="affff"/>
        <w:ind w:firstLine="0"/>
        <w:rPr>
          <w:rFonts w:cs="Times New Roman"/>
        </w:rPr>
      </w:pPr>
      <w:r>
        <w:rPr>
          <w:rFonts w:cs="Times New Roman"/>
        </w:rPr>
        <w:t>г</w:t>
      </w:r>
      <w:r w:rsidR="00040710" w:rsidRPr="00040710">
        <w:rPr>
          <w:rFonts w:cs="Times New Roman"/>
        </w:rPr>
        <w:t>де</w:t>
      </w:r>
      <w:r>
        <w:rPr>
          <w:rFonts w:cs="Times New Roman"/>
        </w:rPr>
        <w:tab/>
      </w:r>
      <w:r>
        <w:rPr>
          <w:rFonts w:cs="Times New Roman"/>
        </w:rPr>
        <w:tab/>
      </w:r>
      <w:r w:rsidR="00040710" w:rsidRPr="00F00D3C">
        <w:rPr>
          <w:rFonts w:cs="Times New Roman"/>
          <w:i/>
          <w:iCs/>
        </w:rPr>
        <w:t>d</w:t>
      </w:r>
      <w:r w:rsidR="00040710" w:rsidRPr="00F00D3C">
        <w:rPr>
          <w:rFonts w:cs="Times New Roman"/>
          <w:i/>
          <w:iCs/>
          <w:vertAlign w:val="subscript"/>
          <w:lang w:val="en-US"/>
        </w:rPr>
        <w:t>f</w:t>
      </w:r>
      <w:r w:rsidR="00040710" w:rsidRPr="00040710">
        <w:rPr>
          <w:rFonts w:cs="Times New Roman"/>
        </w:rPr>
        <w:t xml:space="preserve"> – диаметр впадин зубьев (принятый внешний диаметр соответствующего участка вала);</w:t>
      </w:r>
    </w:p>
    <w:p w14:paraId="517D500F" w14:textId="77777777" w:rsidR="00040710" w:rsidRPr="00040710" w:rsidRDefault="00040710" w:rsidP="00F00D3C">
      <w:pPr>
        <w:pStyle w:val="affff"/>
        <w:ind w:left="771" w:firstLine="0"/>
        <w:rPr>
          <w:rFonts w:cs="Times New Roman"/>
        </w:rPr>
      </w:pPr>
      <w:r w:rsidRPr="00F00D3C">
        <w:rPr>
          <w:rFonts w:cs="Times New Roman"/>
          <w:i/>
          <w:iCs/>
        </w:rPr>
        <w:t>m</w:t>
      </w:r>
      <w:r w:rsidRPr="00040710">
        <w:rPr>
          <w:rFonts w:cs="Times New Roman"/>
        </w:rPr>
        <w:t xml:space="preserve"> – модуль зацепления;</w:t>
      </w:r>
    </w:p>
    <w:p w14:paraId="7DE284CC" w14:textId="58DA42C4" w:rsidR="00040710" w:rsidRDefault="00040710" w:rsidP="00F00D3C">
      <w:pPr>
        <w:pStyle w:val="affff"/>
        <w:ind w:left="765" w:firstLine="0"/>
        <w:rPr>
          <w:rFonts w:cs="Times New Roman"/>
        </w:rPr>
      </w:pPr>
      <w:r w:rsidRPr="00F00D3C">
        <w:rPr>
          <w:rFonts w:cs="Times New Roman"/>
          <w:i/>
          <w:iCs/>
        </w:rPr>
        <w:t>h</w:t>
      </w:r>
      <w:r w:rsidRPr="00F00D3C">
        <w:rPr>
          <w:rFonts w:cs="Times New Roman"/>
          <w:i/>
          <w:iCs/>
          <w:vertAlign w:val="subscript"/>
          <w:lang w:val="en-US"/>
        </w:rPr>
        <w:t>a</w:t>
      </w:r>
      <w:r w:rsidRPr="00040710">
        <w:rPr>
          <w:rFonts w:cs="Times New Roman"/>
        </w:rPr>
        <w:t xml:space="preserve"> – коэффициент ножки зуба, равный - 1,25</w:t>
      </w:r>
    </w:p>
    <w:p w14:paraId="07587160" w14:textId="2B7D3838" w:rsidR="00F005BC" w:rsidRPr="006F0988" w:rsidRDefault="00F005BC" w:rsidP="00040710">
      <w:pPr>
        <w:pStyle w:val="affff"/>
      </w:pPr>
      <w:r w:rsidRPr="006F0988">
        <w:t>Величина относительного момента, действующего на том или ином участке вала, определяется по результату расчета кинематических и силовых характеристик кинематической схемы, проведенного по программе PKP4, (Приложение</w:t>
      </w:r>
      <w:r>
        <w:t xml:space="preserve"> А</w:t>
      </w:r>
      <w:r w:rsidRPr="006F0988">
        <w:t>).</w:t>
      </w:r>
    </w:p>
    <w:p w14:paraId="5774C513" w14:textId="4D674EA6" w:rsidR="00F005BC" w:rsidRDefault="00F005BC" w:rsidP="00F005BC">
      <w:pPr>
        <w:ind w:firstLine="709"/>
      </w:pPr>
      <w:r w:rsidRPr="006F0988">
        <w:t xml:space="preserve">Также в процессе проектирования рассчитывались </w:t>
      </w:r>
      <w:proofErr w:type="spellStart"/>
      <w:r w:rsidRPr="006F0988">
        <w:t>эвольвентные</w:t>
      </w:r>
      <w:proofErr w:type="spellEnd"/>
      <w:r w:rsidRPr="006F0988">
        <w:t xml:space="preserve"> шлицы, служащие для сборки узлов ПКП. Расчёт производился в программе «Расчёт </w:t>
      </w:r>
      <w:proofErr w:type="spellStart"/>
      <w:r w:rsidRPr="006F0988">
        <w:t>эвольвентных</w:t>
      </w:r>
      <w:proofErr w:type="spellEnd"/>
      <w:r w:rsidRPr="006F0988">
        <w:t xml:space="preserve"> шлицов».</w:t>
      </w:r>
      <w:r w:rsidR="00442D6D">
        <w:t xml:space="preserve"> </w:t>
      </w:r>
      <w:r w:rsidR="00442D6D" w:rsidRPr="006F0988">
        <w:t xml:space="preserve">Учитывая, что высота шлицев приблизительно равна модулю, внешний диаметр шлицованного конца определяется как рассчитанный диаметр плюс два модуля </w:t>
      </w:r>
      <w:proofErr w:type="spellStart"/>
      <w:r w:rsidR="00442D6D" w:rsidRPr="006F0988">
        <w:t>эвольвентных</w:t>
      </w:r>
      <w:proofErr w:type="spellEnd"/>
      <w:r w:rsidR="00442D6D" w:rsidRPr="006F0988">
        <w:t xml:space="preserve"> шлицев.</w:t>
      </w:r>
    </w:p>
    <w:p w14:paraId="052DFA79" w14:textId="2AAD9E0D" w:rsidR="00F005BC" w:rsidRDefault="00F005BC" w:rsidP="00F005BC">
      <w:pPr>
        <w:ind w:firstLine="709"/>
      </w:pPr>
      <w:r>
        <w:t xml:space="preserve">Значения </w:t>
      </w:r>
      <w:r w:rsidR="00442D6D">
        <w:t xml:space="preserve">диаметров вала, </w:t>
      </w:r>
      <w:r>
        <w:t>относительных моментов, действующих на участки и элементы, определяющие эти моменты, представлены в таблице 3.</w:t>
      </w:r>
    </w:p>
    <w:p w14:paraId="27969D81" w14:textId="4248694D" w:rsidR="009F3E43" w:rsidRPr="006F0988" w:rsidRDefault="009F3E43" w:rsidP="00DA563A">
      <w:pPr>
        <w:spacing w:before="120"/>
      </w:pPr>
      <w:r w:rsidRPr="00A357F1">
        <w:t xml:space="preserve">Таблица </w:t>
      </w:r>
      <w:r>
        <w:t>3</w:t>
      </w:r>
      <w:r w:rsidRPr="00A357F1">
        <w:t xml:space="preserve"> – </w:t>
      </w:r>
      <w:r>
        <w:t>Таблица включения передач</w:t>
      </w:r>
    </w:p>
    <w:tbl>
      <w:tblPr>
        <w:tblStyle w:val="22"/>
        <w:tblW w:w="9546" w:type="dxa"/>
        <w:tblInd w:w="-5" w:type="dxa"/>
        <w:tblLook w:val="04A0" w:firstRow="1" w:lastRow="0" w:firstColumn="1" w:lastColumn="0" w:noHBand="0" w:noVBand="1"/>
      </w:tblPr>
      <w:tblGrid>
        <w:gridCol w:w="1332"/>
        <w:gridCol w:w="943"/>
        <w:gridCol w:w="1132"/>
        <w:gridCol w:w="2939"/>
        <w:gridCol w:w="1369"/>
        <w:gridCol w:w="985"/>
        <w:gridCol w:w="846"/>
      </w:tblGrid>
      <w:tr w:rsidR="009F3E43" w:rsidRPr="006F0988" w14:paraId="1C5FE680" w14:textId="2162F63D" w:rsidTr="009F3E43">
        <w:trPr>
          <w:trHeight w:val="1175"/>
        </w:trPr>
        <w:tc>
          <w:tcPr>
            <w:tcW w:w="1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8BBF3F1" w14:textId="77777777" w:rsidR="009F3E43" w:rsidRPr="006F0988" w:rsidRDefault="009F3E43" w:rsidP="00BF0566">
            <w:pPr>
              <w:tabs>
                <w:tab w:val="left" w:pos="709"/>
                <w:tab w:val="center" w:pos="5103"/>
                <w:tab w:val="right" w:pos="10206"/>
              </w:tabs>
              <w:jc w:val="center"/>
              <w:rPr>
                <w:rFonts w:ascii="Times New Roman" w:eastAsia="Times New Roman" w:hAnsi="Times New Roman"/>
                <w:bCs/>
                <w:szCs w:val="20"/>
                <w:lang w:eastAsia="ru-RU"/>
              </w:rPr>
            </w:pPr>
            <w:r w:rsidRPr="006F0988">
              <w:rPr>
                <w:rFonts w:ascii="Times New Roman" w:eastAsia="Times New Roman" w:hAnsi="Times New Roman"/>
                <w:bCs/>
                <w:szCs w:val="20"/>
                <w:lang w:eastAsia="ru-RU"/>
              </w:rPr>
              <w:t>Участок</w:t>
            </w:r>
          </w:p>
        </w:tc>
        <w:tc>
          <w:tcPr>
            <w:tcW w:w="9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D8A418A" w14:textId="77777777" w:rsidR="009F3E43" w:rsidRPr="006F0988" w:rsidRDefault="009F3E43" w:rsidP="00BF0566">
            <w:pPr>
              <w:tabs>
                <w:tab w:val="left" w:pos="709"/>
                <w:tab w:val="center" w:pos="5103"/>
                <w:tab w:val="right" w:pos="10206"/>
              </w:tabs>
              <w:jc w:val="center"/>
              <w:rPr>
                <w:rFonts w:ascii="Times New Roman" w:eastAsia="Times New Roman" w:hAnsi="Times New Roman"/>
                <w:bCs/>
                <w:szCs w:val="20"/>
                <w:lang w:eastAsia="ru-RU"/>
              </w:rPr>
            </w:pPr>
            <w:r w:rsidRPr="006F0988">
              <w:rPr>
                <w:rFonts w:ascii="Times New Roman" w:eastAsia="Times New Roman" w:hAnsi="Times New Roman"/>
                <w:bCs/>
                <w:szCs w:val="20"/>
                <w:lang w:eastAsia="ru-RU"/>
              </w:rPr>
              <w:object w:dxaOrig="380" w:dyaOrig="420" w14:anchorId="02620655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185" type="#_x0000_t75" style="width:19.2pt;height:21.6pt" o:ole="">
                  <v:imagedata r:id="rId14" o:title=""/>
                </v:shape>
                <o:OLEObject Type="Embed" ProgID="Equation.DSMT4" ShapeID="_x0000_i1185" DrawAspect="Content" ObjectID="_1843924586" r:id="rId15"/>
              </w:object>
            </w:r>
            <w:r w:rsidRPr="006F0988">
              <w:rPr>
                <w:rFonts w:ascii="Times New Roman" w:eastAsia="Times New Roman" w:hAnsi="Times New Roman"/>
                <w:bCs/>
                <w:szCs w:val="20"/>
                <w:lang w:eastAsia="ru-RU"/>
              </w:rPr>
              <w:t>, МПа</w:t>
            </w:r>
          </w:p>
        </w:tc>
        <w:tc>
          <w:tcPr>
            <w:tcW w:w="9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C010E92" w14:textId="77777777" w:rsidR="009F3E43" w:rsidRPr="006F0988" w:rsidRDefault="009F3E43" w:rsidP="00BF0566">
            <w:pPr>
              <w:tabs>
                <w:tab w:val="left" w:pos="709"/>
                <w:tab w:val="center" w:pos="5103"/>
                <w:tab w:val="right" w:pos="10206"/>
              </w:tabs>
              <w:jc w:val="center"/>
              <w:rPr>
                <w:rFonts w:ascii="Times New Roman" w:eastAsia="Times New Roman" w:hAnsi="Times New Roman"/>
                <w:bCs/>
                <w:szCs w:val="20"/>
                <w:lang w:eastAsia="ru-RU"/>
              </w:rPr>
            </w:pPr>
            <w:r w:rsidRPr="006F0988">
              <w:rPr>
                <w:rFonts w:ascii="Times New Roman" w:eastAsia="Times New Roman" w:hAnsi="Times New Roman"/>
                <w:bCs/>
                <w:szCs w:val="20"/>
                <w:lang w:eastAsia="ru-RU"/>
              </w:rPr>
              <w:object w:dxaOrig="920" w:dyaOrig="400" w14:anchorId="05999990">
                <v:shape id="_x0000_i1186" type="#_x0000_t75" style="width:45.6pt;height:19.8pt" o:ole="">
                  <v:imagedata r:id="rId16" o:title=""/>
                </v:shape>
                <o:OLEObject Type="Embed" ProgID="Equation.DSMT4" ShapeID="_x0000_i1186" DrawAspect="Content" ObjectID="_1843924587" r:id="rId17"/>
              </w:object>
            </w:r>
            <w:r w:rsidRPr="006F0988">
              <w:rPr>
                <w:rFonts w:ascii="Times New Roman" w:eastAsia="Times New Roman" w:hAnsi="Times New Roman"/>
                <w:bCs/>
                <w:szCs w:val="20"/>
                <w:lang w:eastAsia="ru-RU"/>
              </w:rPr>
              <w:t>,</w:t>
            </w:r>
            <w:r w:rsidRPr="006F0988">
              <w:rPr>
                <w:rFonts w:ascii="Times New Roman" w:eastAsia="Times New Roman" w:hAnsi="Times New Roman"/>
                <w:bCs/>
                <w:szCs w:val="20"/>
                <w:lang w:eastAsia="ru-RU"/>
              </w:rPr>
              <w:object w:dxaOrig="600" w:dyaOrig="279" w14:anchorId="70A4E302">
                <v:shape id="_x0000_i1187" type="#_x0000_t75" style="width:30pt;height:13.8pt" o:ole="">
                  <v:imagedata r:id="rId18" o:title=""/>
                </v:shape>
                <o:OLEObject Type="Embed" ProgID="Equation.DSMT4" ShapeID="_x0000_i1187" DrawAspect="Content" ObjectID="_1843924588" r:id="rId19"/>
              </w:object>
            </w:r>
          </w:p>
        </w:tc>
        <w:tc>
          <w:tcPr>
            <w:tcW w:w="30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F98BCCD" w14:textId="77777777" w:rsidR="009F3E43" w:rsidRPr="006F0988" w:rsidRDefault="009F3E43" w:rsidP="00BF0566">
            <w:pPr>
              <w:tabs>
                <w:tab w:val="left" w:pos="709"/>
                <w:tab w:val="center" w:pos="5103"/>
                <w:tab w:val="right" w:pos="10206"/>
              </w:tabs>
              <w:jc w:val="center"/>
              <w:rPr>
                <w:rFonts w:ascii="Times New Roman" w:eastAsia="Times New Roman" w:hAnsi="Times New Roman"/>
                <w:bCs/>
                <w:szCs w:val="20"/>
                <w:lang w:eastAsia="ru-RU"/>
              </w:rPr>
            </w:pPr>
            <w:r w:rsidRPr="006F0988">
              <w:rPr>
                <w:rFonts w:ascii="Times New Roman" w:eastAsia="Times New Roman" w:hAnsi="Times New Roman"/>
                <w:bCs/>
                <w:szCs w:val="20"/>
                <w:lang w:eastAsia="ru-RU"/>
              </w:rPr>
              <w:t>Нагрузка, определяющая диаметр вала</w:t>
            </w: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18FBC12" w14:textId="61951EB4" w:rsidR="009F3E43" w:rsidRPr="00442D6D" w:rsidRDefault="009F3E43" w:rsidP="00BF0566">
            <w:pPr>
              <w:tabs>
                <w:tab w:val="left" w:pos="709"/>
                <w:tab w:val="center" w:pos="5103"/>
                <w:tab w:val="right" w:pos="10206"/>
              </w:tabs>
              <w:jc w:val="center"/>
              <w:rPr>
                <w:rFonts w:ascii="Times New Roman" w:eastAsia="Times New Roman" w:hAnsi="Times New Roman"/>
                <w:bCs/>
                <w:spacing w:val="-20"/>
                <w:szCs w:val="20"/>
                <w:lang w:eastAsia="ru-RU"/>
              </w:rPr>
            </w:pPr>
            <w:proofErr w:type="spellStart"/>
            <w:r w:rsidRPr="00442D6D">
              <w:rPr>
                <w:rFonts w:ascii="Times New Roman" w:eastAsia="Times New Roman" w:hAnsi="Times New Roman"/>
                <w:bCs/>
                <w:spacing w:val="-20"/>
                <w:szCs w:val="20"/>
                <w:lang w:eastAsia="ru-RU"/>
              </w:rPr>
              <w:t>Отн</w:t>
            </w:r>
            <w:proofErr w:type="spellEnd"/>
            <w:r w:rsidRPr="00442D6D">
              <w:rPr>
                <w:rFonts w:ascii="Times New Roman" w:eastAsia="Times New Roman" w:hAnsi="Times New Roman"/>
                <w:bCs/>
                <w:spacing w:val="-20"/>
                <w:szCs w:val="20"/>
                <w:lang w:eastAsia="ru-RU"/>
              </w:rPr>
              <w:t xml:space="preserve">. момент на участке </w:t>
            </w:r>
          </w:p>
        </w:tc>
        <w:tc>
          <w:tcPr>
            <w:tcW w:w="10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22ECFD6" w14:textId="77777777" w:rsidR="009F3E43" w:rsidRPr="006F0988" w:rsidRDefault="009F3E43" w:rsidP="00BF0566">
            <w:pPr>
              <w:tabs>
                <w:tab w:val="left" w:pos="709"/>
                <w:tab w:val="center" w:pos="5103"/>
                <w:tab w:val="right" w:pos="10206"/>
              </w:tabs>
              <w:ind w:firstLine="18"/>
              <w:jc w:val="center"/>
              <w:rPr>
                <w:rFonts w:ascii="Times New Roman" w:eastAsia="Times New Roman" w:hAnsi="Times New Roman"/>
                <w:bCs/>
                <w:szCs w:val="20"/>
                <w:lang w:eastAsia="ru-RU"/>
              </w:rPr>
            </w:pPr>
            <w:r w:rsidRPr="006F0988">
              <w:rPr>
                <w:rFonts w:ascii="Times New Roman" w:eastAsia="Times New Roman" w:hAnsi="Times New Roman"/>
                <w:bCs/>
                <w:szCs w:val="20"/>
                <w:lang w:eastAsia="ru-RU"/>
              </w:rPr>
              <w:object w:dxaOrig="540" w:dyaOrig="380" w14:anchorId="00A5AF52">
                <v:shape id="_x0000_i1188" type="#_x0000_t75" style="width:27pt;height:19.2pt" o:ole="">
                  <v:imagedata r:id="rId20" o:title=""/>
                </v:shape>
                <o:OLEObject Type="Embed" ProgID="Equation.DSMT4" ShapeID="_x0000_i1188" DrawAspect="Content" ObjectID="_1843924589" r:id="rId21"/>
              </w:object>
            </w:r>
            <w:r w:rsidRPr="006F0988">
              <w:rPr>
                <w:rFonts w:ascii="Times New Roman" w:eastAsia="Times New Roman" w:hAnsi="Times New Roman"/>
                <w:bCs/>
                <w:szCs w:val="20"/>
                <w:lang w:eastAsia="ru-RU"/>
              </w:rPr>
              <w:t>, мм</w:t>
            </w:r>
          </w:p>
        </w:tc>
        <w:tc>
          <w:tcPr>
            <w:tcW w:w="8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8E821A8" w14:textId="77777777" w:rsidR="009F3E43" w:rsidRPr="006F0988" w:rsidRDefault="009F3E43" w:rsidP="00BF0566">
            <w:pPr>
              <w:tabs>
                <w:tab w:val="left" w:pos="709"/>
                <w:tab w:val="center" w:pos="5103"/>
                <w:tab w:val="right" w:pos="10206"/>
              </w:tabs>
              <w:jc w:val="center"/>
              <w:rPr>
                <w:rFonts w:ascii="Times New Roman" w:eastAsia="Times New Roman" w:hAnsi="Times New Roman"/>
                <w:bCs/>
                <w:szCs w:val="20"/>
                <w:lang w:eastAsia="ru-RU"/>
              </w:rPr>
            </w:pPr>
            <w:r w:rsidRPr="006F0988">
              <w:rPr>
                <w:rFonts w:ascii="Times New Roman" w:eastAsia="Times New Roman" w:hAnsi="Times New Roman"/>
                <w:bCs/>
                <w:szCs w:val="20"/>
                <w:lang w:eastAsia="ru-RU"/>
              </w:rPr>
              <w:object w:dxaOrig="560" w:dyaOrig="380" w14:anchorId="6F437AD5">
                <v:shape id="_x0000_i1189" type="#_x0000_t75" style="width:28.8pt;height:19.2pt" o:ole="">
                  <v:imagedata r:id="rId22" o:title=""/>
                </v:shape>
                <o:OLEObject Type="Embed" ProgID="Equation.DSMT4" ShapeID="_x0000_i1189" DrawAspect="Content" ObjectID="_1843924590" r:id="rId23"/>
              </w:object>
            </w:r>
            <w:r w:rsidRPr="006F0988">
              <w:rPr>
                <w:rFonts w:ascii="Times New Roman" w:eastAsia="Times New Roman" w:hAnsi="Times New Roman"/>
                <w:bCs/>
                <w:szCs w:val="20"/>
                <w:lang w:eastAsia="ru-RU"/>
              </w:rPr>
              <w:t>, мм</w:t>
            </w:r>
          </w:p>
        </w:tc>
      </w:tr>
      <w:tr w:rsidR="009F3E43" w:rsidRPr="006F0988" w14:paraId="5844CB20" w14:textId="00C55A97" w:rsidTr="009F3E43">
        <w:trPr>
          <w:trHeight w:val="559"/>
        </w:trPr>
        <w:tc>
          <w:tcPr>
            <w:tcW w:w="1345" w:type="dxa"/>
            <w:tcBorders>
              <w:top w:val="single" w:sz="4" w:space="0" w:color="auto"/>
            </w:tcBorders>
            <w:vAlign w:val="center"/>
          </w:tcPr>
          <w:p w14:paraId="261A8662" w14:textId="43FB14CD" w:rsidR="009F3E43" w:rsidRPr="006F0988" w:rsidRDefault="009F3E43" w:rsidP="00BF0566">
            <w:pPr>
              <w:tabs>
                <w:tab w:val="left" w:pos="709"/>
                <w:tab w:val="center" w:pos="5103"/>
                <w:tab w:val="right" w:pos="10206"/>
              </w:tabs>
              <w:spacing w:line="240" w:lineRule="auto"/>
              <w:jc w:val="center"/>
              <w:rPr>
                <w:rFonts w:ascii="Times New Roman" w:eastAsia="Times New Roman" w:hAnsi="Times New Roman"/>
                <w:bCs/>
                <w:szCs w:val="20"/>
                <w:lang w:eastAsia="ru-RU"/>
              </w:rPr>
            </w:pPr>
            <w:r>
              <w:rPr>
                <w:rFonts w:ascii="Times New Roman" w:eastAsia="Times New Roman" w:hAnsi="Times New Roman"/>
                <w:bCs/>
                <w:szCs w:val="20"/>
                <w:lang w:eastAsia="ru-RU"/>
              </w:rPr>
              <w:t>В</w:t>
            </w:r>
            <w:r w:rsidRPr="006F0988">
              <w:rPr>
                <w:rFonts w:ascii="Times New Roman" w:eastAsia="Times New Roman" w:hAnsi="Times New Roman"/>
                <w:bCs/>
                <w:szCs w:val="20"/>
                <w:lang w:eastAsia="ru-RU"/>
              </w:rPr>
              <w:t>1</w:t>
            </w:r>
          </w:p>
        </w:tc>
        <w:tc>
          <w:tcPr>
            <w:tcW w:w="957" w:type="dxa"/>
            <w:vMerge w:val="restart"/>
            <w:tcBorders>
              <w:top w:val="single" w:sz="4" w:space="0" w:color="auto"/>
            </w:tcBorders>
            <w:vAlign w:val="center"/>
          </w:tcPr>
          <w:p w14:paraId="62A214D2" w14:textId="77777777" w:rsidR="009F3E43" w:rsidRPr="006F0988" w:rsidRDefault="009F3E43" w:rsidP="00BF0566">
            <w:pPr>
              <w:tabs>
                <w:tab w:val="left" w:pos="709"/>
                <w:tab w:val="center" w:pos="5103"/>
                <w:tab w:val="right" w:pos="10206"/>
              </w:tabs>
              <w:spacing w:line="240" w:lineRule="auto"/>
              <w:jc w:val="center"/>
              <w:rPr>
                <w:rFonts w:ascii="Times New Roman" w:eastAsia="Times New Roman" w:hAnsi="Times New Roman"/>
                <w:bCs/>
                <w:szCs w:val="20"/>
                <w:lang w:eastAsia="ru-RU"/>
              </w:rPr>
            </w:pPr>
            <w:r w:rsidRPr="006F0988">
              <w:rPr>
                <w:rFonts w:ascii="Times New Roman" w:eastAsia="Times New Roman" w:hAnsi="Times New Roman"/>
                <w:bCs/>
                <w:szCs w:val="20"/>
                <w:lang w:eastAsia="ru-RU"/>
              </w:rPr>
              <w:t>310</w:t>
            </w:r>
          </w:p>
        </w:tc>
        <w:tc>
          <w:tcPr>
            <w:tcW w:w="959" w:type="dxa"/>
            <w:vMerge w:val="restart"/>
            <w:tcBorders>
              <w:top w:val="single" w:sz="4" w:space="0" w:color="auto"/>
            </w:tcBorders>
            <w:vAlign w:val="center"/>
          </w:tcPr>
          <w:p w14:paraId="7F05B778" w14:textId="241B3FA6" w:rsidR="009F3E43" w:rsidRPr="006F0988" w:rsidRDefault="009F3E43" w:rsidP="00BF0566">
            <w:pPr>
              <w:tabs>
                <w:tab w:val="left" w:pos="709"/>
                <w:tab w:val="center" w:pos="5103"/>
                <w:tab w:val="right" w:pos="10206"/>
              </w:tabs>
              <w:spacing w:line="240" w:lineRule="auto"/>
              <w:jc w:val="center"/>
              <w:rPr>
                <w:rFonts w:ascii="Times New Roman" w:eastAsia="Times New Roman" w:hAnsi="Times New Roman"/>
                <w:bCs/>
                <w:szCs w:val="20"/>
                <w:lang w:eastAsia="ru-RU"/>
              </w:rPr>
            </w:pPr>
            <w:r>
              <w:rPr>
                <w:rFonts w:ascii="Times New Roman" w:eastAsia="Times New Roman" w:hAnsi="Times New Roman"/>
                <w:bCs/>
                <w:szCs w:val="20"/>
                <w:lang w:eastAsia="ru-RU"/>
              </w:rPr>
              <w:t>1250</w:t>
            </w:r>
          </w:p>
        </w:tc>
        <w:tc>
          <w:tcPr>
            <w:tcW w:w="3029" w:type="dxa"/>
            <w:tcBorders>
              <w:top w:val="single" w:sz="4" w:space="0" w:color="auto"/>
            </w:tcBorders>
            <w:vAlign w:val="center"/>
          </w:tcPr>
          <w:p w14:paraId="195C681D" w14:textId="77777777" w:rsidR="009F3E43" w:rsidRPr="006F0988" w:rsidRDefault="009F3E43" w:rsidP="00BF0566">
            <w:pPr>
              <w:tabs>
                <w:tab w:val="left" w:pos="709"/>
                <w:tab w:val="center" w:pos="5103"/>
                <w:tab w:val="right" w:pos="10206"/>
              </w:tabs>
              <w:spacing w:line="240" w:lineRule="auto"/>
              <w:jc w:val="center"/>
              <w:rPr>
                <w:rFonts w:ascii="Times New Roman" w:eastAsia="Times New Roman" w:hAnsi="Times New Roman"/>
                <w:bCs/>
                <w:szCs w:val="20"/>
                <w:lang w:eastAsia="ru-RU"/>
              </w:rPr>
            </w:pPr>
            <w:r w:rsidRPr="006F0988">
              <w:rPr>
                <w:rFonts w:ascii="Times New Roman" w:eastAsia="Times New Roman" w:hAnsi="Times New Roman"/>
                <w:bCs/>
                <w:szCs w:val="20"/>
                <w:lang w:eastAsia="ru-RU"/>
              </w:rPr>
              <w:t>Момент от двигателя</w:t>
            </w:r>
          </w:p>
        </w:tc>
        <w:tc>
          <w:tcPr>
            <w:tcW w:w="1405" w:type="dxa"/>
            <w:tcBorders>
              <w:top w:val="single" w:sz="4" w:space="0" w:color="auto"/>
            </w:tcBorders>
            <w:vAlign w:val="center"/>
          </w:tcPr>
          <w:p w14:paraId="0912DB35" w14:textId="77777777" w:rsidR="009F3E43" w:rsidRPr="006F0988" w:rsidRDefault="009F3E43" w:rsidP="00BF0566">
            <w:pPr>
              <w:tabs>
                <w:tab w:val="left" w:pos="709"/>
                <w:tab w:val="center" w:pos="5103"/>
                <w:tab w:val="right" w:pos="10206"/>
              </w:tabs>
              <w:spacing w:line="240" w:lineRule="auto"/>
              <w:jc w:val="center"/>
              <w:rPr>
                <w:rFonts w:ascii="Times New Roman" w:eastAsia="Times New Roman" w:hAnsi="Times New Roman"/>
                <w:bCs/>
                <w:szCs w:val="20"/>
                <w:lang w:eastAsia="ru-RU"/>
              </w:rPr>
            </w:pPr>
            <w:r w:rsidRPr="006F0988">
              <w:rPr>
                <w:rFonts w:ascii="Times New Roman" w:eastAsia="Times New Roman" w:hAnsi="Times New Roman"/>
                <w:bCs/>
                <w:szCs w:val="20"/>
                <w:lang w:eastAsia="ru-RU"/>
              </w:rPr>
              <w:t>1,00</w:t>
            </w:r>
          </w:p>
        </w:tc>
        <w:tc>
          <w:tcPr>
            <w:tcW w:w="1005" w:type="dxa"/>
            <w:tcBorders>
              <w:top w:val="single" w:sz="4" w:space="0" w:color="auto"/>
            </w:tcBorders>
            <w:vAlign w:val="center"/>
          </w:tcPr>
          <w:p w14:paraId="33703C59" w14:textId="77777777" w:rsidR="009F3E43" w:rsidRPr="006F0988" w:rsidRDefault="009F3E43" w:rsidP="00BF0566">
            <w:pPr>
              <w:tabs>
                <w:tab w:val="left" w:pos="709"/>
                <w:tab w:val="center" w:pos="5103"/>
                <w:tab w:val="right" w:pos="10206"/>
              </w:tabs>
              <w:spacing w:line="240" w:lineRule="auto"/>
              <w:ind w:firstLine="18"/>
              <w:jc w:val="center"/>
              <w:rPr>
                <w:rFonts w:ascii="Times New Roman" w:eastAsia="Times New Roman" w:hAnsi="Times New Roman"/>
                <w:bCs/>
                <w:szCs w:val="20"/>
                <w:lang w:eastAsia="ru-RU"/>
              </w:rPr>
            </w:pPr>
            <w:r w:rsidRPr="006F0988">
              <w:rPr>
                <w:rFonts w:ascii="Times New Roman" w:eastAsia="Times New Roman" w:hAnsi="Times New Roman"/>
                <w:bCs/>
                <w:szCs w:val="20"/>
                <w:lang w:eastAsia="ru-RU"/>
              </w:rPr>
              <w:t>8</w:t>
            </w:r>
          </w:p>
        </w:tc>
        <w:tc>
          <w:tcPr>
            <w:tcW w:w="846" w:type="dxa"/>
            <w:tcBorders>
              <w:top w:val="single" w:sz="4" w:space="0" w:color="auto"/>
            </w:tcBorders>
            <w:vAlign w:val="center"/>
          </w:tcPr>
          <w:p w14:paraId="73C7EFBB" w14:textId="582AFCC3" w:rsidR="009F3E43" w:rsidRPr="006F0988" w:rsidRDefault="009F3E43" w:rsidP="00BF0566">
            <w:pPr>
              <w:tabs>
                <w:tab w:val="left" w:pos="709"/>
                <w:tab w:val="center" w:pos="5103"/>
                <w:tab w:val="right" w:pos="10206"/>
              </w:tabs>
              <w:spacing w:line="240" w:lineRule="auto"/>
              <w:jc w:val="center"/>
              <w:rPr>
                <w:rFonts w:ascii="Times New Roman" w:eastAsia="Times New Roman" w:hAnsi="Times New Roman"/>
                <w:bCs/>
                <w:szCs w:val="20"/>
                <w:lang w:eastAsia="ru-RU"/>
              </w:rPr>
            </w:pPr>
            <w:r w:rsidRPr="00442D6D">
              <w:rPr>
                <w:rFonts w:ascii="Times New Roman" w:eastAsia="Times New Roman" w:hAnsi="Times New Roman"/>
                <w:bCs/>
                <w:szCs w:val="20"/>
                <w:lang w:eastAsia="ru-RU"/>
              </w:rPr>
              <w:t>27,45</w:t>
            </w:r>
          </w:p>
        </w:tc>
      </w:tr>
      <w:tr w:rsidR="009F3E43" w:rsidRPr="006F0988" w14:paraId="76DBFF3D" w14:textId="276B57F9" w:rsidTr="009F3E43">
        <w:trPr>
          <w:trHeight w:val="425"/>
        </w:trPr>
        <w:tc>
          <w:tcPr>
            <w:tcW w:w="1345" w:type="dxa"/>
            <w:vAlign w:val="center"/>
          </w:tcPr>
          <w:p w14:paraId="62315D92" w14:textId="199122FB" w:rsidR="009F3E43" w:rsidRPr="006F0988" w:rsidRDefault="009F3E43" w:rsidP="00BF0566">
            <w:pPr>
              <w:tabs>
                <w:tab w:val="left" w:pos="709"/>
                <w:tab w:val="center" w:pos="5103"/>
                <w:tab w:val="right" w:pos="10206"/>
              </w:tabs>
              <w:spacing w:line="240" w:lineRule="auto"/>
              <w:jc w:val="center"/>
              <w:rPr>
                <w:rFonts w:ascii="Times New Roman" w:eastAsia="Times New Roman" w:hAnsi="Times New Roman"/>
                <w:bCs/>
                <w:szCs w:val="20"/>
                <w:lang w:eastAsia="ru-RU"/>
              </w:rPr>
            </w:pPr>
            <w:r>
              <w:rPr>
                <w:rFonts w:ascii="Times New Roman" w:eastAsia="Times New Roman" w:hAnsi="Times New Roman"/>
                <w:bCs/>
                <w:szCs w:val="20"/>
                <w:lang w:eastAsia="ru-RU"/>
              </w:rPr>
              <w:t>В</w:t>
            </w:r>
            <w:r w:rsidRPr="006F0988">
              <w:rPr>
                <w:rFonts w:ascii="Times New Roman" w:eastAsia="Times New Roman" w:hAnsi="Times New Roman"/>
                <w:bCs/>
                <w:szCs w:val="20"/>
                <w:lang w:eastAsia="ru-RU"/>
              </w:rPr>
              <w:t>2</w:t>
            </w:r>
          </w:p>
        </w:tc>
        <w:tc>
          <w:tcPr>
            <w:tcW w:w="957" w:type="dxa"/>
            <w:vMerge/>
            <w:vAlign w:val="center"/>
          </w:tcPr>
          <w:p w14:paraId="1ADF86CE" w14:textId="77777777" w:rsidR="009F3E43" w:rsidRPr="006F0988" w:rsidRDefault="009F3E43" w:rsidP="00BF0566">
            <w:pPr>
              <w:tabs>
                <w:tab w:val="left" w:pos="709"/>
                <w:tab w:val="center" w:pos="5103"/>
                <w:tab w:val="right" w:pos="10206"/>
              </w:tabs>
              <w:spacing w:line="240" w:lineRule="auto"/>
              <w:jc w:val="center"/>
              <w:rPr>
                <w:rFonts w:ascii="Times New Roman" w:eastAsia="Times New Roman" w:hAnsi="Times New Roman"/>
                <w:bCs/>
                <w:szCs w:val="20"/>
                <w:lang w:eastAsia="ru-RU"/>
              </w:rPr>
            </w:pPr>
          </w:p>
        </w:tc>
        <w:tc>
          <w:tcPr>
            <w:tcW w:w="959" w:type="dxa"/>
            <w:vMerge/>
            <w:vAlign w:val="center"/>
          </w:tcPr>
          <w:p w14:paraId="0C433B5F" w14:textId="77777777" w:rsidR="009F3E43" w:rsidRPr="006F0988" w:rsidRDefault="009F3E43" w:rsidP="00BF0566">
            <w:pPr>
              <w:tabs>
                <w:tab w:val="left" w:pos="709"/>
                <w:tab w:val="center" w:pos="5103"/>
                <w:tab w:val="right" w:pos="10206"/>
              </w:tabs>
              <w:spacing w:line="240" w:lineRule="auto"/>
              <w:jc w:val="center"/>
              <w:rPr>
                <w:rFonts w:ascii="Times New Roman" w:eastAsia="Times New Roman" w:hAnsi="Times New Roman"/>
                <w:bCs/>
                <w:szCs w:val="20"/>
                <w:lang w:eastAsia="ru-RU"/>
              </w:rPr>
            </w:pPr>
          </w:p>
        </w:tc>
        <w:tc>
          <w:tcPr>
            <w:tcW w:w="3029" w:type="dxa"/>
            <w:vAlign w:val="center"/>
          </w:tcPr>
          <w:p w14:paraId="0A495746" w14:textId="5EA6ACDE" w:rsidR="009F3E43" w:rsidRPr="006F0988" w:rsidRDefault="009F3E43" w:rsidP="00BF0566">
            <w:pPr>
              <w:tabs>
                <w:tab w:val="left" w:pos="709"/>
                <w:tab w:val="center" w:pos="5103"/>
                <w:tab w:val="right" w:pos="10206"/>
              </w:tabs>
              <w:spacing w:line="240" w:lineRule="auto"/>
              <w:jc w:val="center"/>
              <w:rPr>
                <w:rFonts w:ascii="Times New Roman" w:eastAsia="Times New Roman" w:hAnsi="Times New Roman"/>
                <w:bCs/>
                <w:szCs w:val="20"/>
                <w:lang w:eastAsia="ru-RU"/>
              </w:rPr>
            </w:pPr>
            <w:r w:rsidRPr="006F0988">
              <w:rPr>
                <w:rFonts w:ascii="Times New Roman" w:eastAsia="Times New Roman" w:hAnsi="Times New Roman"/>
                <w:bCs/>
                <w:szCs w:val="20"/>
                <w:lang w:eastAsia="ru-RU"/>
              </w:rPr>
              <w:t>Момент на муфте 7</w:t>
            </w:r>
          </w:p>
        </w:tc>
        <w:tc>
          <w:tcPr>
            <w:tcW w:w="1405" w:type="dxa"/>
            <w:vAlign w:val="center"/>
          </w:tcPr>
          <w:p w14:paraId="3AA5CEE7" w14:textId="06A60E25" w:rsidR="009F3E43" w:rsidRPr="006F0988" w:rsidRDefault="009F3E43" w:rsidP="00BF0566">
            <w:pPr>
              <w:tabs>
                <w:tab w:val="left" w:pos="709"/>
                <w:tab w:val="center" w:pos="5103"/>
                <w:tab w:val="right" w:pos="10206"/>
              </w:tabs>
              <w:spacing w:line="240" w:lineRule="auto"/>
              <w:jc w:val="center"/>
              <w:rPr>
                <w:rFonts w:ascii="Times New Roman" w:eastAsia="Times New Roman" w:hAnsi="Times New Roman"/>
                <w:bCs/>
                <w:szCs w:val="20"/>
                <w:lang w:eastAsia="ru-RU"/>
              </w:rPr>
            </w:pPr>
            <w:r w:rsidRPr="006F0988">
              <w:rPr>
                <w:rFonts w:ascii="Times New Roman" w:eastAsia="Times New Roman" w:hAnsi="Times New Roman"/>
                <w:bCs/>
                <w:szCs w:val="20"/>
                <w:lang w:eastAsia="ru-RU"/>
              </w:rPr>
              <w:t>1,</w:t>
            </w:r>
            <w:r>
              <w:rPr>
                <w:rFonts w:ascii="Times New Roman" w:eastAsia="Times New Roman" w:hAnsi="Times New Roman"/>
                <w:bCs/>
                <w:szCs w:val="20"/>
                <w:lang w:eastAsia="ru-RU"/>
              </w:rPr>
              <w:t>2</w:t>
            </w:r>
            <w:r w:rsidRPr="006F0988">
              <w:rPr>
                <w:rFonts w:ascii="Times New Roman" w:eastAsia="Times New Roman" w:hAnsi="Times New Roman"/>
                <w:bCs/>
                <w:szCs w:val="20"/>
                <w:lang w:eastAsia="ru-RU"/>
              </w:rPr>
              <w:t>7</w:t>
            </w:r>
          </w:p>
        </w:tc>
        <w:tc>
          <w:tcPr>
            <w:tcW w:w="1005" w:type="dxa"/>
            <w:vAlign w:val="center"/>
          </w:tcPr>
          <w:p w14:paraId="05FF4FC9" w14:textId="784AEF15" w:rsidR="009F3E43" w:rsidRPr="006F0988" w:rsidRDefault="009F3E43" w:rsidP="00BF0566">
            <w:pPr>
              <w:tabs>
                <w:tab w:val="left" w:pos="709"/>
                <w:tab w:val="center" w:pos="5103"/>
                <w:tab w:val="right" w:pos="10206"/>
              </w:tabs>
              <w:spacing w:line="240" w:lineRule="auto"/>
              <w:ind w:firstLine="18"/>
              <w:jc w:val="center"/>
              <w:rPr>
                <w:rFonts w:ascii="Times New Roman" w:eastAsia="Times New Roman" w:hAnsi="Times New Roman"/>
                <w:bCs/>
                <w:szCs w:val="20"/>
                <w:lang w:eastAsia="ru-RU"/>
              </w:rPr>
            </w:pPr>
            <w:r>
              <w:rPr>
                <w:rFonts w:ascii="Times New Roman" w:eastAsia="Times New Roman" w:hAnsi="Times New Roman"/>
                <w:bCs/>
                <w:szCs w:val="20"/>
                <w:lang w:eastAsia="ru-RU"/>
              </w:rPr>
              <w:t>31</w:t>
            </w:r>
          </w:p>
        </w:tc>
        <w:tc>
          <w:tcPr>
            <w:tcW w:w="846" w:type="dxa"/>
            <w:vAlign w:val="center"/>
          </w:tcPr>
          <w:p w14:paraId="2EA479A8" w14:textId="4A8C3807" w:rsidR="009F3E43" w:rsidRPr="006F0988" w:rsidRDefault="009F3E43" w:rsidP="00BF0566">
            <w:pPr>
              <w:tabs>
                <w:tab w:val="left" w:pos="709"/>
                <w:tab w:val="center" w:pos="5103"/>
                <w:tab w:val="right" w:pos="10206"/>
              </w:tabs>
              <w:spacing w:line="240" w:lineRule="auto"/>
              <w:jc w:val="center"/>
              <w:rPr>
                <w:rFonts w:ascii="Times New Roman" w:eastAsia="Times New Roman" w:hAnsi="Times New Roman"/>
                <w:bCs/>
                <w:szCs w:val="20"/>
                <w:lang w:eastAsia="ru-RU"/>
              </w:rPr>
            </w:pPr>
            <w:r>
              <w:rPr>
                <w:rFonts w:ascii="Times New Roman" w:eastAsia="Times New Roman" w:hAnsi="Times New Roman"/>
                <w:bCs/>
                <w:szCs w:val="20"/>
                <w:lang w:eastAsia="ru-RU"/>
              </w:rPr>
              <w:t>37</w:t>
            </w:r>
            <w:r w:rsidRPr="006F0988">
              <w:rPr>
                <w:rFonts w:ascii="Times New Roman" w:eastAsia="Times New Roman" w:hAnsi="Times New Roman"/>
                <w:bCs/>
                <w:szCs w:val="20"/>
                <w:lang w:eastAsia="ru-RU"/>
              </w:rPr>
              <w:t>,0</w:t>
            </w:r>
            <w:r>
              <w:rPr>
                <w:rFonts w:ascii="Times New Roman" w:eastAsia="Times New Roman" w:hAnsi="Times New Roman"/>
                <w:bCs/>
                <w:szCs w:val="20"/>
                <w:lang w:eastAsia="ru-RU"/>
              </w:rPr>
              <w:t>8</w:t>
            </w:r>
          </w:p>
        </w:tc>
      </w:tr>
      <w:tr w:rsidR="009F3E43" w:rsidRPr="006F0988" w14:paraId="683EBBA2" w14:textId="04AA946D" w:rsidTr="009F3E43">
        <w:trPr>
          <w:trHeight w:val="58"/>
        </w:trPr>
        <w:tc>
          <w:tcPr>
            <w:tcW w:w="1345" w:type="dxa"/>
            <w:vAlign w:val="center"/>
          </w:tcPr>
          <w:p w14:paraId="70DBC5DC" w14:textId="0E07084A" w:rsidR="009F3E43" w:rsidRPr="006F0988" w:rsidRDefault="009F3E43" w:rsidP="00BF0566">
            <w:pPr>
              <w:tabs>
                <w:tab w:val="left" w:pos="709"/>
                <w:tab w:val="center" w:pos="5103"/>
                <w:tab w:val="right" w:pos="10206"/>
              </w:tabs>
              <w:spacing w:line="240" w:lineRule="auto"/>
              <w:jc w:val="center"/>
              <w:rPr>
                <w:rFonts w:ascii="Times New Roman" w:eastAsia="Times New Roman" w:hAnsi="Times New Roman"/>
                <w:bCs/>
                <w:szCs w:val="20"/>
                <w:lang w:eastAsia="ru-RU"/>
              </w:rPr>
            </w:pPr>
            <w:r>
              <w:rPr>
                <w:rFonts w:ascii="Times New Roman" w:eastAsia="Times New Roman" w:hAnsi="Times New Roman"/>
                <w:bCs/>
                <w:szCs w:val="20"/>
                <w:lang w:eastAsia="ru-RU"/>
              </w:rPr>
              <w:t>В</w:t>
            </w:r>
            <w:r w:rsidRPr="006F0988">
              <w:rPr>
                <w:rFonts w:ascii="Times New Roman" w:eastAsia="Times New Roman" w:hAnsi="Times New Roman"/>
                <w:bCs/>
                <w:szCs w:val="20"/>
                <w:lang w:eastAsia="ru-RU"/>
              </w:rPr>
              <w:t>3</w:t>
            </w:r>
          </w:p>
        </w:tc>
        <w:tc>
          <w:tcPr>
            <w:tcW w:w="957" w:type="dxa"/>
            <w:vMerge/>
            <w:vAlign w:val="center"/>
          </w:tcPr>
          <w:p w14:paraId="3A428F1E" w14:textId="77777777" w:rsidR="009F3E43" w:rsidRPr="006F0988" w:rsidRDefault="009F3E43" w:rsidP="00BF0566">
            <w:pPr>
              <w:tabs>
                <w:tab w:val="left" w:pos="709"/>
                <w:tab w:val="center" w:pos="5103"/>
                <w:tab w:val="right" w:pos="10206"/>
              </w:tabs>
              <w:spacing w:line="240" w:lineRule="auto"/>
              <w:jc w:val="center"/>
              <w:rPr>
                <w:rFonts w:ascii="Times New Roman" w:eastAsia="Times New Roman" w:hAnsi="Times New Roman"/>
                <w:bCs/>
                <w:szCs w:val="20"/>
                <w:lang w:eastAsia="ru-RU"/>
              </w:rPr>
            </w:pPr>
          </w:p>
        </w:tc>
        <w:tc>
          <w:tcPr>
            <w:tcW w:w="959" w:type="dxa"/>
            <w:vMerge/>
            <w:vAlign w:val="center"/>
          </w:tcPr>
          <w:p w14:paraId="26795807" w14:textId="77777777" w:rsidR="009F3E43" w:rsidRPr="006F0988" w:rsidRDefault="009F3E43" w:rsidP="00BF0566">
            <w:pPr>
              <w:tabs>
                <w:tab w:val="left" w:pos="709"/>
                <w:tab w:val="center" w:pos="5103"/>
                <w:tab w:val="right" w:pos="10206"/>
              </w:tabs>
              <w:spacing w:line="240" w:lineRule="auto"/>
              <w:jc w:val="center"/>
              <w:rPr>
                <w:rFonts w:ascii="Times New Roman" w:eastAsia="Times New Roman" w:hAnsi="Times New Roman"/>
                <w:bCs/>
                <w:szCs w:val="20"/>
                <w:lang w:eastAsia="ru-RU"/>
              </w:rPr>
            </w:pPr>
          </w:p>
        </w:tc>
        <w:tc>
          <w:tcPr>
            <w:tcW w:w="3029" w:type="dxa"/>
            <w:vAlign w:val="center"/>
          </w:tcPr>
          <w:p w14:paraId="1832CE20" w14:textId="6AF0524C" w:rsidR="009F3E43" w:rsidRPr="006F0988" w:rsidRDefault="009F3E43" w:rsidP="00BF0566">
            <w:pPr>
              <w:tabs>
                <w:tab w:val="left" w:pos="709"/>
                <w:tab w:val="center" w:pos="5103"/>
                <w:tab w:val="right" w:pos="10206"/>
              </w:tabs>
              <w:spacing w:line="240" w:lineRule="auto"/>
              <w:jc w:val="center"/>
              <w:rPr>
                <w:rFonts w:ascii="Times New Roman" w:eastAsia="Times New Roman" w:hAnsi="Times New Roman"/>
                <w:bCs/>
                <w:szCs w:val="20"/>
                <w:lang w:eastAsia="ru-RU"/>
              </w:rPr>
            </w:pPr>
            <w:r w:rsidRPr="006F0988">
              <w:rPr>
                <w:rFonts w:ascii="Times New Roman" w:eastAsia="Times New Roman" w:hAnsi="Times New Roman"/>
                <w:bCs/>
                <w:szCs w:val="20"/>
                <w:lang w:eastAsia="ru-RU"/>
              </w:rPr>
              <w:t xml:space="preserve">Момент на МЦК </w:t>
            </w:r>
            <w:r>
              <w:rPr>
                <w:rFonts w:ascii="Times New Roman" w:eastAsia="Times New Roman" w:hAnsi="Times New Roman"/>
                <w:bCs/>
                <w:szCs w:val="20"/>
                <w:lang w:eastAsia="ru-RU"/>
              </w:rPr>
              <w:t>2</w:t>
            </w:r>
            <w:r w:rsidRPr="006F0988">
              <w:rPr>
                <w:rFonts w:ascii="Times New Roman" w:eastAsia="Times New Roman" w:hAnsi="Times New Roman"/>
                <w:bCs/>
                <w:szCs w:val="20"/>
                <w:lang w:eastAsia="ru-RU"/>
              </w:rPr>
              <w:t xml:space="preserve"> ряда</w:t>
            </w:r>
          </w:p>
        </w:tc>
        <w:tc>
          <w:tcPr>
            <w:tcW w:w="1405" w:type="dxa"/>
            <w:vAlign w:val="center"/>
          </w:tcPr>
          <w:p w14:paraId="701A6356" w14:textId="1523DEB1" w:rsidR="009F3E43" w:rsidRPr="006F0988" w:rsidRDefault="009F3E43" w:rsidP="00BF0566">
            <w:pPr>
              <w:tabs>
                <w:tab w:val="left" w:pos="709"/>
                <w:tab w:val="center" w:pos="5103"/>
                <w:tab w:val="right" w:pos="10206"/>
              </w:tabs>
              <w:spacing w:line="240" w:lineRule="auto"/>
              <w:jc w:val="center"/>
              <w:rPr>
                <w:rFonts w:ascii="Times New Roman" w:eastAsia="Times New Roman" w:hAnsi="Times New Roman"/>
                <w:bCs/>
                <w:szCs w:val="20"/>
                <w:lang w:eastAsia="ru-RU"/>
              </w:rPr>
            </w:pPr>
            <w:r>
              <w:rPr>
                <w:rFonts w:ascii="Times New Roman" w:eastAsia="Times New Roman" w:hAnsi="Times New Roman"/>
                <w:bCs/>
                <w:szCs w:val="20"/>
                <w:lang w:eastAsia="ru-RU"/>
              </w:rPr>
              <w:t>2</w:t>
            </w:r>
            <w:r w:rsidRPr="006F0988">
              <w:rPr>
                <w:rFonts w:ascii="Times New Roman" w:eastAsia="Times New Roman" w:hAnsi="Times New Roman"/>
                <w:bCs/>
                <w:szCs w:val="20"/>
                <w:lang w:eastAsia="ru-RU"/>
              </w:rPr>
              <w:t>,</w:t>
            </w:r>
            <w:r>
              <w:rPr>
                <w:rFonts w:ascii="Times New Roman" w:eastAsia="Times New Roman" w:hAnsi="Times New Roman"/>
                <w:bCs/>
                <w:szCs w:val="20"/>
                <w:lang w:eastAsia="ru-RU"/>
              </w:rPr>
              <w:t>35</w:t>
            </w:r>
          </w:p>
        </w:tc>
        <w:tc>
          <w:tcPr>
            <w:tcW w:w="1005" w:type="dxa"/>
            <w:vAlign w:val="center"/>
          </w:tcPr>
          <w:p w14:paraId="3F61BF8C" w14:textId="77777777" w:rsidR="009F3E43" w:rsidRPr="006F0988" w:rsidRDefault="009F3E43" w:rsidP="00BF0566">
            <w:pPr>
              <w:tabs>
                <w:tab w:val="left" w:pos="709"/>
                <w:tab w:val="center" w:pos="5103"/>
                <w:tab w:val="right" w:pos="10206"/>
              </w:tabs>
              <w:spacing w:line="240" w:lineRule="auto"/>
              <w:ind w:firstLine="18"/>
              <w:jc w:val="center"/>
              <w:rPr>
                <w:rFonts w:ascii="Times New Roman" w:eastAsia="Times New Roman" w:hAnsi="Times New Roman"/>
                <w:bCs/>
                <w:szCs w:val="20"/>
                <w:lang w:eastAsia="ru-RU"/>
              </w:rPr>
            </w:pPr>
            <w:r w:rsidRPr="006F0988">
              <w:rPr>
                <w:rFonts w:ascii="Times New Roman" w:eastAsia="Times New Roman" w:hAnsi="Times New Roman"/>
                <w:bCs/>
                <w:szCs w:val="20"/>
                <w:lang w:eastAsia="ru-RU"/>
              </w:rPr>
              <w:t>8</w:t>
            </w:r>
          </w:p>
        </w:tc>
        <w:tc>
          <w:tcPr>
            <w:tcW w:w="846" w:type="dxa"/>
            <w:vAlign w:val="center"/>
          </w:tcPr>
          <w:p w14:paraId="23FE2784" w14:textId="3AD5D467" w:rsidR="009F3E43" w:rsidRPr="006F0988" w:rsidRDefault="009F3E43" w:rsidP="00BF0566">
            <w:pPr>
              <w:tabs>
                <w:tab w:val="left" w:pos="709"/>
                <w:tab w:val="center" w:pos="5103"/>
                <w:tab w:val="right" w:pos="10206"/>
              </w:tabs>
              <w:spacing w:line="240" w:lineRule="auto"/>
              <w:jc w:val="center"/>
              <w:rPr>
                <w:rFonts w:ascii="Times New Roman" w:eastAsia="Times New Roman" w:hAnsi="Times New Roman"/>
                <w:bCs/>
                <w:szCs w:val="20"/>
                <w:lang w:eastAsia="ru-RU"/>
              </w:rPr>
            </w:pPr>
            <w:r>
              <w:rPr>
                <w:rFonts w:ascii="Times New Roman" w:eastAsia="Times New Roman" w:hAnsi="Times New Roman"/>
                <w:bCs/>
                <w:szCs w:val="20"/>
                <w:lang w:eastAsia="ru-RU"/>
              </w:rPr>
              <w:t>36,43</w:t>
            </w:r>
          </w:p>
        </w:tc>
      </w:tr>
    </w:tbl>
    <w:p w14:paraId="62D9493B" w14:textId="290B899D" w:rsidR="00D87B59" w:rsidRDefault="00D87B59"/>
    <w:p w14:paraId="4D9A7071" w14:textId="5708C2D9" w:rsidR="00D87B59" w:rsidRPr="009F3E43" w:rsidRDefault="009F3E43">
      <w:pPr>
        <w:rPr>
          <w:i/>
          <w:iCs/>
        </w:rPr>
      </w:pPr>
      <w:r>
        <w:rPr>
          <w:i/>
          <w:iCs/>
        </w:rPr>
        <w:lastRenderedPageBreak/>
        <w:t>Продолжение таблицы 3</w:t>
      </w:r>
    </w:p>
    <w:tbl>
      <w:tblPr>
        <w:tblStyle w:val="22"/>
        <w:tblW w:w="9541" w:type="dxa"/>
        <w:tblLook w:val="04A0" w:firstRow="1" w:lastRow="0" w:firstColumn="1" w:lastColumn="0" w:noHBand="0" w:noVBand="1"/>
      </w:tblPr>
      <w:tblGrid>
        <w:gridCol w:w="1203"/>
        <w:gridCol w:w="970"/>
        <w:gridCol w:w="1224"/>
        <w:gridCol w:w="2835"/>
        <w:gridCol w:w="1439"/>
        <w:gridCol w:w="1024"/>
        <w:gridCol w:w="846"/>
      </w:tblGrid>
      <w:tr w:rsidR="00442D6D" w:rsidRPr="006F0988" w14:paraId="76CE4876" w14:textId="77777777" w:rsidTr="00442D6D">
        <w:trPr>
          <w:trHeight w:val="739"/>
        </w:trPr>
        <w:tc>
          <w:tcPr>
            <w:tcW w:w="1203" w:type="dxa"/>
            <w:vAlign w:val="center"/>
          </w:tcPr>
          <w:p w14:paraId="49B11709" w14:textId="29952929" w:rsidR="00F005BC" w:rsidRPr="006F0988" w:rsidRDefault="00442D6D" w:rsidP="00BF0566">
            <w:pPr>
              <w:tabs>
                <w:tab w:val="left" w:pos="709"/>
                <w:tab w:val="center" w:pos="5103"/>
                <w:tab w:val="right" w:pos="10206"/>
              </w:tabs>
              <w:spacing w:line="240" w:lineRule="auto"/>
              <w:jc w:val="center"/>
              <w:rPr>
                <w:rFonts w:ascii="Times New Roman" w:eastAsia="Times New Roman" w:hAnsi="Times New Roman"/>
                <w:bCs/>
                <w:szCs w:val="20"/>
                <w:lang w:eastAsia="ru-RU"/>
              </w:rPr>
            </w:pPr>
            <w:r>
              <w:rPr>
                <w:rFonts w:ascii="Times New Roman" w:eastAsia="Times New Roman" w:hAnsi="Times New Roman"/>
                <w:bCs/>
                <w:szCs w:val="20"/>
                <w:lang w:eastAsia="ru-RU"/>
              </w:rPr>
              <w:t>В</w:t>
            </w:r>
            <w:r w:rsidR="00F005BC" w:rsidRPr="006F0988">
              <w:rPr>
                <w:rFonts w:ascii="Times New Roman" w:eastAsia="Times New Roman" w:hAnsi="Times New Roman"/>
                <w:bCs/>
                <w:szCs w:val="20"/>
                <w:lang w:eastAsia="ru-RU"/>
              </w:rPr>
              <w:t>4</w:t>
            </w:r>
          </w:p>
        </w:tc>
        <w:tc>
          <w:tcPr>
            <w:tcW w:w="970" w:type="dxa"/>
            <w:vMerge w:val="restart"/>
            <w:vAlign w:val="center"/>
          </w:tcPr>
          <w:p w14:paraId="29CD7E4D" w14:textId="77777777" w:rsidR="00F005BC" w:rsidRPr="006F0988" w:rsidRDefault="00F005BC" w:rsidP="00BF0566">
            <w:pPr>
              <w:tabs>
                <w:tab w:val="left" w:pos="709"/>
                <w:tab w:val="center" w:pos="5103"/>
                <w:tab w:val="right" w:pos="10206"/>
              </w:tabs>
              <w:spacing w:line="240" w:lineRule="auto"/>
              <w:jc w:val="center"/>
              <w:rPr>
                <w:rFonts w:ascii="Times New Roman" w:eastAsia="Times New Roman" w:hAnsi="Times New Roman"/>
                <w:bCs/>
                <w:szCs w:val="20"/>
                <w:lang w:eastAsia="ru-RU"/>
              </w:rPr>
            </w:pPr>
          </w:p>
        </w:tc>
        <w:tc>
          <w:tcPr>
            <w:tcW w:w="1224" w:type="dxa"/>
            <w:vMerge w:val="restart"/>
            <w:vAlign w:val="center"/>
          </w:tcPr>
          <w:p w14:paraId="4B731522" w14:textId="77777777" w:rsidR="00F005BC" w:rsidRPr="006F0988" w:rsidRDefault="00F005BC" w:rsidP="00BF0566">
            <w:pPr>
              <w:tabs>
                <w:tab w:val="left" w:pos="709"/>
                <w:tab w:val="center" w:pos="5103"/>
                <w:tab w:val="right" w:pos="10206"/>
              </w:tabs>
              <w:spacing w:line="240" w:lineRule="auto"/>
              <w:jc w:val="center"/>
              <w:rPr>
                <w:rFonts w:ascii="Times New Roman" w:eastAsia="Times New Roman" w:hAnsi="Times New Roman"/>
                <w:bCs/>
                <w:szCs w:val="20"/>
                <w:lang w:eastAsia="ru-RU"/>
              </w:rPr>
            </w:pPr>
          </w:p>
        </w:tc>
        <w:tc>
          <w:tcPr>
            <w:tcW w:w="2835" w:type="dxa"/>
            <w:vAlign w:val="center"/>
          </w:tcPr>
          <w:p w14:paraId="18FE85EE" w14:textId="2286EA43" w:rsidR="00F005BC" w:rsidRPr="00442D6D" w:rsidRDefault="00442D6D" w:rsidP="00BF0566">
            <w:pPr>
              <w:tabs>
                <w:tab w:val="left" w:pos="709"/>
                <w:tab w:val="center" w:pos="5103"/>
                <w:tab w:val="right" w:pos="10206"/>
              </w:tabs>
              <w:spacing w:line="240" w:lineRule="auto"/>
              <w:jc w:val="center"/>
              <w:rPr>
                <w:rFonts w:ascii="Times New Roman" w:eastAsia="Times New Roman" w:hAnsi="Times New Roman"/>
                <w:bCs/>
                <w:spacing w:val="-16"/>
                <w:szCs w:val="20"/>
                <w:lang w:eastAsia="ru-RU"/>
              </w:rPr>
            </w:pPr>
            <w:r w:rsidRPr="00442D6D">
              <w:rPr>
                <w:rFonts w:ascii="Times New Roman" w:eastAsia="Times New Roman" w:hAnsi="Times New Roman"/>
                <w:bCs/>
                <w:spacing w:val="-16"/>
                <w:szCs w:val="20"/>
                <w:lang w:eastAsia="ru-RU"/>
              </w:rPr>
              <w:t>Суммарный момент на муфте 6 и водиле 4 ряда</w:t>
            </w:r>
          </w:p>
        </w:tc>
        <w:tc>
          <w:tcPr>
            <w:tcW w:w="1439" w:type="dxa"/>
            <w:vAlign w:val="center"/>
          </w:tcPr>
          <w:p w14:paraId="7764C75C" w14:textId="183C393B" w:rsidR="00F005BC" w:rsidRPr="006F0988" w:rsidRDefault="00442D6D" w:rsidP="00BF0566">
            <w:pPr>
              <w:tabs>
                <w:tab w:val="left" w:pos="709"/>
                <w:tab w:val="center" w:pos="5103"/>
                <w:tab w:val="right" w:pos="10206"/>
              </w:tabs>
              <w:spacing w:line="240" w:lineRule="auto"/>
              <w:jc w:val="center"/>
              <w:rPr>
                <w:rFonts w:ascii="Times New Roman" w:eastAsia="Times New Roman" w:hAnsi="Times New Roman"/>
                <w:bCs/>
                <w:szCs w:val="20"/>
                <w:lang w:eastAsia="ru-RU"/>
              </w:rPr>
            </w:pPr>
            <w:r>
              <w:rPr>
                <w:rFonts w:ascii="Times New Roman" w:eastAsia="Times New Roman" w:hAnsi="Times New Roman"/>
                <w:bCs/>
                <w:szCs w:val="20"/>
                <w:lang w:eastAsia="ru-RU"/>
              </w:rPr>
              <w:t>6</w:t>
            </w:r>
            <w:r w:rsidR="00F005BC" w:rsidRPr="006F0988">
              <w:rPr>
                <w:rFonts w:ascii="Times New Roman" w:eastAsia="Times New Roman" w:hAnsi="Times New Roman"/>
                <w:bCs/>
                <w:szCs w:val="20"/>
                <w:lang w:eastAsia="ru-RU"/>
              </w:rPr>
              <w:t>,</w:t>
            </w:r>
            <w:r>
              <w:rPr>
                <w:rFonts w:ascii="Times New Roman" w:eastAsia="Times New Roman" w:hAnsi="Times New Roman"/>
                <w:bCs/>
                <w:szCs w:val="20"/>
                <w:lang w:eastAsia="ru-RU"/>
              </w:rPr>
              <w:t>94</w:t>
            </w:r>
          </w:p>
        </w:tc>
        <w:tc>
          <w:tcPr>
            <w:tcW w:w="1024" w:type="dxa"/>
            <w:vAlign w:val="center"/>
          </w:tcPr>
          <w:p w14:paraId="704114B2" w14:textId="1F5762C0" w:rsidR="00F005BC" w:rsidRPr="006F0988" w:rsidRDefault="00442D6D" w:rsidP="00BF0566">
            <w:pPr>
              <w:tabs>
                <w:tab w:val="left" w:pos="709"/>
                <w:tab w:val="center" w:pos="5103"/>
                <w:tab w:val="right" w:pos="10206"/>
              </w:tabs>
              <w:spacing w:line="240" w:lineRule="auto"/>
              <w:ind w:firstLine="18"/>
              <w:jc w:val="center"/>
              <w:rPr>
                <w:rFonts w:ascii="Times New Roman" w:eastAsia="Times New Roman" w:hAnsi="Times New Roman"/>
                <w:bCs/>
                <w:szCs w:val="20"/>
                <w:lang w:eastAsia="ru-RU"/>
              </w:rPr>
            </w:pPr>
            <w:r>
              <w:rPr>
                <w:rFonts w:ascii="Times New Roman" w:eastAsia="Times New Roman" w:hAnsi="Times New Roman"/>
                <w:bCs/>
                <w:szCs w:val="20"/>
                <w:lang w:eastAsia="ru-RU"/>
              </w:rPr>
              <w:t>46</w:t>
            </w:r>
          </w:p>
        </w:tc>
        <w:tc>
          <w:tcPr>
            <w:tcW w:w="846" w:type="dxa"/>
            <w:vAlign w:val="center"/>
          </w:tcPr>
          <w:p w14:paraId="0BC3EFAC" w14:textId="6F14DA1E" w:rsidR="00F005BC" w:rsidRPr="006F0988" w:rsidRDefault="00442D6D" w:rsidP="00BF0566">
            <w:pPr>
              <w:tabs>
                <w:tab w:val="left" w:pos="709"/>
                <w:tab w:val="center" w:pos="5103"/>
                <w:tab w:val="right" w:pos="10206"/>
              </w:tabs>
              <w:spacing w:line="240" w:lineRule="auto"/>
              <w:jc w:val="center"/>
              <w:rPr>
                <w:rFonts w:ascii="Times New Roman" w:eastAsia="Times New Roman" w:hAnsi="Times New Roman"/>
                <w:bCs/>
                <w:szCs w:val="20"/>
                <w:lang w:eastAsia="ru-RU"/>
              </w:rPr>
            </w:pPr>
            <w:r>
              <w:rPr>
                <w:rFonts w:ascii="Times New Roman" w:eastAsia="Times New Roman" w:hAnsi="Times New Roman"/>
                <w:bCs/>
                <w:szCs w:val="20"/>
                <w:lang w:eastAsia="ru-RU"/>
              </w:rPr>
              <w:t>57</w:t>
            </w:r>
            <w:r w:rsidR="00F005BC" w:rsidRPr="006F0988">
              <w:rPr>
                <w:rFonts w:ascii="Times New Roman" w:eastAsia="Times New Roman" w:hAnsi="Times New Roman"/>
                <w:bCs/>
                <w:szCs w:val="20"/>
                <w:lang w:eastAsia="ru-RU"/>
              </w:rPr>
              <w:t>,</w:t>
            </w:r>
            <w:r>
              <w:rPr>
                <w:rFonts w:ascii="Times New Roman" w:eastAsia="Times New Roman" w:hAnsi="Times New Roman"/>
                <w:bCs/>
                <w:szCs w:val="20"/>
                <w:lang w:eastAsia="ru-RU"/>
              </w:rPr>
              <w:t>21</w:t>
            </w:r>
          </w:p>
        </w:tc>
      </w:tr>
      <w:tr w:rsidR="00442D6D" w:rsidRPr="006F0988" w14:paraId="02A25F94" w14:textId="77777777" w:rsidTr="00027D14">
        <w:trPr>
          <w:trHeight w:val="58"/>
        </w:trPr>
        <w:tc>
          <w:tcPr>
            <w:tcW w:w="1203" w:type="dxa"/>
            <w:vAlign w:val="center"/>
          </w:tcPr>
          <w:p w14:paraId="62BED2CC" w14:textId="1DE94332" w:rsidR="00F005BC" w:rsidRPr="006F0988" w:rsidRDefault="00442D6D" w:rsidP="00BF0566">
            <w:pPr>
              <w:tabs>
                <w:tab w:val="left" w:pos="709"/>
                <w:tab w:val="center" w:pos="5103"/>
                <w:tab w:val="right" w:pos="10206"/>
              </w:tabs>
              <w:spacing w:line="240" w:lineRule="auto"/>
              <w:jc w:val="center"/>
              <w:rPr>
                <w:rFonts w:ascii="Times New Roman" w:eastAsia="Times New Roman" w:hAnsi="Times New Roman"/>
                <w:bCs/>
                <w:szCs w:val="20"/>
                <w:lang w:eastAsia="ru-RU"/>
              </w:rPr>
            </w:pPr>
            <w:r>
              <w:rPr>
                <w:rFonts w:ascii="Times New Roman" w:eastAsia="Times New Roman" w:hAnsi="Times New Roman"/>
                <w:bCs/>
                <w:szCs w:val="20"/>
                <w:lang w:eastAsia="ru-RU"/>
              </w:rPr>
              <w:t>В</w:t>
            </w:r>
            <w:r w:rsidR="00F005BC" w:rsidRPr="006F0988">
              <w:rPr>
                <w:rFonts w:ascii="Times New Roman" w:eastAsia="Times New Roman" w:hAnsi="Times New Roman"/>
                <w:bCs/>
                <w:szCs w:val="20"/>
                <w:lang w:eastAsia="ru-RU"/>
              </w:rPr>
              <w:t>5</w:t>
            </w:r>
          </w:p>
        </w:tc>
        <w:tc>
          <w:tcPr>
            <w:tcW w:w="970" w:type="dxa"/>
            <w:vMerge/>
            <w:vAlign w:val="center"/>
          </w:tcPr>
          <w:p w14:paraId="4DA9C6BB" w14:textId="77777777" w:rsidR="00F005BC" w:rsidRPr="006F0988" w:rsidRDefault="00F005BC" w:rsidP="00BF0566">
            <w:pPr>
              <w:tabs>
                <w:tab w:val="left" w:pos="709"/>
                <w:tab w:val="center" w:pos="5103"/>
                <w:tab w:val="right" w:pos="10206"/>
              </w:tabs>
              <w:spacing w:line="240" w:lineRule="auto"/>
              <w:jc w:val="center"/>
              <w:rPr>
                <w:rFonts w:ascii="Times New Roman" w:eastAsia="Times New Roman" w:hAnsi="Times New Roman"/>
                <w:bCs/>
                <w:szCs w:val="20"/>
                <w:lang w:eastAsia="ru-RU"/>
              </w:rPr>
            </w:pPr>
          </w:p>
        </w:tc>
        <w:tc>
          <w:tcPr>
            <w:tcW w:w="1224" w:type="dxa"/>
            <w:vMerge/>
            <w:vAlign w:val="center"/>
          </w:tcPr>
          <w:p w14:paraId="0539DFFC" w14:textId="77777777" w:rsidR="00F005BC" w:rsidRPr="006F0988" w:rsidRDefault="00F005BC" w:rsidP="00BF0566">
            <w:pPr>
              <w:tabs>
                <w:tab w:val="left" w:pos="709"/>
                <w:tab w:val="center" w:pos="5103"/>
                <w:tab w:val="right" w:pos="10206"/>
              </w:tabs>
              <w:spacing w:line="240" w:lineRule="auto"/>
              <w:jc w:val="center"/>
              <w:rPr>
                <w:rFonts w:ascii="Times New Roman" w:eastAsia="Times New Roman" w:hAnsi="Times New Roman"/>
                <w:bCs/>
                <w:szCs w:val="20"/>
                <w:lang w:eastAsia="ru-RU"/>
              </w:rPr>
            </w:pPr>
          </w:p>
        </w:tc>
        <w:tc>
          <w:tcPr>
            <w:tcW w:w="2835" w:type="dxa"/>
            <w:vAlign w:val="center"/>
          </w:tcPr>
          <w:p w14:paraId="1852772E" w14:textId="76F19B72" w:rsidR="00F005BC" w:rsidRPr="006F0988" w:rsidRDefault="00F005BC" w:rsidP="00BF0566">
            <w:pPr>
              <w:tabs>
                <w:tab w:val="left" w:pos="709"/>
                <w:tab w:val="center" w:pos="5103"/>
                <w:tab w:val="right" w:pos="10206"/>
              </w:tabs>
              <w:spacing w:line="240" w:lineRule="auto"/>
              <w:jc w:val="center"/>
              <w:rPr>
                <w:rFonts w:ascii="Times New Roman" w:eastAsia="Times New Roman" w:hAnsi="Times New Roman"/>
                <w:bCs/>
                <w:szCs w:val="20"/>
                <w:lang w:eastAsia="ru-RU"/>
              </w:rPr>
            </w:pPr>
            <w:r w:rsidRPr="006F0988">
              <w:rPr>
                <w:rFonts w:ascii="Times New Roman" w:eastAsia="Times New Roman" w:hAnsi="Times New Roman"/>
                <w:bCs/>
                <w:szCs w:val="20"/>
                <w:lang w:eastAsia="ru-RU"/>
              </w:rPr>
              <w:t xml:space="preserve">Момент </w:t>
            </w:r>
            <w:r w:rsidR="00442D6D" w:rsidRPr="006F0988">
              <w:rPr>
                <w:rFonts w:ascii="Times New Roman" w:eastAsia="Times New Roman" w:hAnsi="Times New Roman"/>
                <w:bCs/>
                <w:szCs w:val="20"/>
                <w:lang w:eastAsia="ru-RU"/>
              </w:rPr>
              <w:t xml:space="preserve">на МЦК </w:t>
            </w:r>
            <w:r w:rsidR="00442D6D">
              <w:rPr>
                <w:rFonts w:ascii="Times New Roman" w:eastAsia="Times New Roman" w:hAnsi="Times New Roman"/>
                <w:bCs/>
                <w:szCs w:val="20"/>
                <w:lang w:eastAsia="ru-RU"/>
              </w:rPr>
              <w:t>3</w:t>
            </w:r>
            <w:r w:rsidR="00442D6D" w:rsidRPr="006F0988">
              <w:rPr>
                <w:rFonts w:ascii="Times New Roman" w:eastAsia="Times New Roman" w:hAnsi="Times New Roman"/>
                <w:bCs/>
                <w:szCs w:val="20"/>
                <w:lang w:eastAsia="ru-RU"/>
              </w:rPr>
              <w:t xml:space="preserve"> ряда</w:t>
            </w:r>
          </w:p>
        </w:tc>
        <w:tc>
          <w:tcPr>
            <w:tcW w:w="1439" w:type="dxa"/>
            <w:vAlign w:val="center"/>
          </w:tcPr>
          <w:p w14:paraId="2EB2CEC4" w14:textId="45F682B3" w:rsidR="00F005BC" w:rsidRPr="006F0988" w:rsidRDefault="00442D6D" w:rsidP="00BF0566">
            <w:pPr>
              <w:tabs>
                <w:tab w:val="left" w:pos="709"/>
                <w:tab w:val="center" w:pos="5103"/>
                <w:tab w:val="right" w:pos="10206"/>
              </w:tabs>
              <w:spacing w:line="240" w:lineRule="auto"/>
              <w:jc w:val="center"/>
              <w:rPr>
                <w:rFonts w:ascii="Times New Roman" w:eastAsia="Times New Roman" w:hAnsi="Times New Roman"/>
                <w:bCs/>
                <w:szCs w:val="20"/>
                <w:lang w:eastAsia="ru-RU"/>
              </w:rPr>
            </w:pPr>
            <w:r>
              <w:rPr>
                <w:rFonts w:ascii="Times New Roman" w:eastAsia="Times New Roman" w:hAnsi="Times New Roman"/>
                <w:bCs/>
                <w:szCs w:val="20"/>
                <w:lang w:eastAsia="ru-RU"/>
              </w:rPr>
              <w:t>1,46</w:t>
            </w:r>
          </w:p>
        </w:tc>
        <w:tc>
          <w:tcPr>
            <w:tcW w:w="1024" w:type="dxa"/>
            <w:vAlign w:val="center"/>
          </w:tcPr>
          <w:p w14:paraId="1CB311BE" w14:textId="45B9019F" w:rsidR="00F005BC" w:rsidRPr="006F0988" w:rsidRDefault="00442D6D" w:rsidP="00BF0566">
            <w:pPr>
              <w:tabs>
                <w:tab w:val="left" w:pos="709"/>
                <w:tab w:val="center" w:pos="5103"/>
                <w:tab w:val="right" w:pos="10206"/>
              </w:tabs>
              <w:spacing w:line="240" w:lineRule="auto"/>
              <w:ind w:firstLine="18"/>
              <w:jc w:val="center"/>
              <w:rPr>
                <w:rFonts w:ascii="Times New Roman" w:eastAsia="Times New Roman" w:hAnsi="Times New Roman"/>
                <w:bCs/>
                <w:szCs w:val="20"/>
                <w:lang w:eastAsia="ru-RU"/>
              </w:rPr>
            </w:pPr>
            <w:r>
              <w:rPr>
                <w:rFonts w:ascii="Times New Roman" w:eastAsia="Times New Roman" w:hAnsi="Times New Roman"/>
                <w:bCs/>
                <w:szCs w:val="20"/>
                <w:lang w:eastAsia="ru-RU"/>
              </w:rPr>
              <w:t>62</w:t>
            </w:r>
          </w:p>
        </w:tc>
        <w:tc>
          <w:tcPr>
            <w:tcW w:w="846" w:type="dxa"/>
            <w:vAlign w:val="center"/>
          </w:tcPr>
          <w:p w14:paraId="1CBC6604" w14:textId="3D2168C1" w:rsidR="00F005BC" w:rsidRPr="006F0988" w:rsidRDefault="00442D6D" w:rsidP="00BF0566">
            <w:pPr>
              <w:tabs>
                <w:tab w:val="left" w:pos="709"/>
                <w:tab w:val="center" w:pos="5103"/>
                <w:tab w:val="right" w:pos="10206"/>
              </w:tabs>
              <w:spacing w:line="240" w:lineRule="auto"/>
              <w:jc w:val="center"/>
              <w:rPr>
                <w:rFonts w:ascii="Times New Roman" w:eastAsia="Times New Roman" w:hAnsi="Times New Roman"/>
                <w:bCs/>
                <w:szCs w:val="20"/>
                <w:lang w:eastAsia="ru-RU"/>
              </w:rPr>
            </w:pPr>
            <w:r>
              <w:rPr>
                <w:rFonts w:ascii="Times New Roman" w:eastAsia="Times New Roman" w:hAnsi="Times New Roman"/>
                <w:bCs/>
                <w:szCs w:val="20"/>
                <w:lang w:eastAsia="ru-RU"/>
              </w:rPr>
              <w:t>63,92</w:t>
            </w:r>
          </w:p>
        </w:tc>
      </w:tr>
      <w:tr w:rsidR="00442D6D" w:rsidRPr="006F0988" w14:paraId="415F7F5E" w14:textId="77777777" w:rsidTr="00027D14">
        <w:trPr>
          <w:trHeight w:val="333"/>
        </w:trPr>
        <w:tc>
          <w:tcPr>
            <w:tcW w:w="1203" w:type="dxa"/>
            <w:vAlign w:val="center"/>
          </w:tcPr>
          <w:p w14:paraId="2A39661E" w14:textId="24FE17F8" w:rsidR="00F005BC" w:rsidRPr="006F0988" w:rsidRDefault="00442D6D" w:rsidP="00BF0566">
            <w:pPr>
              <w:tabs>
                <w:tab w:val="left" w:pos="709"/>
                <w:tab w:val="center" w:pos="5103"/>
                <w:tab w:val="right" w:pos="10206"/>
              </w:tabs>
              <w:spacing w:line="240" w:lineRule="auto"/>
              <w:jc w:val="center"/>
              <w:rPr>
                <w:rFonts w:ascii="Times New Roman" w:eastAsia="Times New Roman" w:hAnsi="Times New Roman"/>
                <w:bCs/>
                <w:szCs w:val="20"/>
                <w:lang w:eastAsia="ru-RU"/>
              </w:rPr>
            </w:pPr>
            <w:r>
              <w:rPr>
                <w:rFonts w:ascii="Times New Roman" w:eastAsia="Times New Roman" w:hAnsi="Times New Roman"/>
                <w:bCs/>
                <w:szCs w:val="20"/>
                <w:lang w:eastAsia="ru-RU"/>
              </w:rPr>
              <w:t>В</w:t>
            </w:r>
            <w:r w:rsidR="00F005BC" w:rsidRPr="006F0988">
              <w:rPr>
                <w:rFonts w:ascii="Times New Roman" w:eastAsia="Times New Roman" w:hAnsi="Times New Roman"/>
                <w:bCs/>
                <w:szCs w:val="20"/>
                <w:lang w:eastAsia="ru-RU"/>
              </w:rPr>
              <w:t>6</w:t>
            </w:r>
          </w:p>
        </w:tc>
        <w:tc>
          <w:tcPr>
            <w:tcW w:w="970" w:type="dxa"/>
            <w:vMerge/>
            <w:vAlign w:val="center"/>
          </w:tcPr>
          <w:p w14:paraId="770F4CF6" w14:textId="77777777" w:rsidR="00F005BC" w:rsidRPr="006F0988" w:rsidRDefault="00F005BC" w:rsidP="00BF0566">
            <w:pPr>
              <w:tabs>
                <w:tab w:val="left" w:pos="709"/>
                <w:tab w:val="center" w:pos="5103"/>
                <w:tab w:val="right" w:pos="10206"/>
              </w:tabs>
              <w:spacing w:line="240" w:lineRule="auto"/>
              <w:jc w:val="center"/>
              <w:rPr>
                <w:rFonts w:ascii="Times New Roman" w:eastAsia="Times New Roman" w:hAnsi="Times New Roman"/>
                <w:bCs/>
                <w:szCs w:val="20"/>
                <w:lang w:eastAsia="ru-RU"/>
              </w:rPr>
            </w:pPr>
          </w:p>
        </w:tc>
        <w:tc>
          <w:tcPr>
            <w:tcW w:w="1224" w:type="dxa"/>
            <w:vMerge/>
            <w:vAlign w:val="center"/>
          </w:tcPr>
          <w:p w14:paraId="210875D3" w14:textId="77777777" w:rsidR="00F005BC" w:rsidRPr="006F0988" w:rsidRDefault="00F005BC" w:rsidP="00BF0566">
            <w:pPr>
              <w:tabs>
                <w:tab w:val="left" w:pos="709"/>
                <w:tab w:val="center" w:pos="5103"/>
                <w:tab w:val="right" w:pos="10206"/>
              </w:tabs>
              <w:spacing w:line="240" w:lineRule="auto"/>
              <w:jc w:val="center"/>
              <w:rPr>
                <w:rFonts w:ascii="Times New Roman" w:eastAsia="Times New Roman" w:hAnsi="Times New Roman"/>
                <w:bCs/>
                <w:szCs w:val="20"/>
                <w:lang w:eastAsia="ru-RU"/>
              </w:rPr>
            </w:pPr>
          </w:p>
        </w:tc>
        <w:tc>
          <w:tcPr>
            <w:tcW w:w="2835" w:type="dxa"/>
            <w:vAlign w:val="center"/>
          </w:tcPr>
          <w:p w14:paraId="5C9CEE40" w14:textId="668BBB47" w:rsidR="00F005BC" w:rsidRPr="006F0988" w:rsidRDefault="00F005BC" w:rsidP="00BF0566">
            <w:pPr>
              <w:tabs>
                <w:tab w:val="left" w:pos="709"/>
                <w:tab w:val="center" w:pos="5103"/>
                <w:tab w:val="right" w:pos="10206"/>
              </w:tabs>
              <w:spacing w:line="240" w:lineRule="auto"/>
              <w:jc w:val="center"/>
              <w:rPr>
                <w:rFonts w:ascii="Times New Roman" w:eastAsia="Times New Roman" w:hAnsi="Times New Roman"/>
                <w:bCs/>
                <w:szCs w:val="20"/>
                <w:lang w:eastAsia="ru-RU"/>
              </w:rPr>
            </w:pPr>
            <w:r w:rsidRPr="006F0988">
              <w:rPr>
                <w:rFonts w:ascii="Times New Roman" w:eastAsia="Times New Roman" w:hAnsi="Times New Roman"/>
                <w:bCs/>
                <w:szCs w:val="20"/>
                <w:lang w:eastAsia="ru-RU"/>
              </w:rPr>
              <w:t xml:space="preserve">Момент </w:t>
            </w:r>
            <w:r w:rsidR="00442D6D" w:rsidRPr="006F0988">
              <w:rPr>
                <w:rFonts w:ascii="Times New Roman" w:eastAsia="Times New Roman" w:hAnsi="Times New Roman"/>
                <w:bCs/>
                <w:szCs w:val="20"/>
                <w:lang w:eastAsia="ru-RU"/>
              </w:rPr>
              <w:t xml:space="preserve">на МЦК </w:t>
            </w:r>
            <w:r w:rsidR="00442D6D">
              <w:rPr>
                <w:rFonts w:ascii="Times New Roman" w:eastAsia="Times New Roman" w:hAnsi="Times New Roman"/>
                <w:bCs/>
                <w:szCs w:val="20"/>
                <w:lang w:eastAsia="ru-RU"/>
              </w:rPr>
              <w:t>4</w:t>
            </w:r>
            <w:r w:rsidR="00442D6D" w:rsidRPr="006F0988">
              <w:rPr>
                <w:rFonts w:ascii="Times New Roman" w:eastAsia="Times New Roman" w:hAnsi="Times New Roman"/>
                <w:bCs/>
                <w:szCs w:val="20"/>
                <w:lang w:eastAsia="ru-RU"/>
              </w:rPr>
              <w:t xml:space="preserve"> ряда</w:t>
            </w:r>
          </w:p>
        </w:tc>
        <w:tc>
          <w:tcPr>
            <w:tcW w:w="1439" w:type="dxa"/>
            <w:vAlign w:val="center"/>
          </w:tcPr>
          <w:p w14:paraId="0B6CFBD9" w14:textId="6D178163" w:rsidR="00F005BC" w:rsidRPr="006F0988" w:rsidRDefault="00442D6D" w:rsidP="00BF0566">
            <w:pPr>
              <w:tabs>
                <w:tab w:val="left" w:pos="709"/>
                <w:tab w:val="center" w:pos="5103"/>
                <w:tab w:val="right" w:pos="10206"/>
              </w:tabs>
              <w:spacing w:line="240" w:lineRule="auto"/>
              <w:jc w:val="center"/>
              <w:rPr>
                <w:rFonts w:ascii="Times New Roman" w:eastAsia="Times New Roman" w:hAnsi="Times New Roman"/>
                <w:bCs/>
                <w:szCs w:val="20"/>
                <w:lang w:eastAsia="ru-RU"/>
              </w:rPr>
            </w:pPr>
            <w:r>
              <w:rPr>
                <w:rFonts w:ascii="Times New Roman" w:eastAsia="Times New Roman" w:hAnsi="Times New Roman"/>
                <w:bCs/>
                <w:szCs w:val="20"/>
                <w:lang w:eastAsia="ru-RU"/>
              </w:rPr>
              <w:t>1</w:t>
            </w:r>
          </w:p>
        </w:tc>
        <w:tc>
          <w:tcPr>
            <w:tcW w:w="1024" w:type="dxa"/>
            <w:vAlign w:val="center"/>
          </w:tcPr>
          <w:p w14:paraId="6F066B34" w14:textId="4D5F944D" w:rsidR="00F005BC" w:rsidRPr="006F0988" w:rsidRDefault="00442D6D" w:rsidP="00BF0566">
            <w:pPr>
              <w:tabs>
                <w:tab w:val="left" w:pos="709"/>
                <w:tab w:val="center" w:pos="5103"/>
                <w:tab w:val="right" w:pos="10206"/>
              </w:tabs>
              <w:spacing w:line="240" w:lineRule="auto"/>
              <w:ind w:firstLine="18"/>
              <w:jc w:val="center"/>
              <w:rPr>
                <w:rFonts w:ascii="Times New Roman" w:eastAsia="Times New Roman" w:hAnsi="Times New Roman"/>
                <w:bCs/>
                <w:szCs w:val="20"/>
                <w:lang w:eastAsia="ru-RU"/>
              </w:rPr>
            </w:pPr>
            <w:r>
              <w:rPr>
                <w:rFonts w:ascii="Times New Roman" w:eastAsia="Times New Roman" w:hAnsi="Times New Roman"/>
                <w:bCs/>
                <w:szCs w:val="20"/>
                <w:lang w:eastAsia="ru-RU"/>
              </w:rPr>
              <w:t>62</w:t>
            </w:r>
          </w:p>
        </w:tc>
        <w:tc>
          <w:tcPr>
            <w:tcW w:w="846" w:type="dxa"/>
            <w:vAlign w:val="center"/>
          </w:tcPr>
          <w:p w14:paraId="644B8CA5" w14:textId="5EF84031" w:rsidR="00F005BC" w:rsidRPr="006F0988" w:rsidRDefault="00F005BC" w:rsidP="00BF0566">
            <w:pPr>
              <w:tabs>
                <w:tab w:val="left" w:pos="709"/>
                <w:tab w:val="center" w:pos="5103"/>
                <w:tab w:val="right" w:pos="10206"/>
              </w:tabs>
              <w:spacing w:line="240" w:lineRule="auto"/>
              <w:jc w:val="center"/>
              <w:rPr>
                <w:rFonts w:ascii="Times New Roman" w:eastAsia="Times New Roman" w:hAnsi="Times New Roman"/>
                <w:bCs/>
                <w:szCs w:val="20"/>
                <w:lang w:eastAsia="ru-RU"/>
              </w:rPr>
            </w:pPr>
            <w:r w:rsidRPr="006F0988">
              <w:rPr>
                <w:rFonts w:ascii="Times New Roman" w:eastAsia="Times New Roman" w:hAnsi="Times New Roman"/>
                <w:bCs/>
                <w:szCs w:val="20"/>
                <w:lang w:eastAsia="ru-RU"/>
              </w:rPr>
              <w:t>63,</w:t>
            </w:r>
            <w:r w:rsidR="00442D6D">
              <w:rPr>
                <w:rFonts w:ascii="Times New Roman" w:eastAsia="Times New Roman" w:hAnsi="Times New Roman"/>
                <w:bCs/>
                <w:szCs w:val="20"/>
                <w:lang w:eastAsia="ru-RU"/>
              </w:rPr>
              <w:t>32</w:t>
            </w:r>
          </w:p>
        </w:tc>
      </w:tr>
      <w:tr w:rsidR="00442D6D" w:rsidRPr="006F0988" w14:paraId="71638727" w14:textId="77777777" w:rsidTr="00027D14">
        <w:trPr>
          <w:trHeight w:val="58"/>
        </w:trPr>
        <w:tc>
          <w:tcPr>
            <w:tcW w:w="1203" w:type="dxa"/>
            <w:vAlign w:val="center"/>
          </w:tcPr>
          <w:p w14:paraId="07A6026F" w14:textId="32BC1A58" w:rsidR="00F005BC" w:rsidRPr="006F0988" w:rsidRDefault="00442D6D" w:rsidP="00BF0566">
            <w:pPr>
              <w:tabs>
                <w:tab w:val="left" w:pos="709"/>
                <w:tab w:val="center" w:pos="5103"/>
                <w:tab w:val="right" w:pos="10206"/>
              </w:tabs>
              <w:spacing w:line="240" w:lineRule="auto"/>
              <w:jc w:val="center"/>
              <w:rPr>
                <w:rFonts w:ascii="Times New Roman" w:eastAsia="Times New Roman" w:hAnsi="Times New Roman"/>
                <w:bCs/>
                <w:szCs w:val="20"/>
                <w:lang w:eastAsia="ru-RU"/>
              </w:rPr>
            </w:pPr>
            <w:r>
              <w:rPr>
                <w:rFonts w:ascii="Times New Roman" w:eastAsia="Times New Roman" w:hAnsi="Times New Roman"/>
                <w:bCs/>
                <w:szCs w:val="20"/>
                <w:lang w:eastAsia="ru-RU"/>
              </w:rPr>
              <w:t>В</w:t>
            </w:r>
            <w:r w:rsidR="00F005BC" w:rsidRPr="006F0988">
              <w:rPr>
                <w:rFonts w:ascii="Times New Roman" w:eastAsia="Times New Roman" w:hAnsi="Times New Roman"/>
                <w:bCs/>
                <w:szCs w:val="20"/>
                <w:lang w:eastAsia="ru-RU"/>
              </w:rPr>
              <w:t>7</w:t>
            </w:r>
          </w:p>
        </w:tc>
        <w:tc>
          <w:tcPr>
            <w:tcW w:w="970" w:type="dxa"/>
            <w:vMerge/>
            <w:vAlign w:val="center"/>
          </w:tcPr>
          <w:p w14:paraId="06B8022B" w14:textId="77777777" w:rsidR="00F005BC" w:rsidRPr="006F0988" w:rsidRDefault="00F005BC" w:rsidP="00BF0566">
            <w:pPr>
              <w:tabs>
                <w:tab w:val="left" w:pos="709"/>
                <w:tab w:val="center" w:pos="5103"/>
                <w:tab w:val="right" w:pos="10206"/>
              </w:tabs>
              <w:spacing w:line="240" w:lineRule="auto"/>
              <w:jc w:val="center"/>
              <w:rPr>
                <w:rFonts w:ascii="Times New Roman" w:eastAsia="Times New Roman" w:hAnsi="Times New Roman"/>
                <w:bCs/>
                <w:szCs w:val="20"/>
                <w:lang w:eastAsia="ru-RU"/>
              </w:rPr>
            </w:pPr>
          </w:p>
        </w:tc>
        <w:tc>
          <w:tcPr>
            <w:tcW w:w="1224" w:type="dxa"/>
            <w:vMerge/>
            <w:vAlign w:val="center"/>
          </w:tcPr>
          <w:p w14:paraId="5C37D4AE" w14:textId="77777777" w:rsidR="00F005BC" w:rsidRPr="006F0988" w:rsidRDefault="00F005BC" w:rsidP="00BF0566">
            <w:pPr>
              <w:tabs>
                <w:tab w:val="left" w:pos="709"/>
                <w:tab w:val="center" w:pos="5103"/>
                <w:tab w:val="right" w:pos="10206"/>
              </w:tabs>
              <w:spacing w:line="240" w:lineRule="auto"/>
              <w:jc w:val="center"/>
              <w:rPr>
                <w:rFonts w:ascii="Times New Roman" w:eastAsia="Times New Roman" w:hAnsi="Times New Roman"/>
                <w:bCs/>
                <w:szCs w:val="20"/>
                <w:lang w:eastAsia="ru-RU"/>
              </w:rPr>
            </w:pPr>
          </w:p>
        </w:tc>
        <w:tc>
          <w:tcPr>
            <w:tcW w:w="2835" w:type="dxa"/>
            <w:vAlign w:val="center"/>
          </w:tcPr>
          <w:p w14:paraId="64E705BA" w14:textId="19C12075" w:rsidR="00F005BC" w:rsidRPr="006F0988" w:rsidRDefault="00442D6D" w:rsidP="00BF0566">
            <w:pPr>
              <w:tabs>
                <w:tab w:val="left" w:pos="709"/>
                <w:tab w:val="center" w:pos="5103"/>
                <w:tab w:val="right" w:pos="10206"/>
              </w:tabs>
              <w:spacing w:line="240" w:lineRule="auto"/>
              <w:jc w:val="center"/>
              <w:rPr>
                <w:rFonts w:ascii="Times New Roman" w:eastAsia="Times New Roman" w:hAnsi="Times New Roman"/>
                <w:bCs/>
                <w:szCs w:val="20"/>
                <w:lang w:eastAsia="ru-RU"/>
              </w:rPr>
            </w:pPr>
            <w:r>
              <w:rPr>
                <w:rFonts w:ascii="Times New Roman" w:eastAsia="Times New Roman" w:hAnsi="Times New Roman"/>
                <w:bCs/>
                <w:szCs w:val="20"/>
                <w:lang w:eastAsia="ru-RU"/>
              </w:rPr>
              <w:t>-</w:t>
            </w:r>
          </w:p>
        </w:tc>
        <w:tc>
          <w:tcPr>
            <w:tcW w:w="1439" w:type="dxa"/>
            <w:vAlign w:val="center"/>
          </w:tcPr>
          <w:p w14:paraId="0DD3ADB4" w14:textId="0A4A227A" w:rsidR="00F005BC" w:rsidRPr="006F0988" w:rsidRDefault="00442D6D" w:rsidP="00BF0566">
            <w:pPr>
              <w:tabs>
                <w:tab w:val="left" w:pos="709"/>
                <w:tab w:val="center" w:pos="5103"/>
                <w:tab w:val="right" w:pos="10206"/>
              </w:tabs>
              <w:spacing w:line="240" w:lineRule="auto"/>
              <w:jc w:val="center"/>
              <w:rPr>
                <w:rFonts w:ascii="Times New Roman" w:eastAsia="Times New Roman" w:hAnsi="Times New Roman"/>
                <w:bCs/>
                <w:szCs w:val="20"/>
                <w:lang w:eastAsia="ru-RU"/>
              </w:rPr>
            </w:pPr>
            <w:r>
              <w:rPr>
                <w:rFonts w:ascii="Times New Roman" w:eastAsia="Times New Roman" w:hAnsi="Times New Roman"/>
                <w:bCs/>
                <w:szCs w:val="20"/>
                <w:lang w:eastAsia="ru-RU"/>
              </w:rPr>
              <w:t>0</w:t>
            </w:r>
          </w:p>
        </w:tc>
        <w:tc>
          <w:tcPr>
            <w:tcW w:w="1024" w:type="dxa"/>
            <w:vAlign w:val="center"/>
          </w:tcPr>
          <w:p w14:paraId="0CBB92E8" w14:textId="1982847B" w:rsidR="00F005BC" w:rsidRPr="006F0988" w:rsidRDefault="00F005BC" w:rsidP="00BF0566">
            <w:pPr>
              <w:tabs>
                <w:tab w:val="left" w:pos="709"/>
                <w:tab w:val="center" w:pos="5103"/>
                <w:tab w:val="right" w:pos="10206"/>
              </w:tabs>
              <w:spacing w:line="240" w:lineRule="auto"/>
              <w:ind w:firstLine="18"/>
              <w:jc w:val="center"/>
              <w:rPr>
                <w:rFonts w:ascii="Times New Roman" w:eastAsia="Times New Roman" w:hAnsi="Times New Roman"/>
                <w:bCs/>
                <w:szCs w:val="20"/>
                <w:lang w:eastAsia="ru-RU"/>
              </w:rPr>
            </w:pPr>
            <w:r w:rsidRPr="006F0988">
              <w:rPr>
                <w:rFonts w:ascii="Times New Roman" w:eastAsia="Times New Roman" w:hAnsi="Times New Roman"/>
                <w:bCs/>
                <w:szCs w:val="20"/>
                <w:lang w:eastAsia="ru-RU"/>
              </w:rPr>
              <w:t>5</w:t>
            </w:r>
            <w:r w:rsidR="00442D6D">
              <w:rPr>
                <w:rFonts w:ascii="Times New Roman" w:eastAsia="Times New Roman" w:hAnsi="Times New Roman"/>
                <w:bCs/>
                <w:szCs w:val="20"/>
                <w:lang w:eastAsia="ru-RU"/>
              </w:rPr>
              <w:t>6</w:t>
            </w:r>
          </w:p>
        </w:tc>
        <w:tc>
          <w:tcPr>
            <w:tcW w:w="846" w:type="dxa"/>
            <w:vAlign w:val="center"/>
          </w:tcPr>
          <w:p w14:paraId="12FF90D2" w14:textId="07944D25" w:rsidR="00F005BC" w:rsidRPr="006F0988" w:rsidRDefault="00442D6D" w:rsidP="00BF0566">
            <w:pPr>
              <w:tabs>
                <w:tab w:val="left" w:pos="709"/>
                <w:tab w:val="center" w:pos="5103"/>
                <w:tab w:val="right" w:pos="10206"/>
              </w:tabs>
              <w:spacing w:line="240" w:lineRule="auto"/>
              <w:jc w:val="center"/>
              <w:rPr>
                <w:rFonts w:ascii="Times New Roman" w:eastAsia="Times New Roman" w:hAnsi="Times New Roman"/>
                <w:bCs/>
                <w:szCs w:val="20"/>
                <w:lang w:eastAsia="ru-RU"/>
              </w:rPr>
            </w:pPr>
            <w:r>
              <w:rPr>
                <w:rFonts w:ascii="Times New Roman" w:eastAsia="Times New Roman" w:hAnsi="Times New Roman"/>
                <w:bCs/>
                <w:szCs w:val="20"/>
                <w:lang w:eastAsia="ru-RU"/>
              </w:rPr>
              <w:t>-</w:t>
            </w:r>
          </w:p>
        </w:tc>
      </w:tr>
      <w:tr w:rsidR="00442D6D" w:rsidRPr="006F0988" w14:paraId="6F0CEB35" w14:textId="77777777" w:rsidTr="00027D14">
        <w:trPr>
          <w:trHeight w:val="64"/>
        </w:trPr>
        <w:tc>
          <w:tcPr>
            <w:tcW w:w="1203" w:type="dxa"/>
            <w:vAlign w:val="center"/>
          </w:tcPr>
          <w:p w14:paraId="1244CC38" w14:textId="6AC59249" w:rsidR="00F005BC" w:rsidRPr="006F0988" w:rsidRDefault="00442D6D" w:rsidP="00BF0566">
            <w:pPr>
              <w:tabs>
                <w:tab w:val="left" w:pos="709"/>
                <w:tab w:val="center" w:pos="5103"/>
                <w:tab w:val="right" w:pos="10206"/>
              </w:tabs>
              <w:spacing w:line="240" w:lineRule="auto"/>
              <w:jc w:val="center"/>
              <w:rPr>
                <w:rFonts w:ascii="Times New Roman" w:eastAsia="Times New Roman" w:hAnsi="Times New Roman"/>
                <w:bCs/>
                <w:szCs w:val="20"/>
                <w:lang w:eastAsia="ru-RU"/>
              </w:rPr>
            </w:pPr>
            <w:r>
              <w:rPr>
                <w:rFonts w:ascii="Times New Roman" w:eastAsia="Times New Roman" w:hAnsi="Times New Roman"/>
                <w:bCs/>
                <w:szCs w:val="20"/>
                <w:lang w:eastAsia="ru-RU"/>
              </w:rPr>
              <w:t>В</w:t>
            </w:r>
            <w:r w:rsidR="00F005BC" w:rsidRPr="006F0988">
              <w:rPr>
                <w:rFonts w:ascii="Times New Roman" w:eastAsia="Times New Roman" w:hAnsi="Times New Roman"/>
                <w:bCs/>
                <w:szCs w:val="20"/>
                <w:lang w:eastAsia="ru-RU"/>
              </w:rPr>
              <w:t>8</w:t>
            </w:r>
          </w:p>
        </w:tc>
        <w:tc>
          <w:tcPr>
            <w:tcW w:w="970" w:type="dxa"/>
            <w:vMerge/>
            <w:vAlign w:val="center"/>
          </w:tcPr>
          <w:p w14:paraId="745B4D4B" w14:textId="77777777" w:rsidR="00F005BC" w:rsidRPr="006F0988" w:rsidRDefault="00F005BC" w:rsidP="00BF0566">
            <w:pPr>
              <w:tabs>
                <w:tab w:val="left" w:pos="709"/>
                <w:tab w:val="center" w:pos="5103"/>
                <w:tab w:val="right" w:pos="10206"/>
              </w:tabs>
              <w:spacing w:line="240" w:lineRule="auto"/>
              <w:jc w:val="center"/>
              <w:rPr>
                <w:rFonts w:ascii="Times New Roman" w:eastAsia="Times New Roman" w:hAnsi="Times New Roman"/>
                <w:bCs/>
                <w:szCs w:val="20"/>
                <w:lang w:eastAsia="ru-RU"/>
              </w:rPr>
            </w:pPr>
          </w:p>
        </w:tc>
        <w:tc>
          <w:tcPr>
            <w:tcW w:w="1224" w:type="dxa"/>
            <w:vMerge/>
            <w:vAlign w:val="center"/>
          </w:tcPr>
          <w:p w14:paraId="6DB124FD" w14:textId="77777777" w:rsidR="00F005BC" w:rsidRPr="006F0988" w:rsidRDefault="00F005BC" w:rsidP="00BF0566">
            <w:pPr>
              <w:tabs>
                <w:tab w:val="left" w:pos="709"/>
                <w:tab w:val="center" w:pos="5103"/>
                <w:tab w:val="right" w:pos="10206"/>
              </w:tabs>
              <w:spacing w:line="240" w:lineRule="auto"/>
              <w:jc w:val="center"/>
              <w:rPr>
                <w:rFonts w:ascii="Times New Roman" w:eastAsia="Times New Roman" w:hAnsi="Times New Roman"/>
                <w:bCs/>
                <w:szCs w:val="20"/>
                <w:lang w:eastAsia="ru-RU"/>
              </w:rPr>
            </w:pPr>
          </w:p>
        </w:tc>
        <w:tc>
          <w:tcPr>
            <w:tcW w:w="2835" w:type="dxa"/>
            <w:vAlign w:val="center"/>
          </w:tcPr>
          <w:p w14:paraId="3FE4E9BB" w14:textId="4B018AEB" w:rsidR="00F005BC" w:rsidRPr="006F0988" w:rsidRDefault="00442D6D" w:rsidP="00BF0566">
            <w:pPr>
              <w:tabs>
                <w:tab w:val="left" w:pos="709"/>
                <w:tab w:val="center" w:pos="5103"/>
                <w:tab w:val="right" w:pos="10206"/>
              </w:tabs>
              <w:spacing w:line="240" w:lineRule="auto"/>
              <w:jc w:val="center"/>
              <w:rPr>
                <w:rFonts w:ascii="Times New Roman" w:eastAsia="Times New Roman" w:hAnsi="Times New Roman"/>
                <w:bCs/>
                <w:szCs w:val="20"/>
                <w:lang w:eastAsia="ru-RU"/>
              </w:rPr>
            </w:pPr>
            <w:r>
              <w:rPr>
                <w:rFonts w:ascii="Times New Roman" w:eastAsia="Times New Roman" w:hAnsi="Times New Roman"/>
                <w:bCs/>
                <w:szCs w:val="20"/>
                <w:lang w:eastAsia="ru-RU"/>
              </w:rPr>
              <w:t>-</w:t>
            </w:r>
          </w:p>
        </w:tc>
        <w:tc>
          <w:tcPr>
            <w:tcW w:w="1439" w:type="dxa"/>
            <w:vAlign w:val="center"/>
          </w:tcPr>
          <w:p w14:paraId="4BE79375" w14:textId="3B50CC8B" w:rsidR="00F005BC" w:rsidRPr="006F0988" w:rsidRDefault="00442D6D" w:rsidP="00BF0566">
            <w:pPr>
              <w:tabs>
                <w:tab w:val="left" w:pos="709"/>
                <w:tab w:val="center" w:pos="5103"/>
                <w:tab w:val="right" w:pos="10206"/>
              </w:tabs>
              <w:spacing w:line="240" w:lineRule="auto"/>
              <w:jc w:val="center"/>
              <w:rPr>
                <w:rFonts w:ascii="Times New Roman" w:eastAsia="Times New Roman" w:hAnsi="Times New Roman"/>
                <w:bCs/>
                <w:szCs w:val="20"/>
                <w:lang w:eastAsia="ru-RU"/>
              </w:rPr>
            </w:pPr>
            <w:r>
              <w:rPr>
                <w:rFonts w:ascii="Times New Roman" w:eastAsia="Times New Roman" w:hAnsi="Times New Roman"/>
                <w:bCs/>
                <w:szCs w:val="20"/>
                <w:lang w:eastAsia="ru-RU"/>
              </w:rPr>
              <w:t>0</w:t>
            </w:r>
          </w:p>
        </w:tc>
        <w:tc>
          <w:tcPr>
            <w:tcW w:w="1024" w:type="dxa"/>
            <w:vAlign w:val="center"/>
          </w:tcPr>
          <w:p w14:paraId="0E10D842" w14:textId="4655F8B1" w:rsidR="00F005BC" w:rsidRPr="006F0988" w:rsidRDefault="00442D6D" w:rsidP="00BF0566">
            <w:pPr>
              <w:tabs>
                <w:tab w:val="left" w:pos="709"/>
                <w:tab w:val="center" w:pos="5103"/>
                <w:tab w:val="right" w:pos="10206"/>
              </w:tabs>
              <w:spacing w:line="240" w:lineRule="auto"/>
              <w:ind w:firstLine="18"/>
              <w:jc w:val="center"/>
              <w:rPr>
                <w:rFonts w:ascii="Times New Roman" w:eastAsia="Times New Roman" w:hAnsi="Times New Roman"/>
                <w:bCs/>
                <w:szCs w:val="20"/>
                <w:lang w:eastAsia="ru-RU"/>
              </w:rPr>
            </w:pPr>
            <w:r>
              <w:rPr>
                <w:rFonts w:ascii="Times New Roman" w:eastAsia="Times New Roman" w:hAnsi="Times New Roman"/>
                <w:bCs/>
                <w:szCs w:val="20"/>
                <w:lang w:eastAsia="ru-RU"/>
              </w:rPr>
              <w:t>64</w:t>
            </w:r>
          </w:p>
        </w:tc>
        <w:tc>
          <w:tcPr>
            <w:tcW w:w="846" w:type="dxa"/>
            <w:vAlign w:val="center"/>
          </w:tcPr>
          <w:p w14:paraId="37450CE8" w14:textId="0AA6F487" w:rsidR="00F005BC" w:rsidRPr="006F0988" w:rsidRDefault="00442D6D" w:rsidP="00BF0566">
            <w:pPr>
              <w:tabs>
                <w:tab w:val="left" w:pos="709"/>
                <w:tab w:val="center" w:pos="5103"/>
                <w:tab w:val="right" w:pos="10206"/>
              </w:tabs>
              <w:spacing w:line="240" w:lineRule="auto"/>
              <w:jc w:val="center"/>
              <w:rPr>
                <w:rFonts w:ascii="Times New Roman" w:eastAsia="Times New Roman" w:hAnsi="Times New Roman"/>
                <w:bCs/>
                <w:szCs w:val="20"/>
                <w:lang w:eastAsia="ru-RU"/>
              </w:rPr>
            </w:pPr>
            <w:r>
              <w:rPr>
                <w:rFonts w:ascii="Times New Roman" w:eastAsia="Times New Roman" w:hAnsi="Times New Roman"/>
                <w:bCs/>
                <w:szCs w:val="20"/>
                <w:lang w:eastAsia="ru-RU"/>
              </w:rPr>
              <w:t>-</w:t>
            </w:r>
          </w:p>
        </w:tc>
      </w:tr>
    </w:tbl>
    <w:p w14:paraId="180EB73B" w14:textId="5DA842AB" w:rsidR="00F005BC" w:rsidRPr="006F0988" w:rsidRDefault="00F005BC" w:rsidP="00F005BC">
      <w:pPr>
        <w:ind w:firstLine="709"/>
      </w:pPr>
    </w:p>
    <w:p w14:paraId="4E4B7EF0" w14:textId="0805A5C3" w:rsidR="00064132" w:rsidRPr="00064132" w:rsidRDefault="00800A20" w:rsidP="002E3FF2">
      <w:pPr>
        <w:pStyle w:val="2"/>
        <w:rPr>
          <w:rFonts w:eastAsiaTheme="minorEastAsia"/>
        </w:rPr>
      </w:pPr>
      <w:bookmarkStart w:id="11" w:name="_Toc233079105"/>
      <w:bookmarkStart w:id="12" w:name="_Toc233310911"/>
      <w:r>
        <w:rPr>
          <w:rFonts w:eastAsiaTheme="minorEastAsia"/>
        </w:rPr>
        <w:t>Подбор чисел зубьев зубчатых колес планетарных рядов</w:t>
      </w:r>
      <w:bookmarkEnd w:id="11"/>
      <w:bookmarkEnd w:id="12"/>
    </w:p>
    <w:p w14:paraId="1F41268A" w14:textId="116F8169" w:rsidR="000D3906" w:rsidRPr="00584FC2" w:rsidRDefault="000D3906" w:rsidP="000D3906">
      <w:pPr>
        <w:ind w:firstLine="709"/>
      </w:pPr>
      <w:r w:rsidRPr="00584FC2">
        <w:t>На основании определенного минимального значения делительного диаметра легко находится и минимальное число зубьев МЦК, по формуле</w:t>
      </w:r>
      <w:r w:rsidR="002E3FF2">
        <w:t xml:space="preserve"> (2)</w:t>
      </w:r>
      <w:r>
        <w:t>:</w:t>
      </w:r>
    </w:p>
    <w:p w14:paraId="5135FD3E" w14:textId="47F94ED5" w:rsidR="000D3906" w:rsidRDefault="00000000" w:rsidP="000D3906">
      <w:pPr>
        <w:ind w:firstLine="709"/>
      </w:pPr>
      <m:oMathPara>
        <m:oMath>
          <m:eqArr>
            <m:eqArrPr>
              <m:maxDist m:val="1"/>
              <m:ctrlPr>
                <w:rPr>
                  <w:rFonts w:ascii="Cambria Math" w:hAnsi="Cambria Math"/>
                  <w:i/>
                  <w:lang w:val="en-US"/>
                </w:rPr>
              </m:ctrlPr>
            </m:eqArrPr>
            <m:e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n-US"/>
                    </w:rPr>
                    <m:t>z</m:t>
                  </m:r>
                </m:e>
                <m:sub>
                  <m:r>
                    <w:rPr>
                      <w:rFonts w:ascii="Cambria Math" w:hAnsi="Cambria Math"/>
                    </w:rPr>
                    <m:t>min</m:t>
                  </m:r>
                </m:sub>
              </m:sSub>
              <m:r>
                <w:rPr>
                  <w:rFonts w:ascii="Cambria Math" w:hAnsi="Cambria Math"/>
                </w:rPr>
                <m:t>=</m:t>
              </m:r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d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min</m:t>
                      </m:r>
                    </m:sub>
                  </m:sSub>
                </m:num>
                <m:den>
                  <m:r>
                    <w:rPr>
                      <w:rFonts w:ascii="Cambria Math" w:hAnsi="Cambria Math"/>
                    </w:rPr>
                    <m:t>m</m:t>
                  </m:r>
                </m:den>
              </m:f>
              <m:r>
                <m:rPr>
                  <m:sty m:val="p"/>
                </m:rPr>
                <w:rPr>
                  <w:rFonts w:ascii="Cambria Math" w:hAnsi="Cambria Math"/>
                </w:rPr>
                <m:t xml:space="preserve">. </m:t>
              </m:r>
              <m:r>
                <w:rPr>
                  <w:rFonts w:ascii="Cambria Math" w:hAnsi="Cambria Math"/>
                  <w:lang w:val="en-US"/>
                </w:rPr>
                <m:t>#(2)</m:t>
              </m:r>
              <m:ctrlPr>
                <w:rPr>
                  <w:rFonts w:ascii="Cambria Math" w:hAnsi="Cambria Math"/>
                  <w:i/>
                </w:rPr>
              </m:ctrlPr>
            </m:e>
          </m:eqArr>
        </m:oMath>
      </m:oMathPara>
    </w:p>
    <w:p w14:paraId="4E007B4F" w14:textId="77777777" w:rsidR="000D3906" w:rsidRDefault="000D3906" w:rsidP="000D3906">
      <w:pPr>
        <w:ind w:firstLine="709"/>
      </w:pPr>
      <w:r>
        <w:t>В результате проведенных выше конструктивных проработок и расчетов были определены минимально допустимые числа зубьев МЦК для всех четырех планетарных рядов. Это обстоятельство дает возможность приступить к следующему этапу разработки эскизного проекта планетарной коробки передач – подбору чисел зубьев всех зубчатых колес, входящих в состав планетарных рядов.</w:t>
      </w:r>
    </w:p>
    <w:p w14:paraId="03875F8B" w14:textId="77777777" w:rsidR="000D3906" w:rsidRDefault="000D3906" w:rsidP="000D3906">
      <w:pPr>
        <w:ind w:firstLine="709"/>
      </w:pPr>
      <w:r>
        <w:t>Как известно, при подборе чисел зубьев шестерен планетарных рядов руководствуются шестью принципами:</w:t>
      </w:r>
    </w:p>
    <w:p w14:paraId="7B6902CD" w14:textId="77777777" w:rsidR="000D3906" w:rsidRDefault="000D3906" w:rsidP="000D3906">
      <w:pPr>
        <w:pStyle w:val="affff1"/>
        <w:numPr>
          <w:ilvl w:val="0"/>
          <w:numId w:val="35"/>
        </w:numPr>
      </w:pPr>
      <w:r>
        <w:t>Не желательны варианты, в которых числа зубьев сцепляющихся колес имели хотя бы один общий множитель;</w:t>
      </w:r>
    </w:p>
    <w:p w14:paraId="069D723B" w14:textId="77777777" w:rsidR="000D3906" w:rsidRDefault="000D3906" w:rsidP="000D3906">
      <w:pPr>
        <w:pStyle w:val="affff1"/>
        <w:numPr>
          <w:ilvl w:val="0"/>
          <w:numId w:val="35"/>
        </w:numPr>
      </w:pPr>
      <w:r>
        <w:t>Не желательны варианты, в которых числа зубьев сцепляющихся колес имели хотя бы один общий множитель;</w:t>
      </w:r>
    </w:p>
    <w:p w14:paraId="6133E95E" w14:textId="77777777" w:rsidR="000D3906" w:rsidRDefault="000D3906" w:rsidP="000D3906">
      <w:pPr>
        <w:pStyle w:val="affff1"/>
        <w:numPr>
          <w:ilvl w:val="0"/>
          <w:numId w:val="35"/>
        </w:numPr>
      </w:pPr>
      <w:r>
        <w:t>Соблюдение условия соосности;</w:t>
      </w:r>
    </w:p>
    <w:p w14:paraId="1F8CB43C" w14:textId="77777777" w:rsidR="000D3906" w:rsidRDefault="000D3906" w:rsidP="000D3906">
      <w:pPr>
        <w:pStyle w:val="affff1"/>
        <w:numPr>
          <w:ilvl w:val="0"/>
          <w:numId w:val="35"/>
        </w:numPr>
      </w:pPr>
      <w:r>
        <w:t>Соблюдение условия сборки;</w:t>
      </w:r>
    </w:p>
    <w:p w14:paraId="73EB29A6" w14:textId="77777777" w:rsidR="000D3906" w:rsidRDefault="000D3906" w:rsidP="000D3906">
      <w:pPr>
        <w:pStyle w:val="affff1"/>
        <w:numPr>
          <w:ilvl w:val="0"/>
          <w:numId w:val="35"/>
        </w:numPr>
      </w:pPr>
      <w:r>
        <w:t>Обеспечение условия соседства сателлитов;</w:t>
      </w:r>
    </w:p>
    <w:p w14:paraId="1FA9CCED" w14:textId="77777777" w:rsidR="000D3906" w:rsidRDefault="000D3906" w:rsidP="000D3906">
      <w:pPr>
        <w:pStyle w:val="affff1"/>
        <w:numPr>
          <w:ilvl w:val="0"/>
          <w:numId w:val="10"/>
        </w:numPr>
      </w:pPr>
      <w:r>
        <w:t>Обеспечение условия не подрезания зубьев зубчатых колес.</w:t>
      </w:r>
    </w:p>
    <w:p w14:paraId="5027713F" w14:textId="25E07DF6" w:rsidR="000D3906" w:rsidRPr="003C1BBC" w:rsidRDefault="000D3906" w:rsidP="008320DA">
      <w:pPr>
        <w:ind w:firstLine="709"/>
      </w:pPr>
      <w:r>
        <w:lastRenderedPageBreak/>
        <w:t>В общем случае это достаточно трудоемкая процедура, поэтому удобнее воспользоваться разработанной для этой цели программой ZUB, расположенной в одноименной папке. Следует отметить, что данная программа осуществляет подбор чисел зубьев зубчатых колес только для планетарных рядов второго класса с одновенцовыми сателлитами.</w:t>
      </w:r>
    </w:p>
    <w:p w14:paraId="14304CDD" w14:textId="77777777" w:rsidR="000D3906" w:rsidRDefault="000D3906" w:rsidP="008320DA">
      <w:pPr>
        <w:ind w:firstLine="709"/>
      </w:pPr>
      <w:r>
        <w:t>В результате расчета программа предложит достаточно большое количество вариантов сочетания чисел зубьев шестерен планетарного ряда в зависимости от количества сателлитов, входящих в состав данного планетарного ряда. При этом следует выбирать такие варианты, в которых число зубьев МЦК было не меньше минимально допустимого значения, определенного выше. Кроме того, с точки зрения стоимости производства коробки передач, число сателлитов желательно принимать минимальным, но не менее трех.</w:t>
      </w:r>
    </w:p>
    <w:p w14:paraId="1C017EFF" w14:textId="77777777" w:rsidR="000D3906" w:rsidRDefault="000D3906" w:rsidP="008320DA">
      <w:pPr>
        <w:ind w:firstLine="709"/>
      </w:pPr>
      <w:r>
        <w:t>Следует отметить, что это еще не окончательный выбор чисел зубьев шестерен планетарных рядов. Может оказаться так, что в результате прочностных расчетов или по конструктивным соображениям возникнет необходимость изменить количество зубьев шестерен в сторону их увеличения.</w:t>
      </w:r>
    </w:p>
    <w:p w14:paraId="358A7908" w14:textId="304D1857" w:rsidR="00D87B59" w:rsidRPr="00984390" w:rsidRDefault="000D3906" w:rsidP="00D87B59">
      <w:pPr>
        <w:ind w:firstLine="709"/>
      </w:pPr>
      <w:r w:rsidRPr="00984390">
        <w:t>Так с помощью программы ZUB</w:t>
      </w:r>
      <w:r>
        <w:t xml:space="preserve"> </w:t>
      </w:r>
      <w:r w:rsidRPr="00984390">
        <w:t>были получены варианты сочетания чисел зубьев зубчатых колес для каждого планетарного ряда</w:t>
      </w:r>
      <w:r>
        <w:t>.</w:t>
      </w:r>
      <w:r w:rsidRPr="00984390">
        <w:t xml:space="preserve"> </w:t>
      </w:r>
      <w:r>
        <w:t>Р</w:t>
      </w:r>
      <w:r w:rsidRPr="00984390">
        <w:t xml:space="preserve">езультат </w:t>
      </w:r>
      <w:r>
        <w:t xml:space="preserve">расчета </w:t>
      </w:r>
      <w:r w:rsidRPr="00984390">
        <w:t>представлен в приложении</w:t>
      </w:r>
      <w:r>
        <w:t xml:space="preserve"> </w:t>
      </w:r>
      <w:r w:rsidR="00D87B59">
        <w:t>Б.</w:t>
      </w:r>
    </w:p>
    <w:p w14:paraId="3DE5634C" w14:textId="77777777" w:rsidR="000D3906" w:rsidRDefault="000D3906" w:rsidP="000D3906">
      <w:pPr>
        <w:ind w:firstLine="709"/>
      </w:pPr>
      <w:r w:rsidRPr="00984390">
        <w:t xml:space="preserve">При выборе сочетания числа зубьев зубчатых колес планетарных </w:t>
      </w:r>
      <w:r>
        <w:br/>
      </w:r>
      <w:r w:rsidRPr="00984390">
        <w:t xml:space="preserve">рядов следует учитывать еще один момент. Желательно, чтобы </w:t>
      </w:r>
      <w:r>
        <w:br/>
      </w:r>
      <w:r w:rsidRPr="00984390">
        <w:t>радиальные размеры всех планетарных рядов имели бы одинаковый размер. Это означает, что при одном и том же значении модуля зубчатых колес желательно, чтобы числа зубьев БЦК всех планетарных рядов имели бы близкие значения.</w:t>
      </w:r>
    </w:p>
    <w:p w14:paraId="6E6A3CB5" w14:textId="6ACB71B4" w:rsidR="00800A20" w:rsidRDefault="00800A20" w:rsidP="000D3906">
      <w:pPr>
        <w:ind w:firstLine="709"/>
      </w:pPr>
      <w:r w:rsidRPr="00984390">
        <w:t xml:space="preserve">Сочетания чисел зубьев, принятых для дальнейших расчетов с учетом, высказанных выше замечаний представлены в таблице </w:t>
      </w:r>
      <w:r w:rsidR="009F3E43">
        <w:t>4</w:t>
      </w:r>
      <w:r w:rsidRPr="00984390">
        <w:t>.</w:t>
      </w:r>
    </w:p>
    <w:p w14:paraId="7CA7D22D" w14:textId="77777777" w:rsidR="00800A20" w:rsidRDefault="00800A20" w:rsidP="004624BF">
      <w:pPr>
        <w:ind w:firstLine="709"/>
      </w:pPr>
      <w:r w:rsidRPr="0006477B">
        <w:lastRenderedPageBreak/>
        <w:t>Следует отметить, что подобранные сочетания чисел зубьев шестерен планетарных рядов не являются окончательными, их, возможно, в результате расчетов на прочность необходимо будет использовать другие сочетания зубьев.</w:t>
      </w:r>
    </w:p>
    <w:p w14:paraId="3025B022" w14:textId="031E7299" w:rsidR="009F3E43" w:rsidRDefault="009F3E43" w:rsidP="00DA563A">
      <w:pPr>
        <w:spacing w:before="120"/>
      </w:pPr>
      <w:bookmarkStart w:id="13" w:name="_Ref214436632"/>
      <w:r w:rsidRPr="00F37137">
        <w:t xml:space="preserve">Таблица </w:t>
      </w:r>
      <w:bookmarkEnd w:id="13"/>
      <w:r>
        <w:t>4</w:t>
      </w:r>
      <w:r w:rsidRPr="00F37137">
        <w:t xml:space="preserve"> –</w:t>
      </w:r>
      <w:r>
        <w:t xml:space="preserve"> </w:t>
      </w:r>
      <w:r w:rsidRPr="00646DA4">
        <w:t>Подбор чисел зубьев шестерен планетарных рядов</w:t>
      </w:r>
    </w:p>
    <w:tbl>
      <w:tblPr>
        <w:tblStyle w:val="af2"/>
        <w:tblW w:w="9354" w:type="dxa"/>
        <w:tblInd w:w="-5" w:type="dxa"/>
        <w:tblLayout w:type="fixed"/>
        <w:tblLook w:val="04A0" w:firstRow="1" w:lastRow="0" w:firstColumn="1" w:lastColumn="0" w:noHBand="0" w:noVBand="1"/>
      </w:tblPr>
      <w:tblGrid>
        <w:gridCol w:w="709"/>
        <w:gridCol w:w="995"/>
        <w:gridCol w:w="1982"/>
        <w:gridCol w:w="1417"/>
        <w:gridCol w:w="709"/>
        <w:gridCol w:w="1203"/>
        <w:gridCol w:w="1416"/>
        <w:gridCol w:w="923"/>
      </w:tblGrid>
      <w:tr w:rsidR="00800A20" w14:paraId="14C263F3" w14:textId="77777777" w:rsidTr="009F3E43">
        <w:tc>
          <w:tcPr>
            <w:tcW w:w="1704" w:type="dxa"/>
            <w:gridSpan w:val="2"/>
            <w:vMerge w:val="restart"/>
            <w:tcBorders>
              <w:top w:val="single" w:sz="4" w:space="0" w:color="auto"/>
            </w:tcBorders>
          </w:tcPr>
          <w:p w14:paraId="6C78C365" w14:textId="77777777" w:rsidR="00800A20" w:rsidRPr="0006477B" w:rsidRDefault="00800A20" w:rsidP="00317AB2">
            <w:pPr>
              <w:pStyle w:val="afffc"/>
              <w:rPr>
                <w:sz w:val="24"/>
              </w:rPr>
            </w:pPr>
            <w:bookmarkStart w:id="14" w:name="_Hlk217252535"/>
            <w:r w:rsidRPr="0006477B">
              <w:rPr>
                <w:sz w:val="24"/>
              </w:rPr>
              <w:t>Планетарный ряд</w:t>
            </w:r>
          </w:p>
        </w:tc>
        <w:tc>
          <w:tcPr>
            <w:tcW w:w="1982" w:type="dxa"/>
            <w:vMerge w:val="restart"/>
            <w:tcBorders>
              <w:top w:val="single" w:sz="4" w:space="0" w:color="auto"/>
            </w:tcBorders>
          </w:tcPr>
          <w:p w14:paraId="6FECD7E0" w14:textId="77777777" w:rsidR="00800A20" w:rsidRPr="002032CC" w:rsidRDefault="00800A20" w:rsidP="00317AB2">
            <w:pPr>
              <w:pStyle w:val="afffc"/>
              <w:rPr>
                <w:sz w:val="24"/>
              </w:rPr>
            </w:pPr>
            <w:r w:rsidRPr="0006477B">
              <w:rPr>
                <w:sz w:val="24"/>
              </w:rPr>
              <w:t>Конструктивный параметр</w:t>
            </w:r>
            <w:r>
              <w:rPr>
                <w:sz w:val="24"/>
              </w:rPr>
              <w:t xml:space="preserve">, </w:t>
            </w:r>
            <w:r>
              <w:rPr>
                <w:sz w:val="24"/>
                <w:lang w:val="en-US"/>
              </w:rPr>
              <w:t>k</w:t>
            </w:r>
          </w:p>
        </w:tc>
        <w:tc>
          <w:tcPr>
            <w:tcW w:w="1417" w:type="dxa"/>
            <w:vMerge w:val="restart"/>
            <w:tcBorders>
              <w:top w:val="single" w:sz="4" w:space="0" w:color="auto"/>
            </w:tcBorders>
          </w:tcPr>
          <w:p w14:paraId="6C2292A6" w14:textId="77777777" w:rsidR="00800A20" w:rsidRPr="0006477B" w:rsidRDefault="00800A20" w:rsidP="00317AB2">
            <w:pPr>
              <w:pStyle w:val="afffc"/>
              <w:rPr>
                <w:sz w:val="24"/>
              </w:rPr>
            </w:pPr>
            <w:r w:rsidRPr="0006477B">
              <w:rPr>
                <w:sz w:val="24"/>
              </w:rPr>
              <w:t>Число сателлитов</w:t>
            </w:r>
          </w:p>
        </w:tc>
        <w:tc>
          <w:tcPr>
            <w:tcW w:w="1912" w:type="dxa"/>
            <w:gridSpan w:val="2"/>
            <w:tcBorders>
              <w:top w:val="single" w:sz="4" w:space="0" w:color="auto"/>
            </w:tcBorders>
            <w:vAlign w:val="center"/>
          </w:tcPr>
          <w:p w14:paraId="0560E843" w14:textId="77777777" w:rsidR="00800A20" w:rsidRPr="0006477B" w:rsidRDefault="00800A20" w:rsidP="00317AB2">
            <w:pPr>
              <w:pStyle w:val="afffc"/>
              <w:rPr>
                <w:sz w:val="24"/>
              </w:rPr>
            </w:pPr>
            <w:r w:rsidRPr="0006477B">
              <w:rPr>
                <w:sz w:val="24"/>
              </w:rPr>
              <w:t>Число зубьев МЦК</w:t>
            </w:r>
            <w:r>
              <w:rPr>
                <w:sz w:val="24"/>
              </w:rPr>
              <w:t>,</w:t>
            </w:r>
            <w:r w:rsidRPr="0006477B">
              <w:rPr>
                <w:sz w:val="24"/>
              </w:rPr>
              <w:t xml:space="preserve"> Z</w:t>
            </w:r>
            <w:r w:rsidRPr="0006477B">
              <w:rPr>
                <w:sz w:val="24"/>
                <w:vertAlign w:val="subscript"/>
              </w:rPr>
              <w:t>МЦК</w:t>
            </w:r>
          </w:p>
        </w:tc>
        <w:tc>
          <w:tcPr>
            <w:tcW w:w="1416" w:type="dxa"/>
            <w:vMerge w:val="restart"/>
            <w:tcBorders>
              <w:top w:val="single" w:sz="4" w:space="0" w:color="auto"/>
            </w:tcBorders>
            <w:vAlign w:val="center"/>
          </w:tcPr>
          <w:p w14:paraId="71BB12DA" w14:textId="77777777" w:rsidR="00800A20" w:rsidRPr="002032CC" w:rsidRDefault="00800A20" w:rsidP="00317AB2">
            <w:pPr>
              <w:pStyle w:val="afffc"/>
              <w:rPr>
                <w:sz w:val="24"/>
                <w:vertAlign w:val="subscript"/>
              </w:rPr>
            </w:pPr>
            <w:r w:rsidRPr="0006477B">
              <w:rPr>
                <w:sz w:val="24"/>
              </w:rPr>
              <w:t>Число зубьев сателлитов</w:t>
            </w:r>
            <w:r>
              <w:rPr>
                <w:sz w:val="24"/>
              </w:rPr>
              <w:t xml:space="preserve">, </w:t>
            </w:r>
            <w:r w:rsidRPr="0006477B">
              <w:rPr>
                <w:sz w:val="24"/>
              </w:rPr>
              <w:t>Z</w:t>
            </w:r>
            <w:r>
              <w:rPr>
                <w:sz w:val="24"/>
                <w:vertAlign w:val="subscript"/>
              </w:rPr>
              <w:t>САТ</w:t>
            </w:r>
          </w:p>
        </w:tc>
        <w:tc>
          <w:tcPr>
            <w:tcW w:w="923" w:type="dxa"/>
            <w:vMerge w:val="restart"/>
            <w:tcBorders>
              <w:top w:val="single" w:sz="4" w:space="0" w:color="auto"/>
            </w:tcBorders>
            <w:vAlign w:val="center"/>
          </w:tcPr>
          <w:p w14:paraId="30CF1E19" w14:textId="77777777" w:rsidR="00800A20" w:rsidRPr="002032CC" w:rsidRDefault="00800A20" w:rsidP="00317AB2">
            <w:pPr>
              <w:pStyle w:val="afffc"/>
              <w:rPr>
                <w:sz w:val="24"/>
                <w:vertAlign w:val="subscript"/>
              </w:rPr>
            </w:pPr>
            <w:r w:rsidRPr="0006477B">
              <w:rPr>
                <w:sz w:val="24"/>
              </w:rPr>
              <w:t>Число зубьев БЦК</w:t>
            </w:r>
            <w:r>
              <w:rPr>
                <w:sz w:val="24"/>
              </w:rPr>
              <w:t>,</w:t>
            </w:r>
            <w:r w:rsidRPr="0006477B">
              <w:rPr>
                <w:sz w:val="24"/>
              </w:rPr>
              <w:t xml:space="preserve"> Z</w:t>
            </w:r>
            <w:r>
              <w:rPr>
                <w:sz w:val="24"/>
                <w:vertAlign w:val="subscript"/>
              </w:rPr>
              <w:t>БЦК</w:t>
            </w:r>
          </w:p>
        </w:tc>
      </w:tr>
      <w:tr w:rsidR="00800A20" w14:paraId="059E1E9B" w14:textId="77777777" w:rsidTr="009F3E43">
        <w:tc>
          <w:tcPr>
            <w:tcW w:w="1704" w:type="dxa"/>
            <w:gridSpan w:val="2"/>
            <w:vMerge/>
            <w:vAlign w:val="center"/>
          </w:tcPr>
          <w:p w14:paraId="008123F8" w14:textId="77777777" w:rsidR="00800A20" w:rsidRPr="00722F69" w:rsidRDefault="00800A20" w:rsidP="00317AB2">
            <w:pPr>
              <w:pStyle w:val="afffc"/>
            </w:pPr>
          </w:p>
        </w:tc>
        <w:tc>
          <w:tcPr>
            <w:tcW w:w="1982" w:type="dxa"/>
            <w:vMerge/>
            <w:vAlign w:val="center"/>
          </w:tcPr>
          <w:p w14:paraId="754D8787" w14:textId="77777777" w:rsidR="00800A20" w:rsidRPr="00722F69" w:rsidRDefault="00800A20" w:rsidP="00317AB2">
            <w:pPr>
              <w:pStyle w:val="afffc"/>
            </w:pPr>
          </w:p>
        </w:tc>
        <w:tc>
          <w:tcPr>
            <w:tcW w:w="1417" w:type="dxa"/>
            <w:vMerge/>
            <w:vAlign w:val="center"/>
          </w:tcPr>
          <w:p w14:paraId="3A554D37" w14:textId="77777777" w:rsidR="00800A20" w:rsidRPr="00722F69" w:rsidRDefault="00800A20" w:rsidP="00317AB2">
            <w:pPr>
              <w:pStyle w:val="afffc"/>
            </w:pPr>
          </w:p>
        </w:tc>
        <w:tc>
          <w:tcPr>
            <w:tcW w:w="709" w:type="dxa"/>
            <w:tcBorders>
              <w:top w:val="single" w:sz="4" w:space="0" w:color="auto"/>
            </w:tcBorders>
            <w:vAlign w:val="center"/>
          </w:tcPr>
          <w:p w14:paraId="75801011" w14:textId="77777777" w:rsidR="00800A20" w:rsidRPr="0006477B" w:rsidRDefault="00800A20" w:rsidP="00317AB2">
            <w:pPr>
              <w:pStyle w:val="afffc"/>
              <w:rPr>
                <w:sz w:val="24"/>
                <w:lang w:val="en-US"/>
              </w:rPr>
            </w:pPr>
            <w:r w:rsidRPr="0006477B">
              <w:rPr>
                <w:sz w:val="24"/>
                <w:lang w:val="en-US"/>
              </w:rPr>
              <w:t>min</w:t>
            </w:r>
          </w:p>
        </w:tc>
        <w:tc>
          <w:tcPr>
            <w:tcW w:w="1203" w:type="dxa"/>
            <w:tcBorders>
              <w:top w:val="single" w:sz="4" w:space="0" w:color="auto"/>
            </w:tcBorders>
            <w:vAlign w:val="center"/>
          </w:tcPr>
          <w:p w14:paraId="4CF55B41" w14:textId="77777777" w:rsidR="00800A20" w:rsidRPr="0006477B" w:rsidRDefault="00800A20" w:rsidP="00317AB2">
            <w:pPr>
              <w:pStyle w:val="afffc"/>
              <w:rPr>
                <w:sz w:val="24"/>
              </w:rPr>
            </w:pPr>
            <w:r w:rsidRPr="0006477B">
              <w:rPr>
                <w:sz w:val="24"/>
              </w:rPr>
              <w:t>принятое</w:t>
            </w:r>
          </w:p>
        </w:tc>
        <w:tc>
          <w:tcPr>
            <w:tcW w:w="1416" w:type="dxa"/>
            <w:vMerge/>
          </w:tcPr>
          <w:p w14:paraId="7BBAA8D9" w14:textId="77777777" w:rsidR="00800A20" w:rsidRPr="00722F69" w:rsidRDefault="00800A20" w:rsidP="00317AB2">
            <w:pPr>
              <w:pStyle w:val="afffc"/>
            </w:pPr>
          </w:p>
        </w:tc>
        <w:tc>
          <w:tcPr>
            <w:tcW w:w="923" w:type="dxa"/>
            <w:vMerge/>
          </w:tcPr>
          <w:p w14:paraId="42EC7DAD" w14:textId="77777777" w:rsidR="00800A20" w:rsidRPr="00722F69" w:rsidRDefault="00800A20" w:rsidP="00317AB2">
            <w:pPr>
              <w:pStyle w:val="afffc"/>
            </w:pPr>
          </w:p>
        </w:tc>
      </w:tr>
      <w:tr w:rsidR="000A70D9" w14:paraId="697A0138" w14:textId="77777777" w:rsidTr="009F3E43">
        <w:tc>
          <w:tcPr>
            <w:tcW w:w="709" w:type="dxa"/>
            <w:vAlign w:val="center"/>
          </w:tcPr>
          <w:p w14:paraId="1E08E219" w14:textId="77777777" w:rsidR="000A70D9" w:rsidRPr="00722F69" w:rsidRDefault="000A70D9" w:rsidP="000A70D9">
            <w:pPr>
              <w:pStyle w:val="aff2"/>
            </w:pPr>
            <w:r>
              <w:t>1</w:t>
            </w:r>
          </w:p>
        </w:tc>
        <w:tc>
          <w:tcPr>
            <w:tcW w:w="995" w:type="dxa"/>
          </w:tcPr>
          <w:p w14:paraId="55D69EFD" w14:textId="00D81ACF" w:rsidR="000A70D9" w:rsidRPr="00722F69" w:rsidRDefault="000A70D9" w:rsidP="000A70D9">
            <w:pPr>
              <w:pStyle w:val="afffc"/>
            </w:pPr>
            <w:r>
              <w:t>023</w:t>
            </w:r>
          </w:p>
        </w:tc>
        <w:tc>
          <w:tcPr>
            <w:tcW w:w="1982" w:type="dxa"/>
            <w:vAlign w:val="center"/>
          </w:tcPr>
          <w:p w14:paraId="259E3BCF" w14:textId="1305F736" w:rsidR="000A70D9" w:rsidRPr="00722F69" w:rsidRDefault="000A70D9" w:rsidP="000A70D9">
            <w:pPr>
              <w:pStyle w:val="afffc"/>
            </w:pPr>
            <w:r>
              <w:rPr>
                <w:lang w:val="en-US"/>
              </w:rPr>
              <w:t>1</w:t>
            </w:r>
            <w:r>
              <w:t>,83</w:t>
            </w:r>
          </w:p>
        </w:tc>
        <w:tc>
          <w:tcPr>
            <w:tcW w:w="1417" w:type="dxa"/>
            <w:vAlign w:val="center"/>
          </w:tcPr>
          <w:p w14:paraId="42693D41" w14:textId="2AFA73AA" w:rsidR="000A70D9" w:rsidRPr="00722F69" w:rsidRDefault="000A70D9" w:rsidP="000A70D9">
            <w:pPr>
              <w:pStyle w:val="afffc"/>
            </w:pPr>
            <w:r>
              <w:t>3</w:t>
            </w:r>
          </w:p>
        </w:tc>
        <w:tc>
          <w:tcPr>
            <w:tcW w:w="709" w:type="dxa"/>
            <w:vAlign w:val="center"/>
          </w:tcPr>
          <w:p w14:paraId="5A5FC446" w14:textId="17F093A8" w:rsidR="000A70D9" w:rsidRPr="00722F69" w:rsidRDefault="000A70D9" w:rsidP="000A70D9">
            <w:pPr>
              <w:pStyle w:val="afffc"/>
            </w:pPr>
            <w:r>
              <w:t>51</w:t>
            </w:r>
          </w:p>
        </w:tc>
        <w:tc>
          <w:tcPr>
            <w:tcW w:w="1203" w:type="dxa"/>
          </w:tcPr>
          <w:p w14:paraId="26F98D38" w14:textId="2FC8F2A7" w:rsidR="000A70D9" w:rsidRPr="00722F69" w:rsidRDefault="000A70D9" w:rsidP="000A70D9">
            <w:pPr>
              <w:pStyle w:val="afffc"/>
            </w:pPr>
            <w:r>
              <w:t>53</w:t>
            </w:r>
          </w:p>
        </w:tc>
        <w:tc>
          <w:tcPr>
            <w:tcW w:w="1416" w:type="dxa"/>
          </w:tcPr>
          <w:p w14:paraId="4EAB6460" w14:textId="04DD6B8A" w:rsidR="000A70D9" w:rsidRPr="00722F69" w:rsidRDefault="000A70D9" w:rsidP="000A70D9">
            <w:pPr>
              <w:pStyle w:val="afffc"/>
            </w:pPr>
            <w:r>
              <w:t>22</w:t>
            </w:r>
          </w:p>
        </w:tc>
        <w:tc>
          <w:tcPr>
            <w:tcW w:w="923" w:type="dxa"/>
          </w:tcPr>
          <w:p w14:paraId="20369836" w14:textId="0AA1E56A" w:rsidR="000A70D9" w:rsidRPr="00722F69" w:rsidRDefault="000A70D9" w:rsidP="000A70D9">
            <w:pPr>
              <w:pStyle w:val="afffc"/>
            </w:pPr>
            <w:r>
              <w:t>97</w:t>
            </w:r>
          </w:p>
        </w:tc>
      </w:tr>
      <w:tr w:rsidR="000A70D9" w14:paraId="6C191F82" w14:textId="77777777" w:rsidTr="009F3E43">
        <w:tc>
          <w:tcPr>
            <w:tcW w:w="709" w:type="dxa"/>
            <w:vAlign w:val="center"/>
          </w:tcPr>
          <w:p w14:paraId="088DA4A1" w14:textId="77777777" w:rsidR="000A70D9" w:rsidRDefault="000A70D9" w:rsidP="000A70D9">
            <w:pPr>
              <w:pStyle w:val="aff2"/>
            </w:pPr>
            <w:r>
              <w:t>2</w:t>
            </w:r>
          </w:p>
        </w:tc>
        <w:tc>
          <w:tcPr>
            <w:tcW w:w="995" w:type="dxa"/>
          </w:tcPr>
          <w:p w14:paraId="3CF15B74" w14:textId="6E4AB2EC" w:rsidR="000A70D9" w:rsidRPr="00722F69" w:rsidRDefault="000A70D9" w:rsidP="000A70D9">
            <w:pPr>
              <w:pStyle w:val="afffc"/>
            </w:pPr>
            <w:r>
              <w:t>463</w:t>
            </w:r>
          </w:p>
        </w:tc>
        <w:tc>
          <w:tcPr>
            <w:tcW w:w="1982" w:type="dxa"/>
            <w:vAlign w:val="center"/>
          </w:tcPr>
          <w:p w14:paraId="124E3601" w14:textId="327B7826" w:rsidR="000A70D9" w:rsidRPr="00722F69" w:rsidRDefault="000A70D9" w:rsidP="000A70D9">
            <w:pPr>
              <w:pStyle w:val="afffc"/>
            </w:pPr>
            <w:r>
              <w:t>1,95</w:t>
            </w:r>
          </w:p>
        </w:tc>
        <w:tc>
          <w:tcPr>
            <w:tcW w:w="1417" w:type="dxa"/>
            <w:vAlign w:val="center"/>
          </w:tcPr>
          <w:p w14:paraId="5D7A7511" w14:textId="7FBA9466" w:rsidR="000A70D9" w:rsidRPr="00722F69" w:rsidRDefault="000A70D9" w:rsidP="000A70D9">
            <w:pPr>
              <w:pStyle w:val="afffc"/>
            </w:pPr>
            <w:r>
              <w:t>3</w:t>
            </w:r>
          </w:p>
        </w:tc>
        <w:tc>
          <w:tcPr>
            <w:tcW w:w="709" w:type="dxa"/>
            <w:vAlign w:val="center"/>
          </w:tcPr>
          <w:p w14:paraId="3DE9E990" w14:textId="1DF237C3" w:rsidR="000A70D9" w:rsidRPr="00722F69" w:rsidRDefault="000A70D9" w:rsidP="000A70D9">
            <w:pPr>
              <w:pStyle w:val="afffc"/>
            </w:pPr>
            <w:r>
              <w:t>51</w:t>
            </w:r>
          </w:p>
        </w:tc>
        <w:tc>
          <w:tcPr>
            <w:tcW w:w="1203" w:type="dxa"/>
          </w:tcPr>
          <w:p w14:paraId="51B211BA" w14:textId="10FE81C8" w:rsidR="000A70D9" w:rsidRPr="00722F69" w:rsidRDefault="000A70D9" w:rsidP="000A70D9">
            <w:pPr>
              <w:pStyle w:val="afffc"/>
            </w:pPr>
            <w:r>
              <w:t>51</w:t>
            </w:r>
          </w:p>
        </w:tc>
        <w:tc>
          <w:tcPr>
            <w:tcW w:w="1416" w:type="dxa"/>
          </w:tcPr>
          <w:p w14:paraId="375EF34C" w14:textId="4D63D56B" w:rsidR="000A70D9" w:rsidRPr="00722F69" w:rsidRDefault="000A70D9" w:rsidP="000A70D9">
            <w:pPr>
              <w:pStyle w:val="afffc"/>
            </w:pPr>
            <w:r>
              <w:t>24</w:t>
            </w:r>
          </w:p>
        </w:tc>
        <w:tc>
          <w:tcPr>
            <w:tcW w:w="923" w:type="dxa"/>
          </w:tcPr>
          <w:p w14:paraId="50A88592" w14:textId="1F37816A" w:rsidR="000A70D9" w:rsidRPr="00722F69" w:rsidRDefault="000A70D9" w:rsidP="000A70D9">
            <w:pPr>
              <w:pStyle w:val="afffc"/>
            </w:pPr>
            <w:r>
              <w:t>99</w:t>
            </w:r>
          </w:p>
        </w:tc>
      </w:tr>
      <w:tr w:rsidR="000A70D9" w14:paraId="0CC5151A" w14:textId="77777777" w:rsidTr="009F3E43">
        <w:tc>
          <w:tcPr>
            <w:tcW w:w="709" w:type="dxa"/>
            <w:vAlign w:val="center"/>
          </w:tcPr>
          <w:p w14:paraId="1ADAA688" w14:textId="77777777" w:rsidR="000A70D9" w:rsidRDefault="000A70D9" w:rsidP="000A70D9">
            <w:pPr>
              <w:pStyle w:val="aff2"/>
            </w:pPr>
            <w:r>
              <w:t>3</w:t>
            </w:r>
          </w:p>
        </w:tc>
        <w:tc>
          <w:tcPr>
            <w:tcW w:w="995" w:type="dxa"/>
          </w:tcPr>
          <w:p w14:paraId="51335CE3" w14:textId="7124A0F4" w:rsidR="000A70D9" w:rsidRPr="00722F69" w:rsidRDefault="000A70D9" w:rsidP="000A70D9">
            <w:pPr>
              <w:pStyle w:val="afffc"/>
            </w:pPr>
            <w:r>
              <w:t>532</w:t>
            </w:r>
          </w:p>
        </w:tc>
        <w:tc>
          <w:tcPr>
            <w:tcW w:w="1982" w:type="dxa"/>
            <w:vAlign w:val="center"/>
          </w:tcPr>
          <w:p w14:paraId="3A7F541F" w14:textId="1695AA0C" w:rsidR="000A70D9" w:rsidRPr="00722F69" w:rsidRDefault="000A70D9" w:rsidP="000A70D9">
            <w:pPr>
              <w:pStyle w:val="afffc"/>
            </w:pPr>
            <w:r>
              <w:t>1,94</w:t>
            </w:r>
          </w:p>
        </w:tc>
        <w:tc>
          <w:tcPr>
            <w:tcW w:w="1417" w:type="dxa"/>
            <w:vAlign w:val="center"/>
          </w:tcPr>
          <w:p w14:paraId="41CAF311" w14:textId="283B0A4D" w:rsidR="000A70D9" w:rsidRPr="00722F69" w:rsidRDefault="000A70D9" w:rsidP="000A70D9">
            <w:pPr>
              <w:pStyle w:val="afffc"/>
            </w:pPr>
            <w:r>
              <w:t>3</w:t>
            </w:r>
          </w:p>
        </w:tc>
        <w:tc>
          <w:tcPr>
            <w:tcW w:w="709" w:type="dxa"/>
            <w:vAlign w:val="center"/>
          </w:tcPr>
          <w:p w14:paraId="21DBA9CC" w14:textId="32464774" w:rsidR="000A70D9" w:rsidRPr="00722F69" w:rsidRDefault="000A70D9" w:rsidP="000A70D9">
            <w:pPr>
              <w:pStyle w:val="afffc"/>
            </w:pPr>
            <w:r>
              <w:t>43</w:t>
            </w:r>
          </w:p>
        </w:tc>
        <w:tc>
          <w:tcPr>
            <w:tcW w:w="1203" w:type="dxa"/>
          </w:tcPr>
          <w:p w14:paraId="030DA9B1" w14:textId="462CA0FE" w:rsidR="000A70D9" w:rsidRPr="00722F69" w:rsidRDefault="000A70D9" w:rsidP="000A70D9">
            <w:pPr>
              <w:pStyle w:val="afffc"/>
            </w:pPr>
            <w:r>
              <w:t>51</w:t>
            </w:r>
          </w:p>
        </w:tc>
        <w:tc>
          <w:tcPr>
            <w:tcW w:w="1416" w:type="dxa"/>
          </w:tcPr>
          <w:p w14:paraId="3E338FB7" w14:textId="78E87003" w:rsidR="000A70D9" w:rsidRPr="00722F69" w:rsidRDefault="000A70D9" w:rsidP="000A70D9">
            <w:pPr>
              <w:pStyle w:val="afffc"/>
            </w:pPr>
            <w:r>
              <w:t>24</w:t>
            </w:r>
          </w:p>
        </w:tc>
        <w:tc>
          <w:tcPr>
            <w:tcW w:w="923" w:type="dxa"/>
          </w:tcPr>
          <w:p w14:paraId="5B1D43F6" w14:textId="04C46273" w:rsidR="000A70D9" w:rsidRPr="00722F69" w:rsidRDefault="000A70D9" w:rsidP="000A70D9">
            <w:pPr>
              <w:pStyle w:val="afffc"/>
            </w:pPr>
            <w:r>
              <w:t>99</w:t>
            </w:r>
          </w:p>
        </w:tc>
      </w:tr>
      <w:tr w:rsidR="000A70D9" w14:paraId="366BCC3B" w14:textId="77777777" w:rsidTr="009F3E43">
        <w:tc>
          <w:tcPr>
            <w:tcW w:w="709" w:type="dxa"/>
            <w:vAlign w:val="center"/>
          </w:tcPr>
          <w:p w14:paraId="7FC74D06" w14:textId="77777777" w:rsidR="000A70D9" w:rsidRDefault="000A70D9" w:rsidP="000A70D9">
            <w:pPr>
              <w:pStyle w:val="aff2"/>
            </w:pPr>
            <w:r>
              <w:t>4</w:t>
            </w:r>
          </w:p>
        </w:tc>
        <w:tc>
          <w:tcPr>
            <w:tcW w:w="995" w:type="dxa"/>
          </w:tcPr>
          <w:p w14:paraId="1BE2E36E" w14:textId="6BA6C55A" w:rsidR="000A70D9" w:rsidRPr="00722F69" w:rsidRDefault="000A70D9" w:rsidP="000A70D9">
            <w:pPr>
              <w:pStyle w:val="afffc"/>
            </w:pPr>
            <w:r>
              <w:t>56</w:t>
            </w:r>
            <w:r>
              <w:rPr>
                <w:lang w:val="en-US"/>
              </w:rPr>
              <w:t>x</w:t>
            </w:r>
          </w:p>
        </w:tc>
        <w:tc>
          <w:tcPr>
            <w:tcW w:w="1982" w:type="dxa"/>
            <w:vAlign w:val="center"/>
          </w:tcPr>
          <w:p w14:paraId="6A3BBD5D" w14:textId="1D1E0E81" w:rsidR="000A70D9" w:rsidRPr="00722F69" w:rsidRDefault="000A70D9" w:rsidP="000A70D9">
            <w:pPr>
              <w:pStyle w:val="afffc"/>
            </w:pPr>
            <w:r>
              <w:t>3,77</w:t>
            </w:r>
          </w:p>
        </w:tc>
        <w:tc>
          <w:tcPr>
            <w:tcW w:w="1417" w:type="dxa"/>
            <w:vAlign w:val="center"/>
          </w:tcPr>
          <w:p w14:paraId="10DC80CA" w14:textId="3A56ADAD" w:rsidR="000A70D9" w:rsidRPr="00722F69" w:rsidRDefault="000A70D9" w:rsidP="000A70D9">
            <w:pPr>
              <w:pStyle w:val="afffc"/>
            </w:pPr>
            <w:r>
              <w:t>4</w:t>
            </w:r>
          </w:p>
        </w:tc>
        <w:tc>
          <w:tcPr>
            <w:tcW w:w="709" w:type="dxa"/>
            <w:vAlign w:val="center"/>
          </w:tcPr>
          <w:p w14:paraId="76457D5A" w14:textId="6700C0F4" w:rsidR="000A70D9" w:rsidRPr="00722F69" w:rsidRDefault="000A70D9" w:rsidP="000A70D9">
            <w:pPr>
              <w:pStyle w:val="afffc"/>
            </w:pPr>
            <w:r>
              <w:t>47</w:t>
            </w:r>
          </w:p>
        </w:tc>
        <w:tc>
          <w:tcPr>
            <w:tcW w:w="1203" w:type="dxa"/>
          </w:tcPr>
          <w:p w14:paraId="62E6D9D5" w14:textId="17C907DD" w:rsidR="000A70D9" w:rsidRPr="00722F69" w:rsidRDefault="000A70D9" w:rsidP="000A70D9">
            <w:pPr>
              <w:pStyle w:val="afffc"/>
            </w:pPr>
            <w:r>
              <w:t>47</w:t>
            </w:r>
          </w:p>
        </w:tc>
        <w:tc>
          <w:tcPr>
            <w:tcW w:w="1416" w:type="dxa"/>
          </w:tcPr>
          <w:p w14:paraId="4D3FAF33" w14:textId="69493525" w:rsidR="000A70D9" w:rsidRPr="00722F69" w:rsidRDefault="000A70D9" w:rsidP="000A70D9">
            <w:pPr>
              <w:pStyle w:val="afffc"/>
            </w:pPr>
            <w:r>
              <w:t>65</w:t>
            </w:r>
          </w:p>
        </w:tc>
        <w:tc>
          <w:tcPr>
            <w:tcW w:w="923" w:type="dxa"/>
          </w:tcPr>
          <w:p w14:paraId="1F3103CF" w14:textId="60A356A8" w:rsidR="000A70D9" w:rsidRPr="00722F69" w:rsidRDefault="000A70D9" w:rsidP="000A70D9">
            <w:pPr>
              <w:pStyle w:val="afffc"/>
            </w:pPr>
            <w:r>
              <w:t>177</w:t>
            </w:r>
          </w:p>
        </w:tc>
      </w:tr>
    </w:tbl>
    <w:p w14:paraId="7AF27846" w14:textId="07D2DED9" w:rsidR="00084349" w:rsidRDefault="00084349" w:rsidP="002E3FF2">
      <w:pPr>
        <w:pStyle w:val="2"/>
        <w:rPr>
          <w:rFonts w:eastAsiaTheme="minorEastAsia"/>
        </w:rPr>
      </w:pPr>
      <w:bookmarkStart w:id="15" w:name="_Toc233079106"/>
      <w:bookmarkStart w:id="16" w:name="_Toc233310912"/>
      <w:bookmarkEnd w:id="14"/>
      <w:r>
        <w:rPr>
          <w:rFonts w:eastAsiaTheme="minorEastAsia"/>
        </w:rPr>
        <w:t>Определение параметров зубчатых колес и планетарных рядов</w:t>
      </w:r>
      <w:bookmarkEnd w:id="15"/>
      <w:bookmarkEnd w:id="16"/>
    </w:p>
    <w:p w14:paraId="71850E74" w14:textId="280652A0" w:rsidR="004624BF" w:rsidRDefault="00084349" w:rsidP="000156D6">
      <w:pPr>
        <w:autoSpaceDE w:val="0"/>
        <w:autoSpaceDN w:val="0"/>
        <w:adjustRightInd w:val="0"/>
        <w:ind w:firstLine="709"/>
        <w:rPr>
          <w:color w:val="000000"/>
          <w:szCs w:val="28"/>
        </w:rPr>
      </w:pPr>
      <w:r w:rsidRPr="00084349">
        <w:rPr>
          <w:color w:val="000000"/>
          <w:szCs w:val="28"/>
        </w:rPr>
        <w:t xml:space="preserve">Расчет геометрии зубчатых колес был проведен с помощью программы RASCHETPR, разработанной на кафедре СМ9 МГТУ им. Н.Э. Баумана. </w:t>
      </w:r>
      <w:r w:rsidR="007D1BC4" w:rsidRPr="00084349">
        <w:rPr>
          <w:color w:val="000000"/>
          <w:szCs w:val="28"/>
        </w:rPr>
        <w:t xml:space="preserve">Все зубчатые колеса </w:t>
      </w:r>
      <w:r w:rsidR="007D1BC4">
        <w:rPr>
          <w:color w:val="000000"/>
          <w:szCs w:val="28"/>
        </w:rPr>
        <w:t xml:space="preserve">выбраны </w:t>
      </w:r>
      <w:r w:rsidR="007D1BC4" w:rsidRPr="00084349">
        <w:rPr>
          <w:color w:val="000000"/>
          <w:szCs w:val="28"/>
        </w:rPr>
        <w:t>косозубы</w:t>
      </w:r>
      <w:r w:rsidR="007D1BC4">
        <w:rPr>
          <w:color w:val="000000"/>
          <w:szCs w:val="28"/>
        </w:rPr>
        <w:t>ми</w:t>
      </w:r>
      <w:r w:rsidR="007D1BC4" w:rsidRPr="00084349">
        <w:rPr>
          <w:color w:val="000000"/>
          <w:szCs w:val="28"/>
        </w:rPr>
        <w:t xml:space="preserve">, марка стали – </w:t>
      </w:r>
      <w:r w:rsidR="007D1BC4">
        <w:t>20ХНМ</w:t>
      </w:r>
      <w:r w:rsidR="007D1BC4" w:rsidRPr="00084349">
        <w:rPr>
          <w:color w:val="000000"/>
          <w:szCs w:val="28"/>
        </w:rPr>
        <w:t xml:space="preserve">. Химико-термическая обработка выбранной стали – </w:t>
      </w:r>
      <w:r w:rsidR="007D1BC4">
        <w:rPr>
          <w:color w:val="000000"/>
          <w:szCs w:val="28"/>
        </w:rPr>
        <w:t>цементация</w:t>
      </w:r>
      <w:r w:rsidR="007D1BC4" w:rsidRPr="00084349">
        <w:rPr>
          <w:color w:val="000000"/>
          <w:szCs w:val="28"/>
        </w:rPr>
        <w:t>.</w:t>
      </w:r>
      <w:r w:rsidR="007D1BC4">
        <w:rPr>
          <w:color w:val="000000"/>
          <w:szCs w:val="28"/>
        </w:rPr>
        <w:t xml:space="preserve"> </w:t>
      </w:r>
      <w:r w:rsidRPr="00084349">
        <w:rPr>
          <w:color w:val="000000"/>
          <w:szCs w:val="28"/>
        </w:rPr>
        <w:t>Распечатки результатов расчета представлены в приложениях В-</w:t>
      </w:r>
      <w:r w:rsidR="00625276">
        <w:rPr>
          <w:color w:val="000000"/>
          <w:szCs w:val="28"/>
        </w:rPr>
        <w:t>Г</w:t>
      </w:r>
      <w:r w:rsidRPr="00084349">
        <w:rPr>
          <w:color w:val="000000"/>
          <w:szCs w:val="28"/>
        </w:rPr>
        <w:t xml:space="preserve">. Основные параметры приведены в таблице </w:t>
      </w:r>
      <w:r w:rsidR="007D1BC4">
        <w:rPr>
          <w:color w:val="000000"/>
          <w:szCs w:val="28"/>
        </w:rPr>
        <w:t>5</w:t>
      </w:r>
      <w:r w:rsidRPr="00084349">
        <w:rPr>
          <w:color w:val="000000"/>
          <w:szCs w:val="28"/>
        </w:rPr>
        <w:t>.</w:t>
      </w:r>
    </w:p>
    <w:p w14:paraId="23ACA464" w14:textId="13023F0C" w:rsidR="00AA1BD1" w:rsidRDefault="00AA1BD1" w:rsidP="00DA563A">
      <w:pPr>
        <w:autoSpaceDE w:val="0"/>
        <w:autoSpaceDN w:val="0"/>
        <w:adjustRightInd w:val="0"/>
        <w:spacing w:before="120"/>
        <w:rPr>
          <w:color w:val="000000"/>
          <w:szCs w:val="28"/>
        </w:rPr>
      </w:pPr>
      <w:r>
        <w:rPr>
          <w:color w:val="000000"/>
          <w:szCs w:val="28"/>
        </w:rPr>
        <w:t xml:space="preserve">Таблица </w:t>
      </w:r>
      <w:r w:rsidR="000156D6">
        <w:rPr>
          <w:color w:val="000000"/>
          <w:szCs w:val="28"/>
        </w:rPr>
        <w:t>5</w:t>
      </w:r>
      <w:r>
        <w:rPr>
          <w:color w:val="000000"/>
          <w:szCs w:val="28"/>
        </w:rPr>
        <w:t xml:space="preserve"> – Исходные параметры зубчатых колес и планетарных рядов</w:t>
      </w:r>
    </w:p>
    <w:tbl>
      <w:tblPr>
        <w:tblStyle w:val="af2"/>
        <w:tblW w:w="0" w:type="auto"/>
        <w:tblLook w:val="04A0" w:firstRow="1" w:lastRow="0" w:firstColumn="1" w:lastColumn="0" w:noHBand="0" w:noVBand="1"/>
      </w:tblPr>
      <w:tblGrid>
        <w:gridCol w:w="4629"/>
        <w:gridCol w:w="1119"/>
        <w:gridCol w:w="1232"/>
        <w:gridCol w:w="1237"/>
        <w:gridCol w:w="1127"/>
      </w:tblGrid>
      <w:tr w:rsidR="00AA1BD1" w14:paraId="31F99D18" w14:textId="77777777" w:rsidTr="007D1BC4">
        <w:tc>
          <w:tcPr>
            <w:tcW w:w="4629" w:type="dxa"/>
            <w:vMerge w:val="restart"/>
            <w:vAlign w:val="center"/>
          </w:tcPr>
          <w:p w14:paraId="33CC1C66" w14:textId="567C4B34" w:rsidR="00AA1BD1" w:rsidRDefault="00AA1BD1" w:rsidP="00AA1BD1">
            <w:pPr>
              <w:autoSpaceDE w:val="0"/>
              <w:autoSpaceDN w:val="0"/>
              <w:adjustRightInd w:val="0"/>
              <w:jc w:val="center"/>
              <w:rPr>
                <w:color w:val="000000"/>
                <w:szCs w:val="28"/>
              </w:rPr>
            </w:pPr>
            <w:r>
              <w:rPr>
                <w:color w:val="000000"/>
                <w:szCs w:val="28"/>
              </w:rPr>
              <w:t>Наименование параметра</w:t>
            </w:r>
          </w:p>
        </w:tc>
        <w:tc>
          <w:tcPr>
            <w:tcW w:w="4715" w:type="dxa"/>
            <w:gridSpan w:val="4"/>
            <w:vAlign w:val="center"/>
          </w:tcPr>
          <w:p w14:paraId="3E21CE71" w14:textId="1C356C92" w:rsidR="00AA1BD1" w:rsidRDefault="00AA1BD1" w:rsidP="00AA1BD1">
            <w:pPr>
              <w:autoSpaceDE w:val="0"/>
              <w:autoSpaceDN w:val="0"/>
              <w:adjustRightInd w:val="0"/>
              <w:jc w:val="center"/>
              <w:rPr>
                <w:color w:val="000000"/>
                <w:szCs w:val="28"/>
              </w:rPr>
            </w:pPr>
            <w:r>
              <w:rPr>
                <w:color w:val="000000"/>
                <w:szCs w:val="28"/>
              </w:rPr>
              <w:t>Номер планетарного ряда</w:t>
            </w:r>
          </w:p>
        </w:tc>
      </w:tr>
      <w:tr w:rsidR="00AA1BD1" w14:paraId="10CEC8F5" w14:textId="77777777" w:rsidTr="007D1BC4">
        <w:tc>
          <w:tcPr>
            <w:tcW w:w="4629" w:type="dxa"/>
            <w:vMerge/>
            <w:vAlign w:val="center"/>
          </w:tcPr>
          <w:p w14:paraId="500C659A" w14:textId="77777777" w:rsidR="00AA1BD1" w:rsidRDefault="00AA1BD1" w:rsidP="00AA1BD1">
            <w:pPr>
              <w:autoSpaceDE w:val="0"/>
              <w:autoSpaceDN w:val="0"/>
              <w:adjustRightInd w:val="0"/>
              <w:jc w:val="center"/>
              <w:rPr>
                <w:color w:val="000000"/>
                <w:szCs w:val="28"/>
              </w:rPr>
            </w:pPr>
          </w:p>
        </w:tc>
        <w:tc>
          <w:tcPr>
            <w:tcW w:w="1119" w:type="dxa"/>
            <w:vAlign w:val="center"/>
          </w:tcPr>
          <w:p w14:paraId="06A2B484" w14:textId="4892DD07" w:rsidR="00AA1BD1" w:rsidRDefault="00AA1BD1" w:rsidP="00AA1BD1">
            <w:pPr>
              <w:autoSpaceDE w:val="0"/>
              <w:autoSpaceDN w:val="0"/>
              <w:adjustRightInd w:val="0"/>
              <w:jc w:val="center"/>
              <w:rPr>
                <w:color w:val="000000"/>
                <w:szCs w:val="28"/>
              </w:rPr>
            </w:pPr>
            <w:r>
              <w:rPr>
                <w:color w:val="000000"/>
                <w:szCs w:val="28"/>
              </w:rPr>
              <w:t>1</w:t>
            </w:r>
          </w:p>
        </w:tc>
        <w:tc>
          <w:tcPr>
            <w:tcW w:w="1232" w:type="dxa"/>
            <w:vAlign w:val="center"/>
          </w:tcPr>
          <w:p w14:paraId="2AF3F130" w14:textId="2786C00B" w:rsidR="00AA1BD1" w:rsidRDefault="00AA1BD1" w:rsidP="00AA1BD1">
            <w:pPr>
              <w:autoSpaceDE w:val="0"/>
              <w:autoSpaceDN w:val="0"/>
              <w:adjustRightInd w:val="0"/>
              <w:jc w:val="center"/>
              <w:rPr>
                <w:color w:val="000000"/>
                <w:szCs w:val="28"/>
              </w:rPr>
            </w:pPr>
            <w:r>
              <w:rPr>
                <w:color w:val="000000"/>
                <w:szCs w:val="28"/>
              </w:rPr>
              <w:t>2</w:t>
            </w:r>
          </w:p>
        </w:tc>
        <w:tc>
          <w:tcPr>
            <w:tcW w:w="1237" w:type="dxa"/>
            <w:vAlign w:val="center"/>
          </w:tcPr>
          <w:p w14:paraId="6B7891FB" w14:textId="77822515" w:rsidR="00AA1BD1" w:rsidRDefault="00AA1BD1" w:rsidP="00AA1BD1">
            <w:pPr>
              <w:autoSpaceDE w:val="0"/>
              <w:autoSpaceDN w:val="0"/>
              <w:adjustRightInd w:val="0"/>
              <w:jc w:val="center"/>
              <w:rPr>
                <w:color w:val="000000"/>
                <w:szCs w:val="28"/>
              </w:rPr>
            </w:pPr>
            <w:r>
              <w:rPr>
                <w:color w:val="000000"/>
                <w:szCs w:val="28"/>
              </w:rPr>
              <w:t>3</w:t>
            </w:r>
          </w:p>
        </w:tc>
        <w:tc>
          <w:tcPr>
            <w:tcW w:w="1127" w:type="dxa"/>
            <w:vAlign w:val="center"/>
          </w:tcPr>
          <w:p w14:paraId="0B853855" w14:textId="56D59495" w:rsidR="00AA1BD1" w:rsidRDefault="00AA1BD1" w:rsidP="00AA1BD1">
            <w:pPr>
              <w:autoSpaceDE w:val="0"/>
              <w:autoSpaceDN w:val="0"/>
              <w:adjustRightInd w:val="0"/>
              <w:jc w:val="center"/>
              <w:rPr>
                <w:color w:val="000000"/>
                <w:szCs w:val="28"/>
              </w:rPr>
            </w:pPr>
            <w:r>
              <w:rPr>
                <w:color w:val="000000"/>
                <w:szCs w:val="28"/>
              </w:rPr>
              <w:t>4</w:t>
            </w:r>
          </w:p>
        </w:tc>
      </w:tr>
      <w:tr w:rsidR="00AA1BD1" w14:paraId="46BB8A5E" w14:textId="77777777" w:rsidTr="007D1BC4">
        <w:tc>
          <w:tcPr>
            <w:tcW w:w="4629" w:type="dxa"/>
            <w:vAlign w:val="center"/>
          </w:tcPr>
          <w:p w14:paraId="68001BB2" w14:textId="12BFFE9E" w:rsidR="00AA1BD1" w:rsidRPr="00AA1BD1" w:rsidRDefault="00AA1BD1" w:rsidP="00AA1BD1">
            <w:pPr>
              <w:autoSpaceDE w:val="0"/>
              <w:autoSpaceDN w:val="0"/>
              <w:adjustRightInd w:val="0"/>
              <w:jc w:val="center"/>
              <w:rPr>
                <w:color w:val="000000"/>
                <w:szCs w:val="28"/>
              </w:rPr>
            </w:pPr>
            <w:r>
              <w:rPr>
                <w:color w:val="000000"/>
                <w:szCs w:val="28"/>
              </w:rPr>
              <w:t xml:space="preserve">Модуль зубчатых колес </w:t>
            </w:r>
            <m:oMath>
              <m:r>
                <w:rPr>
                  <w:rFonts w:ascii="Cambria Math" w:hAnsi="Cambria Math"/>
                  <w:color w:val="000000"/>
                  <w:szCs w:val="28"/>
                  <w:lang w:val="en-US"/>
                </w:rPr>
                <m:t>m</m:t>
              </m:r>
            </m:oMath>
            <w:r>
              <w:rPr>
                <w:color w:val="000000"/>
                <w:szCs w:val="28"/>
              </w:rPr>
              <w:t>, мм</w:t>
            </w:r>
          </w:p>
        </w:tc>
        <w:tc>
          <w:tcPr>
            <w:tcW w:w="4715" w:type="dxa"/>
            <w:gridSpan w:val="4"/>
            <w:vAlign w:val="center"/>
          </w:tcPr>
          <w:p w14:paraId="53FA5C80" w14:textId="2B720A59" w:rsidR="00AA1BD1" w:rsidRDefault="000156D6" w:rsidP="00AA1BD1">
            <w:pPr>
              <w:autoSpaceDE w:val="0"/>
              <w:autoSpaceDN w:val="0"/>
              <w:adjustRightInd w:val="0"/>
              <w:jc w:val="center"/>
              <w:rPr>
                <w:color w:val="000000"/>
                <w:szCs w:val="28"/>
              </w:rPr>
            </w:pPr>
            <w:r>
              <w:rPr>
                <w:color w:val="000000"/>
                <w:szCs w:val="28"/>
              </w:rPr>
              <w:t>2</w:t>
            </w:r>
          </w:p>
        </w:tc>
      </w:tr>
      <w:tr w:rsidR="00AA1BD1" w14:paraId="46CDBED6" w14:textId="77777777" w:rsidTr="007D1BC4">
        <w:tc>
          <w:tcPr>
            <w:tcW w:w="4629" w:type="dxa"/>
            <w:vAlign w:val="center"/>
          </w:tcPr>
          <w:p w14:paraId="23B824B9" w14:textId="1375769B" w:rsidR="00AA1BD1" w:rsidRDefault="00AA1BD1" w:rsidP="00AA1BD1">
            <w:pPr>
              <w:autoSpaceDE w:val="0"/>
              <w:autoSpaceDN w:val="0"/>
              <w:adjustRightInd w:val="0"/>
              <w:jc w:val="center"/>
              <w:rPr>
                <w:color w:val="000000"/>
                <w:szCs w:val="28"/>
              </w:rPr>
            </w:pPr>
            <w:r>
              <w:rPr>
                <w:color w:val="000000"/>
                <w:szCs w:val="28"/>
              </w:rPr>
              <w:t xml:space="preserve">Угол наклона зубьев </w:t>
            </w:r>
            <w:r>
              <w:rPr>
                <w:color w:val="000000"/>
                <w:szCs w:val="28"/>
                <w:lang w:val="en-US"/>
              </w:rPr>
              <w:t>b</w:t>
            </w:r>
            <w:r>
              <w:rPr>
                <w:color w:val="000000"/>
                <w:szCs w:val="28"/>
              </w:rPr>
              <w:t>, град</w:t>
            </w:r>
          </w:p>
        </w:tc>
        <w:tc>
          <w:tcPr>
            <w:tcW w:w="1119" w:type="dxa"/>
            <w:vAlign w:val="center"/>
          </w:tcPr>
          <w:p w14:paraId="6A658840" w14:textId="7CDDF881" w:rsidR="00AA1BD1" w:rsidRDefault="000156D6" w:rsidP="00AA1BD1">
            <w:pPr>
              <w:autoSpaceDE w:val="0"/>
              <w:autoSpaceDN w:val="0"/>
              <w:adjustRightInd w:val="0"/>
              <w:jc w:val="center"/>
              <w:rPr>
                <w:color w:val="000000"/>
                <w:szCs w:val="28"/>
              </w:rPr>
            </w:pPr>
            <w:r>
              <w:rPr>
                <w:color w:val="000000"/>
                <w:szCs w:val="28"/>
              </w:rPr>
              <w:t>15</w:t>
            </w:r>
          </w:p>
        </w:tc>
        <w:tc>
          <w:tcPr>
            <w:tcW w:w="1232" w:type="dxa"/>
            <w:vAlign w:val="center"/>
          </w:tcPr>
          <w:p w14:paraId="5428DE2F" w14:textId="36CE7FD9" w:rsidR="00AA1BD1" w:rsidRDefault="00AF2BFA" w:rsidP="00AA1BD1">
            <w:pPr>
              <w:autoSpaceDE w:val="0"/>
              <w:autoSpaceDN w:val="0"/>
              <w:adjustRightInd w:val="0"/>
              <w:jc w:val="center"/>
              <w:rPr>
                <w:color w:val="000000"/>
                <w:szCs w:val="28"/>
              </w:rPr>
            </w:pPr>
            <w:r>
              <w:rPr>
                <w:color w:val="000000"/>
                <w:szCs w:val="28"/>
              </w:rPr>
              <w:t>1</w:t>
            </w:r>
            <w:r w:rsidR="000156D6">
              <w:rPr>
                <w:color w:val="000000"/>
                <w:szCs w:val="28"/>
              </w:rPr>
              <w:t>5</w:t>
            </w:r>
          </w:p>
        </w:tc>
        <w:tc>
          <w:tcPr>
            <w:tcW w:w="1237" w:type="dxa"/>
            <w:vAlign w:val="center"/>
          </w:tcPr>
          <w:p w14:paraId="3EE0903C" w14:textId="742F8D01" w:rsidR="00AA1BD1" w:rsidRDefault="00AF2BFA" w:rsidP="00AA1BD1">
            <w:pPr>
              <w:autoSpaceDE w:val="0"/>
              <w:autoSpaceDN w:val="0"/>
              <w:adjustRightInd w:val="0"/>
              <w:jc w:val="center"/>
              <w:rPr>
                <w:color w:val="000000"/>
                <w:szCs w:val="28"/>
              </w:rPr>
            </w:pPr>
            <w:r>
              <w:rPr>
                <w:color w:val="000000"/>
                <w:szCs w:val="28"/>
              </w:rPr>
              <w:t>1</w:t>
            </w:r>
            <w:r w:rsidR="000156D6">
              <w:rPr>
                <w:color w:val="000000"/>
                <w:szCs w:val="28"/>
              </w:rPr>
              <w:t>5</w:t>
            </w:r>
          </w:p>
        </w:tc>
        <w:tc>
          <w:tcPr>
            <w:tcW w:w="1127" w:type="dxa"/>
            <w:vAlign w:val="center"/>
          </w:tcPr>
          <w:p w14:paraId="480A1B7F" w14:textId="6B40E0BB" w:rsidR="00AA1BD1" w:rsidRDefault="00AF2BFA" w:rsidP="00AA1BD1">
            <w:pPr>
              <w:autoSpaceDE w:val="0"/>
              <w:autoSpaceDN w:val="0"/>
              <w:adjustRightInd w:val="0"/>
              <w:jc w:val="center"/>
              <w:rPr>
                <w:color w:val="000000"/>
                <w:szCs w:val="28"/>
              </w:rPr>
            </w:pPr>
            <w:r>
              <w:rPr>
                <w:color w:val="000000"/>
                <w:szCs w:val="28"/>
              </w:rPr>
              <w:t>1</w:t>
            </w:r>
            <w:r w:rsidR="000156D6">
              <w:rPr>
                <w:color w:val="000000"/>
                <w:szCs w:val="28"/>
              </w:rPr>
              <w:t>5</w:t>
            </w:r>
          </w:p>
        </w:tc>
      </w:tr>
      <w:tr w:rsidR="00AA1BD1" w14:paraId="51954D3C" w14:textId="77777777" w:rsidTr="007D1BC4">
        <w:tc>
          <w:tcPr>
            <w:tcW w:w="4629" w:type="dxa"/>
            <w:vAlign w:val="center"/>
          </w:tcPr>
          <w:p w14:paraId="5E1F0091" w14:textId="5B2A839B" w:rsidR="00AA1BD1" w:rsidRPr="00AA1BD1" w:rsidRDefault="00AA1BD1" w:rsidP="00AA1BD1">
            <w:pPr>
              <w:autoSpaceDE w:val="0"/>
              <w:autoSpaceDN w:val="0"/>
              <w:adjustRightInd w:val="0"/>
              <w:jc w:val="center"/>
              <w:rPr>
                <w:color w:val="000000"/>
                <w:szCs w:val="28"/>
              </w:rPr>
            </w:pPr>
            <w:r>
              <w:rPr>
                <w:color w:val="000000"/>
                <w:szCs w:val="28"/>
              </w:rPr>
              <w:t>Твердость поверхности зубьев, ед. HRC</w:t>
            </w:r>
          </w:p>
        </w:tc>
        <w:tc>
          <w:tcPr>
            <w:tcW w:w="4715" w:type="dxa"/>
            <w:gridSpan w:val="4"/>
            <w:vAlign w:val="center"/>
          </w:tcPr>
          <w:p w14:paraId="0D92BE25" w14:textId="432D2BBA" w:rsidR="00AA1BD1" w:rsidRDefault="000156D6" w:rsidP="00AA1BD1">
            <w:pPr>
              <w:autoSpaceDE w:val="0"/>
              <w:autoSpaceDN w:val="0"/>
              <w:adjustRightInd w:val="0"/>
              <w:jc w:val="center"/>
              <w:rPr>
                <w:color w:val="000000"/>
                <w:szCs w:val="28"/>
              </w:rPr>
            </w:pPr>
            <w:r>
              <w:rPr>
                <w:color w:val="000000"/>
                <w:szCs w:val="28"/>
              </w:rPr>
              <w:t>60</w:t>
            </w:r>
          </w:p>
        </w:tc>
      </w:tr>
      <w:tr w:rsidR="00800A20" w14:paraId="3AC61240" w14:textId="77777777" w:rsidTr="007D1BC4">
        <w:tc>
          <w:tcPr>
            <w:tcW w:w="4629" w:type="dxa"/>
            <w:vAlign w:val="center"/>
          </w:tcPr>
          <w:p w14:paraId="7D74333E" w14:textId="77777777" w:rsidR="00800A20" w:rsidRDefault="00800A20" w:rsidP="00317AB2">
            <w:pPr>
              <w:autoSpaceDE w:val="0"/>
              <w:autoSpaceDN w:val="0"/>
              <w:adjustRightInd w:val="0"/>
              <w:jc w:val="center"/>
              <w:rPr>
                <w:color w:val="000000"/>
                <w:szCs w:val="28"/>
              </w:rPr>
            </w:pPr>
            <w:r>
              <w:rPr>
                <w:color w:val="000000"/>
                <w:szCs w:val="28"/>
              </w:rPr>
              <w:t>Количество сателлитов ПР</w:t>
            </w:r>
          </w:p>
        </w:tc>
        <w:tc>
          <w:tcPr>
            <w:tcW w:w="1119" w:type="dxa"/>
            <w:vAlign w:val="center"/>
          </w:tcPr>
          <w:p w14:paraId="6DDEC9DB" w14:textId="6E0E96CF" w:rsidR="00800A20" w:rsidRDefault="000156D6" w:rsidP="00317AB2">
            <w:pPr>
              <w:autoSpaceDE w:val="0"/>
              <w:autoSpaceDN w:val="0"/>
              <w:adjustRightInd w:val="0"/>
              <w:jc w:val="center"/>
              <w:rPr>
                <w:color w:val="000000"/>
                <w:szCs w:val="28"/>
              </w:rPr>
            </w:pPr>
            <w:r>
              <w:rPr>
                <w:color w:val="000000"/>
                <w:szCs w:val="28"/>
              </w:rPr>
              <w:t>3</w:t>
            </w:r>
          </w:p>
        </w:tc>
        <w:tc>
          <w:tcPr>
            <w:tcW w:w="1232" w:type="dxa"/>
            <w:vAlign w:val="center"/>
          </w:tcPr>
          <w:p w14:paraId="16F2CBF9" w14:textId="77777777" w:rsidR="00800A20" w:rsidRDefault="00800A20" w:rsidP="00317AB2">
            <w:pPr>
              <w:autoSpaceDE w:val="0"/>
              <w:autoSpaceDN w:val="0"/>
              <w:adjustRightInd w:val="0"/>
              <w:jc w:val="center"/>
              <w:rPr>
                <w:color w:val="000000"/>
                <w:szCs w:val="28"/>
              </w:rPr>
            </w:pPr>
            <w:r>
              <w:rPr>
                <w:color w:val="000000"/>
                <w:szCs w:val="28"/>
              </w:rPr>
              <w:t>3</w:t>
            </w:r>
          </w:p>
        </w:tc>
        <w:tc>
          <w:tcPr>
            <w:tcW w:w="1237" w:type="dxa"/>
            <w:vAlign w:val="center"/>
          </w:tcPr>
          <w:p w14:paraId="7B87DB35" w14:textId="77777777" w:rsidR="00800A20" w:rsidRDefault="00800A20" w:rsidP="00317AB2">
            <w:pPr>
              <w:autoSpaceDE w:val="0"/>
              <w:autoSpaceDN w:val="0"/>
              <w:adjustRightInd w:val="0"/>
              <w:jc w:val="center"/>
              <w:rPr>
                <w:color w:val="000000"/>
                <w:szCs w:val="28"/>
              </w:rPr>
            </w:pPr>
            <w:r>
              <w:rPr>
                <w:color w:val="000000"/>
                <w:szCs w:val="28"/>
              </w:rPr>
              <w:t>3</w:t>
            </w:r>
          </w:p>
        </w:tc>
        <w:tc>
          <w:tcPr>
            <w:tcW w:w="1127" w:type="dxa"/>
            <w:vAlign w:val="center"/>
          </w:tcPr>
          <w:p w14:paraId="25F17299" w14:textId="1B06F85F" w:rsidR="00800A20" w:rsidRDefault="000156D6" w:rsidP="00317AB2">
            <w:pPr>
              <w:autoSpaceDE w:val="0"/>
              <w:autoSpaceDN w:val="0"/>
              <w:adjustRightInd w:val="0"/>
              <w:jc w:val="center"/>
              <w:rPr>
                <w:color w:val="000000"/>
                <w:szCs w:val="28"/>
              </w:rPr>
            </w:pPr>
            <w:r>
              <w:rPr>
                <w:color w:val="000000"/>
                <w:szCs w:val="28"/>
              </w:rPr>
              <w:t>4</w:t>
            </w:r>
          </w:p>
        </w:tc>
      </w:tr>
    </w:tbl>
    <w:p w14:paraId="3FD5F7DA" w14:textId="77777777" w:rsidR="00F816C1" w:rsidRDefault="00F816C1">
      <w:pPr>
        <w:rPr>
          <w:i/>
          <w:iCs/>
        </w:rPr>
      </w:pPr>
    </w:p>
    <w:p w14:paraId="47591DD6" w14:textId="1C067C29" w:rsidR="007D1BC4" w:rsidRDefault="007D1BC4">
      <w:r>
        <w:rPr>
          <w:i/>
          <w:iCs/>
        </w:rPr>
        <w:lastRenderedPageBreak/>
        <w:t>Продолжение таблицы 5</w:t>
      </w:r>
    </w:p>
    <w:tbl>
      <w:tblPr>
        <w:tblStyle w:val="af2"/>
        <w:tblW w:w="0" w:type="auto"/>
        <w:tblLook w:val="04A0" w:firstRow="1" w:lastRow="0" w:firstColumn="1" w:lastColumn="0" w:noHBand="0" w:noVBand="1"/>
      </w:tblPr>
      <w:tblGrid>
        <w:gridCol w:w="1965"/>
        <w:gridCol w:w="2657"/>
        <w:gridCol w:w="7"/>
        <w:gridCol w:w="1119"/>
        <w:gridCol w:w="1235"/>
        <w:gridCol w:w="1234"/>
        <w:gridCol w:w="1127"/>
      </w:tblGrid>
      <w:tr w:rsidR="00800A20" w14:paraId="2CB95B8A" w14:textId="77777777" w:rsidTr="007D1BC4">
        <w:tc>
          <w:tcPr>
            <w:tcW w:w="4629" w:type="dxa"/>
            <w:gridSpan w:val="3"/>
            <w:vAlign w:val="center"/>
          </w:tcPr>
          <w:p w14:paraId="5BB703B4" w14:textId="77777777" w:rsidR="00800A20" w:rsidRDefault="00800A20" w:rsidP="00317AB2">
            <w:pPr>
              <w:autoSpaceDE w:val="0"/>
              <w:autoSpaceDN w:val="0"/>
              <w:adjustRightInd w:val="0"/>
              <w:jc w:val="center"/>
              <w:rPr>
                <w:color w:val="000000"/>
                <w:szCs w:val="28"/>
              </w:rPr>
            </w:pPr>
            <w:r>
              <w:rPr>
                <w:color w:val="000000"/>
                <w:szCs w:val="28"/>
              </w:rPr>
              <w:t>Ширина зубчатого венца, мм</w:t>
            </w:r>
          </w:p>
        </w:tc>
        <w:tc>
          <w:tcPr>
            <w:tcW w:w="1119" w:type="dxa"/>
            <w:vAlign w:val="center"/>
          </w:tcPr>
          <w:p w14:paraId="17160428" w14:textId="1B71CFE7" w:rsidR="00800A20" w:rsidRDefault="000156D6" w:rsidP="00317AB2">
            <w:pPr>
              <w:autoSpaceDE w:val="0"/>
              <w:autoSpaceDN w:val="0"/>
              <w:adjustRightInd w:val="0"/>
              <w:jc w:val="center"/>
              <w:rPr>
                <w:color w:val="000000"/>
                <w:szCs w:val="28"/>
              </w:rPr>
            </w:pPr>
            <w:r>
              <w:rPr>
                <w:color w:val="000000"/>
                <w:szCs w:val="28"/>
              </w:rPr>
              <w:t>20</w:t>
            </w:r>
          </w:p>
        </w:tc>
        <w:tc>
          <w:tcPr>
            <w:tcW w:w="1235" w:type="dxa"/>
            <w:vAlign w:val="center"/>
          </w:tcPr>
          <w:p w14:paraId="42AA3E5C" w14:textId="5FAD7B7D" w:rsidR="00800A20" w:rsidRDefault="000156D6" w:rsidP="00317AB2">
            <w:pPr>
              <w:autoSpaceDE w:val="0"/>
              <w:autoSpaceDN w:val="0"/>
              <w:adjustRightInd w:val="0"/>
              <w:jc w:val="center"/>
              <w:rPr>
                <w:color w:val="000000"/>
                <w:szCs w:val="28"/>
              </w:rPr>
            </w:pPr>
            <w:r>
              <w:rPr>
                <w:color w:val="000000"/>
                <w:szCs w:val="28"/>
              </w:rPr>
              <w:t>25</w:t>
            </w:r>
          </w:p>
        </w:tc>
        <w:tc>
          <w:tcPr>
            <w:tcW w:w="1234" w:type="dxa"/>
            <w:vAlign w:val="center"/>
          </w:tcPr>
          <w:p w14:paraId="1827225F" w14:textId="3B1BAB3A" w:rsidR="00800A20" w:rsidRDefault="000156D6" w:rsidP="00317AB2">
            <w:pPr>
              <w:autoSpaceDE w:val="0"/>
              <w:autoSpaceDN w:val="0"/>
              <w:adjustRightInd w:val="0"/>
              <w:jc w:val="center"/>
              <w:rPr>
                <w:color w:val="000000"/>
                <w:szCs w:val="28"/>
              </w:rPr>
            </w:pPr>
            <w:r>
              <w:rPr>
                <w:color w:val="000000"/>
                <w:szCs w:val="28"/>
              </w:rPr>
              <w:t>30</w:t>
            </w:r>
          </w:p>
        </w:tc>
        <w:tc>
          <w:tcPr>
            <w:tcW w:w="1127" w:type="dxa"/>
            <w:vAlign w:val="center"/>
          </w:tcPr>
          <w:p w14:paraId="305E4CE9" w14:textId="77777777" w:rsidR="00800A20" w:rsidRDefault="00800A20" w:rsidP="00317AB2">
            <w:pPr>
              <w:autoSpaceDE w:val="0"/>
              <w:autoSpaceDN w:val="0"/>
              <w:adjustRightInd w:val="0"/>
              <w:jc w:val="center"/>
              <w:rPr>
                <w:color w:val="000000"/>
                <w:szCs w:val="28"/>
              </w:rPr>
            </w:pPr>
            <w:r>
              <w:rPr>
                <w:color w:val="000000"/>
                <w:szCs w:val="28"/>
              </w:rPr>
              <w:t>20</w:t>
            </w:r>
          </w:p>
        </w:tc>
      </w:tr>
      <w:tr w:rsidR="00800A20" w14:paraId="5D64AA29" w14:textId="77777777" w:rsidTr="007D1BC4">
        <w:tc>
          <w:tcPr>
            <w:tcW w:w="4622" w:type="dxa"/>
            <w:gridSpan w:val="2"/>
            <w:vAlign w:val="center"/>
          </w:tcPr>
          <w:p w14:paraId="5DF98F41" w14:textId="77777777" w:rsidR="00800A20" w:rsidRPr="00AF2BFA" w:rsidRDefault="00800A20" w:rsidP="00317AB2">
            <w:pPr>
              <w:autoSpaceDE w:val="0"/>
              <w:autoSpaceDN w:val="0"/>
              <w:adjustRightInd w:val="0"/>
              <w:jc w:val="center"/>
              <w:rPr>
                <w:color w:val="000000"/>
                <w:szCs w:val="28"/>
              </w:rPr>
            </w:pPr>
            <w:r>
              <w:rPr>
                <w:color w:val="000000"/>
                <w:szCs w:val="28"/>
              </w:rPr>
              <w:t xml:space="preserve">Число зубьев малого центрального колеса (МЦК) 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  <w:color w:val="000000"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color w:val="000000"/>
                      <w:szCs w:val="28"/>
                      <w:lang w:val="en-US"/>
                    </w:rPr>
                    <m:t>z</m:t>
                  </m:r>
                </m:e>
                <m:sub>
                  <m:r>
                    <w:rPr>
                      <w:rFonts w:ascii="Cambria Math" w:hAnsi="Cambria Math"/>
                      <w:color w:val="000000"/>
                      <w:szCs w:val="28"/>
                    </w:rPr>
                    <m:t>МЦК</m:t>
                  </m:r>
                </m:sub>
              </m:sSub>
            </m:oMath>
          </w:p>
        </w:tc>
        <w:tc>
          <w:tcPr>
            <w:tcW w:w="1126" w:type="dxa"/>
            <w:gridSpan w:val="2"/>
            <w:vAlign w:val="center"/>
          </w:tcPr>
          <w:p w14:paraId="49F98D73" w14:textId="634B9FD0" w:rsidR="00800A20" w:rsidRDefault="000156D6" w:rsidP="00317AB2">
            <w:pPr>
              <w:autoSpaceDE w:val="0"/>
              <w:autoSpaceDN w:val="0"/>
              <w:adjustRightInd w:val="0"/>
              <w:jc w:val="center"/>
              <w:rPr>
                <w:color w:val="000000"/>
                <w:szCs w:val="28"/>
              </w:rPr>
            </w:pPr>
            <w:r>
              <w:rPr>
                <w:color w:val="000000"/>
                <w:szCs w:val="28"/>
              </w:rPr>
              <w:t>53</w:t>
            </w:r>
          </w:p>
        </w:tc>
        <w:tc>
          <w:tcPr>
            <w:tcW w:w="1235" w:type="dxa"/>
            <w:vAlign w:val="center"/>
          </w:tcPr>
          <w:p w14:paraId="05B450A5" w14:textId="1257B64A" w:rsidR="00800A20" w:rsidRDefault="000156D6" w:rsidP="00317AB2">
            <w:pPr>
              <w:autoSpaceDE w:val="0"/>
              <w:autoSpaceDN w:val="0"/>
              <w:adjustRightInd w:val="0"/>
              <w:jc w:val="center"/>
              <w:rPr>
                <w:color w:val="000000"/>
                <w:szCs w:val="28"/>
              </w:rPr>
            </w:pPr>
            <w:r>
              <w:rPr>
                <w:color w:val="000000"/>
                <w:szCs w:val="28"/>
              </w:rPr>
              <w:t>51</w:t>
            </w:r>
          </w:p>
        </w:tc>
        <w:tc>
          <w:tcPr>
            <w:tcW w:w="1234" w:type="dxa"/>
            <w:vAlign w:val="center"/>
          </w:tcPr>
          <w:p w14:paraId="71867193" w14:textId="1594C790" w:rsidR="00800A20" w:rsidRDefault="000156D6" w:rsidP="00317AB2">
            <w:pPr>
              <w:autoSpaceDE w:val="0"/>
              <w:autoSpaceDN w:val="0"/>
              <w:adjustRightInd w:val="0"/>
              <w:jc w:val="center"/>
              <w:rPr>
                <w:color w:val="000000"/>
                <w:szCs w:val="28"/>
              </w:rPr>
            </w:pPr>
            <w:r>
              <w:rPr>
                <w:color w:val="000000"/>
                <w:szCs w:val="28"/>
              </w:rPr>
              <w:t>51</w:t>
            </w:r>
          </w:p>
        </w:tc>
        <w:tc>
          <w:tcPr>
            <w:tcW w:w="1127" w:type="dxa"/>
            <w:vAlign w:val="center"/>
          </w:tcPr>
          <w:p w14:paraId="4DC017FA" w14:textId="77777777" w:rsidR="00800A20" w:rsidRDefault="00800A20" w:rsidP="00317AB2">
            <w:pPr>
              <w:autoSpaceDE w:val="0"/>
              <w:autoSpaceDN w:val="0"/>
              <w:adjustRightInd w:val="0"/>
              <w:jc w:val="center"/>
              <w:rPr>
                <w:color w:val="000000"/>
                <w:szCs w:val="28"/>
              </w:rPr>
            </w:pPr>
            <w:r>
              <w:rPr>
                <w:color w:val="000000"/>
                <w:szCs w:val="28"/>
              </w:rPr>
              <w:t>47</w:t>
            </w:r>
          </w:p>
        </w:tc>
      </w:tr>
      <w:tr w:rsidR="00800A20" w14:paraId="569B68F0" w14:textId="77777777" w:rsidTr="007D1BC4">
        <w:tc>
          <w:tcPr>
            <w:tcW w:w="4622" w:type="dxa"/>
            <w:gridSpan w:val="2"/>
            <w:vAlign w:val="center"/>
          </w:tcPr>
          <w:p w14:paraId="79E0C6A6" w14:textId="77777777" w:rsidR="00800A20" w:rsidRPr="00AF2BFA" w:rsidRDefault="00800A20" w:rsidP="00317AB2">
            <w:pPr>
              <w:autoSpaceDE w:val="0"/>
              <w:autoSpaceDN w:val="0"/>
              <w:adjustRightInd w:val="0"/>
              <w:jc w:val="center"/>
              <w:rPr>
                <w:color w:val="000000"/>
                <w:szCs w:val="28"/>
              </w:rPr>
            </w:pPr>
            <w:r>
              <w:rPr>
                <w:color w:val="000000"/>
                <w:szCs w:val="28"/>
              </w:rPr>
              <w:t xml:space="preserve">Число зубьев сателлитов 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  <w:color w:val="000000"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color w:val="000000"/>
                      <w:szCs w:val="28"/>
                      <w:lang w:val="en-US"/>
                    </w:rPr>
                    <m:t>z</m:t>
                  </m:r>
                </m:e>
                <m:sub>
                  <m:r>
                    <w:rPr>
                      <w:rFonts w:ascii="Cambria Math" w:hAnsi="Cambria Math"/>
                      <w:color w:val="000000"/>
                      <w:szCs w:val="28"/>
                    </w:rPr>
                    <m:t>Сат</m:t>
                  </m:r>
                </m:sub>
              </m:sSub>
            </m:oMath>
          </w:p>
        </w:tc>
        <w:tc>
          <w:tcPr>
            <w:tcW w:w="1126" w:type="dxa"/>
            <w:gridSpan w:val="2"/>
            <w:vAlign w:val="center"/>
          </w:tcPr>
          <w:p w14:paraId="3F31D3C1" w14:textId="01069850" w:rsidR="00800A20" w:rsidRDefault="000156D6" w:rsidP="00317AB2">
            <w:pPr>
              <w:autoSpaceDE w:val="0"/>
              <w:autoSpaceDN w:val="0"/>
              <w:adjustRightInd w:val="0"/>
              <w:jc w:val="center"/>
              <w:rPr>
                <w:color w:val="000000"/>
                <w:szCs w:val="28"/>
              </w:rPr>
            </w:pPr>
            <w:r>
              <w:rPr>
                <w:color w:val="000000"/>
                <w:szCs w:val="28"/>
              </w:rPr>
              <w:t>22</w:t>
            </w:r>
          </w:p>
        </w:tc>
        <w:tc>
          <w:tcPr>
            <w:tcW w:w="1235" w:type="dxa"/>
            <w:vAlign w:val="center"/>
          </w:tcPr>
          <w:p w14:paraId="759559EB" w14:textId="71ED2DBF" w:rsidR="00800A20" w:rsidRDefault="000156D6" w:rsidP="00317AB2">
            <w:pPr>
              <w:autoSpaceDE w:val="0"/>
              <w:autoSpaceDN w:val="0"/>
              <w:adjustRightInd w:val="0"/>
              <w:jc w:val="center"/>
              <w:rPr>
                <w:color w:val="000000"/>
                <w:szCs w:val="28"/>
              </w:rPr>
            </w:pPr>
            <w:r>
              <w:rPr>
                <w:color w:val="000000"/>
                <w:szCs w:val="28"/>
              </w:rPr>
              <w:t>24</w:t>
            </w:r>
          </w:p>
        </w:tc>
        <w:tc>
          <w:tcPr>
            <w:tcW w:w="1234" w:type="dxa"/>
            <w:vAlign w:val="center"/>
          </w:tcPr>
          <w:p w14:paraId="7DA77F28" w14:textId="14B0E874" w:rsidR="00800A20" w:rsidRDefault="000156D6" w:rsidP="00317AB2">
            <w:pPr>
              <w:autoSpaceDE w:val="0"/>
              <w:autoSpaceDN w:val="0"/>
              <w:adjustRightInd w:val="0"/>
              <w:jc w:val="center"/>
              <w:rPr>
                <w:color w:val="000000"/>
                <w:szCs w:val="28"/>
              </w:rPr>
            </w:pPr>
            <w:r>
              <w:rPr>
                <w:color w:val="000000"/>
                <w:szCs w:val="28"/>
              </w:rPr>
              <w:t>24</w:t>
            </w:r>
          </w:p>
        </w:tc>
        <w:tc>
          <w:tcPr>
            <w:tcW w:w="1127" w:type="dxa"/>
            <w:vAlign w:val="center"/>
          </w:tcPr>
          <w:p w14:paraId="1DC62C3A" w14:textId="0848B53B" w:rsidR="00800A20" w:rsidRDefault="000156D6" w:rsidP="00317AB2">
            <w:pPr>
              <w:autoSpaceDE w:val="0"/>
              <w:autoSpaceDN w:val="0"/>
              <w:adjustRightInd w:val="0"/>
              <w:jc w:val="center"/>
              <w:rPr>
                <w:color w:val="000000"/>
                <w:szCs w:val="28"/>
              </w:rPr>
            </w:pPr>
            <w:r>
              <w:rPr>
                <w:color w:val="000000"/>
                <w:szCs w:val="28"/>
              </w:rPr>
              <w:t>65</w:t>
            </w:r>
          </w:p>
        </w:tc>
      </w:tr>
      <w:tr w:rsidR="00800A20" w14:paraId="71442716" w14:textId="77777777" w:rsidTr="007D1BC4">
        <w:tc>
          <w:tcPr>
            <w:tcW w:w="4622" w:type="dxa"/>
            <w:gridSpan w:val="2"/>
            <w:vAlign w:val="center"/>
          </w:tcPr>
          <w:p w14:paraId="23159E0C" w14:textId="77777777" w:rsidR="00800A20" w:rsidRDefault="00800A20" w:rsidP="00317AB2">
            <w:pPr>
              <w:autoSpaceDE w:val="0"/>
              <w:autoSpaceDN w:val="0"/>
              <w:adjustRightInd w:val="0"/>
              <w:jc w:val="center"/>
              <w:rPr>
                <w:color w:val="000000"/>
                <w:szCs w:val="28"/>
              </w:rPr>
            </w:pPr>
            <w:r>
              <w:rPr>
                <w:color w:val="000000"/>
                <w:szCs w:val="28"/>
              </w:rPr>
              <w:t xml:space="preserve">Число зубьев большого центрального колеса (БЦК) 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  <w:color w:val="000000"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color w:val="000000"/>
                      <w:szCs w:val="28"/>
                      <w:lang w:val="en-US"/>
                    </w:rPr>
                    <m:t>z</m:t>
                  </m:r>
                </m:e>
                <m:sub>
                  <m:r>
                    <w:rPr>
                      <w:rFonts w:ascii="Cambria Math" w:hAnsi="Cambria Math"/>
                      <w:color w:val="000000"/>
                      <w:szCs w:val="28"/>
                    </w:rPr>
                    <m:t>БЦК</m:t>
                  </m:r>
                </m:sub>
              </m:sSub>
            </m:oMath>
          </w:p>
        </w:tc>
        <w:tc>
          <w:tcPr>
            <w:tcW w:w="1126" w:type="dxa"/>
            <w:gridSpan w:val="2"/>
            <w:vAlign w:val="center"/>
          </w:tcPr>
          <w:p w14:paraId="0F5D0A8E" w14:textId="6F34501B" w:rsidR="00800A20" w:rsidRDefault="000156D6" w:rsidP="00317AB2">
            <w:pPr>
              <w:autoSpaceDE w:val="0"/>
              <w:autoSpaceDN w:val="0"/>
              <w:adjustRightInd w:val="0"/>
              <w:jc w:val="center"/>
              <w:rPr>
                <w:color w:val="000000"/>
                <w:szCs w:val="28"/>
              </w:rPr>
            </w:pPr>
            <w:r>
              <w:rPr>
                <w:color w:val="000000"/>
                <w:szCs w:val="28"/>
              </w:rPr>
              <w:t>97</w:t>
            </w:r>
          </w:p>
        </w:tc>
        <w:tc>
          <w:tcPr>
            <w:tcW w:w="1235" w:type="dxa"/>
            <w:vAlign w:val="center"/>
          </w:tcPr>
          <w:p w14:paraId="7F6A950A" w14:textId="2D904B19" w:rsidR="00800A20" w:rsidRDefault="000156D6" w:rsidP="00317AB2">
            <w:pPr>
              <w:autoSpaceDE w:val="0"/>
              <w:autoSpaceDN w:val="0"/>
              <w:adjustRightInd w:val="0"/>
              <w:jc w:val="center"/>
              <w:rPr>
                <w:color w:val="000000"/>
                <w:szCs w:val="28"/>
              </w:rPr>
            </w:pPr>
            <w:r>
              <w:rPr>
                <w:color w:val="000000"/>
                <w:szCs w:val="28"/>
              </w:rPr>
              <w:t>99</w:t>
            </w:r>
          </w:p>
        </w:tc>
        <w:tc>
          <w:tcPr>
            <w:tcW w:w="1234" w:type="dxa"/>
            <w:vAlign w:val="center"/>
          </w:tcPr>
          <w:p w14:paraId="36E4AE53" w14:textId="53D5ABBB" w:rsidR="00800A20" w:rsidRDefault="000156D6" w:rsidP="00317AB2">
            <w:pPr>
              <w:autoSpaceDE w:val="0"/>
              <w:autoSpaceDN w:val="0"/>
              <w:adjustRightInd w:val="0"/>
              <w:jc w:val="center"/>
              <w:rPr>
                <w:color w:val="000000"/>
                <w:szCs w:val="28"/>
              </w:rPr>
            </w:pPr>
            <w:r>
              <w:rPr>
                <w:color w:val="000000"/>
                <w:szCs w:val="28"/>
              </w:rPr>
              <w:t>99</w:t>
            </w:r>
          </w:p>
        </w:tc>
        <w:tc>
          <w:tcPr>
            <w:tcW w:w="1127" w:type="dxa"/>
            <w:vAlign w:val="center"/>
          </w:tcPr>
          <w:p w14:paraId="7E006C35" w14:textId="37140674" w:rsidR="00800A20" w:rsidRDefault="000156D6" w:rsidP="00317AB2">
            <w:pPr>
              <w:autoSpaceDE w:val="0"/>
              <w:autoSpaceDN w:val="0"/>
              <w:adjustRightInd w:val="0"/>
              <w:jc w:val="center"/>
              <w:rPr>
                <w:color w:val="000000"/>
                <w:szCs w:val="28"/>
              </w:rPr>
            </w:pPr>
            <w:r>
              <w:rPr>
                <w:color w:val="000000"/>
                <w:szCs w:val="28"/>
              </w:rPr>
              <w:t>177</w:t>
            </w:r>
          </w:p>
        </w:tc>
      </w:tr>
      <w:tr w:rsidR="00800A20" w14:paraId="07AD994E" w14:textId="77777777" w:rsidTr="007D1BC4">
        <w:tc>
          <w:tcPr>
            <w:tcW w:w="4622" w:type="dxa"/>
            <w:gridSpan w:val="2"/>
            <w:vAlign w:val="center"/>
          </w:tcPr>
          <w:p w14:paraId="5E9C5E51" w14:textId="77777777" w:rsidR="00800A20" w:rsidRDefault="00800A20" w:rsidP="00317AB2">
            <w:pPr>
              <w:autoSpaceDE w:val="0"/>
              <w:autoSpaceDN w:val="0"/>
              <w:adjustRightInd w:val="0"/>
              <w:jc w:val="center"/>
              <w:rPr>
                <w:color w:val="000000"/>
                <w:szCs w:val="28"/>
              </w:rPr>
            </w:pPr>
            <w:r>
              <w:rPr>
                <w:color w:val="000000"/>
                <w:szCs w:val="28"/>
              </w:rPr>
              <w:t>Коэффициент смещения МЦК</w:t>
            </w:r>
          </w:p>
        </w:tc>
        <w:tc>
          <w:tcPr>
            <w:tcW w:w="4722" w:type="dxa"/>
            <w:gridSpan w:val="5"/>
            <w:vAlign w:val="center"/>
          </w:tcPr>
          <w:p w14:paraId="2FDB35D9" w14:textId="77777777" w:rsidR="00800A20" w:rsidRDefault="00800A20" w:rsidP="00317AB2">
            <w:pPr>
              <w:autoSpaceDE w:val="0"/>
              <w:autoSpaceDN w:val="0"/>
              <w:adjustRightInd w:val="0"/>
              <w:jc w:val="center"/>
              <w:rPr>
                <w:color w:val="000000"/>
                <w:szCs w:val="28"/>
              </w:rPr>
            </w:pPr>
            <w:r>
              <w:rPr>
                <w:color w:val="000000"/>
                <w:szCs w:val="28"/>
              </w:rPr>
              <w:t>0,00</w:t>
            </w:r>
          </w:p>
        </w:tc>
      </w:tr>
      <w:tr w:rsidR="00800A20" w14:paraId="33BD18BA" w14:textId="77777777" w:rsidTr="007D1BC4">
        <w:tc>
          <w:tcPr>
            <w:tcW w:w="4622" w:type="dxa"/>
            <w:gridSpan w:val="2"/>
            <w:vAlign w:val="center"/>
          </w:tcPr>
          <w:p w14:paraId="29DF0627" w14:textId="77777777" w:rsidR="00800A20" w:rsidRDefault="00800A20" w:rsidP="00317AB2">
            <w:pPr>
              <w:autoSpaceDE w:val="0"/>
              <w:autoSpaceDN w:val="0"/>
              <w:adjustRightInd w:val="0"/>
              <w:jc w:val="center"/>
              <w:rPr>
                <w:color w:val="000000"/>
                <w:szCs w:val="28"/>
              </w:rPr>
            </w:pPr>
            <w:r>
              <w:rPr>
                <w:color w:val="000000"/>
                <w:szCs w:val="28"/>
              </w:rPr>
              <w:t>Коэффициент смещения САТ</w:t>
            </w:r>
          </w:p>
        </w:tc>
        <w:tc>
          <w:tcPr>
            <w:tcW w:w="4722" w:type="dxa"/>
            <w:gridSpan w:val="5"/>
            <w:vAlign w:val="center"/>
          </w:tcPr>
          <w:p w14:paraId="6BFBBE36" w14:textId="77777777" w:rsidR="00800A20" w:rsidRDefault="00800A20" w:rsidP="00317AB2">
            <w:pPr>
              <w:autoSpaceDE w:val="0"/>
              <w:autoSpaceDN w:val="0"/>
              <w:adjustRightInd w:val="0"/>
              <w:jc w:val="center"/>
              <w:rPr>
                <w:color w:val="000000"/>
                <w:szCs w:val="28"/>
              </w:rPr>
            </w:pPr>
            <w:r>
              <w:rPr>
                <w:color w:val="000000"/>
                <w:szCs w:val="28"/>
              </w:rPr>
              <w:t>0,00</w:t>
            </w:r>
          </w:p>
        </w:tc>
      </w:tr>
      <w:tr w:rsidR="00800A20" w14:paraId="1241FCF5" w14:textId="77777777" w:rsidTr="007D1BC4">
        <w:tc>
          <w:tcPr>
            <w:tcW w:w="4622" w:type="dxa"/>
            <w:gridSpan w:val="2"/>
            <w:vAlign w:val="center"/>
          </w:tcPr>
          <w:p w14:paraId="786A5BD4" w14:textId="77777777" w:rsidR="00800A20" w:rsidRDefault="00800A20" w:rsidP="00317AB2">
            <w:pPr>
              <w:autoSpaceDE w:val="0"/>
              <w:autoSpaceDN w:val="0"/>
              <w:adjustRightInd w:val="0"/>
              <w:jc w:val="center"/>
              <w:rPr>
                <w:color w:val="000000"/>
                <w:szCs w:val="28"/>
              </w:rPr>
            </w:pPr>
            <w:r>
              <w:rPr>
                <w:color w:val="000000"/>
                <w:szCs w:val="28"/>
              </w:rPr>
              <w:t>Коэффициент смещения БЦК</w:t>
            </w:r>
          </w:p>
        </w:tc>
        <w:tc>
          <w:tcPr>
            <w:tcW w:w="4722" w:type="dxa"/>
            <w:gridSpan w:val="5"/>
            <w:vAlign w:val="center"/>
          </w:tcPr>
          <w:p w14:paraId="2351C010" w14:textId="77777777" w:rsidR="00800A20" w:rsidRDefault="00800A20" w:rsidP="00317AB2">
            <w:pPr>
              <w:autoSpaceDE w:val="0"/>
              <w:autoSpaceDN w:val="0"/>
              <w:adjustRightInd w:val="0"/>
              <w:jc w:val="center"/>
              <w:rPr>
                <w:color w:val="000000"/>
                <w:szCs w:val="28"/>
              </w:rPr>
            </w:pPr>
            <w:r>
              <w:rPr>
                <w:color w:val="000000"/>
                <w:szCs w:val="28"/>
              </w:rPr>
              <w:t>0,00</w:t>
            </w:r>
          </w:p>
        </w:tc>
      </w:tr>
      <w:tr w:rsidR="007D1BC4" w14:paraId="185DC733" w14:textId="77777777" w:rsidTr="007D1BC4">
        <w:tc>
          <w:tcPr>
            <w:tcW w:w="1965" w:type="dxa"/>
            <w:vMerge w:val="restart"/>
            <w:vAlign w:val="center"/>
          </w:tcPr>
          <w:p w14:paraId="4496E8B9" w14:textId="77777777" w:rsidR="007D1BC4" w:rsidRDefault="007D1BC4" w:rsidP="007D1BC4">
            <w:pPr>
              <w:autoSpaceDE w:val="0"/>
              <w:autoSpaceDN w:val="0"/>
              <w:adjustRightInd w:val="0"/>
              <w:jc w:val="center"/>
              <w:rPr>
                <w:color w:val="000000"/>
                <w:szCs w:val="28"/>
              </w:rPr>
            </w:pPr>
            <w:r>
              <w:rPr>
                <w:color w:val="000000"/>
                <w:szCs w:val="28"/>
              </w:rPr>
              <w:t>Делительный диаметр</w:t>
            </w:r>
          </w:p>
        </w:tc>
        <w:tc>
          <w:tcPr>
            <w:tcW w:w="2657" w:type="dxa"/>
            <w:vAlign w:val="center"/>
          </w:tcPr>
          <w:p w14:paraId="6C6AD1C1" w14:textId="77777777" w:rsidR="007D1BC4" w:rsidRDefault="007D1BC4" w:rsidP="007D1BC4">
            <w:pPr>
              <w:autoSpaceDE w:val="0"/>
              <w:autoSpaceDN w:val="0"/>
              <w:adjustRightInd w:val="0"/>
              <w:jc w:val="center"/>
              <w:rPr>
                <w:color w:val="000000"/>
                <w:szCs w:val="28"/>
              </w:rPr>
            </w:pPr>
            <w:r>
              <w:rPr>
                <w:color w:val="000000"/>
                <w:szCs w:val="28"/>
              </w:rPr>
              <w:t>МЦК</w:t>
            </w:r>
          </w:p>
        </w:tc>
        <w:tc>
          <w:tcPr>
            <w:tcW w:w="1126" w:type="dxa"/>
            <w:gridSpan w:val="2"/>
            <w:vAlign w:val="center"/>
          </w:tcPr>
          <w:p w14:paraId="58FDBD11" w14:textId="245E4C94" w:rsidR="007D1BC4" w:rsidRDefault="00AC32F1" w:rsidP="007D1BC4">
            <w:pPr>
              <w:autoSpaceDE w:val="0"/>
              <w:autoSpaceDN w:val="0"/>
              <w:adjustRightInd w:val="0"/>
              <w:jc w:val="center"/>
              <w:rPr>
                <w:color w:val="000000"/>
                <w:szCs w:val="28"/>
              </w:rPr>
            </w:pPr>
            <w:r>
              <w:t>109,739</w:t>
            </w:r>
          </w:p>
        </w:tc>
        <w:tc>
          <w:tcPr>
            <w:tcW w:w="1235" w:type="dxa"/>
            <w:vAlign w:val="center"/>
          </w:tcPr>
          <w:p w14:paraId="194B1B02" w14:textId="247D067C" w:rsidR="007D1BC4" w:rsidRDefault="00AC32F1" w:rsidP="007D1BC4">
            <w:pPr>
              <w:autoSpaceDE w:val="0"/>
              <w:autoSpaceDN w:val="0"/>
              <w:adjustRightInd w:val="0"/>
              <w:jc w:val="center"/>
              <w:rPr>
                <w:color w:val="000000"/>
                <w:szCs w:val="28"/>
              </w:rPr>
            </w:pPr>
            <w:r>
              <w:t>105,598</w:t>
            </w:r>
          </w:p>
        </w:tc>
        <w:tc>
          <w:tcPr>
            <w:tcW w:w="1234" w:type="dxa"/>
            <w:vAlign w:val="center"/>
          </w:tcPr>
          <w:p w14:paraId="7157C96E" w14:textId="4EB89568" w:rsidR="007D1BC4" w:rsidRDefault="00AC32F1" w:rsidP="007D1BC4">
            <w:pPr>
              <w:autoSpaceDE w:val="0"/>
              <w:autoSpaceDN w:val="0"/>
              <w:adjustRightInd w:val="0"/>
              <w:jc w:val="center"/>
              <w:rPr>
                <w:color w:val="000000"/>
                <w:szCs w:val="28"/>
              </w:rPr>
            </w:pPr>
            <w:r>
              <w:rPr>
                <w:color w:val="000000"/>
                <w:szCs w:val="28"/>
              </w:rPr>
              <w:t>105,598</w:t>
            </w:r>
          </w:p>
        </w:tc>
        <w:tc>
          <w:tcPr>
            <w:tcW w:w="1127" w:type="dxa"/>
            <w:vAlign w:val="center"/>
          </w:tcPr>
          <w:p w14:paraId="4FD77985" w14:textId="0FB40A5B" w:rsidR="007D1BC4" w:rsidRDefault="00335423" w:rsidP="007D1BC4">
            <w:pPr>
              <w:autoSpaceDE w:val="0"/>
              <w:autoSpaceDN w:val="0"/>
              <w:adjustRightInd w:val="0"/>
              <w:jc w:val="center"/>
              <w:rPr>
                <w:color w:val="000000"/>
                <w:szCs w:val="28"/>
              </w:rPr>
            </w:pPr>
            <w:r>
              <w:rPr>
                <w:color w:val="000000"/>
                <w:szCs w:val="28"/>
              </w:rPr>
              <w:t>134,586</w:t>
            </w:r>
          </w:p>
        </w:tc>
      </w:tr>
      <w:tr w:rsidR="007D1BC4" w14:paraId="0D348D63" w14:textId="77777777" w:rsidTr="007D1BC4">
        <w:tc>
          <w:tcPr>
            <w:tcW w:w="1965" w:type="dxa"/>
            <w:vMerge/>
            <w:vAlign w:val="center"/>
          </w:tcPr>
          <w:p w14:paraId="60AFA7DF" w14:textId="77777777" w:rsidR="007D1BC4" w:rsidRDefault="007D1BC4" w:rsidP="007D1BC4">
            <w:pPr>
              <w:autoSpaceDE w:val="0"/>
              <w:autoSpaceDN w:val="0"/>
              <w:adjustRightInd w:val="0"/>
              <w:jc w:val="center"/>
              <w:rPr>
                <w:color w:val="000000"/>
                <w:szCs w:val="28"/>
              </w:rPr>
            </w:pPr>
          </w:p>
        </w:tc>
        <w:tc>
          <w:tcPr>
            <w:tcW w:w="2657" w:type="dxa"/>
            <w:vAlign w:val="center"/>
          </w:tcPr>
          <w:p w14:paraId="4DC806A1" w14:textId="77777777" w:rsidR="007D1BC4" w:rsidRDefault="007D1BC4" w:rsidP="007D1BC4">
            <w:pPr>
              <w:autoSpaceDE w:val="0"/>
              <w:autoSpaceDN w:val="0"/>
              <w:adjustRightInd w:val="0"/>
              <w:jc w:val="center"/>
              <w:rPr>
                <w:color w:val="000000"/>
                <w:szCs w:val="28"/>
              </w:rPr>
            </w:pPr>
            <w:r>
              <w:rPr>
                <w:color w:val="000000"/>
                <w:szCs w:val="28"/>
              </w:rPr>
              <w:t>БЦК</w:t>
            </w:r>
          </w:p>
        </w:tc>
        <w:tc>
          <w:tcPr>
            <w:tcW w:w="1126" w:type="dxa"/>
            <w:gridSpan w:val="2"/>
            <w:vAlign w:val="center"/>
          </w:tcPr>
          <w:p w14:paraId="0DB3288E" w14:textId="0F9E3330" w:rsidR="007D1BC4" w:rsidRDefault="00335423" w:rsidP="007D1BC4">
            <w:pPr>
              <w:autoSpaceDE w:val="0"/>
              <w:autoSpaceDN w:val="0"/>
              <w:adjustRightInd w:val="0"/>
              <w:jc w:val="center"/>
              <w:rPr>
                <w:color w:val="000000"/>
                <w:szCs w:val="28"/>
              </w:rPr>
            </w:pPr>
            <w:r>
              <w:rPr>
                <w:color w:val="000000"/>
                <w:szCs w:val="28"/>
              </w:rPr>
              <w:t>200,844</w:t>
            </w:r>
          </w:p>
        </w:tc>
        <w:tc>
          <w:tcPr>
            <w:tcW w:w="1235" w:type="dxa"/>
            <w:vAlign w:val="center"/>
          </w:tcPr>
          <w:p w14:paraId="2D278FCD" w14:textId="4E3CF3F4" w:rsidR="007D1BC4" w:rsidRDefault="00335423" w:rsidP="007D1BC4">
            <w:pPr>
              <w:autoSpaceDE w:val="0"/>
              <w:autoSpaceDN w:val="0"/>
              <w:adjustRightInd w:val="0"/>
              <w:jc w:val="center"/>
              <w:rPr>
                <w:color w:val="000000"/>
                <w:szCs w:val="28"/>
              </w:rPr>
            </w:pPr>
            <w:r>
              <w:rPr>
                <w:color w:val="000000"/>
                <w:szCs w:val="28"/>
              </w:rPr>
              <w:t>204,985</w:t>
            </w:r>
          </w:p>
        </w:tc>
        <w:tc>
          <w:tcPr>
            <w:tcW w:w="1234" w:type="dxa"/>
            <w:vAlign w:val="center"/>
          </w:tcPr>
          <w:p w14:paraId="61C4787F" w14:textId="3C1AEBD7" w:rsidR="007D1BC4" w:rsidRDefault="00335423" w:rsidP="007D1BC4">
            <w:pPr>
              <w:autoSpaceDE w:val="0"/>
              <w:autoSpaceDN w:val="0"/>
              <w:adjustRightInd w:val="0"/>
              <w:jc w:val="center"/>
              <w:rPr>
                <w:color w:val="000000"/>
                <w:szCs w:val="28"/>
              </w:rPr>
            </w:pPr>
            <w:r>
              <w:rPr>
                <w:color w:val="000000"/>
                <w:szCs w:val="28"/>
              </w:rPr>
              <w:t>204,985</w:t>
            </w:r>
          </w:p>
        </w:tc>
        <w:tc>
          <w:tcPr>
            <w:tcW w:w="1127" w:type="dxa"/>
            <w:vAlign w:val="center"/>
          </w:tcPr>
          <w:p w14:paraId="494F95D9" w14:textId="583BE0F8" w:rsidR="007D1BC4" w:rsidRDefault="00335423" w:rsidP="007D1BC4">
            <w:pPr>
              <w:autoSpaceDE w:val="0"/>
              <w:autoSpaceDN w:val="0"/>
              <w:adjustRightInd w:val="0"/>
              <w:jc w:val="center"/>
              <w:rPr>
                <w:color w:val="000000"/>
                <w:szCs w:val="28"/>
              </w:rPr>
            </w:pPr>
            <w:r>
              <w:rPr>
                <w:color w:val="000000"/>
                <w:szCs w:val="28"/>
              </w:rPr>
              <w:t>329,218</w:t>
            </w:r>
          </w:p>
        </w:tc>
      </w:tr>
      <w:tr w:rsidR="007D1BC4" w14:paraId="7DE09C4E" w14:textId="77777777" w:rsidTr="007D1BC4">
        <w:tc>
          <w:tcPr>
            <w:tcW w:w="4622" w:type="dxa"/>
            <w:gridSpan w:val="2"/>
            <w:vAlign w:val="center"/>
          </w:tcPr>
          <w:p w14:paraId="3420C37E" w14:textId="77777777" w:rsidR="007D1BC4" w:rsidRDefault="007D1BC4" w:rsidP="007D1BC4">
            <w:pPr>
              <w:autoSpaceDE w:val="0"/>
              <w:autoSpaceDN w:val="0"/>
              <w:adjustRightInd w:val="0"/>
              <w:jc w:val="center"/>
              <w:rPr>
                <w:color w:val="000000"/>
                <w:szCs w:val="28"/>
              </w:rPr>
            </w:pPr>
            <w:r>
              <w:rPr>
                <w:color w:val="000000"/>
                <w:szCs w:val="28"/>
              </w:rPr>
              <w:t>Окружная скорость в зацеплении, м/с</w:t>
            </w:r>
          </w:p>
        </w:tc>
        <w:tc>
          <w:tcPr>
            <w:tcW w:w="1126" w:type="dxa"/>
            <w:gridSpan w:val="2"/>
            <w:vAlign w:val="center"/>
          </w:tcPr>
          <w:p w14:paraId="67F878E9" w14:textId="36D00E11" w:rsidR="007D1BC4" w:rsidRDefault="007D1BC4" w:rsidP="007D1BC4">
            <w:pPr>
              <w:autoSpaceDE w:val="0"/>
              <w:autoSpaceDN w:val="0"/>
              <w:adjustRightInd w:val="0"/>
              <w:jc w:val="center"/>
              <w:rPr>
                <w:color w:val="000000"/>
                <w:szCs w:val="28"/>
              </w:rPr>
            </w:pPr>
            <w:r>
              <w:t>13,79</w:t>
            </w:r>
          </w:p>
        </w:tc>
        <w:tc>
          <w:tcPr>
            <w:tcW w:w="1235" w:type="dxa"/>
            <w:vAlign w:val="center"/>
          </w:tcPr>
          <w:p w14:paraId="42436F11" w14:textId="4F690C64" w:rsidR="007D1BC4" w:rsidRDefault="007D1BC4" w:rsidP="007D1BC4">
            <w:pPr>
              <w:autoSpaceDE w:val="0"/>
              <w:autoSpaceDN w:val="0"/>
              <w:adjustRightInd w:val="0"/>
              <w:jc w:val="center"/>
              <w:rPr>
                <w:color w:val="000000"/>
                <w:szCs w:val="28"/>
              </w:rPr>
            </w:pPr>
            <w:r>
              <w:t>13,27</w:t>
            </w:r>
          </w:p>
        </w:tc>
        <w:tc>
          <w:tcPr>
            <w:tcW w:w="1234" w:type="dxa"/>
            <w:vAlign w:val="center"/>
          </w:tcPr>
          <w:p w14:paraId="3008B2A6" w14:textId="71B4C881" w:rsidR="007D1BC4" w:rsidRDefault="007D1BC4" w:rsidP="007D1BC4">
            <w:pPr>
              <w:autoSpaceDE w:val="0"/>
              <w:autoSpaceDN w:val="0"/>
              <w:adjustRightInd w:val="0"/>
              <w:jc w:val="center"/>
              <w:rPr>
                <w:color w:val="000000"/>
                <w:szCs w:val="28"/>
              </w:rPr>
            </w:pPr>
            <w:r>
              <w:t>14,08</w:t>
            </w:r>
          </w:p>
        </w:tc>
        <w:tc>
          <w:tcPr>
            <w:tcW w:w="1127" w:type="dxa"/>
            <w:vAlign w:val="center"/>
          </w:tcPr>
          <w:p w14:paraId="58BA4B1E" w14:textId="1E6E7133" w:rsidR="007D1BC4" w:rsidRDefault="007D1BC4" w:rsidP="007D1BC4">
            <w:pPr>
              <w:autoSpaceDE w:val="0"/>
              <w:autoSpaceDN w:val="0"/>
              <w:adjustRightInd w:val="0"/>
              <w:jc w:val="center"/>
              <w:rPr>
                <w:color w:val="000000"/>
                <w:szCs w:val="28"/>
              </w:rPr>
            </w:pPr>
            <w:r>
              <w:t>19,6</w:t>
            </w:r>
          </w:p>
        </w:tc>
      </w:tr>
      <w:tr w:rsidR="007D1BC4" w14:paraId="3DD1EA5D" w14:textId="77777777" w:rsidTr="00205ED9">
        <w:tc>
          <w:tcPr>
            <w:tcW w:w="4622" w:type="dxa"/>
            <w:gridSpan w:val="2"/>
            <w:vAlign w:val="center"/>
          </w:tcPr>
          <w:p w14:paraId="2CD95772" w14:textId="77777777" w:rsidR="007D1BC4" w:rsidRDefault="007D1BC4" w:rsidP="007D1BC4">
            <w:pPr>
              <w:autoSpaceDE w:val="0"/>
              <w:autoSpaceDN w:val="0"/>
              <w:adjustRightInd w:val="0"/>
              <w:jc w:val="center"/>
              <w:rPr>
                <w:color w:val="000000"/>
                <w:szCs w:val="28"/>
              </w:rPr>
            </w:pPr>
            <w:r>
              <w:rPr>
                <w:color w:val="000000"/>
                <w:szCs w:val="28"/>
              </w:rPr>
              <w:t>Степень точности</w:t>
            </w:r>
          </w:p>
        </w:tc>
        <w:tc>
          <w:tcPr>
            <w:tcW w:w="1126" w:type="dxa"/>
            <w:gridSpan w:val="2"/>
            <w:vAlign w:val="center"/>
          </w:tcPr>
          <w:p w14:paraId="28FC74AD" w14:textId="40BF0BC5" w:rsidR="007D1BC4" w:rsidRDefault="007D1BC4" w:rsidP="007D1BC4">
            <w:pPr>
              <w:autoSpaceDE w:val="0"/>
              <w:autoSpaceDN w:val="0"/>
              <w:adjustRightInd w:val="0"/>
              <w:jc w:val="center"/>
              <w:rPr>
                <w:color w:val="000000"/>
                <w:szCs w:val="28"/>
              </w:rPr>
            </w:pPr>
            <w:r>
              <w:t>7</w:t>
            </w:r>
          </w:p>
        </w:tc>
        <w:tc>
          <w:tcPr>
            <w:tcW w:w="1235" w:type="dxa"/>
            <w:vAlign w:val="center"/>
          </w:tcPr>
          <w:p w14:paraId="7814D687" w14:textId="579D25C4" w:rsidR="007D1BC4" w:rsidRDefault="007D1BC4" w:rsidP="007D1BC4">
            <w:pPr>
              <w:autoSpaceDE w:val="0"/>
              <w:autoSpaceDN w:val="0"/>
              <w:adjustRightInd w:val="0"/>
              <w:jc w:val="center"/>
              <w:rPr>
                <w:color w:val="000000"/>
                <w:szCs w:val="28"/>
              </w:rPr>
            </w:pPr>
            <w:r>
              <w:t>7</w:t>
            </w:r>
          </w:p>
        </w:tc>
        <w:tc>
          <w:tcPr>
            <w:tcW w:w="1234" w:type="dxa"/>
            <w:vAlign w:val="center"/>
          </w:tcPr>
          <w:p w14:paraId="5276F666" w14:textId="28A22D41" w:rsidR="007D1BC4" w:rsidRDefault="007D1BC4" w:rsidP="007D1BC4">
            <w:pPr>
              <w:autoSpaceDE w:val="0"/>
              <w:autoSpaceDN w:val="0"/>
              <w:adjustRightInd w:val="0"/>
              <w:jc w:val="center"/>
              <w:rPr>
                <w:color w:val="000000"/>
                <w:szCs w:val="28"/>
              </w:rPr>
            </w:pPr>
            <w:r>
              <w:t>7</w:t>
            </w:r>
          </w:p>
        </w:tc>
        <w:tc>
          <w:tcPr>
            <w:tcW w:w="1127" w:type="dxa"/>
          </w:tcPr>
          <w:p w14:paraId="38D77C8C" w14:textId="006E3949" w:rsidR="007D1BC4" w:rsidRDefault="007D1BC4" w:rsidP="007D1BC4">
            <w:pPr>
              <w:autoSpaceDE w:val="0"/>
              <w:autoSpaceDN w:val="0"/>
              <w:adjustRightInd w:val="0"/>
              <w:jc w:val="center"/>
              <w:rPr>
                <w:color w:val="000000"/>
                <w:szCs w:val="28"/>
              </w:rPr>
            </w:pPr>
            <w:r>
              <w:t>6</w:t>
            </w:r>
          </w:p>
        </w:tc>
      </w:tr>
    </w:tbl>
    <w:p w14:paraId="228D512A" w14:textId="1FEA1D79" w:rsidR="009C5F80" w:rsidRDefault="009C5F80" w:rsidP="002E3FF2">
      <w:pPr>
        <w:pStyle w:val="2"/>
        <w:spacing w:before="480"/>
        <w:ind w:hanging="482"/>
      </w:pPr>
      <w:bookmarkStart w:id="17" w:name="_Toc233079107"/>
      <w:bookmarkStart w:id="18" w:name="_Toc233310913"/>
      <w:r>
        <w:t>Расчет осей сателлитов</w:t>
      </w:r>
      <w:bookmarkEnd w:id="17"/>
      <w:bookmarkEnd w:id="18"/>
    </w:p>
    <w:p w14:paraId="338F35DD" w14:textId="3F745A73" w:rsidR="009C5F80" w:rsidRPr="009C5F80" w:rsidRDefault="009C5F80" w:rsidP="009C5F80">
      <w:pPr>
        <w:autoSpaceDE w:val="0"/>
        <w:autoSpaceDN w:val="0"/>
        <w:adjustRightInd w:val="0"/>
        <w:ind w:firstLine="709"/>
        <w:rPr>
          <w:color w:val="000000"/>
          <w:szCs w:val="28"/>
        </w:rPr>
      </w:pPr>
      <w:r w:rsidRPr="009C5F80">
        <w:rPr>
          <w:color w:val="000000"/>
          <w:szCs w:val="28"/>
        </w:rPr>
        <w:t>Радиальная нагрузка, воспринимаемая осями сателлитов, определяется моментом от зацеплений МЦК и БЦК, а также центробежной силой, действующей на сателлит. При этом необходимо провести расчет результирующей радиальной силы на каждой из передач для определения максимальной, продолжить расчет при данной силе и затем определить напряжения изгиба, среза и смятия. Далее приведен расчет первой передачи первого планетарного ряда. Расчет второго, третьего и четвёртого рядов аналогичен первому. Материал осей – закаленная сталь 20Х.</w:t>
      </w:r>
    </w:p>
    <w:p w14:paraId="06C71E82" w14:textId="09930288" w:rsidR="009C5F80" w:rsidRDefault="009C5F80" w:rsidP="009C5F80">
      <w:pPr>
        <w:autoSpaceDE w:val="0"/>
        <w:autoSpaceDN w:val="0"/>
        <w:adjustRightInd w:val="0"/>
        <w:ind w:firstLine="709"/>
        <w:rPr>
          <w:color w:val="000000"/>
          <w:szCs w:val="28"/>
        </w:rPr>
      </w:pPr>
      <w:r w:rsidRPr="009C5F80">
        <w:rPr>
          <w:color w:val="000000"/>
          <w:szCs w:val="28"/>
        </w:rPr>
        <w:t>Радиальная нагрузка на оси сателлитов определяется по формуле</w:t>
      </w:r>
      <w:r>
        <w:rPr>
          <w:color w:val="000000"/>
          <w:szCs w:val="28"/>
        </w:rPr>
        <w:t xml:space="preserve"> (</w:t>
      </w:r>
      <w:r w:rsidR="00964453">
        <w:rPr>
          <w:color w:val="000000"/>
          <w:szCs w:val="28"/>
        </w:rPr>
        <w:t>3</w:t>
      </w:r>
      <w:r>
        <w:rPr>
          <w:color w:val="000000"/>
          <w:szCs w:val="28"/>
        </w:rPr>
        <w:t>)</w:t>
      </w:r>
    </w:p>
    <w:p w14:paraId="498F9E1B" w14:textId="6CAF47A3" w:rsidR="009C5F80" w:rsidRPr="001F3726" w:rsidRDefault="00000000" w:rsidP="009C5F80">
      <w:pPr>
        <w:autoSpaceDE w:val="0"/>
        <w:autoSpaceDN w:val="0"/>
        <w:adjustRightInd w:val="0"/>
        <w:ind w:firstLine="709"/>
        <w:rPr>
          <w:rFonts w:eastAsiaTheme="minorEastAsia"/>
          <w:color w:val="000000"/>
          <w:szCs w:val="28"/>
        </w:rPr>
      </w:pPr>
      <m:oMathPara>
        <m:oMath>
          <m:eqArr>
            <m:eqArrPr>
              <m:maxDist m:val="1"/>
              <m:ctrlPr>
                <w:rPr>
                  <w:rFonts w:ascii="Cambria Math" w:hAnsi="Cambria Math"/>
                  <w:i/>
                  <w:color w:val="000000"/>
                  <w:szCs w:val="28"/>
                  <w:lang w:val="en-US"/>
                </w:rPr>
              </m:ctrlPr>
            </m:eqArrPr>
            <m:e>
              <m:sSub>
                <m:sSubPr>
                  <m:ctrlPr>
                    <w:rPr>
                      <w:rFonts w:ascii="Cambria Math" w:hAnsi="Cambria Math"/>
                      <w:i/>
                      <w:color w:val="000000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color w:val="000000"/>
                      <w:szCs w:val="28"/>
                      <w:lang w:val="en-US"/>
                    </w:rPr>
                    <m:t>F</m:t>
                  </m:r>
                </m:e>
                <m:sub>
                  <m:r>
                    <w:rPr>
                      <w:rFonts w:ascii="Cambria Math" w:hAnsi="Cambria Math"/>
                      <w:color w:val="000000"/>
                      <w:szCs w:val="28"/>
                    </w:rPr>
                    <m:t>вод</m:t>
                  </m:r>
                </m:sub>
              </m:sSub>
              <m:r>
                <w:rPr>
                  <w:rFonts w:ascii="Cambria Math" w:hAnsi="Cambria Math"/>
                  <w:color w:val="000000"/>
                  <w:szCs w:val="28"/>
                </w:rPr>
                <m:t>=</m:t>
              </m:r>
              <m:f>
                <m:fPr>
                  <m:ctrlPr>
                    <w:rPr>
                      <w:rFonts w:ascii="Cambria Math" w:hAnsi="Cambria Math"/>
                      <w:i/>
                      <w:color w:val="000000"/>
                      <w:szCs w:val="28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hAnsi="Cambria Math"/>
                          <w:i/>
                          <w:color w:val="000000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color w:val="000000"/>
                          <w:szCs w:val="28"/>
                          <w:lang w:val="en-US"/>
                        </w:rPr>
                        <m:t>K</m:t>
                      </m:r>
                    </m:e>
                    <m:sub>
                      <m:r>
                        <w:rPr>
                          <w:rFonts w:ascii="Cambria Math" w:hAnsi="Cambria Math"/>
                          <w:color w:val="000000"/>
                          <w:szCs w:val="28"/>
                        </w:rPr>
                        <m:t>м</m:t>
                      </m:r>
                    </m:sub>
                  </m:sSub>
                  <m:r>
                    <w:rPr>
                      <w:rFonts w:ascii="Cambria Math" w:hAnsi="Cambria Math"/>
                      <w:color w:val="000000"/>
                      <w:szCs w:val="28"/>
                    </w:rPr>
                    <m:t>∙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color w:val="000000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color w:val="000000"/>
                          <w:szCs w:val="28"/>
                          <w:lang w:val="en-US"/>
                        </w:rPr>
                        <m:t>M</m:t>
                      </m:r>
                    </m:e>
                    <m:sub>
                      <m:r>
                        <w:rPr>
                          <w:rFonts w:ascii="Cambria Math" w:hAnsi="Cambria Math"/>
                          <w:color w:val="000000"/>
                          <w:szCs w:val="28"/>
                        </w:rPr>
                        <m:t>двс</m:t>
                      </m:r>
                      <m:r>
                        <w:rPr>
                          <w:rFonts w:ascii="Cambria Math" w:hAnsi="Cambria Math"/>
                          <w:color w:val="000000"/>
                          <w:szCs w:val="28"/>
                          <w:lang w:val="en-US"/>
                        </w:rPr>
                        <m:t>max</m:t>
                      </m:r>
                    </m:sub>
                  </m:sSub>
                  <m:r>
                    <w:rPr>
                      <w:rFonts w:ascii="Cambria Math" w:hAnsi="Cambria Math"/>
                      <w:color w:val="000000"/>
                      <w:szCs w:val="28"/>
                    </w:rPr>
                    <m:t>∙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color w:val="000000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color w:val="000000"/>
                          <w:szCs w:val="28"/>
                          <w:lang w:val="en-US"/>
                        </w:rPr>
                        <m:t>K</m:t>
                      </m:r>
                    </m:e>
                    <m:sub>
                      <m:r>
                        <w:rPr>
                          <w:rFonts w:ascii="Cambria Math" w:hAnsi="Cambria Math"/>
                          <w:color w:val="000000"/>
                          <w:szCs w:val="28"/>
                        </w:rPr>
                        <m:t>нер</m:t>
                      </m:r>
                    </m:sub>
                  </m:sSub>
                </m:num>
                <m:den>
                  <m:sSub>
                    <m:sSubPr>
                      <m:ctrlPr>
                        <w:rPr>
                          <w:rFonts w:ascii="Cambria Math" w:hAnsi="Cambria Math"/>
                          <w:i/>
                          <w:color w:val="000000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color w:val="000000"/>
                          <w:szCs w:val="28"/>
                          <w:lang w:val="en-US"/>
                        </w:rPr>
                        <m:t>a</m:t>
                      </m:r>
                    </m:e>
                    <m:sub>
                      <m:r>
                        <w:rPr>
                          <w:rFonts w:ascii="Cambria Math" w:hAnsi="Cambria Math"/>
                          <w:color w:val="000000"/>
                          <w:szCs w:val="28"/>
                        </w:rPr>
                        <m:t>ст</m:t>
                      </m:r>
                    </m:sub>
                  </m:sSub>
                  <m:r>
                    <w:rPr>
                      <w:rFonts w:ascii="Cambria Math" w:hAnsi="Cambria Math"/>
                      <w:color w:val="000000"/>
                      <w:szCs w:val="28"/>
                    </w:rPr>
                    <m:t>∙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color w:val="000000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color w:val="000000"/>
                          <w:szCs w:val="28"/>
                          <w:lang w:val="en-US"/>
                        </w:rPr>
                        <m:t>R</m:t>
                      </m:r>
                    </m:e>
                    <m:sub>
                      <m:r>
                        <w:rPr>
                          <w:rFonts w:ascii="Cambria Math" w:hAnsi="Cambria Math"/>
                          <w:color w:val="000000"/>
                          <w:szCs w:val="28"/>
                        </w:rPr>
                        <m:t>сат</m:t>
                      </m:r>
                    </m:sub>
                  </m:sSub>
                </m:den>
              </m:f>
              <m:r>
                <w:rPr>
                  <w:rFonts w:ascii="Cambria Math" w:hAnsi="Cambria Math"/>
                  <w:color w:val="000000"/>
                  <w:szCs w:val="28"/>
                </w:rPr>
                <m:t>,#</m:t>
              </m:r>
              <m:d>
                <m:dPr>
                  <m:ctrlPr>
                    <w:rPr>
                      <w:rFonts w:ascii="Cambria Math" w:hAnsi="Cambria Math"/>
                      <w:i/>
                      <w:color w:val="000000"/>
                      <w:szCs w:val="28"/>
                      <w:lang w:val="en-US"/>
                    </w:rPr>
                  </m:ctrlPr>
                </m:dPr>
                <m:e>
                  <m:r>
                    <w:rPr>
                      <w:rFonts w:ascii="Cambria Math" w:hAnsi="Cambria Math"/>
                      <w:color w:val="000000"/>
                      <w:szCs w:val="28"/>
                      <w:lang w:val="en-US"/>
                    </w:rPr>
                    <m:t>3</m:t>
                  </m:r>
                </m:e>
              </m:d>
              <m:ctrlPr>
                <w:rPr>
                  <w:rFonts w:ascii="Cambria Math" w:hAnsi="Cambria Math"/>
                  <w:i/>
                  <w:color w:val="000000"/>
                  <w:szCs w:val="28"/>
                </w:rPr>
              </m:ctrlPr>
            </m:e>
          </m:eqArr>
        </m:oMath>
      </m:oMathPara>
    </w:p>
    <w:p w14:paraId="30433B5F" w14:textId="0EC5B4A4" w:rsidR="001F3726" w:rsidRDefault="001F3726" w:rsidP="001F3726">
      <w:pPr>
        <w:autoSpaceDE w:val="0"/>
        <w:autoSpaceDN w:val="0"/>
        <w:adjustRightInd w:val="0"/>
        <w:rPr>
          <w:rFonts w:eastAsiaTheme="minorEastAsia"/>
          <w:color w:val="000000"/>
          <w:szCs w:val="28"/>
        </w:rPr>
      </w:pPr>
      <w:r>
        <w:rPr>
          <w:rFonts w:eastAsiaTheme="minorEastAsia"/>
          <w:color w:val="000000"/>
          <w:szCs w:val="28"/>
        </w:rPr>
        <w:lastRenderedPageBreak/>
        <w:t>где</w:t>
      </w:r>
      <w:r>
        <w:rPr>
          <w:rFonts w:eastAsiaTheme="minorEastAsia"/>
          <w:color w:val="000000"/>
          <w:szCs w:val="28"/>
        </w:rPr>
        <w:tab/>
      </w:r>
      <w:r>
        <w:rPr>
          <w:rFonts w:eastAsiaTheme="minorEastAsia"/>
          <w:color w:val="000000"/>
          <w:szCs w:val="28"/>
        </w:rPr>
        <w:tab/>
      </w:r>
      <m:oMath>
        <m:sSub>
          <m:sSubPr>
            <m:ctrlPr>
              <w:rPr>
                <w:rFonts w:ascii="Cambria Math" w:hAnsi="Cambria Math"/>
                <w:i/>
                <w:color w:val="000000"/>
                <w:szCs w:val="28"/>
              </w:rPr>
            </m:ctrlPr>
          </m:sSubPr>
          <m:e>
            <m:r>
              <w:rPr>
                <w:rFonts w:ascii="Cambria Math" w:hAnsi="Cambria Math"/>
                <w:color w:val="000000"/>
                <w:szCs w:val="28"/>
                <w:lang w:val="en-US"/>
              </w:rPr>
              <m:t>K</m:t>
            </m:r>
          </m:e>
          <m:sub>
            <m:r>
              <w:rPr>
                <w:rFonts w:ascii="Cambria Math" w:hAnsi="Cambria Math"/>
                <w:color w:val="000000"/>
                <w:szCs w:val="28"/>
              </w:rPr>
              <m:t>м</m:t>
            </m:r>
          </m:sub>
        </m:sSub>
      </m:oMath>
      <w:r>
        <w:rPr>
          <w:rFonts w:eastAsiaTheme="minorEastAsia"/>
          <w:color w:val="000000"/>
          <w:szCs w:val="28"/>
        </w:rPr>
        <w:t xml:space="preserve"> – коэффициент передаваемого момента равный отношению момента на водиле к максимальному моменту от двигателя, берется из приложения А</w:t>
      </w:r>
      <w:r w:rsidRPr="001F3726">
        <w:rPr>
          <w:rFonts w:eastAsiaTheme="minorEastAsia"/>
          <w:color w:val="000000"/>
          <w:szCs w:val="28"/>
        </w:rPr>
        <w:t>;</w:t>
      </w:r>
    </w:p>
    <w:p w14:paraId="70F1536F" w14:textId="48B05889" w:rsidR="001F3726" w:rsidRDefault="00000000" w:rsidP="001F3726">
      <w:pPr>
        <w:autoSpaceDE w:val="0"/>
        <w:autoSpaceDN w:val="0"/>
        <w:adjustRightInd w:val="0"/>
        <w:ind w:firstLine="709"/>
        <w:rPr>
          <w:rFonts w:eastAsiaTheme="minorEastAsia"/>
          <w:color w:val="000000"/>
          <w:szCs w:val="28"/>
        </w:rPr>
      </w:pPr>
      <m:oMath>
        <m:sSub>
          <m:sSubPr>
            <m:ctrlPr>
              <w:rPr>
                <w:rFonts w:ascii="Cambria Math" w:hAnsi="Cambria Math"/>
                <w:i/>
                <w:color w:val="000000"/>
                <w:szCs w:val="28"/>
              </w:rPr>
            </m:ctrlPr>
          </m:sSubPr>
          <m:e>
            <m:r>
              <w:rPr>
                <w:rFonts w:ascii="Cambria Math" w:hAnsi="Cambria Math"/>
                <w:color w:val="000000"/>
                <w:szCs w:val="28"/>
                <w:lang w:val="en-US"/>
              </w:rPr>
              <m:t>a</m:t>
            </m:r>
          </m:e>
          <m:sub>
            <m:r>
              <w:rPr>
                <w:rFonts w:ascii="Cambria Math" w:hAnsi="Cambria Math"/>
                <w:color w:val="000000"/>
                <w:szCs w:val="28"/>
              </w:rPr>
              <m:t>ст</m:t>
            </m:r>
          </m:sub>
        </m:sSub>
      </m:oMath>
      <w:r w:rsidR="001F3726">
        <w:rPr>
          <w:rFonts w:eastAsiaTheme="minorEastAsia"/>
          <w:color w:val="000000"/>
          <w:szCs w:val="28"/>
        </w:rPr>
        <w:t xml:space="preserve"> – количество сателлитов</w:t>
      </w:r>
      <w:r w:rsidR="001F3726" w:rsidRPr="009051D5">
        <w:rPr>
          <w:rFonts w:eastAsiaTheme="minorEastAsia"/>
          <w:color w:val="000000"/>
          <w:szCs w:val="28"/>
        </w:rPr>
        <w:t>;</w:t>
      </w:r>
    </w:p>
    <w:p w14:paraId="3795727B" w14:textId="52D7E5EF" w:rsidR="001F3726" w:rsidRDefault="00000000" w:rsidP="001F3726">
      <w:pPr>
        <w:autoSpaceDE w:val="0"/>
        <w:autoSpaceDN w:val="0"/>
        <w:adjustRightInd w:val="0"/>
        <w:ind w:firstLine="709"/>
        <w:rPr>
          <w:rFonts w:eastAsiaTheme="minorEastAsia"/>
          <w:color w:val="000000"/>
          <w:szCs w:val="28"/>
        </w:rPr>
      </w:pPr>
      <m:oMath>
        <m:sSub>
          <m:sSubPr>
            <m:ctrlPr>
              <w:rPr>
                <w:rFonts w:ascii="Cambria Math" w:hAnsi="Cambria Math"/>
                <w:i/>
                <w:color w:val="000000"/>
                <w:szCs w:val="28"/>
              </w:rPr>
            </m:ctrlPr>
          </m:sSubPr>
          <m:e>
            <m:r>
              <w:rPr>
                <w:rFonts w:ascii="Cambria Math" w:hAnsi="Cambria Math"/>
                <w:color w:val="000000"/>
                <w:szCs w:val="28"/>
                <w:lang w:val="en-US"/>
              </w:rPr>
              <m:t>K</m:t>
            </m:r>
          </m:e>
          <m:sub>
            <m:r>
              <w:rPr>
                <w:rFonts w:ascii="Cambria Math" w:hAnsi="Cambria Math"/>
                <w:color w:val="000000"/>
                <w:szCs w:val="28"/>
              </w:rPr>
              <m:t>нер</m:t>
            </m:r>
          </m:sub>
        </m:sSub>
      </m:oMath>
      <w:r w:rsidR="001F3726">
        <w:rPr>
          <w:rFonts w:eastAsiaTheme="minorEastAsia"/>
          <w:color w:val="000000"/>
          <w:szCs w:val="28"/>
        </w:rPr>
        <w:t xml:space="preserve"> – </w:t>
      </w:r>
      <w:r w:rsidR="009051D5">
        <w:rPr>
          <w:rFonts w:eastAsiaTheme="minorEastAsia"/>
          <w:color w:val="000000"/>
          <w:szCs w:val="28"/>
        </w:rPr>
        <w:t>коэффициент неравномерности в зависимости от степени точности</w:t>
      </w:r>
      <w:r w:rsidR="001F3726" w:rsidRPr="009051D5">
        <w:rPr>
          <w:rFonts w:eastAsiaTheme="minorEastAsia"/>
          <w:color w:val="000000"/>
          <w:szCs w:val="28"/>
        </w:rPr>
        <w:t>;</w:t>
      </w:r>
    </w:p>
    <w:p w14:paraId="6AB8B2D9" w14:textId="66C1A39D" w:rsidR="001F3726" w:rsidRDefault="00000000" w:rsidP="001F3726">
      <w:pPr>
        <w:autoSpaceDE w:val="0"/>
        <w:autoSpaceDN w:val="0"/>
        <w:adjustRightInd w:val="0"/>
        <w:ind w:firstLine="709"/>
        <w:rPr>
          <w:rFonts w:eastAsiaTheme="minorEastAsia"/>
          <w:color w:val="000000"/>
          <w:szCs w:val="28"/>
        </w:rPr>
      </w:pPr>
      <m:oMath>
        <m:sSub>
          <m:sSubPr>
            <m:ctrlPr>
              <w:rPr>
                <w:rFonts w:ascii="Cambria Math" w:hAnsi="Cambria Math"/>
                <w:i/>
                <w:color w:val="000000"/>
                <w:szCs w:val="28"/>
              </w:rPr>
            </m:ctrlPr>
          </m:sSubPr>
          <m:e>
            <m:r>
              <w:rPr>
                <w:rFonts w:ascii="Cambria Math" w:hAnsi="Cambria Math"/>
                <w:color w:val="000000"/>
                <w:szCs w:val="28"/>
                <w:lang w:val="en-US"/>
              </w:rPr>
              <m:t>R</m:t>
            </m:r>
          </m:e>
          <m:sub>
            <m:r>
              <w:rPr>
                <w:rFonts w:ascii="Cambria Math" w:hAnsi="Cambria Math"/>
                <w:color w:val="000000"/>
                <w:szCs w:val="28"/>
              </w:rPr>
              <m:t>сат</m:t>
            </m:r>
          </m:sub>
        </m:sSub>
      </m:oMath>
      <w:r w:rsidR="001F3726">
        <w:rPr>
          <w:rFonts w:eastAsiaTheme="minorEastAsia"/>
          <w:color w:val="000000"/>
          <w:szCs w:val="28"/>
        </w:rPr>
        <w:t xml:space="preserve"> – радиус, на котором расположены оси сателлитов относительно оси МЦК</w:t>
      </w:r>
      <w:r w:rsidR="00B75796">
        <w:rPr>
          <w:rFonts w:eastAsiaTheme="minorEastAsia"/>
          <w:color w:val="000000"/>
          <w:szCs w:val="28"/>
        </w:rPr>
        <w:t xml:space="preserve">, </w:t>
      </w:r>
      <m:oMath>
        <m:r>
          <w:rPr>
            <w:rFonts w:ascii="Cambria Math" w:eastAsiaTheme="minorEastAsia" w:hAnsi="Cambria Math"/>
            <w:color w:val="000000"/>
            <w:szCs w:val="28"/>
          </w:rPr>
          <m:t>мм</m:t>
        </m:r>
      </m:oMath>
      <w:r w:rsidR="00B75796">
        <w:rPr>
          <w:rFonts w:eastAsiaTheme="minorEastAsia"/>
          <w:color w:val="000000"/>
          <w:szCs w:val="28"/>
        </w:rPr>
        <w:t xml:space="preserve">, равен </w:t>
      </w:r>
      <w:r w:rsidR="00150CC1" w:rsidRPr="00150CC1">
        <w:rPr>
          <w:rFonts w:eastAsiaTheme="minorEastAsia"/>
          <w:color w:val="000000"/>
          <w:szCs w:val="28"/>
        </w:rPr>
        <w:t>77</w:t>
      </w:r>
      <w:r w:rsidR="00150CC1">
        <w:rPr>
          <w:rFonts w:eastAsiaTheme="minorEastAsia"/>
          <w:color w:val="000000"/>
          <w:szCs w:val="28"/>
        </w:rPr>
        <w:t>,</w:t>
      </w:r>
      <w:r w:rsidR="00150CC1" w:rsidRPr="00150CC1">
        <w:rPr>
          <w:rFonts w:eastAsiaTheme="minorEastAsia"/>
          <w:color w:val="000000"/>
          <w:szCs w:val="28"/>
        </w:rPr>
        <w:t>6457</w:t>
      </w:r>
      <w:r w:rsidR="00B75796">
        <w:rPr>
          <w:rFonts w:eastAsiaTheme="minorEastAsia"/>
          <w:color w:val="000000"/>
          <w:szCs w:val="28"/>
        </w:rPr>
        <w:t>.</w:t>
      </w:r>
    </w:p>
    <w:p w14:paraId="37FB3386" w14:textId="29BC1FD1" w:rsidR="001F3726" w:rsidRDefault="001F3726" w:rsidP="001F3726">
      <w:pPr>
        <w:autoSpaceDE w:val="0"/>
        <w:autoSpaceDN w:val="0"/>
        <w:adjustRightInd w:val="0"/>
        <w:ind w:firstLine="709"/>
        <w:rPr>
          <w:rFonts w:eastAsiaTheme="minorEastAsia"/>
          <w:color w:val="000000"/>
          <w:szCs w:val="28"/>
        </w:rPr>
      </w:pPr>
      <w:r>
        <w:rPr>
          <w:rFonts w:eastAsiaTheme="minorEastAsia"/>
          <w:color w:val="000000"/>
          <w:szCs w:val="28"/>
        </w:rPr>
        <w:t>Тогда</w:t>
      </w:r>
    </w:p>
    <w:p w14:paraId="3CAAD3D9" w14:textId="6705A047" w:rsidR="001F3726" w:rsidRPr="009051D5" w:rsidRDefault="00000000" w:rsidP="009C5F80">
      <w:pPr>
        <w:autoSpaceDE w:val="0"/>
        <w:autoSpaceDN w:val="0"/>
        <w:adjustRightInd w:val="0"/>
        <w:ind w:firstLine="709"/>
        <w:rPr>
          <w:rFonts w:eastAsiaTheme="minorEastAsia"/>
          <w:color w:val="000000"/>
          <w:szCs w:val="28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color w:val="000000"/>
                  <w:szCs w:val="28"/>
                </w:rPr>
              </m:ctrlPr>
            </m:sSubPr>
            <m:e>
              <m:r>
                <w:rPr>
                  <w:rFonts w:ascii="Cambria Math" w:hAnsi="Cambria Math"/>
                  <w:color w:val="000000"/>
                  <w:szCs w:val="28"/>
                  <w:lang w:val="en-US"/>
                </w:rPr>
                <m:t>F</m:t>
              </m:r>
            </m:e>
            <m:sub>
              <m:r>
                <w:rPr>
                  <w:rFonts w:ascii="Cambria Math" w:hAnsi="Cambria Math"/>
                  <w:color w:val="000000"/>
                  <w:szCs w:val="28"/>
                </w:rPr>
                <m:t>вод</m:t>
              </m:r>
            </m:sub>
          </m:sSub>
          <m:r>
            <w:rPr>
              <w:rFonts w:ascii="Cambria Math" w:hAnsi="Cambria Math"/>
              <w:color w:val="000000"/>
              <w:szCs w:val="28"/>
            </w:rPr>
            <m:t>=</m:t>
          </m:r>
          <m:f>
            <m:fPr>
              <m:ctrlPr>
                <w:rPr>
                  <w:rFonts w:ascii="Cambria Math" w:hAnsi="Cambria Math"/>
                  <w:i/>
                  <w:color w:val="000000"/>
                  <w:szCs w:val="28"/>
                </w:rPr>
              </m:ctrlPr>
            </m:fPr>
            <m:num>
              <m:r>
                <w:rPr>
                  <w:rFonts w:ascii="Cambria Math" w:hAnsi="Cambria Math"/>
                  <w:color w:val="000000"/>
                  <w:szCs w:val="28"/>
                </w:rPr>
                <m:t>2,83∙1250∙1</m:t>
              </m:r>
            </m:num>
            <m:den>
              <m:r>
                <w:rPr>
                  <w:rFonts w:ascii="Cambria Math" w:hAnsi="Cambria Math"/>
                  <w:color w:val="000000"/>
                  <w:szCs w:val="28"/>
                </w:rPr>
                <m:t>3∙0,0776457</m:t>
              </m:r>
            </m:den>
          </m:f>
          <m:r>
            <w:rPr>
              <w:rFonts w:ascii="Cambria Math" w:eastAsiaTheme="minorEastAsia" w:hAnsi="Cambria Math"/>
              <w:color w:val="000000"/>
              <w:szCs w:val="28"/>
            </w:rPr>
            <m:t>=1519 Н.</m:t>
          </m:r>
        </m:oMath>
      </m:oMathPara>
    </w:p>
    <w:p w14:paraId="0A7323DD" w14:textId="6BB0DF7D" w:rsidR="009051D5" w:rsidRPr="002840C2" w:rsidRDefault="009051D5" w:rsidP="009C5F80">
      <w:pPr>
        <w:autoSpaceDE w:val="0"/>
        <w:autoSpaceDN w:val="0"/>
        <w:adjustRightInd w:val="0"/>
        <w:ind w:firstLine="709"/>
        <w:rPr>
          <w:rFonts w:eastAsiaTheme="minorEastAsia"/>
          <w:color w:val="000000"/>
          <w:szCs w:val="28"/>
        </w:rPr>
      </w:pPr>
      <w:r>
        <w:rPr>
          <w:rFonts w:eastAsiaTheme="minorEastAsia"/>
          <w:color w:val="000000"/>
          <w:szCs w:val="28"/>
        </w:rPr>
        <w:t>Центробежная сила, действующая на сателлит, определяется по формуле (</w:t>
      </w:r>
      <w:r w:rsidR="00150CC1">
        <w:rPr>
          <w:rFonts w:eastAsiaTheme="minorEastAsia"/>
          <w:color w:val="000000"/>
          <w:szCs w:val="28"/>
        </w:rPr>
        <w:t>4</w:t>
      </w:r>
      <w:r>
        <w:rPr>
          <w:rFonts w:eastAsiaTheme="minorEastAsia"/>
          <w:color w:val="000000"/>
          <w:szCs w:val="28"/>
        </w:rPr>
        <w:t>)</w:t>
      </w:r>
    </w:p>
    <w:p w14:paraId="3B5367D8" w14:textId="2D824F22" w:rsidR="009051D5" w:rsidRPr="009051D5" w:rsidRDefault="00000000" w:rsidP="009C5F80">
      <w:pPr>
        <w:autoSpaceDE w:val="0"/>
        <w:autoSpaceDN w:val="0"/>
        <w:adjustRightInd w:val="0"/>
        <w:ind w:firstLine="709"/>
        <w:rPr>
          <w:rFonts w:eastAsiaTheme="minorEastAsia"/>
          <w:color w:val="000000"/>
          <w:szCs w:val="28"/>
        </w:rPr>
      </w:pPr>
      <m:oMathPara>
        <m:oMath>
          <m:eqArr>
            <m:eqArrPr>
              <m:maxDist m:val="1"/>
              <m:ctrlPr>
                <w:rPr>
                  <w:rFonts w:ascii="Cambria Math" w:hAnsi="Cambria Math"/>
                  <w:i/>
                  <w:color w:val="000000"/>
                  <w:szCs w:val="28"/>
                  <w:lang w:val="en-US"/>
                </w:rPr>
              </m:ctrlPr>
            </m:eqArrPr>
            <m:e>
              <m:sSub>
                <m:sSubPr>
                  <m:ctrlPr>
                    <w:rPr>
                      <w:rFonts w:ascii="Cambria Math" w:hAnsi="Cambria Math"/>
                      <w:i/>
                      <w:color w:val="000000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color w:val="000000"/>
                      <w:szCs w:val="28"/>
                      <w:lang w:val="en-US"/>
                    </w:rPr>
                    <m:t>P</m:t>
                  </m:r>
                </m:e>
                <m:sub>
                  <m:r>
                    <w:rPr>
                      <w:rFonts w:ascii="Cambria Math" w:hAnsi="Cambria Math"/>
                      <w:color w:val="000000"/>
                      <w:szCs w:val="28"/>
                    </w:rPr>
                    <m:t>ц</m:t>
                  </m:r>
                </m:sub>
              </m:sSub>
              <m:r>
                <w:rPr>
                  <w:rFonts w:ascii="Cambria Math" w:hAnsi="Cambria Math"/>
                  <w:color w:val="000000"/>
                  <w:szCs w:val="28"/>
                </w:rPr>
                <m:t>=</m:t>
              </m:r>
              <m:sSub>
                <m:sSubPr>
                  <m:ctrlPr>
                    <w:rPr>
                      <w:rFonts w:ascii="Cambria Math" w:hAnsi="Cambria Math"/>
                      <w:i/>
                      <w:color w:val="000000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color w:val="000000"/>
                      <w:szCs w:val="28"/>
                      <w:lang w:val="en-US"/>
                    </w:rPr>
                    <m:t>m</m:t>
                  </m:r>
                </m:e>
                <m:sub>
                  <m:r>
                    <w:rPr>
                      <w:rFonts w:ascii="Cambria Math" w:hAnsi="Cambria Math"/>
                      <w:color w:val="000000"/>
                      <w:szCs w:val="28"/>
                    </w:rPr>
                    <m:t>сат</m:t>
                  </m:r>
                </m:sub>
              </m:sSub>
              <m:r>
                <w:rPr>
                  <w:rFonts w:ascii="Cambria Math" w:hAnsi="Cambria Math"/>
                  <w:color w:val="000000"/>
                  <w:szCs w:val="28"/>
                </w:rPr>
                <m:t>∙</m:t>
              </m:r>
              <m:sSup>
                <m:sSupPr>
                  <m:ctrlPr>
                    <w:rPr>
                      <w:rFonts w:ascii="Cambria Math" w:hAnsi="Cambria Math"/>
                      <w:i/>
                      <w:color w:val="000000"/>
                      <w:szCs w:val="28"/>
                    </w:rPr>
                  </m:ctrlPr>
                </m:sSup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color w:val="000000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color w:val="000000"/>
                          <w:szCs w:val="28"/>
                          <w:lang w:val="en-US"/>
                        </w:rPr>
                        <m:t>ω</m:t>
                      </m:r>
                    </m:e>
                    <m:sub>
                      <m:r>
                        <w:rPr>
                          <w:rFonts w:ascii="Cambria Math" w:hAnsi="Cambria Math"/>
                          <w:color w:val="000000"/>
                          <w:szCs w:val="28"/>
                        </w:rPr>
                        <m:t>вод</m:t>
                      </m:r>
                    </m:sub>
                  </m:sSub>
                </m:e>
                <m:sup>
                  <m:r>
                    <w:rPr>
                      <w:rFonts w:ascii="Cambria Math" w:hAnsi="Cambria Math"/>
                      <w:color w:val="000000"/>
                      <w:szCs w:val="28"/>
                    </w:rPr>
                    <m:t>2</m:t>
                  </m:r>
                </m:sup>
              </m:sSup>
              <m:r>
                <w:rPr>
                  <w:rFonts w:ascii="Cambria Math" w:hAnsi="Cambria Math"/>
                  <w:color w:val="000000"/>
                  <w:szCs w:val="28"/>
                </w:rPr>
                <m:t>∙</m:t>
              </m:r>
              <m:sSub>
                <m:sSubPr>
                  <m:ctrlPr>
                    <w:rPr>
                      <w:rFonts w:ascii="Cambria Math" w:hAnsi="Cambria Math"/>
                      <w:i/>
                      <w:color w:val="000000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color w:val="000000"/>
                      <w:szCs w:val="28"/>
                      <w:lang w:val="en-US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  <w:color w:val="000000"/>
                      <w:szCs w:val="28"/>
                    </w:rPr>
                    <m:t>сат</m:t>
                  </m:r>
                </m:sub>
              </m:sSub>
              <m:r>
                <w:rPr>
                  <w:rFonts w:ascii="Cambria Math" w:hAnsi="Cambria Math"/>
                  <w:color w:val="000000"/>
                  <w:szCs w:val="28"/>
                </w:rPr>
                <m:t>,#</m:t>
              </m:r>
              <m:d>
                <m:dPr>
                  <m:ctrlPr>
                    <w:rPr>
                      <w:rFonts w:ascii="Cambria Math" w:hAnsi="Cambria Math"/>
                      <w:i/>
                      <w:color w:val="000000"/>
                      <w:szCs w:val="28"/>
                      <w:lang w:val="en-US"/>
                    </w:rPr>
                  </m:ctrlPr>
                </m:dPr>
                <m:e>
                  <m:r>
                    <w:rPr>
                      <w:rFonts w:ascii="Cambria Math" w:hAnsi="Cambria Math"/>
                      <w:color w:val="000000"/>
                      <w:szCs w:val="28"/>
                      <w:lang w:val="en-US"/>
                    </w:rPr>
                    <m:t>4</m:t>
                  </m:r>
                </m:e>
              </m:d>
              <m:ctrlPr>
                <w:rPr>
                  <w:rFonts w:ascii="Cambria Math" w:hAnsi="Cambria Math"/>
                  <w:i/>
                  <w:color w:val="000000"/>
                  <w:szCs w:val="28"/>
                </w:rPr>
              </m:ctrlPr>
            </m:e>
          </m:eqArr>
        </m:oMath>
      </m:oMathPara>
    </w:p>
    <w:p w14:paraId="1BEAF43E" w14:textId="5ACC6780" w:rsidR="009051D5" w:rsidRDefault="009051D5" w:rsidP="009051D5">
      <w:pPr>
        <w:autoSpaceDE w:val="0"/>
        <w:autoSpaceDN w:val="0"/>
        <w:adjustRightInd w:val="0"/>
        <w:ind w:left="709" w:hanging="709"/>
        <w:rPr>
          <w:rFonts w:eastAsiaTheme="minorEastAsia"/>
          <w:color w:val="000000"/>
          <w:szCs w:val="28"/>
        </w:rPr>
      </w:pPr>
      <w:r>
        <w:rPr>
          <w:rFonts w:eastAsiaTheme="minorEastAsia"/>
          <w:color w:val="000000"/>
          <w:szCs w:val="28"/>
        </w:rPr>
        <w:t xml:space="preserve">где </w:t>
      </w:r>
      <w:r>
        <w:rPr>
          <w:rFonts w:eastAsiaTheme="minorEastAsia"/>
          <w:color w:val="000000"/>
          <w:szCs w:val="28"/>
        </w:rPr>
        <w:tab/>
      </w:r>
      <m:oMath>
        <m:sSub>
          <m:sSubPr>
            <m:ctrlPr>
              <w:rPr>
                <w:rFonts w:ascii="Cambria Math" w:hAnsi="Cambria Math"/>
                <w:i/>
                <w:color w:val="000000"/>
                <w:szCs w:val="28"/>
              </w:rPr>
            </m:ctrlPr>
          </m:sSubPr>
          <m:e>
            <m:r>
              <w:rPr>
                <w:rFonts w:ascii="Cambria Math" w:hAnsi="Cambria Math"/>
                <w:color w:val="000000"/>
                <w:szCs w:val="28"/>
                <w:lang w:val="en-US"/>
              </w:rPr>
              <m:t>P</m:t>
            </m:r>
          </m:e>
          <m:sub>
            <m:r>
              <w:rPr>
                <w:rFonts w:ascii="Cambria Math" w:hAnsi="Cambria Math"/>
                <w:color w:val="000000"/>
                <w:szCs w:val="28"/>
              </w:rPr>
              <m:t>ц</m:t>
            </m:r>
          </m:sub>
        </m:sSub>
      </m:oMath>
      <w:r>
        <w:rPr>
          <w:rFonts w:eastAsiaTheme="minorEastAsia"/>
          <w:color w:val="000000"/>
          <w:szCs w:val="28"/>
        </w:rPr>
        <w:t xml:space="preserve"> – центробежная сила, действующая на сателлит, </w:t>
      </w:r>
      <m:oMath>
        <m:r>
          <w:rPr>
            <w:rFonts w:ascii="Cambria Math" w:eastAsiaTheme="minorEastAsia" w:hAnsi="Cambria Math"/>
            <w:color w:val="000000"/>
            <w:szCs w:val="28"/>
          </w:rPr>
          <m:t>Н</m:t>
        </m:r>
      </m:oMath>
      <w:r w:rsidRPr="004D1156">
        <w:rPr>
          <w:rFonts w:eastAsiaTheme="minorEastAsia"/>
          <w:color w:val="000000"/>
          <w:szCs w:val="28"/>
        </w:rPr>
        <w:t>;</w:t>
      </w:r>
    </w:p>
    <w:p w14:paraId="1FA8AEBD" w14:textId="50D6AA0D" w:rsidR="009051D5" w:rsidRDefault="00000000" w:rsidP="009051D5">
      <w:pPr>
        <w:autoSpaceDE w:val="0"/>
        <w:autoSpaceDN w:val="0"/>
        <w:adjustRightInd w:val="0"/>
        <w:ind w:firstLine="709"/>
        <w:rPr>
          <w:rFonts w:eastAsiaTheme="minorEastAsia"/>
          <w:color w:val="000000"/>
          <w:szCs w:val="28"/>
        </w:rPr>
      </w:pPr>
      <m:oMath>
        <m:sSub>
          <m:sSubPr>
            <m:ctrlPr>
              <w:rPr>
                <w:rFonts w:ascii="Cambria Math" w:hAnsi="Cambria Math"/>
                <w:i/>
                <w:color w:val="000000"/>
                <w:szCs w:val="28"/>
              </w:rPr>
            </m:ctrlPr>
          </m:sSubPr>
          <m:e>
            <m:r>
              <w:rPr>
                <w:rFonts w:ascii="Cambria Math" w:hAnsi="Cambria Math"/>
                <w:color w:val="000000"/>
                <w:szCs w:val="28"/>
                <w:lang w:val="en-US"/>
              </w:rPr>
              <m:t>m</m:t>
            </m:r>
          </m:e>
          <m:sub>
            <m:r>
              <w:rPr>
                <w:rFonts w:ascii="Cambria Math" w:hAnsi="Cambria Math"/>
                <w:color w:val="000000"/>
                <w:szCs w:val="28"/>
              </w:rPr>
              <m:t>сат</m:t>
            </m:r>
          </m:sub>
        </m:sSub>
      </m:oMath>
      <w:r w:rsidR="009051D5">
        <w:rPr>
          <w:rFonts w:eastAsiaTheme="minorEastAsia"/>
          <w:color w:val="000000"/>
          <w:szCs w:val="28"/>
        </w:rPr>
        <w:t xml:space="preserve"> – масса сателлита, </w:t>
      </w:r>
      <m:oMath>
        <m:r>
          <w:rPr>
            <w:rFonts w:ascii="Cambria Math" w:eastAsiaTheme="minorEastAsia" w:hAnsi="Cambria Math"/>
            <w:color w:val="000000"/>
            <w:szCs w:val="28"/>
          </w:rPr>
          <m:t>кг</m:t>
        </m:r>
      </m:oMath>
      <w:r w:rsidR="009051D5">
        <w:rPr>
          <w:rFonts w:eastAsiaTheme="minorEastAsia"/>
          <w:color w:val="000000"/>
          <w:szCs w:val="28"/>
        </w:rPr>
        <w:t>, определяется по формуле (</w:t>
      </w:r>
      <w:r w:rsidR="00150CC1">
        <w:rPr>
          <w:rFonts w:eastAsiaTheme="minorEastAsia"/>
          <w:color w:val="000000"/>
          <w:szCs w:val="28"/>
        </w:rPr>
        <w:t>5</w:t>
      </w:r>
      <w:r w:rsidR="009051D5">
        <w:rPr>
          <w:rFonts w:eastAsiaTheme="minorEastAsia"/>
          <w:color w:val="000000"/>
          <w:szCs w:val="28"/>
        </w:rPr>
        <w:t>)</w:t>
      </w:r>
    </w:p>
    <w:p w14:paraId="2FA84338" w14:textId="4FD2C741" w:rsidR="009051D5" w:rsidRPr="00E2038B" w:rsidRDefault="00000000" w:rsidP="009051D5">
      <w:pPr>
        <w:autoSpaceDE w:val="0"/>
        <w:autoSpaceDN w:val="0"/>
        <w:adjustRightInd w:val="0"/>
        <w:ind w:firstLine="709"/>
        <w:rPr>
          <w:rFonts w:eastAsiaTheme="minorEastAsia"/>
          <w:color w:val="000000"/>
          <w:szCs w:val="28"/>
        </w:rPr>
      </w:pPr>
      <m:oMathPara>
        <m:oMath>
          <m:eqArr>
            <m:eqArrPr>
              <m:maxDist m:val="1"/>
              <m:ctrlPr>
                <w:rPr>
                  <w:rFonts w:ascii="Cambria Math" w:hAnsi="Cambria Math"/>
                  <w:i/>
                  <w:color w:val="000000"/>
                  <w:szCs w:val="28"/>
                  <w:lang w:val="en-US"/>
                </w:rPr>
              </m:ctrlPr>
            </m:eqArrPr>
            <m:e>
              <m:sSub>
                <m:sSubPr>
                  <m:ctrlPr>
                    <w:rPr>
                      <w:rFonts w:ascii="Cambria Math" w:hAnsi="Cambria Math"/>
                      <w:i/>
                      <w:color w:val="000000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color w:val="000000"/>
                      <w:szCs w:val="28"/>
                      <w:lang w:val="en-US"/>
                    </w:rPr>
                    <m:t>m</m:t>
                  </m:r>
                </m:e>
                <m:sub>
                  <m:r>
                    <w:rPr>
                      <w:rFonts w:ascii="Cambria Math" w:hAnsi="Cambria Math"/>
                      <w:color w:val="000000"/>
                      <w:szCs w:val="28"/>
                    </w:rPr>
                    <m:t>сат</m:t>
                  </m:r>
                </m:sub>
              </m:sSub>
              <m:r>
                <w:rPr>
                  <w:rFonts w:ascii="Cambria Math" w:hAnsi="Cambria Math"/>
                  <w:color w:val="000000"/>
                  <w:szCs w:val="28"/>
                </w:rPr>
                <m:t>=</m:t>
              </m:r>
              <m:r>
                <w:rPr>
                  <w:rFonts w:ascii="Cambria Math" w:hAnsi="Cambria Math"/>
                  <w:color w:val="000000"/>
                  <w:szCs w:val="28"/>
                  <w:lang w:val="en-US"/>
                </w:rPr>
                <m:t>ρ∙V,</m:t>
              </m:r>
              <m:r>
                <w:rPr>
                  <w:rFonts w:ascii="Cambria Math" w:hAnsi="Cambria Math"/>
                  <w:color w:val="000000"/>
                  <w:szCs w:val="28"/>
                </w:rPr>
                <m:t>#</m:t>
              </m:r>
              <m:d>
                <m:dPr>
                  <m:ctrlPr>
                    <w:rPr>
                      <w:rFonts w:ascii="Cambria Math" w:hAnsi="Cambria Math"/>
                      <w:i/>
                      <w:color w:val="000000"/>
                      <w:szCs w:val="28"/>
                      <w:lang w:val="en-US"/>
                    </w:rPr>
                  </m:ctrlPr>
                </m:dPr>
                <m:e>
                  <m:r>
                    <w:rPr>
                      <w:rFonts w:ascii="Cambria Math" w:hAnsi="Cambria Math"/>
                      <w:color w:val="000000"/>
                      <w:szCs w:val="28"/>
                      <w:lang w:val="en-US"/>
                    </w:rPr>
                    <m:t>5</m:t>
                  </m:r>
                </m:e>
              </m:d>
              <m:ctrlPr>
                <w:rPr>
                  <w:rFonts w:ascii="Cambria Math" w:hAnsi="Cambria Math"/>
                  <w:i/>
                  <w:color w:val="000000"/>
                  <w:szCs w:val="28"/>
                </w:rPr>
              </m:ctrlPr>
            </m:e>
          </m:eqArr>
        </m:oMath>
      </m:oMathPara>
    </w:p>
    <w:p w14:paraId="3B19D2B0" w14:textId="25979B9E" w:rsidR="00E2038B" w:rsidRDefault="00E2038B" w:rsidP="00E2038B">
      <w:pPr>
        <w:autoSpaceDE w:val="0"/>
        <w:autoSpaceDN w:val="0"/>
        <w:adjustRightInd w:val="0"/>
        <w:ind w:left="709" w:hanging="709"/>
        <w:rPr>
          <w:rFonts w:eastAsiaTheme="minorEastAsia"/>
          <w:color w:val="000000"/>
          <w:szCs w:val="28"/>
        </w:rPr>
      </w:pPr>
      <w:r>
        <w:rPr>
          <w:rFonts w:eastAsiaTheme="minorEastAsia"/>
          <w:color w:val="000000"/>
          <w:szCs w:val="28"/>
        </w:rPr>
        <w:t xml:space="preserve">где </w:t>
      </w:r>
      <w:r>
        <w:rPr>
          <w:rFonts w:eastAsiaTheme="minorEastAsia"/>
          <w:color w:val="000000"/>
          <w:szCs w:val="28"/>
        </w:rPr>
        <w:tab/>
      </w:r>
      <m:oMath>
        <m:r>
          <w:rPr>
            <w:rFonts w:ascii="Cambria Math" w:hAnsi="Cambria Math"/>
            <w:color w:val="000000"/>
            <w:szCs w:val="28"/>
            <w:lang w:val="en-US"/>
          </w:rPr>
          <m:t>ρ</m:t>
        </m:r>
      </m:oMath>
      <w:r>
        <w:rPr>
          <w:rFonts w:eastAsiaTheme="minorEastAsia"/>
          <w:color w:val="000000"/>
          <w:szCs w:val="28"/>
        </w:rPr>
        <w:t xml:space="preserve"> – плотность легированной стали, </w:t>
      </w:r>
      <m:oMath>
        <m:f>
          <m:fPr>
            <m:ctrlPr>
              <w:rPr>
                <w:rFonts w:ascii="Cambria Math" w:eastAsiaTheme="minorEastAsia" w:hAnsi="Cambria Math"/>
                <w:i/>
                <w:color w:val="000000"/>
                <w:szCs w:val="28"/>
              </w:rPr>
            </m:ctrlPr>
          </m:fPr>
          <m:num>
            <m:r>
              <w:rPr>
                <w:rFonts w:ascii="Cambria Math" w:eastAsiaTheme="minorEastAsia" w:hAnsi="Cambria Math"/>
                <w:color w:val="000000"/>
                <w:szCs w:val="28"/>
              </w:rPr>
              <m:t>кг</m:t>
            </m:r>
          </m:num>
          <m:den>
            <m:sSup>
              <m:sSupPr>
                <m:ctrlPr>
                  <w:rPr>
                    <w:rFonts w:ascii="Cambria Math" w:eastAsiaTheme="minorEastAsia" w:hAnsi="Cambria Math"/>
                    <w:i/>
                    <w:color w:val="000000"/>
                    <w:szCs w:val="28"/>
                  </w:rPr>
                </m:ctrlPr>
              </m:sSupPr>
              <m:e>
                <m:r>
                  <w:rPr>
                    <w:rFonts w:ascii="Cambria Math" w:eastAsiaTheme="minorEastAsia" w:hAnsi="Cambria Math"/>
                    <w:color w:val="000000"/>
                    <w:szCs w:val="28"/>
                  </w:rPr>
                  <m:t>м</m:t>
                </m:r>
              </m:e>
              <m:sup>
                <m:r>
                  <w:rPr>
                    <w:rFonts w:ascii="Cambria Math" w:eastAsiaTheme="minorEastAsia" w:hAnsi="Cambria Math"/>
                    <w:color w:val="000000"/>
                    <w:szCs w:val="28"/>
                  </w:rPr>
                  <m:t>3</m:t>
                </m:r>
              </m:sup>
            </m:sSup>
          </m:den>
        </m:f>
      </m:oMath>
      <w:r>
        <w:rPr>
          <w:rFonts w:eastAsiaTheme="minorEastAsia"/>
          <w:color w:val="000000"/>
          <w:szCs w:val="28"/>
        </w:rPr>
        <w:t>, равна 7874</w:t>
      </w:r>
      <w:r w:rsidRPr="004D1156">
        <w:rPr>
          <w:rFonts w:eastAsiaTheme="minorEastAsia"/>
          <w:color w:val="000000"/>
          <w:szCs w:val="28"/>
        </w:rPr>
        <w:t>;</w:t>
      </w:r>
    </w:p>
    <w:p w14:paraId="68B487BF" w14:textId="3FDC6B5B" w:rsidR="00E2038B" w:rsidRDefault="00E2038B" w:rsidP="00E2038B">
      <w:pPr>
        <w:autoSpaceDE w:val="0"/>
        <w:autoSpaceDN w:val="0"/>
        <w:adjustRightInd w:val="0"/>
        <w:ind w:firstLine="709"/>
        <w:rPr>
          <w:rFonts w:eastAsiaTheme="minorEastAsia"/>
          <w:color w:val="000000"/>
          <w:szCs w:val="28"/>
        </w:rPr>
      </w:pPr>
      <m:oMath>
        <m:r>
          <w:rPr>
            <w:rFonts w:ascii="Cambria Math" w:hAnsi="Cambria Math"/>
            <w:color w:val="000000"/>
            <w:szCs w:val="28"/>
            <w:lang w:val="en-US"/>
          </w:rPr>
          <m:t>V</m:t>
        </m:r>
      </m:oMath>
      <w:r>
        <w:rPr>
          <w:rFonts w:eastAsiaTheme="minorEastAsia"/>
          <w:color w:val="000000"/>
          <w:szCs w:val="28"/>
        </w:rPr>
        <w:t xml:space="preserve"> – объем сателлита </w:t>
      </w:r>
      <m:oMath>
        <m:sSup>
          <m:sSupPr>
            <m:ctrlPr>
              <w:rPr>
                <w:rFonts w:ascii="Cambria Math" w:eastAsiaTheme="minorEastAsia" w:hAnsi="Cambria Math"/>
                <w:i/>
                <w:color w:val="000000"/>
                <w:szCs w:val="28"/>
              </w:rPr>
            </m:ctrlPr>
          </m:sSupPr>
          <m:e>
            <m:r>
              <w:rPr>
                <w:rFonts w:ascii="Cambria Math" w:eastAsiaTheme="minorEastAsia" w:hAnsi="Cambria Math"/>
                <w:color w:val="000000"/>
                <w:szCs w:val="28"/>
              </w:rPr>
              <m:t>м</m:t>
            </m:r>
          </m:e>
          <m:sup>
            <m:r>
              <w:rPr>
                <w:rFonts w:ascii="Cambria Math" w:eastAsiaTheme="minorEastAsia" w:hAnsi="Cambria Math"/>
                <w:color w:val="000000"/>
                <w:szCs w:val="28"/>
              </w:rPr>
              <m:t>3</m:t>
            </m:r>
          </m:sup>
        </m:sSup>
      </m:oMath>
      <w:r>
        <w:rPr>
          <w:rFonts w:eastAsiaTheme="minorEastAsia"/>
          <w:color w:val="000000"/>
          <w:szCs w:val="28"/>
        </w:rPr>
        <w:t>, определяется по формуле (</w:t>
      </w:r>
      <w:r w:rsidR="00150CC1">
        <w:rPr>
          <w:rFonts w:eastAsiaTheme="minorEastAsia"/>
          <w:color w:val="000000"/>
          <w:szCs w:val="28"/>
        </w:rPr>
        <w:t>6</w:t>
      </w:r>
      <w:r>
        <w:rPr>
          <w:rFonts w:eastAsiaTheme="minorEastAsia"/>
          <w:color w:val="000000"/>
          <w:szCs w:val="28"/>
        </w:rPr>
        <w:t>)</w:t>
      </w:r>
    </w:p>
    <w:p w14:paraId="5A78868B" w14:textId="0B425072" w:rsidR="00E2038B" w:rsidRPr="00E2038B" w:rsidRDefault="00000000" w:rsidP="009051D5">
      <w:pPr>
        <w:autoSpaceDE w:val="0"/>
        <w:autoSpaceDN w:val="0"/>
        <w:adjustRightInd w:val="0"/>
        <w:ind w:firstLine="709"/>
        <w:rPr>
          <w:rFonts w:eastAsiaTheme="minorEastAsia"/>
          <w:color w:val="000000"/>
          <w:szCs w:val="28"/>
          <w:lang w:val="en-US"/>
        </w:rPr>
      </w:pPr>
      <m:oMathPara>
        <m:oMath>
          <m:eqArr>
            <m:eqArrPr>
              <m:maxDist m:val="1"/>
              <m:ctrlPr>
                <w:rPr>
                  <w:rFonts w:ascii="Cambria Math" w:eastAsiaTheme="minorEastAsia" w:hAnsi="Cambria Math"/>
                  <w:i/>
                  <w:color w:val="000000"/>
                  <w:szCs w:val="28"/>
                  <w:lang w:val="en-US"/>
                </w:rPr>
              </m:ctrlPr>
            </m:eqArrPr>
            <m:e>
              <m:r>
                <w:rPr>
                  <w:rFonts w:ascii="Cambria Math" w:hAnsi="Cambria Math"/>
                  <w:color w:val="000000"/>
                  <w:szCs w:val="28"/>
                  <w:lang w:val="en-US"/>
                </w:rPr>
                <m:t>V=</m:t>
              </m:r>
              <m:f>
                <m:fPr>
                  <m:ctrlPr>
                    <w:rPr>
                      <w:rFonts w:ascii="Cambria Math" w:hAnsi="Cambria Math"/>
                      <w:i/>
                      <w:color w:val="000000"/>
                      <w:szCs w:val="28"/>
                      <w:lang w:val="en-US"/>
                    </w:rPr>
                  </m:ctrlPr>
                </m:fPr>
                <m:num>
                  <m:r>
                    <w:rPr>
                      <w:rFonts w:ascii="Cambria Math" w:hAnsi="Cambria Math"/>
                      <w:color w:val="000000"/>
                      <w:szCs w:val="28"/>
                      <w:lang w:val="en-US"/>
                    </w:rPr>
                    <m:t>π∙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color w:val="000000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color w:val="000000"/>
                          <w:szCs w:val="28"/>
                          <w:lang w:val="en-US"/>
                        </w:rPr>
                        <m:t>b</m:t>
                      </m:r>
                    </m:e>
                    <m:sub>
                      <m:r>
                        <w:rPr>
                          <w:rFonts w:ascii="Cambria Math" w:hAnsi="Cambria Math"/>
                          <w:color w:val="000000"/>
                          <w:szCs w:val="28"/>
                        </w:rPr>
                        <m:t>сат</m:t>
                      </m:r>
                    </m:sub>
                  </m:sSub>
                  <m:r>
                    <w:rPr>
                      <w:rFonts w:ascii="Cambria Math" w:hAnsi="Cambria Math"/>
                      <w:color w:val="000000"/>
                      <w:szCs w:val="28"/>
                    </w:rPr>
                    <m:t>∙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  <w:color w:val="000000"/>
                          <w:szCs w:val="28"/>
                        </w:rPr>
                      </m:ctrlPr>
                    </m:dPr>
                    <m:e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  <w:color w:val="000000"/>
                              <w:szCs w:val="28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  <w:color w:val="000000"/>
                              <w:szCs w:val="28"/>
                            </w:rPr>
                            <m:t>D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color w:val="000000"/>
                              <w:szCs w:val="28"/>
                            </w:rPr>
                            <m:t>сат</m:t>
                          </m:r>
                        </m:sub>
                        <m:sup>
                          <m:r>
                            <w:rPr>
                              <w:rFonts w:ascii="Cambria Math" w:hAnsi="Cambria Math"/>
                              <w:color w:val="000000"/>
                              <w:szCs w:val="28"/>
                            </w:rPr>
                            <m:t>2</m:t>
                          </m:r>
                        </m:sup>
                      </m:sSubSup>
                      <m:r>
                        <w:rPr>
                          <w:rFonts w:ascii="Cambria Math" w:hAnsi="Cambria Math"/>
                          <w:color w:val="000000"/>
                          <w:szCs w:val="28"/>
                        </w:rPr>
                        <m:t>-</m:t>
                      </m:r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  <w:color w:val="000000"/>
                              <w:szCs w:val="28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  <w:color w:val="000000"/>
                              <w:szCs w:val="28"/>
                            </w:rPr>
                            <m:t>d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color w:val="000000"/>
                              <w:szCs w:val="28"/>
                            </w:rPr>
                            <m:t>сат</m:t>
                          </m:r>
                        </m:sub>
                        <m:sup>
                          <m:r>
                            <w:rPr>
                              <w:rFonts w:ascii="Cambria Math" w:hAnsi="Cambria Math"/>
                              <w:color w:val="000000"/>
                              <w:szCs w:val="28"/>
                            </w:rPr>
                            <m:t>2</m:t>
                          </m:r>
                        </m:sup>
                      </m:sSubSup>
                    </m:e>
                  </m:d>
                </m:num>
                <m:den>
                  <m:r>
                    <w:rPr>
                      <w:rFonts w:ascii="Cambria Math" w:hAnsi="Cambria Math"/>
                      <w:color w:val="000000"/>
                      <w:szCs w:val="28"/>
                      <w:lang w:val="en-US"/>
                    </w:rPr>
                    <m:t>4</m:t>
                  </m:r>
                </m:den>
              </m:f>
              <m:r>
                <w:rPr>
                  <w:rFonts w:ascii="Cambria Math" w:eastAsiaTheme="minorEastAsia" w:hAnsi="Cambria Math"/>
                  <w:color w:val="000000"/>
                  <w:szCs w:val="28"/>
                  <w:lang w:val="en-US"/>
                </w:rPr>
                <m:t>,</m:t>
              </m:r>
              <m:r>
                <w:rPr>
                  <w:rFonts w:ascii="Cambria Math" w:hAnsi="Cambria Math"/>
                  <w:color w:val="000000"/>
                  <w:szCs w:val="28"/>
                  <w:lang w:val="en-US"/>
                </w:rPr>
                <m:t>#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  <w:color w:val="000000"/>
                      <w:szCs w:val="28"/>
                      <w:lang w:val="en-US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color w:val="000000"/>
                      <w:szCs w:val="28"/>
                      <w:lang w:val="en-US"/>
                    </w:rPr>
                    <m:t>6</m:t>
                  </m:r>
                </m:e>
              </m:d>
              <m:ctrlPr>
                <w:rPr>
                  <w:rFonts w:ascii="Cambria Math" w:hAnsi="Cambria Math"/>
                  <w:i/>
                  <w:color w:val="000000"/>
                  <w:szCs w:val="28"/>
                  <w:lang w:val="en-US"/>
                </w:rPr>
              </m:ctrlPr>
            </m:e>
          </m:eqArr>
        </m:oMath>
      </m:oMathPara>
    </w:p>
    <w:p w14:paraId="7589B8B4" w14:textId="54D6BC9F" w:rsidR="00E2038B" w:rsidRDefault="00E2038B" w:rsidP="00E2038B">
      <w:pPr>
        <w:autoSpaceDE w:val="0"/>
        <w:autoSpaceDN w:val="0"/>
        <w:adjustRightInd w:val="0"/>
        <w:ind w:left="709" w:hanging="709"/>
        <w:rPr>
          <w:rFonts w:eastAsiaTheme="minorEastAsia"/>
          <w:color w:val="000000"/>
          <w:szCs w:val="28"/>
        </w:rPr>
      </w:pPr>
      <w:r>
        <w:rPr>
          <w:rFonts w:eastAsiaTheme="minorEastAsia"/>
          <w:color w:val="000000"/>
          <w:szCs w:val="28"/>
        </w:rPr>
        <w:t xml:space="preserve">где </w:t>
      </w:r>
      <w:r>
        <w:rPr>
          <w:rFonts w:eastAsiaTheme="minorEastAsia"/>
          <w:color w:val="000000"/>
          <w:szCs w:val="28"/>
        </w:rPr>
        <w:tab/>
      </w:r>
      <m:oMath>
        <m:sSub>
          <m:sSubPr>
            <m:ctrlPr>
              <w:rPr>
                <w:rFonts w:ascii="Cambria Math" w:hAnsi="Cambria Math"/>
                <w:i/>
                <w:color w:val="000000"/>
                <w:szCs w:val="28"/>
              </w:rPr>
            </m:ctrlPr>
          </m:sSubPr>
          <m:e>
            <m:r>
              <w:rPr>
                <w:rFonts w:ascii="Cambria Math" w:hAnsi="Cambria Math"/>
                <w:color w:val="000000"/>
                <w:szCs w:val="28"/>
                <w:lang w:val="en-US"/>
              </w:rPr>
              <m:t>b</m:t>
            </m:r>
          </m:e>
          <m:sub>
            <m:r>
              <w:rPr>
                <w:rFonts w:ascii="Cambria Math" w:hAnsi="Cambria Math"/>
                <w:color w:val="000000"/>
                <w:szCs w:val="28"/>
              </w:rPr>
              <m:t>сат</m:t>
            </m:r>
          </m:sub>
        </m:sSub>
      </m:oMath>
      <w:r>
        <w:rPr>
          <w:rFonts w:eastAsiaTheme="minorEastAsia"/>
          <w:color w:val="000000"/>
          <w:szCs w:val="28"/>
        </w:rPr>
        <w:t xml:space="preserve"> – ширина сателлита, </w:t>
      </w:r>
      <m:oMath>
        <m:r>
          <w:rPr>
            <w:rFonts w:ascii="Cambria Math" w:eastAsiaTheme="minorEastAsia" w:hAnsi="Cambria Math"/>
            <w:color w:val="000000"/>
            <w:szCs w:val="28"/>
          </w:rPr>
          <m:t>мм</m:t>
        </m:r>
      </m:oMath>
      <w:r>
        <w:rPr>
          <w:rFonts w:eastAsiaTheme="minorEastAsia"/>
          <w:color w:val="000000"/>
          <w:szCs w:val="28"/>
        </w:rPr>
        <w:t xml:space="preserve">, равна </w:t>
      </w:r>
      <w:r w:rsidR="00150CC1">
        <w:rPr>
          <w:rFonts w:eastAsiaTheme="minorEastAsia"/>
          <w:color w:val="000000"/>
          <w:szCs w:val="28"/>
        </w:rPr>
        <w:t>20</w:t>
      </w:r>
      <w:r w:rsidRPr="004D1156">
        <w:rPr>
          <w:rFonts w:eastAsiaTheme="minorEastAsia"/>
          <w:color w:val="000000"/>
          <w:szCs w:val="28"/>
        </w:rPr>
        <w:t>;</w:t>
      </w:r>
    </w:p>
    <w:p w14:paraId="6785BF63" w14:textId="678E399A" w:rsidR="00E2038B" w:rsidRDefault="00000000" w:rsidP="009051D5">
      <w:pPr>
        <w:autoSpaceDE w:val="0"/>
        <w:autoSpaceDN w:val="0"/>
        <w:adjustRightInd w:val="0"/>
        <w:ind w:firstLine="709"/>
        <w:rPr>
          <w:rFonts w:eastAsiaTheme="minorEastAsia"/>
          <w:color w:val="000000"/>
          <w:szCs w:val="28"/>
        </w:rPr>
      </w:pPr>
      <m:oMath>
        <m:sSub>
          <m:sSubPr>
            <m:ctrlPr>
              <w:rPr>
                <w:rFonts w:ascii="Cambria Math" w:hAnsi="Cambria Math"/>
                <w:i/>
                <w:color w:val="000000"/>
                <w:szCs w:val="28"/>
              </w:rPr>
            </m:ctrlPr>
          </m:sSubPr>
          <m:e>
            <m:r>
              <w:rPr>
                <w:rFonts w:ascii="Cambria Math" w:hAnsi="Cambria Math"/>
                <w:color w:val="000000"/>
                <w:szCs w:val="28"/>
                <w:lang w:val="en-US"/>
              </w:rPr>
              <m:t>D</m:t>
            </m:r>
          </m:e>
          <m:sub>
            <m:r>
              <w:rPr>
                <w:rFonts w:ascii="Cambria Math" w:hAnsi="Cambria Math"/>
                <w:color w:val="000000"/>
                <w:szCs w:val="28"/>
              </w:rPr>
              <m:t>сат</m:t>
            </m:r>
          </m:sub>
        </m:sSub>
      </m:oMath>
      <w:r w:rsidR="00E2038B">
        <w:rPr>
          <w:rFonts w:eastAsiaTheme="minorEastAsia"/>
          <w:color w:val="000000"/>
          <w:szCs w:val="28"/>
        </w:rPr>
        <w:t xml:space="preserve"> – делительный диаметр сателлита, </w:t>
      </w:r>
      <m:oMath>
        <m:r>
          <w:rPr>
            <w:rFonts w:ascii="Cambria Math" w:eastAsiaTheme="minorEastAsia" w:hAnsi="Cambria Math"/>
            <w:color w:val="000000"/>
            <w:szCs w:val="28"/>
          </w:rPr>
          <m:t>мм</m:t>
        </m:r>
      </m:oMath>
      <w:r w:rsidR="00E2038B">
        <w:rPr>
          <w:rFonts w:eastAsiaTheme="minorEastAsia"/>
          <w:color w:val="000000"/>
          <w:szCs w:val="28"/>
        </w:rPr>
        <w:t xml:space="preserve">, равен </w:t>
      </w:r>
      <w:r w:rsidR="00150CC1">
        <w:rPr>
          <w:rFonts w:eastAsiaTheme="minorEastAsia"/>
          <w:color w:val="000000"/>
          <w:szCs w:val="28"/>
        </w:rPr>
        <w:t>45</w:t>
      </w:r>
      <w:r w:rsidR="00E2038B">
        <w:rPr>
          <w:rFonts w:eastAsiaTheme="minorEastAsia"/>
          <w:color w:val="000000"/>
          <w:szCs w:val="28"/>
        </w:rPr>
        <w:t>,</w:t>
      </w:r>
      <w:r w:rsidR="00576672">
        <w:rPr>
          <w:rFonts w:eastAsiaTheme="minorEastAsia"/>
          <w:color w:val="000000"/>
          <w:szCs w:val="28"/>
        </w:rPr>
        <w:t>5</w:t>
      </w:r>
      <w:r w:rsidR="00150CC1">
        <w:rPr>
          <w:rFonts w:eastAsiaTheme="minorEastAsia"/>
          <w:color w:val="000000"/>
          <w:szCs w:val="28"/>
        </w:rPr>
        <w:t>522</w:t>
      </w:r>
      <w:r w:rsidR="00E2038B" w:rsidRPr="00E2038B">
        <w:rPr>
          <w:rFonts w:eastAsiaTheme="minorEastAsia"/>
          <w:color w:val="000000"/>
          <w:szCs w:val="28"/>
        </w:rPr>
        <w:t>;</w:t>
      </w:r>
      <w:r w:rsidR="00E2038B">
        <w:rPr>
          <w:rFonts w:eastAsiaTheme="minorEastAsia"/>
          <w:color w:val="000000"/>
          <w:szCs w:val="28"/>
        </w:rPr>
        <w:t xml:space="preserve"> </w:t>
      </w:r>
    </w:p>
    <w:p w14:paraId="5D270EB8" w14:textId="547D39AA" w:rsidR="00E2038B" w:rsidRPr="00184589" w:rsidRDefault="00000000" w:rsidP="009051D5">
      <w:pPr>
        <w:autoSpaceDE w:val="0"/>
        <w:autoSpaceDN w:val="0"/>
        <w:adjustRightInd w:val="0"/>
        <w:ind w:firstLine="709"/>
        <w:rPr>
          <w:rFonts w:eastAsiaTheme="minorEastAsia"/>
          <w:color w:val="000000"/>
          <w:szCs w:val="28"/>
        </w:rPr>
      </w:pPr>
      <m:oMath>
        <m:sSub>
          <m:sSubPr>
            <m:ctrlPr>
              <w:rPr>
                <w:rFonts w:ascii="Cambria Math" w:hAnsi="Cambria Math"/>
                <w:i/>
                <w:color w:val="000000"/>
                <w:szCs w:val="28"/>
              </w:rPr>
            </m:ctrlPr>
          </m:sSubPr>
          <m:e>
            <m:r>
              <w:rPr>
                <w:rFonts w:ascii="Cambria Math" w:hAnsi="Cambria Math"/>
                <w:color w:val="000000"/>
                <w:szCs w:val="28"/>
                <w:lang w:val="en-US"/>
              </w:rPr>
              <m:t>d</m:t>
            </m:r>
          </m:e>
          <m:sub>
            <m:r>
              <w:rPr>
                <w:rFonts w:ascii="Cambria Math" w:hAnsi="Cambria Math"/>
                <w:color w:val="000000"/>
                <w:szCs w:val="28"/>
              </w:rPr>
              <m:t>сат</m:t>
            </m:r>
          </m:sub>
        </m:sSub>
      </m:oMath>
      <w:r w:rsidR="00E2038B">
        <w:rPr>
          <w:rFonts w:eastAsiaTheme="minorEastAsia"/>
          <w:color w:val="000000"/>
          <w:szCs w:val="28"/>
        </w:rPr>
        <w:t xml:space="preserve"> – </w:t>
      </w:r>
      <w:r w:rsidR="00951F45">
        <w:rPr>
          <w:rFonts w:eastAsiaTheme="minorEastAsia"/>
          <w:color w:val="000000"/>
          <w:szCs w:val="28"/>
        </w:rPr>
        <w:t>внешний диаметр оси сателлита</w:t>
      </w:r>
      <w:r w:rsidR="00E2038B">
        <w:rPr>
          <w:rFonts w:eastAsiaTheme="minorEastAsia"/>
          <w:color w:val="000000"/>
          <w:szCs w:val="28"/>
        </w:rPr>
        <w:t xml:space="preserve">, </w:t>
      </w:r>
      <m:oMath>
        <m:r>
          <w:rPr>
            <w:rFonts w:ascii="Cambria Math" w:eastAsiaTheme="minorEastAsia" w:hAnsi="Cambria Math"/>
            <w:color w:val="000000"/>
            <w:szCs w:val="28"/>
          </w:rPr>
          <m:t>мм</m:t>
        </m:r>
      </m:oMath>
      <w:r w:rsidR="00E2038B">
        <w:rPr>
          <w:rFonts w:eastAsiaTheme="minorEastAsia"/>
          <w:color w:val="000000"/>
          <w:szCs w:val="28"/>
        </w:rPr>
        <w:t xml:space="preserve">, равен </w:t>
      </w:r>
      <w:r w:rsidR="0015442F">
        <w:rPr>
          <w:rFonts w:eastAsiaTheme="minorEastAsia"/>
          <w:color w:val="000000"/>
          <w:szCs w:val="28"/>
        </w:rPr>
        <w:t>18</w:t>
      </w:r>
      <w:r w:rsidR="00E2038B" w:rsidRPr="00E2038B">
        <w:rPr>
          <w:rFonts w:eastAsiaTheme="minorEastAsia"/>
          <w:color w:val="000000"/>
          <w:szCs w:val="28"/>
        </w:rPr>
        <w:t>;</w:t>
      </w:r>
    </w:p>
    <w:p w14:paraId="22B1BD06" w14:textId="783BDCC3" w:rsidR="00E2038B" w:rsidRDefault="00000000" w:rsidP="009051D5">
      <w:pPr>
        <w:autoSpaceDE w:val="0"/>
        <w:autoSpaceDN w:val="0"/>
        <w:adjustRightInd w:val="0"/>
        <w:ind w:firstLine="709"/>
        <w:rPr>
          <w:rFonts w:eastAsiaTheme="minorEastAsia"/>
          <w:color w:val="000000"/>
          <w:szCs w:val="28"/>
        </w:rPr>
      </w:pPr>
      <m:oMath>
        <m:sSub>
          <m:sSubPr>
            <m:ctrlPr>
              <w:rPr>
                <w:rFonts w:ascii="Cambria Math" w:hAnsi="Cambria Math"/>
                <w:i/>
                <w:color w:val="000000"/>
                <w:szCs w:val="28"/>
              </w:rPr>
            </m:ctrlPr>
          </m:sSubPr>
          <m:e>
            <m:r>
              <w:rPr>
                <w:rFonts w:ascii="Cambria Math" w:hAnsi="Cambria Math"/>
                <w:color w:val="000000"/>
                <w:szCs w:val="28"/>
              </w:rPr>
              <m:t>ω</m:t>
            </m:r>
          </m:e>
          <m:sub>
            <m:r>
              <w:rPr>
                <w:rFonts w:ascii="Cambria Math" w:hAnsi="Cambria Math"/>
                <w:color w:val="000000"/>
                <w:szCs w:val="28"/>
              </w:rPr>
              <m:t>вод</m:t>
            </m:r>
          </m:sub>
        </m:sSub>
      </m:oMath>
      <w:r w:rsidR="00E2038B">
        <w:rPr>
          <w:rFonts w:eastAsiaTheme="minorEastAsia"/>
          <w:color w:val="000000"/>
          <w:szCs w:val="28"/>
        </w:rPr>
        <w:t xml:space="preserve"> – угловая скорость водила, </w:t>
      </w:r>
      <m:oMath>
        <m:f>
          <m:fPr>
            <m:ctrlPr>
              <w:rPr>
                <w:rFonts w:ascii="Cambria Math" w:eastAsiaTheme="minorEastAsia" w:hAnsi="Cambria Math"/>
                <w:i/>
                <w:color w:val="000000"/>
                <w:szCs w:val="28"/>
              </w:rPr>
            </m:ctrlPr>
          </m:fPr>
          <m:num>
            <m:r>
              <w:rPr>
                <w:rFonts w:ascii="Cambria Math" w:eastAsiaTheme="minorEastAsia" w:hAnsi="Cambria Math"/>
                <w:color w:val="000000"/>
                <w:szCs w:val="28"/>
              </w:rPr>
              <m:t>об</m:t>
            </m:r>
          </m:num>
          <m:den>
            <m:r>
              <w:rPr>
                <w:rFonts w:ascii="Cambria Math" w:eastAsiaTheme="minorEastAsia" w:hAnsi="Cambria Math"/>
                <w:color w:val="000000"/>
                <w:szCs w:val="28"/>
              </w:rPr>
              <m:t>мин</m:t>
            </m:r>
          </m:den>
        </m:f>
      </m:oMath>
      <w:r w:rsidR="00E2038B" w:rsidRPr="00E2038B">
        <w:rPr>
          <w:rFonts w:eastAsiaTheme="minorEastAsia"/>
          <w:color w:val="000000"/>
          <w:szCs w:val="28"/>
        </w:rPr>
        <w:t>,</w:t>
      </w:r>
      <w:r w:rsidR="00E2038B">
        <w:rPr>
          <w:rFonts w:eastAsiaTheme="minorEastAsia"/>
          <w:color w:val="000000"/>
          <w:szCs w:val="28"/>
        </w:rPr>
        <w:t xml:space="preserve"> определяется по формуле (</w:t>
      </w:r>
      <w:r w:rsidR="00150CC1">
        <w:rPr>
          <w:rFonts w:eastAsiaTheme="minorEastAsia"/>
          <w:color w:val="000000"/>
          <w:szCs w:val="28"/>
        </w:rPr>
        <w:t>7</w:t>
      </w:r>
      <w:r w:rsidR="00E2038B">
        <w:rPr>
          <w:rFonts w:eastAsiaTheme="minorEastAsia"/>
          <w:color w:val="000000"/>
          <w:szCs w:val="28"/>
        </w:rPr>
        <w:t>)</w:t>
      </w:r>
    </w:p>
    <w:p w14:paraId="32126854" w14:textId="781661E2" w:rsidR="00E2038B" w:rsidRPr="00E2038B" w:rsidRDefault="00000000" w:rsidP="009051D5">
      <w:pPr>
        <w:autoSpaceDE w:val="0"/>
        <w:autoSpaceDN w:val="0"/>
        <w:adjustRightInd w:val="0"/>
        <w:ind w:firstLine="709"/>
        <w:rPr>
          <w:rFonts w:eastAsiaTheme="minorEastAsia"/>
          <w:color w:val="000000"/>
          <w:szCs w:val="28"/>
        </w:rPr>
      </w:pPr>
      <m:oMathPara>
        <m:oMath>
          <m:eqArr>
            <m:eqArrPr>
              <m:maxDist m:val="1"/>
              <m:ctrlPr>
                <w:rPr>
                  <w:rFonts w:ascii="Cambria Math" w:hAnsi="Cambria Math"/>
                  <w:i/>
                  <w:color w:val="000000"/>
                  <w:szCs w:val="28"/>
                  <w:lang w:val="en-US"/>
                </w:rPr>
              </m:ctrlPr>
            </m:eqArrPr>
            <m:e>
              <m:sSub>
                <m:sSubPr>
                  <m:ctrlPr>
                    <w:rPr>
                      <w:rFonts w:ascii="Cambria Math" w:hAnsi="Cambria Math"/>
                      <w:i/>
                      <w:color w:val="000000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color w:val="000000"/>
                      <w:szCs w:val="28"/>
                    </w:rPr>
                    <m:t>ω</m:t>
                  </m:r>
                </m:e>
                <m:sub>
                  <m:r>
                    <w:rPr>
                      <w:rFonts w:ascii="Cambria Math" w:hAnsi="Cambria Math"/>
                      <w:color w:val="000000"/>
                      <w:szCs w:val="28"/>
                    </w:rPr>
                    <m:t>вод</m:t>
                  </m:r>
                </m:sub>
              </m:sSub>
              <m:r>
                <w:rPr>
                  <w:rFonts w:ascii="Cambria Math" w:hAnsi="Cambria Math"/>
                  <w:color w:val="000000"/>
                  <w:szCs w:val="28"/>
                </w:rPr>
                <m:t>=</m:t>
              </m:r>
              <m:sSub>
                <m:sSubPr>
                  <m:ctrlPr>
                    <w:rPr>
                      <w:rFonts w:ascii="Cambria Math" w:hAnsi="Cambria Math"/>
                      <w:i/>
                      <w:color w:val="000000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color w:val="000000"/>
                      <w:szCs w:val="28"/>
                      <w:lang w:val="en-US"/>
                    </w:rPr>
                    <m:t>K</m:t>
                  </m:r>
                </m:e>
                <m:sub>
                  <m:r>
                    <w:rPr>
                      <w:rFonts w:ascii="Cambria Math" w:hAnsi="Cambria Math"/>
                      <w:color w:val="000000"/>
                      <w:szCs w:val="28"/>
                    </w:rPr>
                    <m:t>ω</m:t>
                  </m:r>
                </m:sub>
              </m:sSub>
              <m:r>
                <w:rPr>
                  <w:rFonts w:ascii="Cambria Math" w:hAnsi="Cambria Math"/>
                  <w:color w:val="000000"/>
                  <w:szCs w:val="28"/>
                </w:rPr>
                <m:t>∙</m:t>
              </m:r>
              <m:f>
                <m:fPr>
                  <m:ctrlPr>
                    <w:rPr>
                      <w:rFonts w:ascii="Cambria Math" w:hAnsi="Cambria Math"/>
                      <w:i/>
                      <w:color w:val="000000"/>
                      <w:szCs w:val="28"/>
                    </w:rPr>
                  </m:ctrlPr>
                </m:fPr>
                <m:num>
                  <m:r>
                    <w:rPr>
                      <w:rFonts w:ascii="Cambria Math" w:hAnsi="Cambria Math"/>
                      <w:color w:val="000000"/>
                      <w:szCs w:val="28"/>
                    </w:rPr>
                    <m:t>2∙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color w:val="000000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color w:val="000000"/>
                          <w:szCs w:val="28"/>
                        </w:rPr>
                        <m:t>n</m:t>
                      </m:r>
                    </m:e>
                    <m:sub>
                      <m:r>
                        <w:rPr>
                          <w:rFonts w:ascii="Cambria Math" w:hAnsi="Cambria Math"/>
                          <w:color w:val="000000"/>
                          <w:szCs w:val="28"/>
                        </w:rPr>
                        <m:t>ДВС</m:t>
                      </m:r>
                      <m:r>
                        <w:rPr>
                          <w:rFonts w:ascii="Cambria Math" w:hAnsi="Cambria Math"/>
                          <w:color w:val="000000"/>
                          <w:szCs w:val="28"/>
                          <w:lang w:val="en-US"/>
                        </w:rPr>
                        <m:t>max</m:t>
                      </m:r>
                    </m:sub>
                  </m:sSub>
                  <m:r>
                    <w:rPr>
                      <w:rFonts w:ascii="Cambria Math" w:hAnsi="Cambria Math"/>
                      <w:color w:val="000000"/>
                      <w:szCs w:val="28"/>
                    </w:rPr>
                    <m:t>∙π</m:t>
                  </m:r>
                </m:num>
                <m:den>
                  <m:r>
                    <w:rPr>
                      <w:rFonts w:ascii="Cambria Math" w:hAnsi="Cambria Math"/>
                      <w:color w:val="000000"/>
                      <w:szCs w:val="28"/>
                    </w:rPr>
                    <m:t>60</m:t>
                  </m:r>
                </m:den>
              </m:f>
              <m:r>
                <w:rPr>
                  <w:rFonts w:ascii="Cambria Math" w:hAnsi="Cambria Math"/>
                  <w:color w:val="000000"/>
                  <w:szCs w:val="28"/>
                  <w:lang w:val="en-US"/>
                </w:rPr>
                <m:t>,</m:t>
              </m:r>
              <m:r>
                <w:rPr>
                  <w:rFonts w:ascii="Cambria Math" w:hAnsi="Cambria Math"/>
                  <w:color w:val="000000"/>
                  <w:szCs w:val="28"/>
                </w:rPr>
                <m:t>#</m:t>
              </m:r>
              <m:d>
                <m:dPr>
                  <m:ctrlPr>
                    <w:rPr>
                      <w:rFonts w:ascii="Cambria Math" w:hAnsi="Cambria Math"/>
                      <w:i/>
                      <w:color w:val="000000"/>
                      <w:szCs w:val="28"/>
                      <w:lang w:val="en-US"/>
                    </w:rPr>
                  </m:ctrlPr>
                </m:dPr>
                <m:e>
                  <m:r>
                    <w:rPr>
                      <w:rFonts w:ascii="Cambria Math" w:hAnsi="Cambria Math"/>
                      <w:color w:val="000000"/>
                      <w:szCs w:val="28"/>
                      <w:lang w:val="en-US"/>
                    </w:rPr>
                    <m:t>7</m:t>
                  </m:r>
                </m:e>
              </m:d>
              <m:ctrlPr>
                <w:rPr>
                  <w:rFonts w:ascii="Cambria Math" w:hAnsi="Cambria Math"/>
                  <w:i/>
                  <w:color w:val="000000"/>
                  <w:szCs w:val="28"/>
                </w:rPr>
              </m:ctrlPr>
            </m:e>
          </m:eqArr>
        </m:oMath>
      </m:oMathPara>
    </w:p>
    <w:p w14:paraId="457B3429" w14:textId="0F02DADD" w:rsidR="00E2038B" w:rsidRDefault="00E2038B" w:rsidP="00E2038B">
      <w:pPr>
        <w:autoSpaceDE w:val="0"/>
        <w:autoSpaceDN w:val="0"/>
        <w:adjustRightInd w:val="0"/>
        <w:rPr>
          <w:rFonts w:eastAsiaTheme="minorEastAsia"/>
          <w:color w:val="000000"/>
          <w:szCs w:val="28"/>
        </w:rPr>
      </w:pPr>
      <w:r>
        <w:rPr>
          <w:rFonts w:eastAsiaTheme="minorEastAsia"/>
          <w:color w:val="000000"/>
          <w:szCs w:val="28"/>
        </w:rPr>
        <w:t xml:space="preserve">где </w:t>
      </w:r>
      <w:r>
        <w:rPr>
          <w:rFonts w:eastAsiaTheme="minorEastAsia"/>
          <w:color w:val="000000"/>
          <w:szCs w:val="28"/>
        </w:rPr>
        <w:tab/>
      </w:r>
      <m:oMath>
        <m:sSub>
          <m:sSubPr>
            <m:ctrlPr>
              <w:rPr>
                <w:rFonts w:ascii="Cambria Math" w:hAnsi="Cambria Math"/>
                <w:i/>
                <w:color w:val="000000"/>
                <w:szCs w:val="28"/>
              </w:rPr>
            </m:ctrlPr>
          </m:sSubPr>
          <m:e>
            <m:r>
              <w:rPr>
                <w:rFonts w:ascii="Cambria Math" w:hAnsi="Cambria Math"/>
                <w:color w:val="000000"/>
                <w:szCs w:val="28"/>
                <w:lang w:val="en-US"/>
              </w:rPr>
              <m:t>K</m:t>
            </m:r>
          </m:e>
          <m:sub>
            <m:r>
              <w:rPr>
                <w:rFonts w:ascii="Cambria Math" w:hAnsi="Cambria Math"/>
                <w:color w:val="000000"/>
                <w:szCs w:val="28"/>
              </w:rPr>
              <m:t>ω</m:t>
            </m:r>
          </m:sub>
        </m:sSub>
      </m:oMath>
      <w:r>
        <w:rPr>
          <w:rFonts w:eastAsiaTheme="minorEastAsia"/>
          <w:color w:val="000000"/>
          <w:szCs w:val="28"/>
        </w:rPr>
        <w:t xml:space="preserve"> – </w:t>
      </w:r>
      <w:r>
        <w:rPr>
          <w:szCs w:val="28"/>
        </w:rPr>
        <w:t xml:space="preserve">коэффициент угловой скорости, равный отношению угловой скорости водила на рассчитываемой передаче к максимальной угловой скорости двигателя, берется из приложения А, для </w:t>
      </w:r>
      <w:r w:rsidR="00220D5D">
        <w:rPr>
          <w:szCs w:val="28"/>
        </w:rPr>
        <w:t>восьмой</w:t>
      </w:r>
      <w:r w:rsidR="00B75796">
        <w:rPr>
          <w:szCs w:val="28"/>
        </w:rPr>
        <w:t xml:space="preserve"> передачи</w:t>
      </w:r>
      <w:r>
        <w:rPr>
          <w:szCs w:val="28"/>
        </w:rPr>
        <w:t xml:space="preserve"> первого ряда равен </w:t>
      </w:r>
      <w:r w:rsidR="00220D5D">
        <w:rPr>
          <w:szCs w:val="28"/>
        </w:rPr>
        <w:t>2,</w:t>
      </w:r>
      <w:r w:rsidR="0015442F">
        <w:rPr>
          <w:szCs w:val="28"/>
        </w:rPr>
        <w:t>41</w:t>
      </w:r>
      <w:r w:rsidR="00B75796">
        <w:rPr>
          <w:rFonts w:eastAsiaTheme="minorEastAsia"/>
          <w:color w:val="000000"/>
          <w:szCs w:val="28"/>
        </w:rPr>
        <w:t>.</w:t>
      </w:r>
    </w:p>
    <w:p w14:paraId="4269617A" w14:textId="7EABCD94" w:rsidR="00E2038B" w:rsidRDefault="00B75796" w:rsidP="009051D5">
      <w:pPr>
        <w:autoSpaceDE w:val="0"/>
        <w:autoSpaceDN w:val="0"/>
        <w:adjustRightInd w:val="0"/>
        <w:ind w:firstLine="709"/>
        <w:rPr>
          <w:rFonts w:eastAsiaTheme="minorEastAsia"/>
          <w:color w:val="000000"/>
          <w:szCs w:val="28"/>
        </w:rPr>
      </w:pPr>
      <w:r>
        <w:rPr>
          <w:rFonts w:eastAsiaTheme="minorEastAsia"/>
          <w:color w:val="000000"/>
          <w:szCs w:val="28"/>
        </w:rPr>
        <w:lastRenderedPageBreak/>
        <w:t xml:space="preserve">Тогда, центробежная сила </w:t>
      </w:r>
    </w:p>
    <w:p w14:paraId="6FE9FD6A" w14:textId="6F9D17F6" w:rsidR="00B75796" w:rsidRPr="00B75796" w:rsidRDefault="00000000" w:rsidP="009051D5">
      <w:pPr>
        <w:autoSpaceDE w:val="0"/>
        <w:autoSpaceDN w:val="0"/>
        <w:adjustRightInd w:val="0"/>
        <w:ind w:firstLine="709"/>
        <w:rPr>
          <w:rFonts w:eastAsiaTheme="minorEastAsia"/>
          <w:i/>
          <w:color w:val="000000"/>
          <w:szCs w:val="28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color w:val="000000"/>
                  <w:szCs w:val="28"/>
                </w:rPr>
              </m:ctrlPr>
            </m:sSubPr>
            <m:e>
              <m:r>
                <w:rPr>
                  <w:rFonts w:ascii="Cambria Math" w:hAnsi="Cambria Math"/>
                  <w:color w:val="000000"/>
                  <w:szCs w:val="28"/>
                  <w:lang w:val="en-US"/>
                </w:rPr>
                <m:t>P</m:t>
              </m:r>
            </m:e>
            <m:sub>
              <m:r>
                <w:rPr>
                  <w:rFonts w:ascii="Cambria Math" w:hAnsi="Cambria Math"/>
                  <w:color w:val="000000"/>
                  <w:szCs w:val="28"/>
                </w:rPr>
                <m:t>ц</m:t>
              </m:r>
            </m:sub>
          </m:sSub>
          <m:r>
            <w:rPr>
              <w:rFonts w:ascii="Cambria Math" w:hAnsi="Cambria Math"/>
              <w:color w:val="000000"/>
              <w:szCs w:val="28"/>
            </w:rPr>
            <m:t>=</m:t>
          </m:r>
          <m:f>
            <m:fPr>
              <m:ctrlPr>
                <w:rPr>
                  <w:rFonts w:ascii="Cambria Math" w:hAnsi="Cambria Math"/>
                  <w:i/>
                  <w:color w:val="000000"/>
                  <w:szCs w:val="28"/>
                </w:rPr>
              </m:ctrlPr>
            </m:fPr>
            <m:num>
              <m:r>
                <w:rPr>
                  <w:rFonts w:ascii="Cambria Math" w:hAnsi="Cambria Math"/>
                  <w:color w:val="000000"/>
                  <w:szCs w:val="28"/>
                </w:rPr>
                <m:t>ρ∙π∙</m:t>
              </m:r>
              <m:sSub>
                <m:sSubPr>
                  <m:ctrlPr>
                    <w:rPr>
                      <w:rFonts w:ascii="Cambria Math" w:hAnsi="Cambria Math"/>
                      <w:i/>
                      <w:color w:val="000000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color w:val="000000"/>
                      <w:szCs w:val="28"/>
                      <w:lang w:val="en-US"/>
                    </w:rPr>
                    <m:t>b</m:t>
                  </m:r>
                </m:e>
                <m:sub>
                  <m:r>
                    <w:rPr>
                      <w:rFonts w:ascii="Cambria Math" w:hAnsi="Cambria Math"/>
                      <w:color w:val="000000"/>
                      <w:szCs w:val="28"/>
                    </w:rPr>
                    <m:t>сат</m:t>
                  </m:r>
                </m:sub>
              </m:sSub>
              <m:r>
                <w:rPr>
                  <w:rFonts w:ascii="Cambria Math" w:hAnsi="Cambria Math"/>
                  <w:color w:val="000000"/>
                  <w:szCs w:val="28"/>
                </w:rPr>
                <m:t>∙</m:t>
              </m:r>
              <m:sSub>
                <m:sSubPr>
                  <m:ctrlPr>
                    <w:rPr>
                      <w:rFonts w:ascii="Cambria Math" w:hAnsi="Cambria Math"/>
                      <w:i/>
                      <w:color w:val="000000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color w:val="000000"/>
                      <w:szCs w:val="28"/>
                      <w:lang w:val="en-US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  <w:color w:val="000000"/>
                      <w:szCs w:val="28"/>
                    </w:rPr>
                    <m:t>сат</m:t>
                  </m:r>
                </m:sub>
              </m:sSub>
              <m:r>
                <w:rPr>
                  <w:rFonts w:ascii="Cambria Math" w:hAnsi="Cambria Math"/>
                  <w:color w:val="000000"/>
                  <w:szCs w:val="28"/>
                </w:rPr>
                <m:t>∙</m:t>
              </m:r>
              <m:d>
                <m:dPr>
                  <m:ctrlPr>
                    <w:rPr>
                      <w:rFonts w:ascii="Cambria Math" w:hAnsi="Cambria Math"/>
                      <w:i/>
                      <w:color w:val="000000"/>
                      <w:szCs w:val="28"/>
                    </w:rPr>
                  </m:ctrlPr>
                </m:dPr>
                <m:e>
                  <m:sSubSup>
                    <m:sSubSupPr>
                      <m:ctrlPr>
                        <w:rPr>
                          <w:rFonts w:ascii="Cambria Math" w:hAnsi="Cambria Math"/>
                          <w:i/>
                          <w:color w:val="000000"/>
                          <w:szCs w:val="28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color w:val="000000"/>
                          <w:szCs w:val="28"/>
                        </w:rPr>
                        <m:t>D</m:t>
                      </m:r>
                    </m:e>
                    <m:sub>
                      <m:r>
                        <w:rPr>
                          <w:rFonts w:ascii="Cambria Math" w:hAnsi="Cambria Math"/>
                          <w:color w:val="000000"/>
                          <w:szCs w:val="28"/>
                        </w:rPr>
                        <m:t>сат</m:t>
                      </m:r>
                    </m:sub>
                    <m:sup>
                      <m:r>
                        <w:rPr>
                          <w:rFonts w:ascii="Cambria Math" w:hAnsi="Cambria Math"/>
                          <w:color w:val="000000"/>
                          <w:szCs w:val="28"/>
                        </w:rPr>
                        <m:t>2</m:t>
                      </m:r>
                    </m:sup>
                  </m:sSubSup>
                  <m:r>
                    <w:rPr>
                      <w:rFonts w:ascii="Cambria Math" w:hAnsi="Cambria Math"/>
                      <w:color w:val="000000"/>
                      <w:szCs w:val="28"/>
                    </w:rPr>
                    <m:t>-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  <w:color w:val="000000"/>
                          <w:szCs w:val="28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color w:val="000000"/>
                          <w:szCs w:val="28"/>
                        </w:rPr>
                        <m:t>d</m:t>
                      </m:r>
                    </m:e>
                    <m:sub>
                      <m:r>
                        <w:rPr>
                          <w:rFonts w:ascii="Cambria Math" w:hAnsi="Cambria Math"/>
                          <w:color w:val="000000"/>
                          <w:szCs w:val="28"/>
                        </w:rPr>
                        <m:t>сат</m:t>
                      </m:r>
                    </m:sub>
                    <m:sup>
                      <m:r>
                        <w:rPr>
                          <w:rFonts w:ascii="Cambria Math" w:hAnsi="Cambria Math"/>
                          <w:color w:val="000000"/>
                          <w:szCs w:val="28"/>
                        </w:rPr>
                        <m:t>2</m:t>
                      </m:r>
                    </m:sup>
                  </m:sSubSup>
                </m:e>
              </m:d>
              <m:r>
                <w:rPr>
                  <w:rFonts w:ascii="Cambria Math" w:hAnsi="Cambria Math"/>
                  <w:color w:val="000000"/>
                  <w:szCs w:val="28"/>
                </w:rPr>
                <m:t>∙</m:t>
              </m:r>
              <m:sSup>
                <m:sSupPr>
                  <m:ctrlPr>
                    <w:rPr>
                      <w:rFonts w:ascii="Cambria Math" w:hAnsi="Cambria Math"/>
                      <w:i/>
                      <w:color w:val="000000"/>
                      <w:szCs w:val="28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  <w:color w:val="000000"/>
                          <w:szCs w:val="28"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hAnsi="Cambria Math"/>
                              <w:i/>
                              <w:color w:val="000000"/>
                              <w:szCs w:val="28"/>
                            </w:rPr>
                          </m:ctrlPr>
                        </m:fPr>
                        <m:num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color w:val="000000"/>
                                  <w:szCs w:val="28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color w:val="000000"/>
                                  <w:szCs w:val="28"/>
                                  <w:lang w:val="en-US"/>
                                </w:rPr>
                                <m:t>K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color w:val="000000"/>
                                  <w:szCs w:val="28"/>
                                </w:rPr>
                                <m:t>ω</m:t>
                              </m:r>
                            </m:sub>
                          </m:sSub>
                          <m:r>
                            <w:rPr>
                              <w:rFonts w:ascii="Cambria Math" w:hAnsi="Cambria Math"/>
                              <w:color w:val="000000"/>
                              <w:szCs w:val="28"/>
                            </w:rPr>
                            <m:t>∙2∙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color w:val="000000"/>
                                  <w:szCs w:val="28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color w:val="000000"/>
                                  <w:szCs w:val="28"/>
                                </w:rPr>
                                <m:t>n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color w:val="000000"/>
                                  <w:szCs w:val="28"/>
                                </w:rPr>
                                <m:t>ДВС</m:t>
                              </m:r>
                              <m:r>
                                <w:rPr>
                                  <w:rFonts w:ascii="Cambria Math" w:hAnsi="Cambria Math"/>
                                  <w:color w:val="000000"/>
                                  <w:szCs w:val="28"/>
                                  <w:lang w:val="en-US"/>
                                </w:rPr>
                                <m:t>max</m:t>
                              </m:r>
                            </m:sub>
                          </m:sSub>
                          <m:r>
                            <w:rPr>
                              <w:rFonts w:ascii="Cambria Math" w:hAnsi="Cambria Math"/>
                              <w:color w:val="000000"/>
                              <w:szCs w:val="28"/>
                            </w:rPr>
                            <m:t>∙π</m:t>
                          </m:r>
                        </m:num>
                        <m:den>
                          <m:r>
                            <w:rPr>
                              <w:rFonts w:ascii="Cambria Math" w:hAnsi="Cambria Math"/>
                              <w:color w:val="000000"/>
                              <w:szCs w:val="28"/>
                            </w:rPr>
                            <m:t>60</m:t>
                          </m:r>
                        </m:den>
                      </m:f>
                    </m:e>
                  </m:d>
                </m:e>
                <m:sup>
                  <m:r>
                    <w:rPr>
                      <w:rFonts w:ascii="Cambria Math" w:hAnsi="Cambria Math"/>
                      <w:color w:val="000000"/>
                      <w:szCs w:val="28"/>
                    </w:rPr>
                    <m:t>2</m:t>
                  </m:r>
                </m:sup>
              </m:sSup>
            </m:num>
            <m:den>
              <m:r>
                <w:rPr>
                  <w:rFonts w:ascii="Cambria Math" w:hAnsi="Cambria Math"/>
                  <w:color w:val="000000"/>
                  <w:szCs w:val="28"/>
                </w:rPr>
                <m:t>4∙</m:t>
              </m:r>
              <m:sSup>
                <m:sSupPr>
                  <m:ctrlPr>
                    <w:rPr>
                      <w:rFonts w:ascii="Cambria Math" w:hAnsi="Cambria Math"/>
                      <w:i/>
                      <w:color w:val="000000"/>
                      <w:szCs w:val="28"/>
                    </w:rPr>
                  </m:ctrlPr>
                </m:sSupPr>
                <m:e>
                  <m:r>
                    <w:rPr>
                      <w:rFonts w:ascii="Cambria Math" w:hAnsi="Cambria Math"/>
                      <w:color w:val="000000"/>
                      <w:szCs w:val="28"/>
                    </w:rPr>
                    <m:t>10</m:t>
                  </m:r>
                </m:e>
                <m:sup>
                  <m:r>
                    <w:rPr>
                      <w:rFonts w:ascii="Cambria Math" w:hAnsi="Cambria Math"/>
                      <w:color w:val="000000"/>
                      <w:szCs w:val="28"/>
                    </w:rPr>
                    <m:t>12</m:t>
                  </m:r>
                </m:sup>
              </m:sSup>
            </m:den>
          </m:f>
          <m:r>
            <w:rPr>
              <w:rFonts w:ascii="Cambria Math" w:eastAsiaTheme="minorEastAsia" w:hAnsi="Cambria Math"/>
              <w:color w:val="000000"/>
              <w:szCs w:val="28"/>
              <w:lang w:val="en-US"/>
            </w:rPr>
            <m:t>,</m:t>
          </m:r>
        </m:oMath>
      </m:oMathPara>
    </w:p>
    <w:p w14:paraId="092A4A72" w14:textId="5DE2BEF9" w:rsidR="009051D5" w:rsidRDefault="00000000" w:rsidP="009051D5">
      <w:pPr>
        <w:autoSpaceDE w:val="0"/>
        <w:autoSpaceDN w:val="0"/>
        <w:adjustRightInd w:val="0"/>
        <w:ind w:firstLine="709"/>
        <w:rPr>
          <w:rFonts w:eastAsiaTheme="minorEastAsia"/>
          <w:color w:val="000000"/>
          <w:szCs w:val="28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color w:val="000000"/>
                  <w:szCs w:val="28"/>
                </w:rPr>
              </m:ctrlPr>
            </m:sSubPr>
            <m:e>
              <m:r>
                <w:rPr>
                  <w:rFonts w:ascii="Cambria Math" w:hAnsi="Cambria Math"/>
                  <w:color w:val="000000"/>
                  <w:szCs w:val="28"/>
                  <w:lang w:val="en-US"/>
                </w:rPr>
                <m:t>P</m:t>
              </m:r>
            </m:e>
            <m:sub>
              <m:r>
                <w:rPr>
                  <w:rFonts w:ascii="Cambria Math" w:hAnsi="Cambria Math"/>
                  <w:color w:val="000000"/>
                  <w:szCs w:val="28"/>
                </w:rPr>
                <m:t>ц</m:t>
              </m:r>
            </m:sub>
          </m:sSub>
          <m:r>
            <w:rPr>
              <w:rFonts w:ascii="Cambria Math" w:hAnsi="Cambria Math"/>
              <w:color w:val="000000"/>
              <w:szCs w:val="28"/>
            </w:rPr>
            <m:t>=</m:t>
          </m:r>
          <m:f>
            <m:fPr>
              <m:ctrlPr>
                <w:rPr>
                  <w:rFonts w:ascii="Cambria Math" w:hAnsi="Cambria Math"/>
                  <w:i/>
                  <w:color w:val="000000"/>
                  <w:szCs w:val="28"/>
                </w:rPr>
              </m:ctrlPr>
            </m:fPr>
            <m:num>
              <m:r>
                <w:rPr>
                  <w:rFonts w:ascii="Cambria Math" w:hAnsi="Cambria Math"/>
                  <w:color w:val="000000"/>
                  <w:szCs w:val="28"/>
                </w:rPr>
                <m:t>7874∙π∙20∙</m:t>
              </m:r>
              <m:r>
                <m:rPr>
                  <m:sty m:val="p"/>
                </m:rPr>
                <w:rPr>
                  <w:rFonts w:ascii="Cambria Math" w:eastAsiaTheme="minorEastAsia" w:hAnsi="Cambria Math"/>
                  <w:color w:val="000000"/>
                  <w:szCs w:val="28"/>
                </w:rPr>
                <m:t>77,65</m:t>
              </m:r>
              <m:r>
                <w:rPr>
                  <w:rFonts w:ascii="Cambria Math" w:hAnsi="Cambria Math"/>
                  <w:color w:val="000000"/>
                  <w:szCs w:val="28"/>
                </w:rPr>
                <m:t>∙</m:t>
              </m:r>
              <m:d>
                <m:dPr>
                  <m:ctrlPr>
                    <w:rPr>
                      <w:rFonts w:ascii="Cambria Math" w:hAnsi="Cambria Math"/>
                      <w:i/>
                      <w:color w:val="000000"/>
                      <w:szCs w:val="28"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hAnsi="Cambria Math"/>
                          <w:i/>
                          <w:color w:val="000000"/>
                          <w:szCs w:val="28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color w:val="000000"/>
                          <w:szCs w:val="28"/>
                        </w:rPr>
                        <m:t>45,55</m:t>
                      </m:r>
                    </m:e>
                    <m:sup>
                      <m:r>
                        <w:rPr>
                          <w:rFonts w:ascii="Cambria Math" w:hAnsi="Cambria Math"/>
                          <w:color w:val="000000"/>
                          <w:szCs w:val="28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/>
                      <w:color w:val="000000"/>
                      <w:szCs w:val="28"/>
                    </w:rPr>
                    <m:t>-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  <w:color w:val="000000"/>
                          <w:szCs w:val="28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color w:val="000000"/>
                          <w:szCs w:val="28"/>
                        </w:rPr>
                        <m:t>18</m:t>
                      </m:r>
                    </m:e>
                    <m:sup>
                      <m:r>
                        <w:rPr>
                          <w:rFonts w:ascii="Cambria Math" w:hAnsi="Cambria Math"/>
                          <w:color w:val="000000"/>
                          <w:szCs w:val="28"/>
                        </w:rPr>
                        <m:t>2</m:t>
                      </m:r>
                    </m:sup>
                  </m:sSup>
                </m:e>
              </m:d>
              <m:r>
                <w:rPr>
                  <w:rFonts w:ascii="Cambria Math" w:hAnsi="Cambria Math"/>
                  <w:color w:val="000000"/>
                  <w:szCs w:val="28"/>
                </w:rPr>
                <m:t>∙</m:t>
              </m:r>
              <m:sSup>
                <m:sSupPr>
                  <m:ctrlPr>
                    <w:rPr>
                      <w:rFonts w:ascii="Cambria Math" w:hAnsi="Cambria Math"/>
                      <w:i/>
                      <w:color w:val="000000"/>
                      <w:szCs w:val="28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  <w:color w:val="000000"/>
                          <w:szCs w:val="28"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hAnsi="Cambria Math"/>
                              <w:i/>
                              <w:color w:val="000000"/>
                              <w:szCs w:val="28"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/>
                              <w:color w:val="000000"/>
                              <w:szCs w:val="28"/>
                            </w:rPr>
                            <m:t>2,41∙2∙2400∙π</m:t>
                          </m:r>
                        </m:num>
                        <m:den>
                          <m:r>
                            <w:rPr>
                              <w:rFonts w:ascii="Cambria Math" w:hAnsi="Cambria Math"/>
                              <w:color w:val="000000"/>
                              <w:szCs w:val="28"/>
                            </w:rPr>
                            <m:t>60</m:t>
                          </m:r>
                        </m:den>
                      </m:f>
                    </m:e>
                  </m:d>
                </m:e>
                <m:sup>
                  <m:r>
                    <w:rPr>
                      <w:rFonts w:ascii="Cambria Math" w:hAnsi="Cambria Math"/>
                      <w:color w:val="000000"/>
                      <w:szCs w:val="28"/>
                    </w:rPr>
                    <m:t>2</m:t>
                  </m:r>
                </m:sup>
              </m:sSup>
            </m:num>
            <m:den>
              <m:r>
                <w:rPr>
                  <w:rFonts w:ascii="Cambria Math" w:hAnsi="Cambria Math"/>
                  <w:color w:val="000000"/>
                  <w:szCs w:val="28"/>
                </w:rPr>
                <m:t>4∙</m:t>
              </m:r>
              <m:sSup>
                <m:sSupPr>
                  <m:ctrlPr>
                    <w:rPr>
                      <w:rFonts w:ascii="Cambria Math" w:hAnsi="Cambria Math"/>
                      <w:i/>
                      <w:color w:val="000000"/>
                      <w:szCs w:val="28"/>
                    </w:rPr>
                  </m:ctrlPr>
                </m:sSupPr>
                <m:e>
                  <m:r>
                    <w:rPr>
                      <w:rFonts w:ascii="Cambria Math" w:hAnsi="Cambria Math"/>
                      <w:color w:val="000000"/>
                      <w:szCs w:val="28"/>
                    </w:rPr>
                    <m:t>10</m:t>
                  </m:r>
                </m:e>
                <m:sup>
                  <m:r>
                    <w:rPr>
                      <w:rFonts w:ascii="Cambria Math" w:hAnsi="Cambria Math"/>
                      <w:color w:val="000000"/>
                      <w:szCs w:val="28"/>
                    </w:rPr>
                    <m:t>12</m:t>
                  </m:r>
                </m:sup>
              </m:sSup>
            </m:den>
          </m:f>
          <m:r>
            <w:rPr>
              <w:rFonts w:ascii="Cambria Math" w:hAnsi="Cambria Math"/>
              <w:color w:val="000000"/>
              <w:szCs w:val="28"/>
            </w:rPr>
            <m:t>=6169 Н.</m:t>
          </m:r>
        </m:oMath>
      </m:oMathPara>
    </w:p>
    <w:p w14:paraId="376929BD" w14:textId="10408A8E" w:rsidR="00B75796" w:rsidRDefault="00B75796" w:rsidP="009051D5">
      <w:pPr>
        <w:autoSpaceDE w:val="0"/>
        <w:autoSpaceDN w:val="0"/>
        <w:adjustRightInd w:val="0"/>
        <w:ind w:firstLine="709"/>
        <w:rPr>
          <w:rFonts w:eastAsiaTheme="minorEastAsia"/>
          <w:color w:val="000000"/>
          <w:szCs w:val="28"/>
        </w:rPr>
      </w:pPr>
      <w:r>
        <w:rPr>
          <w:rFonts w:eastAsiaTheme="minorEastAsia"/>
          <w:color w:val="000000"/>
          <w:szCs w:val="28"/>
        </w:rPr>
        <w:t xml:space="preserve">Расчетная схема представлена на рисунке </w:t>
      </w:r>
      <w:r w:rsidR="0015442F">
        <w:rPr>
          <w:rFonts w:eastAsiaTheme="minorEastAsia"/>
          <w:color w:val="000000"/>
          <w:szCs w:val="28"/>
        </w:rPr>
        <w:t>2</w:t>
      </w:r>
      <w:r>
        <w:rPr>
          <w:rFonts w:eastAsiaTheme="minorEastAsia"/>
          <w:color w:val="000000"/>
          <w:szCs w:val="28"/>
        </w:rPr>
        <w:t>.</w:t>
      </w:r>
    </w:p>
    <w:p w14:paraId="1E612C07" w14:textId="0FB2EA05" w:rsidR="00B75796" w:rsidRDefault="00B75796" w:rsidP="00B75796">
      <w:pPr>
        <w:autoSpaceDE w:val="0"/>
        <w:autoSpaceDN w:val="0"/>
        <w:adjustRightInd w:val="0"/>
        <w:ind w:firstLine="709"/>
        <w:jc w:val="center"/>
        <w:rPr>
          <w:rFonts w:eastAsiaTheme="minorEastAsia"/>
          <w:color w:val="000000"/>
          <w:szCs w:val="28"/>
        </w:rPr>
      </w:pPr>
      <w:r w:rsidRPr="00B75796">
        <w:rPr>
          <w:rFonts w:eastAsiaTheme="minorEastAsia"/>
          <w:noProof/>
          <w:color w:val="000000"/>
          <w:szCs w:val="28"/>
        </w:rPr>
        <w:drawing>
          <wp:inline distT="0" distB="0" distL="0" distR="0" wp14:anchorId="362AE338" wp14:editId="00182579">
            <wp:extent cx="4554593" cy="1783080"/>
            <wp:effectExtent l="0" t="0" r="0" b="762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83066" cy="179422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C87943" w14:textId="045B00B8" w:rsidR="00B75796" w:rsidRDefault="00B75796" w:rsidP="00B75796">
      <w:pPr>
        <w:autoSpaceDE w:val="0"/>
        <w:autoSpaceDN w:val="0"/>
        <w:adjustRightInd w:val="0"/>
        <w:ind w:firstLine="709"/>
        <w:jc w:val="center"/>
        <w:rPr>
          <w:rFonts w:eastAsiaTheme="minorEastAsia"/>
          <w:color w:val="000000"/>
          <w:szCs w:val="28"/>
        </w:rPr>
      </w:pPr>
      <w:r>
        <w:rPr>
          <w:rFonts w:eastAsiaTheme="minorEastAsia"/>
          <w:color w:val="000000"/>
          <w:szCs w:val="28"/>
        </w:rPr>
        <w:t xml:space="preserve">Рисунок </w:t>
      </w:r>
      <w:r w:rsidR="0015442F">
        <w:rPr>
          <w:rFonts w:eastAsiaTheme="minorEastAsia"/>
          <w:color w:val="000000"/>
          <w:szCs w:val="28"/>
        </w:rPr>
        <w:t>2</w:t>
      </w:r>
      <w:r>
        <w:rPr>
          <w:rFonts w:eastAsiaTheme="minorEastAsia"/>
          <w:color w:val="000000"/>
          <w:szCs w:val="28"/>
        </w:rPr>
        <w:t xml:space="preserve"> – Расчетная схема оси сателлита</w:t>
      </w:r>
    </w:p>
    <w:p w14:paraId="10C2B61A" w14:textId="3A1CAC77" w:rsidR="00B75796" w:rsidRDefault="00B75796" w:rsidP="00B75796">
      <w:pPr>
        <w:autoSpaceDE w:val="0"/>
        <w:autoSpaceDN w:val="0"/>
        <w:adjustRightInd w:val="0"/>
        <w:ind w:firstLine="709"/>
        <w:rPr>
          <w:rFonts w:eastAsiaTheme="minorEastAsia"/>
          <w:color w:val="000000"/>
          <w:szCs w:val="28"/>
        </w:rPr>
      </w:pPr>
      <w:r>
        <w:rPr>
          <w:rFonts w:eastAsiaTheme="minorEastAsia"/>
          <w:color w:val="000000"/>
          <w:szCs w:val="28"/>
        </w:rPr>
        <w:t>Уравнение моментов относительно опоры 1 определяется выражением (</w:t>
      </w:r>
      <w:r w:rsidR="00150CC1">
        <w:rPr>
          <w:rFonts w:eastAsiaTheme="minorEastAsia"/>
          <w:color w:val="000000"/>
          <w:szCs w:val="28"/>
        </w:rPr>
        <w:t>8</w:t>
      </w:r>
      <w:r>
        <w:rPr>
          <w:rFonts w:eastAsiaTheme="minorEastAsia"/>
          <w:color w:val="000000"/>
          <w:szCs w:val="28"/>
        </w:rPr>
        <w:t>)</w:t>
      </w:r>
    </w:p>
    <w:p w14:paraId="065F9E5D" w14:textId="6017930A" w:rsidR="00B75796" w:rsidRPr="00B75796" w:rsidRDefault="00000000" w:rsidP="00B75796">
      <w:pPr>
        <w:autoSpaceDE w:val="0"/>
        <w:autoSpaceDN w:val="0"/>
        <w:adjustRightInd w:val="0"/>
        <w:ind w:firstLine="709"/>
        <w:rPr>
          <w:rFonts w:eastAsiaTheme="minorEastAsia"/>
          <w:color w:val="000000"/>
          <w:szCs w:val="28"/>
        </w:rPr>
      </w:pPr>
      <m:oMathPara>
        <m:oMath>
          <m:eqArr>
            <m:eqArrPr>
              <m:maxDist m:val="1"/>
              <m:ctrlPr>
                <w:rPr>
                  <w:rFonts w:ascii="Cambria Math" w:eastAsiaTheme="minorEastAsia" w:hAnsi="Cambria Math"/>
                  <w:i/>
                  <w:color w:val="000000"/>
                  <w:szCs w:val="28"/>
                  <w:lang w:val="en-US"/>
                </w:rPr>
              </m:ctrlPr>
            </m:eqArr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  <w:color w:val="000000"/>
                      <w:szCs w:val="28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color w:val="000000"/>
                      <w:szCs w:val="28"/>
                      <w:lang w:val="en-US"/>
                    </w:rPr>
                    <m:t>N</m:t>
                  </m:r>
                </m:e>
                <m:sub>
                  <m:r>
                    <w:rPr>
                      <w:rFonts w:ascii="Cambria Math" w:eastAsiaTheme="minorEastAsia" w:hAnsi="Cambria Math"/>
                      <w:color w:val="000000"/>
                      <w:szCs w:val="28"/>
                    </w:rPr>
                    <m:t>x2</m:t>
                  </m:r>
                </m:sub>
              </m:sSub>
              <m:r>
                <w:rPr>
                  <w:rFonts w:ascii="Cambria Math" w:eastAsiaTheme="minorEastAsia" w:hAnsi="Cambria Math"/>
                  <w:color w:val="000000"/>
                  <w:szCs w:val="28"/>
                </w:rPr>
                <m:t>∙l-</m:t>
              </m:r>
              <m:f>
                <m:fPr>
                  <m:ctrlPr>
                    <w:rPr>
                      <w:rFonts w:ascii="Cambria Math" w:eastAsiaTheme="minorEastAsia" w:hAnsi="Cambria Math"/>
                      <w:i/>
                      <w:color w:val="000000"/>
                      <w:szCs w:val="28"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  <w:color w:val="000000"/>
                      <w:szCs w:val="28"/>
                    </w:rPr>
                    <m:t>l</m:t>
                  </m:r>
                </m:num>
                <m:den>
                  <m:r>
                    <w:rPr>
                      <w:rFonts w:ascii="Cambria Math" w:eastAsiaTheme="minorEastAsia" w:hAnsi="Cambria Math"/>
                      <w:color w:val="000000"/>
                      <w:szCs w:val="28"/>
                    </w:rPr>
                    <m:t>2</m:t>
                  </m:r>
                </m:den>
              </m:f>
              <m:rad>
                <m:radPr>
                  <m:degHide m:val="1"/>
                  <m:ctrlPr>
                    <w:rPr>
                      <w:rFonts w:ascii="Cambria Math" w:eastAsiaTheme="minorEastAsia" w:hAnsi="Cambria Math"/>
                      <w:i/>
                      <w:color w:val="000000"/>
                      <w:szCs w:val="28"/>
                    </w:rPr>
                  </m:ctrlPr>
                </m:radPr>
                <m:deg/>
                <m:e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  <w:color w:val="000000"/>
                          <w:szCs w:val="28"/>
                        </w:rPr>
                      </m:ctrlPr>
                    </m:dPr>
                    <m:e>
                      <m:sSubSup>
                        <m:sSubSupPr>
                          <m:ctrlPr>
                            <w:rPr>
                              <w:rFonts w:ascii="Cambria Math" w:eastAsiaTheme="minorEastAsia" w:hAnsi="Cambria Math"/>
                              <w:i/>
                              <w:color w:val="000000"/>
                              <w:szCs w:val="28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eastAsiaTheme="minorEastAsia" w:hAnsi="Cambria Math"/>
                              <w:color w:val="000000"/>
                              <w:szCs w:val="28"/>
                            </w:rPr>
                            <m:t>F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  <w:color w:val="000000"/>
                              <w:szCs w:val="28"/>
                            </w:rPr>
                            <m:t>вод</m:t>
                          </m:r>
                        </m:sub>
                        <m:sup>
                          <m:r>
                            <w:rPr>
                              <w:rFonts w:ascii="Cambria Math" w:eastAsiaTheme="minorEastAsia" w:hAnsi="Cambria Math"/>
                              <w:color w:val="000000"/>
                              <w:szCs w:val="28"/>
                            </w:rPr>
                            <m:t>2</m:t>
                          </m:r>
                        </m:sup>
                      </m:sSubSup>
                      <m:r>
                        <w:rPr>
                          <w:rFonts w:ascii="Cambria Math" w:eastAsiaTheme="minorEastAsia" w:hAnsi="Cambria Math"/>
                          <w:color w:val="000000"/>
                          <w:szCs w:val="28"/>
                          <w:lang w:val="en-US"/>
                        </w:rPr>
                        <m:t>+</m:t>
                      </m:r>
                      <m:sSubSup>
                        <m:sSubSupPr>
                          <m:ctrlPr>
                            <w:rPr>
                              <w:rFonts w:ascii="Cambria Math" w:eastAsiaTheme="minorEastAsia" w:hAnsi="Cambria Math"/>
                              <w:i/>
                              <w:color w:val="000000"/>
                              <w:szCs w:val="28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eastAsiaTheme="minorEastAsia" w:hAnsi="Cambria Math"/>
                              <w:color w:val="000000"/>
                              <w:szCs w:val="28"/>
                            </w:rPr>
                            <m:t>P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  <w:color w:val="000000"/>
                              <w:szCs w:val="28"/>
                            </w:rPr>
                            <m:t>ц</m:t>
                          </m:r>
                        </m:sub>
                        <m:sup>
                          <m:r>
                            <w:rPr>
                              <w:rFonts w:ascii="Cambria Math" w:eastAsiaTheme="minorEastAsia" w:hAnsi="Cambria Math"/>
                              <w:color w:val="000000"/>
                              <w:szCs w:val="28"/>
                            </w:rPr>
                            <m:t>2</m:t>
                          </m:r>
                        </m:sup>
                      </m:sSubSup>
                    </m:e>
                  </m:d>
                </m:e>
              </m:rad>
              <m:r>
                <w:rPr>
                  <w:rFonts w:ascii="Cambria Math" w:eastAsiaTheme="minorEastAsia" w:hAnsi="Cambria Math"/>
                  <w:color w:val="000000"/>
                  <w:szCs w:val="28"/>
                </w:rPr>
                <m:t>=0,#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  <w:color w:val="000000"/>
                      <w:szCs w:val="28"/>
                      <w:lang w:val="en-US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color w:val="000000"/>
                      <w:szCs w:val="28"/>
                      <w:lang w:val="en-US"/>
                    </w:rPr>
                    <m:t>8</m:t>
                  </m:r>
                </m:e>
              </m:d>
              <m:ctrlPr>
                <w:rPr>
                  <w:rFonts w:ascii="Cambria Math" w:eastAsiaTheme="minorEastAsia" w:hAnsi="Cambria Math"/>
                  <w:i/>
                  <w:color w:val="000000"/>
                  <w:szCs w:val="28"/>
                </w:rPr>
              </m:ctrlPr>
            </m:e>
          </m:eqArr>
        </m:oMath>
      </m:oMathPara>
    </w:p>
    <w:p w14:paraId="0B25E514" w14:textId="62068BA9" w:rsidR="00B75796" w:rsidRDefault="00B75796" w:rsidP="00B75796">
      <w:pPr>
        <w:autoSpaceDE w:val="0"/>
        <w:autoSpaceDN w:val="0"/>
        <w:adjustRightInd w:val="0"/>
        <w:ind w:left="709" w:hanging="709"/>
        <w:rPr>
          <w:rFonts w:eastAsiaTheme="minorEastAsia"/>
          <w:color w:val="000000"/>
          <w:szCs w:val="28"/>
        </w:rPr>
      </w:pPr>
      <w:r>
        <w:rPr>
          <w:rFonts w:eastAsiaTheme="minorEastAsia"/>
          <w:color w:val="000000"/>
          <w:szCs w:val="28"/>
        </w:rPr>
        <w:t xml:space="preserve">где </w:t>
      </w:r>
      <w:r>
        <w:rPr>
          <w:rFonts w:eastAsiaTheme="minorEastAsia"/>
          <w:color w:val="000000"/>
          <w:szCs w:val="28"/>
        </w:rPr>
        <w:tab/>
      </w:r>
      <m:oMath>
        <m:r>
          <w:rPr>
            <w:rFonts w:ascii="Cambria Math" w:eastAsiaTheme="minorEastAsia" w:hAnsi="Cambria Math"/>
            <w:color w:val="000000"/>
            <w:szCs w:val="28"/>
          </w:rPr>
          <m:t>l</m:t>
        </m:r>
      </m:oMath>
      <w:r>
        <w:rPr>
          <w:rFonts w:eastAsiaTheme="minorEastAsia"/>
          <w:color w:val="000000"/>
          <w:szCs w:val="28"/>
        </w:rPr>
        <w:t xml:space="preserve"> – расстояние между опорами, </w:t>
      </w:r>
      <m:oMath>
        <m:r>
          <w:rPr>
            <w:rFonts w:ascii="Cambria Math" w:eastAsiaTheme="minorEastAsia" w:hAnsi="Cambria Math"/>
            <w:color w:val="000000"/>
            <w:szCs w:val="28"/>
          </w:rPr>
          <m:t>мм</m:t>
        </m:r>
      </m:oMath>
      <w:r>
        <w:rPr>
          <w:rFonts w:eastAsiaTheme="minorEastAsia"/>
          <w:color w:val="000000"/>
          <w:szCs w:val="28"/>
        </w:rPr>
        <w:t xml:space="preserve">, равно </w:t>
      </w:r>
      <w:r w:rsidR="00184589" w:rsidRPr="00184589">
        <w:rPr>
          <w:rFonts w:eastAsiaTheme="minorEastAsia"/>
          <w:color w:val="000000"/>
          <w:szCs w:val="28"/>
        </w:rPr>
        <w:t>2</w:t>
      </w:r>
      <w:r w:rsidR="0015442F">
        <w:rPr>
          <w:rFonts w:eastAsiaTheme="minorEastAsia"/>
          <w:color w:val="000000"/>
          <w:szCs w:val="28"/>
        </w:rPr>
        <w:t>9</w:t>
      </w:r>
      <w:r w:rsidRPr="004D1156">
        <w:rPr>
          <w:rFonts w:eastAsiaTheme="minorEastAsia"/>
          <w:color w:val="000000"/>
          <w:szCs w:val="28"/>
        </w:rPr>
        <w:t>;</w:t>
      </w:r>
    </w:p>
    <w:p w14:paraId="137EC34A" w14:textId="16DF7B00" w:rsidR="00B75796" w:rsidRDefault="00C10C16" w:rsidP="00B75796">
      <w:pPr>
        <w:autoSpaceDE w:val="0"/>
        <w:autoSpaceDN w:val="0"/>
        <w:adjustRightInd w:val="0"/>
        <w:ind w:firstLine="709"/>
        <w:rPr>
          <w:rFonts w:eastAsiaTheme="minorEastAsia"/>
          <w:color w:val="000000"/>
          <w:szCs w:val="28"/>
        </w:rPr>
      </w:pPr>
      <w:r>
        <w:rPr>
          <w:rFonts w:eastAsiaTheme="minorEastAsia"/>
          <w:color w:val="000000"/>
          <w:szCs w:val="28"/>
        </w:rPr>
        <w:t>Тогда, реакцию во второй опоре можно определить из выражения (</w:t>
      </w:r>
      <w:r w:rsidR="00150CC1">
        <w:rPr>
          <w:rFonts w:eastAsiaTheme="minorEastAsia"/>
          <w:color w:val="000000"/>
          <w:szCs w:val="28"/>
        </w:rPr>
        <w:t>9</w:t>
      </w:r>
      <w:r>
        <w:rPr>
          <w:rFonts w:eastAsiaTheme="minorEastAsia"/>
          <w:color w:val="000000"/>
          <w:szCs w:val="28"/>
        </w:rPr>
        <w:t>)</w:t>
      </w:r>
    </w:p>
    <w:p w14:paraId="26A8535D" w14:textId="1ACA4D49" w:rsidR="00C10C16" w:rsidRPr="00C10C16" w:rsidRDefault="00000000" w:rsidP="00B75796">
      <w:pPr>
        <w:autoSpaceDE w:val="0"/>
        <w:autoSpaceDN w:val="0"/>
        <w:adjustRightInd w:val="0"/>
        <w:ind w:firstLine="709"/>
        <w:rPr>
          <w:rFonts w:eastAsiaTheme="minorEastAsia"/>
          <w:color w:val="000000"/>
          <w:szCs w:val="28"/>
        </w:rPr>
      </w:pPr>
      <m:oMathPara>
        <m:oMath>
          <m:eqArr>
            <m:eqArrPr>
              <m:maxDist m:val="1"/>
              <m:ctrlPr>
                <w:rPr>
                  <w:rFonts w:ascii="Cambria Math" w:eastAsiaTheme="minorEastAsia" w:hAnsi="Cambria Math"/>
                  <w:i/>
                  <w:color w:val="000000"/>
                  <w:szCs w:val="28"/>
                  <w:lang w:val="en-US"/>
                </w:rPr>
              </m:ctrlPr>
            </m:eqArr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  <w:color w:val="000000"/>
                      <w:szCs w:val="28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color w:val="000000"/>
                      <w:szCs w:val="28"/>
                      <w:lang w:val="en-US"/>
                    </w:rPr>
                    <m:t>N</m:t>
                  </m:r>
                </m:e>
                <m:sub>
                  <m:r>
                    <w:rPr>
                      <w:rFonts w:ascii="Cambria Math" w:eastAsiaTheme="minorEastAsia" w:hAnsi="Cambria Math"/>
                      <w:color w:val="000000"/>
                      <w:szCs w:val="28"/>
                    </w:rPr>
                    <m:t>x2</m:t>
                  </m:r>
                </m:sub>
              </m:sSub>
              <m:r>
                <w:rPr>
                  <w:rFonts w:ascii="Cambria Math" w:eastAsiaTheme="minorEastAsia" w:hAnsi="Cambria Math"/>
                  <w:color w:val="000000"/>
                  <w:szCs w:val="28"/>
                </w:rPr>
                <m:t>=</m:t>
              </m:r>
              <m:f>
                <m:fPr>
                  <m:ctrlPr>
                    <w:rPr>
                      <w:rFonts w:ascii="Cambria Math" w:eastAsiaTheme="minorEastAsia" w:hAnsi="Cambria Math"/>
                      <w:i/>
                      <w:color w:val="000000"/>
                      <w:szCs w:val="28"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  <w:color w:val="000000"/>
                      <w:szCs w:val="28"/>
                    </w:rPr>
                    <m:t>1</m:t>
                  </m:r>
                </m:num>
                <m:den>
                  <m:r>
                    <w:rPr>
                      <w:rFonts w:ascii="Cambria Math" w:eastAsiaTheme="minorEastAsia" w:hAnsi="Cambria Math"/>
                      <w:color w:val="000000"/>
                      <w:szCs w:val="28"/>
                    </w:rPr>
                    <m:t>2</m:t>
                  </m:r>
                </m:den>
              </m:f>
              <m:r>
                <w:rPr>
                  <w:rFonts w:ascii="Cambria Math" w:eastAsiaTheme="minorEastAsia" w:hAnsi="Cambria Math"/>
                  <w:color w:val="000000"/>
                  <w:szCs w:val="28"/>
                </w:rPr>
                <m:t>∙</m:t>
              </m:r>
              <m:rad>
                <m:radPr>
                  <m:degHide m:val="1"/>
                  <m:ctrlPr>
                    <w:rPr>
                      <w:rFonts w:ascii="Cambria Math" w:eastAsiaTheme="minorEastAsia" w:hAnsi="Cambria Math"/>
                      <w:i/>
                      <w:color w:val="000000"/>
                      <w:szCs w:val="28"/>
                    </w:rPr>
                  </m:ctrlPr>
                </m:radPr>
                <m:deg/>
                <m:e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  <w:color w:val="000000"/>
                          <w:szCs w:val="28"/>
                        </w:rPr>
                      </m:ctrlPr>
                    </m:dPr>
                    <m:e>
                      <m:sSubSup>
                        <m:sSubSupPr>
                          <m:ctrlPr>
                            <w:rPr>
                              <w:rFonts w:ascii="Cambria Math" w:eastAsiaTheme="minorEastAsia" w:hAnsi="Cambria Math"/>
                              <w:i/>
                              <w:color w:val="000000"/>
                              <w:szCs w:val="28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eastAsiaTheme="minorEastAsia" w:hAnsi="Cambria Math"/>
                              <w:color w:val="000000"/>
                              <w:szCs w:val="28"/>
                            </w:rPr>
                            <m:t>F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  <w:color w:val="000000"/>
                              <w:szCs w:val="28"/>
                            </w:rPr>
                            <m:t>вод</m:t>
                          </m:r>
                        </m:sub>
                        <m:sup>
                          <m:r>
                            <w:rPr>
                              <w:rFonts w:ascii="Cambria Math" w:eastAsiaTheme="minorEastAsia" w:hAnsi="Cambria Math"/>
                              <w:color w:val="000000"/>
                              <w:szCs w:val="28"/>
                            </w:rPr>
                            <m:t>2</m:t>
                          </m:r>
                        </m:sup>
                      </m:sSubSup>
                      <m:r>
                        <w:rPr>
                          <w:rFonts w:ascii="Cambria Math" w:eastAsiaTheme="minorEastAsia" w:hAnsi="Cambria Math"/>
                          <w:color w:val="000000"/>
                          <w:szCs w:val="28"/>
                          <w:lang w:val="en-US"/>
                        </w:rPr>
                        <m:t>+</m:t>
                      </m:r>
                      <m:sSubSup>
                        <m:sSubSupPr>
                          <m:ctrlPr>
                            <w:rPr>
                              <w:rFonts w:ascii="Cambria Math" w:eastAsiaTheme="minorEastAsia" w:hAnsi="Cambria Math"/>
                              <w:i/>
                              <w:color w:val="000000"/>
                              <w:szCs w:val="28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eastAsiaTheme="minorEastAsia" w:hAnsi="Cambria Math"/>
                              <w:color w:val="000000"/>
                              <w:szCs w:val="28"/>
                            </w:rPr>
                            <m:t>P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  <w:color w:val="000000"/>
                              <w:szCs w:val="28"/>
                            </w:rPr>
                            <m:t>ц</m:t>
                          </m:r>
                        </m:sub>
                        <m:sup>
                          <m:r>
                            <w:rPr>
                              <w:rFonts w:ascii="Cambria Math" w:eastAsiaTheme="minorEastAsia" w:hAnsi="Cambria Math"/>
                              <w:color w:val="000000"/>
                              <w:szCs w:val="28"/>
                            </w:rPr>
                            <m:t>2</m:t>
                          </m:r>
                        </m:sup>
                      </m:sSubSup>
                    </m:e>
                  </m:d>
                </m:e>
              </m:rad>
              <m:r>
                <w:rPr>
                  <w:rFonts w:ascii="Cambria Math" w:eastAsiaTheme="minorEastAsia" w:hAnsi="Cambria Math"/>
                  <w:color w:val="000000"/>
                  <w:szCs w:val="28"/>
                  <w:lang w:val="en-US"/>
                </w:rPr>
                <m:t>,</m:t>
              </m:r>
              <m:r>
                <w:rPr>
                  <w:rFonts w:ascii="Cambria Math" w:eastAsiaTheme="minorEastAsia" w:hAnsi="Cambria Math"/>
                  <w:color w:val="000000"/>
                  <w:szCs w:val="28"/>
                </w:rPr>
                <m:t>#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  <w:color w:val="000000"/>
                      <w:szCs w:val="28"/>
                      <w:lang w:val="en-US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color w:val="000000"/>
                      <w:szCs w:val="28"/>
                      <w:lang w:val="en-US"/>
                    </w:rPr>
                    <m:t>9</m:t>
                  </m:r>
                </m:e>
              </m:d>
              <m:ctrlPr>
                <w:rPr>
                  <w:rFonts w:ascii="Cambria Math" w:eastAsiaTheme="minorEastAsia" w:hAnsi="Cambria Math"/>
                  <w:i/>
                  <w:color w:val="000000"/>
                  <w:szCs w:val="28"/>
                </w:rPr>
              </m:ctrlPr>
            </m:e>
          </m:eqArr>
        </m:oMath>
      </m:oMathPara>
    </w:p>
    <w:p w14:paraId="45AF348D" w14:textId="13CEA7B3" w:rsidR="00C10C16" w:rsidRPr="00C10C16" w:rsidRDefault="00000000" w:rsidP="00B75796">
      <w:pPr>
        <w:autoSpaceDE w:val="0"/>
        <w:autoSpaceDN w:val="0"/>
        <w:adjustRightInd w:val="0"/>
        <w:ind w:firstLine="709"/>
        <w:rPr>
          <w:rFonts w:eastAsiaTheme="minorEastAsia"/>
          <w:color w:val="000000"/>
          <w:szCs w:val="28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  <w:color w:val="000000"/>
                  <w:szCs w:val="28"/>
                </w:rPr>
              </m:ctrlPr>
            </m:sSubPr>
            <m:e>
              <m:r>
                <w:rPr>
                  <w:rFonts w:ascii="Cambria Math" w:eastAsiaTheme="minorEastAsia" w:hAnsi="Cambria Math"/>
                  <w:color w:val="000000"/>
                  <w:szCs w:val="28"/>
                  <w:lang w:val="en-US"/>
                </w:rPr>
                <m:t>N</m:t>
              </m:r>
            </m:e>
            <m:sub>
              <m:r>
                <w:rPr>
                  <w:rFonts w:ascii="Cambria Math" w:eastAsiaTheme="minorEastAsia" w:hAnsi="Cambria Math"/>
                  <w:color w:val="000000"/>
                  <w:szCs w:val="28"/>
                </w:rPr>
                <m:t>x2</m:t>
              </m:r>
            </m:sub>
          </m:sSub>
          <m:r>
            <w:rPr>
              <w:rFonts w:ascii="Cambria Math" w:eastAsiaTheme="minorEastAsia" w:hAnsi="Cambria Math"/>
              <w:color w:val="000000"/>
              <w:szCs w:val="28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  <w:color w:val="000000"/>
                  <w:szCs w:val="28"/>
                </w:rPr>
              </m:ctrlPr>
            </m:fPr>
            <m:num>
              <m:r>
                <w:rPr>
                  <w:rFonts w:ascii="Cambria Math" w:eastAsiaTheme="minorEastAsia" w:hAnsi="Cambria Math"/>
                  <w:color w:val="000000"/>
                  <w:szCs w:val="28"/>
                </w:rPr>
                <m:t>1</m:t>
              </m:r>
            </m:num>
            <m:den>
              <m:r>
                <w:rPr>
                  <w:rFonts w:ascii="Cambria Math" w:eastAsiaTheme="minorEastAsia" w:hAnsi="Cambria Math"/>
                  <w:color w:val="000000"/>
                  <w:szCs w:val="28"/>
                </w:rPr>
                <m:t>2</m:t>
              </m:r>
            </m:den>
          </m:f>
          <m:r>
            <w:rPr>
              <w:rFonts w:ascii="Cambria Math" w:eastAsiaTheme="minorEastAsia" w:hAnsi="Cambria Math"/>
              <w:color w:val="000000"/>
              <w:szCs w:val="28"/>
            </w:rPr>
            <m:t>∙</m:t>
          </m:r>
          <m:rad>
            <m:radPr>
              <m:degHide m:val="1"/>
              <m:ctrlPr>
                <w:rPr>
                  <w:rFonts w:ascii="Cambria Math" w:eastAsiaTheme="minorEastAsia" w:hAnsi="Cambria Math"/>
                  <w:i/>
                  <w:color w:val="000000"/>
                  <w:szCs w:val="28"/>
                </w:rPr>
              </m:ctrlPr>
            </m:radPr>
            <m:deg/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  <w:color w:val="000000"/>
                      <w:szCs w:val="28"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  <w:color w:val="000000"/>
                          <w:szCs w:val="28"/>
                          <w:lang w:val="en-US"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  <w:color w:val="000000"/>
                          <w:szCs w:val="28"/>
                          <w:lang w:val="en-US"/>
                        </w:rPr>
                        <m:t>1</m:t>
                      </m:r>
                      <m:r>
                        <w:rPr>
                          <w:rFonts w:ascii="Cambria Math" w:eastAsiaTheme="minorEastAsia" w:hAnsi="Cambria Math"/>
                          <w:color w:val="000000"/>
                          <w:szCs w:val="28"/>
                        </w:rPr>
                        <m:t>519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  <w:color w:val="000000"/>
                          <w:szCs w:val="28"/>
                          <w:lang w:val="en-US"/>
                        </w:rPr>
                        <m:t>2</m:t>
                      </m:r>
                    </m:sup>
                  </m:sSup>
                  <m:r>
                    <w:rPr>
                      <w:rFonts w:ascii="Cambria Math" w:eastAsiaTheme="minorEastAsia" w:hAnsi="Cambria Math"/>
                      <w:color w:val="000000"/>
                      <w:szCs w:val="28"/>
                      <w:lang w:val="en-US"/>
                    </w:rPr>
                    <m:t>+</m:t>
                  </m:r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  <w:color w:val="000000"/>
                          <w:szCs w:val="28"/>
                          <w:lang w:val="en-US"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  <w:color w:val="000000"/>
                          <w:szCs w:val="28"/>
                          <w:lang w:val="en-US"/>
                        </w:rPr>
                        <m:t>6</m:t>
                      </m:r>
                      <m:r>
                        <w:rPr>
                          <w:rFonts w:ascii="Cambria Math" w:eastAsiaTheme="minorEastAsia" w:hAnsi="Cambria Math"/>
                          <w:color w:val="000000"/>
                          <w:szCs w:val="28"/>
                        </w:rPr>
                        <m:t>169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  <w:color w:val="000000"/>
                          <w:szCs w:val="28"/>
                          <w:lang w:val="en-US"/>
                        </w:rPr>
                        <m:t>2</m:t>
                      </m:r>
                    </m:sup>
                  </m:sSup>
                </m:e>
              </m:d>
            </m:e>
          </m:rad>
          <m:r>
            <w:rPr>
              <w:rFonts w:ascii="Cambria Math" w:eastAsiaTheme="minorEastAsia" w:hAnsi="Cambria Math"/>
              <w:color w:val="000000"/>
              <w:szCs w:val="28"/>
            </w:rPr>
            <m:t>=8196 Н.</m:t>
          </m:r>
        </m:oMath>
      </m:oMathPara>
    </w:p>
    <w:p w14:paraId="723D2FC7" w14:textId="265A41DB" w:rsidR="00C10C16" w:rsidRDefault="00C10C16" w:rsidP="00B75796">
      <w:pPr>
        <w:autoSpaceDE w:val="0"/>
        <w:autoSpaceDN w:val="0"/>
        <w:adjustRightInd w:val="0"/>
        <w:ind w:firstLine="709"/>
        <w:rPr>
          <w:rFonts w:eastAsiaTheme="minorEastAsia"/>
          <w:color w:val="000000"/>
          <w:szCs w:val="28"/>
        </w:rPr>
      </w:pPr>
      <w:r>
        <w:rPr>
          <w:rFonts w:eastAsiaTheme="minorEastAsia"/>
          <w:color w:val="000000"/>
          <w:szCs w:val="28"/>
        </w:rPr>
        <w:t>Так как опоры расположены симметрично, то нагрузки в них одинаковы</w:t>
      </w:r>
    </w:p>
    <w:p w14:paraId="6F9D2601" w14:textId="08FFB8F0" w:rsidR="00C10C16" w:rsidRPr="00C10C16" w:rsidRDefault="00000000" w:rsidP="00B75796">
      <w:pPr>
        <w:autoSpaceDE w:val="0"/>
        <w:autoSpaceDN w:val="0"/>
        <w:adjustRightInd w:val="0"/>
        <w:ind w:firstLine="709"/>
        <w:rPr>
          <w:rFonts w:eastAsiaTheme="minorEastAsia"/>
          <w:color w:val="000000"/>
          <w:szCs w:val="28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  <w:color w:val="000000"/>
                  <w:szCs w:val="28"/>
                </w:rPr>
              </m:ctrlPr>
            </m:sSubPr>
            <m:e>
              <m:r>
                <w:rPr>
                  <w:rFonts w:ascii="Cambria Math" w:eastAsiaTheme="minorEastAsia" w:hAnsi="Cambria Math"/>
                  <w:color w:val="000000"/>
                  <w:szCs w:val="28"/>
                  <w:lang w:val="en-US"/>
                </w:rPr>
                <m:t>N</m:t>
              </m:r>
            </m:e>
            <m:sub>
              <m:r>
                <w:rPr>
                  <w:rFonts w:ascii="Cambria Math" w:eastAsiaTheme="minorEastAsia" w:hAnsi="Cambria Math"/>
                  <w:color w:val="000000"/>
                  <w:szCs w:val="28"/>
                </w:rPr>
                <m:t>x2</m:t>
              </m:r>
            </m:sub>
          </m:sSub>
          <m:r>
            <w:rPr>
              <w:rFonts w:ascii="Cambria Math" w:eastAsiaTheme="minorEastAsia" w:hAnsi="Cambria Math"/>
              <w:color w:val="000000"/>
              <w:szCs w:val="28"/>
            </w:rPr>
            <m:t>=</m:t>
          </m:r>
          <m:sSub>
            <m:sSubPr>
              <m:ctrlPr>
                <w:rPr>
                  <w:rFonts w:ascii="Cambria Math" w:eastAsiaTheme="minorEastAsia" w:hAnsi="Cambria Math"/>
                  <w:i/>
                  <w:color w:val="000000"/>
                  <w:szCs w:val="28"/>
                </w:rPr>
              </m:ctrlPr>
            </m:sSubPr>
            <m:e>
              <m:r>
                <w:rPr>
                  <w:rFonts w:ascii="Cambria Math" w:eastAsiaTheme="minorEastAsia" w:hAnsi="Cambria Math"/>
                  <w:color w:val="000000"/>
                  <w:szCs w:val="28"/>
                  <w:lang w:val="en-US"/>
                </w:rPr>
                <m:t>N</m:t>
              </m:r>
            </m:e>
            <m:sub>
              <m:r>
                <w:rPr>
                  <w:rFonts w:ascii="Cambria Math" w:eastAsiaTheme="minorEastAsia" w:hAnsi="Cambria Math"/>
                  <w:color w:val="000000"/>
                  <w:szCs w:val="28"/>
                </w:rPr>
                <m:t>x1</m:t>
              </m:r>
            </m:sub>
          </m:sSub>
          <m:r>
            <w:rPr>
              <w:rFonts w:ascii="Cambria Math" w:eastAsiaTheme="minorEastAsia" w:hAnsi="Cambria Math"/>
              <w:color w:val="000000"/>
              <w:szCs w:val="28"/>
            </w:rPr>
            <m:t>=</m:t>
          </m:r>
          <m:sSub>
            <m:sSubPr>
              <m:ctrlPr>
                <w:rPr>
                  <w:rFonts w:ascii="Cambria Math" w:eastAsiaTheme="minorEastAsia" w:hAnsi="Cambria Math"/>
                  <w:i/>
                  <w:color w:val="000000"/>
                  <w:szCs w:val="28"/>
                </w:rPr>
              </m:ctrlPr>
            </m:sSubPr>
            <m:e>
              <m:r>
                <w:rPr>
                  <w:rFonts w:ascii="Cambria Math" w:eastAsiaTheme="minorEastAsia" w:hAnsi="Cambria Math"/>
                  <w:color w:val="000000"/>
                  <w:szCs w:val="28"/>
                  <w:lang w:val="en-US"/>
                </w:rPr>
                <m:t>N</m:t>
              </m:r>
            </m:e>
            <m:sub>
              <m:r>
                <w:rPr>
                  <w:rFonts w:ascii="Cambria Math" w:eastAsiaTheme="minorEastAsia" w:hAnsi="Cambria Math"/>
                  <w:color w:val="000000"/>
                  <w:szCs w:val="28"/>
                </w:rPr>
                <m:t>x</m:t>
              </m:r>
            </m:sub>
          </m:sSub>
          <m:r>
            <w:rPr>
              <w:rFonts w:ascii="Cambria Math" w:eastAsiaTheme="minorEastAsia" w:hAnsi="Cambria Math"/>
              <w:color w:val="000000"/>
              <w:szCs w:val="28"/>
            </w:rPr>
            <m:t>=8196 Н.</m:t>
          </m:r>
        </m:oMath>
      </m:oMathPara>
    </w:p>
    <w:p w14:paraId="60C05347" w14:textId="5061FDFE" w:rsidR="00C10C16" w:rsidRDefault="00C10C16" w:rsidP="00B75796">
      <w:pPr>
        <w:autoSpaceDE w:val="0"/>
        <w:autoSpaceDN w:val="0"/>
        <w:adjustRightInd w:val="0"/>
        <w:ind w:firstLine="709"/>
        <w:rPr>
          <w:rFonts w:eastAsiaTheme="minorEastAsia"/>
          <w:color w:val="000000"/>
          <w:szCs w:val="28"/>
        </w:rPr>
      </w:pPr>
      <w:r>
        <w:rPr>
          <w:rFonts w:eastAsiaTheme="minorEastAsia"/>
          <w:color w:val="000000"/>
          <w:szCs w:val="28"/>
        </w:rPr>
        <w:t>Наибольший изгибающий момент действует в середине оси и вычисляется по формуле (</w:t>
      </w:r>
      <w:r w:rsidR="00FE132F">
        <w:rPr>
          <w:rFonts w:eastAsiaTheme="minorEastAsia"/>
          <w:color w:val="000000"/>
          <w:szCs w:val="28"/>
        </w:rPr>
        <w:t>1</w:t>
      </w:r>
      <w:r w:rsidR="00150CC1">
        <w:rPr>
          <w:rFonts w:eastAsiaTheme="minorEastAsia"/>
          <w:color w:val="000000"/>
          <w:szCs w:val="28"/>
        </w:rPr>
        <w:t>0</w:t>
      </w:r>
      <w:r>
        <w:rPr>
          <w:rFonts w:eastAsiaTheme="minorEastAsia"/>
          <w:color w:val="000000"/>
          <w:szCs w:val="28"/>
        </w:rPr>
        <w:t>)</w:t>
      </w:r>
    </w:p>
    <w:p w14:paraId="4B882F70" w14:textId="424719BE" w:rsidR="00C10C16" w:rsidRPr="00C10C16" w:rsidRDefault="00000000" w:rsidP="00B75796">
      <w:pPr>
        <w:autoSpaceDE w:val="0"/>
        <w:autoSpaceDN w:val="0"/>
        <w:adjustRightInd w:val="0"/>
        <w:ind w:firstLine="709"/>
        <w:rPr>
          <w:rFonts w:eastAsiaTheme="minorEastAsia"/>
          <w:color w:val="000000"/>
          <w:szCs w:val="28"/>
        </w:rPr>
      </w:pPr>
      <m:oMathPara>
        <m:oMath>
          <m:eqArr>
            <m:eqArrPr>
              <m:maxDist m:val="1"/>
              <m:ctrlPr>
                <w:rPr>
                  <w:rFonts w:ascii="Cambria Math" w:eastAsiaTheme="minorEastAsia" w:hAnsi="Cambria Math"/>
                  <w:i/>
                  <w:color w:val="000000"/>
                  <w:szCs w:val="28"/>
                </w:rPr>
              </m:ctrlPr>
            </m:eqArr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  <w:color w:val="000000"/>
                      <w:szCs w:val="28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color w:val="000000"/>
                      <w:szCs w:val="28"/>
                      <w:lang w:val="en-US"/>
                    </w:rPr>
                    <m:t>M</m:t>
                  </m:r>
                </m:e>
                <m:sub>
                  <m:r>
                    <w:rPr>
                      <w:rFonts w:ascii="Cambria Math" w:eastAsiaTheme="minorEastAsia" w:hAnsi="Cambria Math"/>
                      <w:color w:val="000000"/>
                      <w:szCs w:val="28"/>
                    </w:rPr>
                    <m:t>и</m:t>
                  </m:r>
                </m:sub>
              </m:sSub>
              <m:r>
                <w:rPr>
                  <w:rFonts w:ascii="Cambria Math" w:eastAsiaTheme="minorEastAsia" w:hAnsi="Cambria Math"/>
                  <w:color w:val="000000"/>
                  <w:szCs w:val="28"/>
                </w:rPr>
                <m:t>=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  <w:color w:val="000000"/>
                      <w:szCs w:val="28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color w:val="000000"/>
                      <w:szCs w:val="28"/>
                      <w:lang w:val="en-US"/>
                    </w:rPr>
                    <m:t>N</m:t>
                  </m:r>
                </m:e>
                <m:sub>
                  <m:r>
                    <w:rPr>
                      <w:rFonts w:ascii="Cambria Math" w:eastAsiaTheme="minorEastAsia" w:hAnsi="Cambria Math"/>
                      <w:color w:val="000000"/>
                      <w:szCs w:val="28"/>
                    </w:rPr>
                    <m:t>x</m:t>
                  </m:r>
                </m:sub>
              </m:sSub>
              <m:r>
                <w:rPr>
                  <w:rFonts w:ascii="Cambria Math" w:eastAsiaTheme="minorEastAsia" w:hAnsi="Cambria Math"/>
                  <w:color w:val="000000"/>
                  <w:szCs w:val="28"/>
                </w:rPr>
                <m:t>∙</m:t>
              </m:r>
              <m:f>
                <m:fPr>
                  <m:ctrlPr>
                    <w:rPr>
                      <w:rFonts w:ascii="Cambria Math" w:eastAsiaTheme="minorEastAsia" w:hAnsi="Cambria Math"/>
                      <w:i/>
                      <w:color w:val="000000"/>
                      <w:szCs w:val="28"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  <w:color w:val="000000"/>
                      <w:szCs w:val="28"/>
                      <w:lang w:val="en-US"/>
                    </w:rPr>
                    <m:t>l</m:t>
                  </m:r>
                </m:num>
                <m:den>
                  <m:r>
                    <w:rPr>
                      <w:rFonts w:ascii="Cambria Math" w:eastAsiaTheme="minorEastAsia" w:hAnsi="Cambria Math"/>
                      <w:color w:val="000000"/>
                      <w:szCs w:val="28"/>
                    </w:rPr>
                    <m:t>2∙</m:t>
                  </m:r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  <w:color w:val="000000"/>
                          <w:szCs w:val="28"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  <w:color w:val="000000"/>
                          <w:szCs w:val="28"/>
                        </w:rPr>
                        <m:t>10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  <w:color w:val="000000"/>
                          <w:szCs w:val="28"/>
                        </w:rPr>
                        <m:t>3</m:t>
                      </m:r>
                    </m:sup>
                  </m:sSup>
                </m:den>
              </m:f>
              <m:r>
                <w:rPr>
                  <w:rFonts w:ascii="Cambria Math" w:eastAsiaTheme="minorEastAsia" w:hAnsi="Cambria Math"/>
                  <w:color w:val="000000"/>
                  <w:szCs w:val="28"/>
                </w:rPr>
                <m:t>,#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  <w:color w:val="000000"/>
                      <w:szCs w:val="28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color w:val="000000"/>
                      <w:szCs w:val="28"/>
                    </w:rPr>
                    <m:t>10</m:t>
                  </m:r>
                </m:e>
              </m:d>
            </m:e>
          </m:eqArr>
        </m:oMath>
      </m:oMathPara>
    </w:p>
    <w:p w14:paraId="75FD4EF9" w14:textId="00279DF0" w:rsidR="008C36F0" w:rsidRDefault="008C36F0" w:rsidP="00B75796">
      <w:pPr>
        <w:autoSpaceDE w:val="0"/>
        <w:autoSpaceDN w:val="0"/>
        <w:adjustRightInd w:val="0"/>
        <w:ind w:firstLine="709"/>
        <w:rPr>
          <w:rFonts w:eastAsiaTheme="minorEastAsia"/>
          <w:color w:val="000000"/>
          <w:szCs w:val="28"/>
        </w:rPr>
      </w:pPr>
      <w:r>
        <w:rPr>
          <w:rFonts w:eastAsiaTheme="minorEastAsia"/>
          <w:color w:val="000000"/>
          <w:szCs w:val="28"/>
        </w:rPr>
        <w:t>Таким образом, изгибающий момент равен</w:t>
      </w:r>
    </w:p>
    <w:p w14:paraId="2666FD47" w14:textId="40FE58CB" w:rsidR="00C10C16" w:rsidRPr="00C10C16" w:rsidRDefault="00000000" w:rsidP="00B75796">
      <w:pPr>
        <w:autoSpaceDE w:val="0"/>
        <w:autoSpaceDN w:val="0"/>
        <w:adjustRightInd w:val="0"/>
        <w:ind w:firstLine="709"/>
        <w:rPr>
          <w:rFonts w:eastAsiaTheme="minorEastAsia"/>
          <w:i/>
          <w:color w:val="000000"/>
          <w:szCs w:val="28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  <w:color w:val="000000"/>
                  <w:szCs w:val="28"/>
                </w:rPr>
              </m:ctrlPr>
            </m:sSubPr>
            <m:e>
              <m:r>
                <w:rPr>
                  <w:rFonts w:ascii="Cambria Math" w:eastAsiaTheme="minorEastAsia" w:hAnsi="Cambria Math"/>
                  <w:color w:val="000000"/>
                  <w:szCs w:val="28"/>
                  <w:lang w:val="en-US"/>
                </w:rPr>
                <m:t>M</m:t>
              </m:r>
            </m:e>
            <m:sub>
              <m:r>
                <w:rPr>
                  <w:rFonts w:ascii="Cambria Math" w:eastAsiaTheme="minorEastAsia" w:hAnsi="Cambria Math"/>
                  <w:color w:val="000000"/>
                  <w:szCs w:val="28"/>
                </w:rPr>
                <m:t>и</m:t>
              </m:r>
            </m:sub>
          </m:sSub>
          <m:r>
            <w:rPr>
              <w:rFonts w:ascii="Cambria Math" w:eastAsiaTheme="minorEastAsia" w:hAnsi="Cambria Math"/>
              <w:color w:val="000000"/>
              <w:szCs w:val="28"/>
            </w:rPr>
            <m:t>=8196∙</m:t>
          </m:r>
          <m:f>
            <m:fPr>
              <m:ctrlPr>
                <w:rPr>
                  <w:rFonts w:ascii="Cambria Math" w:eastAsiaTheme="minorEastAsia" w:hAnsi="Cambria Math"/>
                  <w:i/>
                  <w:color w:val="000000"/>
                  <w:szCs w:val="28"/>
                </w:rPr>
              </m:ctrlPr>
            </m:fPr>
            <m:num>
              <m:r>
                <w:rPr>
                  <w:rFonts w:ascii="Cambria Math" w:eastAsiaTheme="minorEastAsia" w:hAnsi="Cambria Math"/>
                  <w:color w:val="000000"/>
                  <w:szCs w:val="28"/>
                  <w:lang w:val="en-US"/>
                </w:rPr>
                <m:t>29</m:t>
              </m:r>
            </m:num>
            <m:den>
              <m:r>
                <w:rPr>
                  <w:rFonts w:ascii="Cambria Math" w:eastAsiaTheme="minorEastAsia" w:hAnsi="Cambria Math"/>
                  <w:color w:val="000000"/>
                  <w:szCs w:val="28"/>
                </w:rPr>
                <m:t>2∙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  <w:color w:val="000000"/>
                      <w:szCs w:val="28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color w:val="000000"/>
                      <w:szCs w:val="28"/>
                    </w:rPr>
                    <m:t>10</m:t>
                  </m:r>
                </m:e>
                <m:sup>
                  <m:r>
                    <w:rPr>
                      <w:rFonts w:ascii="Cambria Math" w:eastAsiaTheme="minorEastAsia" w:hAnsi="Cambria Math"/>
                      <w:color w:val="000000"/>
                      <w:szCs w:val="28"/>
                    </w:rPr>
                    <m:t>3</m:t>
                  </m:r>
                </m:sup>
              </m:sSup>
            </m:den>
          </m:f>
          <m:r>
            <w:rPr>
              <w:rFonts w:ascii="Cambria Math" w:eastAsiaTheme="minorEastAsia" w:hAnsi="Cambria Math"/>
              <w:color w:val="000000"/>
              <w:szCs w:val="28"/>
            </w:rPr>
            <m:t>=118,84 Н∙м.</m:t>
          </m:r>
        </m:oMath>
      </m:oMathPara>
    </w:p>
    <w:p w14:paraId="1615A104" w14:textId="4A1755C9" w:rsidR="00C10C16" w:rsidRDefault="00C10C16" w:rsidP="00B75796">
      <w:pPr>
        <w:autoSpaceDE w:val="0"/>
        <w:autoSpaceDN w:val="0"/>
        <w:adjustRightInd w:val="0"/>
        <w:ind w:firstLine="709"/>
        <w:rPr>
          <w:rFonts w:eastAsiaTheme="minorEastAsia"/>
          <w:iCs/>
          <w:color w:val="000000"/>
          <w:szCs w:val="28"/>
        </w:rPr>
      </w:pPr>
      <w:r>
        <w:rPr>
          <w:rFonts w:eastAsiaTheme="minorEastAsia"/>
          <w:iCs/>
          <w:color w:val="000000"/>
          <w:szCs w:val="28"/>
        </w:rPr>
        <w:t>Момент сопротивления оси сателлита вычисляется по формуле (</w:t>
      </w:r>
      <w:r w:rsidR="00FE132F">
        <w:rPr>
          <w:rFonts w:eastAsiaTheme="minorEastAsia"/>
          <w:iCs/>
          <w:color w:val="000000"/>
          <w:szCs w:val="28"/>
        </w:rPr>
        <w:t>1</w:t>
      </w:r>
      <w:r w:rsidR="00150CC1">
        <w:rPr>
          <w:rFonts w:eastAsiaTheme="minorEastAsia"/>
          <w:iCs/>
          <w:color w:val="000000"/>
          <w:szCs w:val="28"/>
        </w:rPr>
        <w:t>1</w:t>
      </w:r>
      <w:r>
        <w:rPr>
          <w:rFonts w:eastAsiaTheme="minorEastAsia"/>
          <w:iCs/>
          <w:color w:val="000000"/>
          <w:szCs w:val="28"/>
        </w:rPr>
        <w:t>)</w:t>
      </w:r>
    </w:p>
    <w:p w14:paraId="59FF91B9" w14:textId="29E67307" w:rsidR="00C10C16" w:rsidRPr="00C10C16" w:rsidRDefault="00000000" w:rsidP="00B75796">
      <w:pPr>
        <w:autoSpaceDE w:val="0"/>
        <w:autoSpaceDN w:val="0"/>
        <w:adjustRightInd w:val="0"/>
        <w:ind w:firstLine="709"/>
        <w:rPr>
          <w:rFonts w:eastAsiaTheme="minorEastAsia"/>
          <w:iCs/>
          <w:color w:val="000000"/>
          <w:szCs w:val="28"/>
        </w:rPr>
      </w:pPr>
      <m:oMathPara>
        <m:oMath>
          <m:eqArr>
            <m:eqArrPr>
              <m:maxDist m:val="1"/>
              <m:ctrlPr>
                <w:rPr>
                  <w:rFonts w:ascii="Cambria Math" w:eastAsiaTheme="minorEastAsia" w:hAnsi="Cambria Math"/>
                  <w:i/>
                  <w:iCs/>
                  <w:color w:val="000000"/>
                  <w:szCs w:val="28"/>
                  <w:lang w:val="en-US"/>
                </w:rPr>
              </m:ctrlPr>
            </m:eqArrPr>
            <m:e>
              <m:r>
                <w:rPr>
                  <w:rFonts w:ascii="Cambria Math" w:eastAsiaTheme="minorEastAsia" w:hAnsi="Cambria Math"/>
                  <w:color w:val="000000"/>
                  <w:szCs w:val="28"/>
                </w:rPr>
                <m:t>W=0,2∙</m:t>
              </m:r>
              <m:sSubSup>
                <m:sSubSupPr>
                  <m:ctrlPr>
                    <w:rPr>
                      <w:rFonts w:ascii="Cambria Math" w:eastAsiaTheme="minorEastAsia" w:hAnsi="Cambria Math"/>
                      <w:i/>
                      <w:iCs/>
                      <w:color w:val="000000"/>
                      <w:szCs w:val="28"/>
                    </w:rPr>
                  </m:ctrlPr>
                </m:sSubSupPr>
                <m:e>
                  <m:r>
                    <w:rPr>
                      <w:rFonts w:ascii="Cambria Math" w:eastAsiaTheme="minorEastAsia" w:hAnsi="Cambria Math"/>
                      <w:color w:val="000000"/>
                      <w:szCs w:val="28"/>
                    </w:rPr>
                    <m:t>d</m:t>
                  </m:r>
                </m:e>
                <m:sub>
                  <m:r>
                    <w:rPr>
                      <w:rFonts w:ascii="Cambria Math" w:eastAsiaTheme="minorEastAsia" w:hAnsi="Cambria Math"/>
                      <w:color w:val="000000"/>
                      <w:szCs w:val="28"/>
                    </w:rPr>
                    <m:t>сат</m:t>
                  </m:r>
                </m:sub>
                <m:sup>
                  <m:r>
                    <w:rPr>
                      <w:rFonts w:ascii="Cambria Math" w:eastAsiaTheme="minorEastAsia" w:hAnsi="Cambria Math"/>
                      <w:color w:val="000000"/>
                      <w:szCs w:val="28"/>
                    </w:rPr>
                    <m:t>3</m:t>
                  </m:r>
                </m:sup>
              </m:sSubSup>
              <m:r>
                <w:rPr>
                  <w:rFonts w:ascii="Cambria Math" w:eastAsiaTheme="minorEastAsia" w:hAnsi="Cambria Math"/>
                  <w:color w:val="000000"/>
                  <w:szCs w:val="28"/>
                </w:rPr>
                <m:t>∙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  <w:iCs/>
                      <w:color w:val="000000"/>
                      <w:szCs w:val="28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color w:val="000000"/>
                      <w:szCs w:val="28"/>
                    </w:rPr>
                    <m:t>1-</m:t>
                  </m:r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  <w:iCs/>
                          <w:color w:val="000000"/>
                          <w:szCs w:val="28"/>
                        </w:rPr>
                      </m:ctrlPr>
                    </m:fPr>
                    <m:num>
                      <m:sSubSup>
                        <m:sSubSupPr>
                          <m:ctrlPr>
                            <w:rPr>
                              <w:rFonts w:ascii="Cambria Math" w:eastAsiaTheme="minorEastAsia" w:hAnsi="Cambria Math"/>
                              <w:i/>
                              <w:iCs/>
                              <w:color w:val="000000"/>
                              <w:szCs w:val="28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eastAsiaTheme="minorEastAsia" w:hAnsi="Cambria Math"/>
                              <w:color w:val="000000"/>
                              <w:szCs w:val="28"/>
                            </w:rPr>
                            <m:t>d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  <w:color w:val="000000"/>
                              <w:szCs w:val="28"/>
                            </w:rPr>
                            <m:t>0сат</m:t>
                          </m:r>
                        </m:sub>
                        <m:sup>
                          <m:r>
                            <w:rPr>
                              <w:rFonts w:ascii="Cambria Math" w:eastAsiaTheme="minorEastAsia" w:hAnsi="Cambria Math"/>
                              <w:color w:val="000000"/>
                              <w:szCs w:val="28"/>
                            </w:rPr>
                            <m:t>4</m:t>
                          </m:r>
                        </m:sup>
                      </m:sSubSup>
                    </m:num>
                    <m:den>
                      <m:sSubSup>
                        <m:sSubSupPr>
                          <m:ctrlPr>
                            <w:rPr>
                              <w:rFonts w:ascii="Cambria Math" w:eastAsiaTheme="minorEastAsia" w:hAnsi="Cambria Math"/>
                              <w:i/>
                              <w:iCs/>
                              <w:color w:val="000000"/>
                              <w:szCs w:val="28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eastAsiaTheme="minorEastAsia" w:hAnsi="Cambria Math"/>
                              <w:color w:val="000000"/>
                              <w:szCs w:val="28"/>
                            </w:rPr>
                            <m:t>d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  <w:color w:val="000000"/>
                              <w:szCs w:val="28"/>
                            </w:rPr>
                            <m:t>сат</m:t>
                          </m:r>
                        </m:sub>
                        <m:sup>
                          <m:r>
                            <w:rPr>
                              <w:rFonts w:ascii="Cambria Math" w:eastAsiaTheme="minorEastAsia" w:hAnsi="Cambria Math"/>
                              <w:color w:val="000000"/>
                              <w:szCs w:val="28"/>
                            </w:rPr>
                            <m:t>4</m:t>
                          </m:r>
                        </m:sup>
                      </m:sSubSup>
                    </m:den>
                  </m:f>
                </m:e>
              </m:d>
              <m:r>
                <w:rPr>
                  <w:rFonts w:ascii="Cambria Math" w:eastAsiaTheme="minorEastAsia" w:hAnsi="Cambria Math"/>
                  <w:color w:val="000000"/>
                  <w:szCs w:val="28"/>
                  <w:lang w:val="en-US"/>
                </w:rPr>
                <m:t>,</m:t>
              </m:r>
              <m:r>
                <w:rPr>
                  <w:rFonts w:ascii="Cambria Math" w:eastAsiaTheme="minorEastAsia" w:hAnsi="Cambria Math"/>
                  <w:color w:val="000000"/>
                  <w:szCs w:val="28"/>
                </w:rPr>
                <m:t>#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  <w:iCs/>
                      <w:color w:val="000000"/>
                      <w:szCs w:val="28"/>
                      <w:lang w:val="en-US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color w:val="000000"/>
                      <w:szCs w:val="28"/>
                      <w:lang w:val="en-US"/>
                    </w:rPr>
                    <m:t>11</m:t>
                  </m:r>
                </m:e>
              </m:d>
              <m:ctrlPr>
                <w:rPr>
                  <w:rFonts w:ascii="Cambria Math" w:eastAsiaTheme="minorEastAsia" w:hAnsi="Cambria Math"/>
                  <w:i/>
                  <w:iCs/>
                  <w:color w:val="000000"/>
                  <w:szCs w:val="28"/>
                </w:rPr>
              </m:ctrlPr>
            </m:e>
          </m:eqArr>
        </m:oMath>
      </m:oMathPara>
    </w:p>
    <w:p w14:paraId="4E12EFAE" w14:textId="7E00C66A" w:rsidR="00C10C16" w:rsidRPr="0015442F" w:rsidRDefault="00C10C16" w:rsidP="0015442F">
      <w:pPr>
        <w:autoSpaceDE w:val="0"/>
        <w:autoSpaceDN w:val="0"/>
        <w:adjustRightInd w:val="0"/>
        <w:ind w:left="709" w:hanging="709"/>
        <w:rPr>
          <w:rFonts w:eastAsiaTheme="minorEastAsia"/>
          <w:color w:val="000000"/>
          <w:szCs w:val="28"/>
        </w:rPr>
      </w:pPr>
      <w:r>
        <w:rPr>
          <w:rFonts w:eastAsiaTheme="minorEastAsia"/>
          <w:color w:val="000000"/>
          <w:szCs w:val="28"/>
        </w:rPr>
        <w:t xml:space="preserve">где </w:t>
      </w:r>
      <w:r>
        <w:rPr>
          <w:rFonts w:eastAsiaTheme="minorEastAsia"/>
          <w:color w:val="000000"/>
          <w:szCs w:val="28"/>
        </w:rPr>
        <w:tab/>
      </w:r>
      <m:oMath>
        <m:sSub>
          <m:sSubPr>
            <m:ctrlPr>
              <w:rPr>
                <w:rFonts w:ascii="Cambria Math" w:eastAsiaTheme="minorEastAsia" w:hAnsi="Cambria Math"/>
                <w:i/>
                <w:color w:val="000000"/>
                <w:szCs w:val="28"/>
              </w:rPr>
            </m:ctrlPr>
          </m:sSubPr>
          <m:e>
            <m:r>
              <w:rPr>
                <w:rFonts w:ascii="Cambria Math" w:eastAsiaTheme="minorEastAsia" w:hAnsi="Cambria Math"/>
                <w:color w:val="000000"/>
                <w:szCs w:val="28"/>
                <w:lang w:val="en-US"/>
              </w:rPr>
              <m:t>d</m:t>
            </m:r>
          </m:e>
          <m:sub>
            <m:r>
              <w:rPr>
                <w:rFonts w:ascii="Cambria Math" w:eastAsiaTheme="minorEastAsia" w:hAnsi="Cambria Math"/>
                <w:color w:val="000000"/>
                <w:szCs w:val="28"/>
              </w:rPr>
              <m:t>0сат</m:t>
            </m:r>
          </m:sub>
        </m:sSub>
      </m:oMath>
      <w:r>
        <w:rPr>
          <w:rFonts w:eastAsiaTheme="minorEastAsia"/>
          <w:color w:val="000000"/>
          <w:szCs w:val="28"/>
        </w:rPr>
        <w:t xml:space="preserve"> – внутренний диаметр оси сателлита, </w:t>
      </w:r>
      <m:oMath>
        <m:r>
          <w:rPr>
            <w:rFonts w:ascii="Cambria Math" w:eastAsiaTheme="minorEastAsia" w:hAnsi="Cambria Math"/>
            <w:color w:val="000000"/>
            <w:szCs w:val="28"/>
          </w:rPr>
          <m:t>мм</m:t>
        </m:r>
      </m:oMath>
      <w:r>
        <w:rPr>
          <w:rFonts w:eastAsiaTheme="minorEastAsia"/>
          <w:color w:val="000000"/>
          <w:szCs w:val="28"/>
        </w:rPr>
        <w:t xml:space="preserve">, равен </w:t>
      </w:r>
      <w:r w:rsidR="0015442F">
        <w:rPr>
          <w:rFonts w:eastAsiaTheme="minorEastAsia"/>
          <w:color w:val="000000"/>
          <w:szCs w:val="28"/>
        </w:rPr>
        <w:t>8</w:t>
      </w:r>
      <w:r w:rsidRPr="004D1156">
        <w:rPr>
          <w:rFonts w:eastAsiaTheme="minorEastAsia"/>
          <w:color w:val="000000"/>
          <w:szCs w:val="28"/>
        </w:rPr>
        <w:t>;</w:t>
      </w:r>
    </w:p>
    <w:p w14:paraId="23DDE858" w14:textId="27E93F3D" w:rsidR="00220D5D" w:rsidRDefault="00220D5D" w:rsidP="009051D5">
      <w:pPr>
        <w:autoSpaceDE w:val="0"/>
        <w:autoSpaceDN w:val="0"/>
        <w:adjustRightInd w:val="0"/>
        <w:ind w:firstLine="709"/>
        <w:rPr>
          <w:rFonts w:eastAsiaTheme="minorEastAsia"/>
          <w:color w:val="000000"/>
          <w:szCs w:val="28"/>
        </w:rPr>
      </w:pPr>
      <w:r>
        <w:rPr>
          <w:rFonts w:eastAsiaTheme="minorEastAsia"/>
          <w:color w:val="000000"/>
          <w:szCs w:val="28"/>
        </w:rPr>
        <w:t>Тогда</w:t>
      </w:r>
    </w:p>
    <w:p w14:paraId="3A2BC2F4" w14:textId="5EC547F9" w:rsidR="00220D5D" w:rsidRPr="00220D5D" w:rsidRDefault="00220D5D" w:rsidP="009051D5">
      <w:pPr>
        <w:autoSpaceDE w:val="0"/>
        <w:autoSpaceDN w:val="0"/>
        <w:adjustRightInd w:val="0"/>
        <w:ind w:firstLine="709"/>
        <w:rPr>
          <w:rFonts w:eastAsiaTheme="minorEastAsia"/>
          <w:iCs/>
          <w:color w:val="000000"/>
          <w:szCs w:val="28"/>
        </w:rPr>
      </w:pPr>
      <m:oMathPara>
        <m:oMath>
          <m:r>
            <w:rPr>
              <w:rFonts w:ascii="Cambria Math" w:eastAsiaTheme="minorEastAsia" w:hAnsi="Cambria Math"/>
              <w:color w:val="000000"/>
              <w:szCs w:val="28"/>
            </w:rPr>
            <m:t>W=0,2∙</m:t>
          </m:r>
          <m:sSup>
            <m:sSupPr>
              <m:ctrlPr>
                <w:rPr>
                  <w:rFonts w:ascii="Cambria Math" w:eastAsiaTheme="minorEastAsia" w:hAnsi="Cambria Math"/>
                  <w:i/>
                  <w:iCs/>
                  <w:color w:val="000000"/>
                  <w:szCs w:val="28"/>
                </w:rPr>
              </m:ctrlPr>
            </m:sSupPr>
            <m:e>
              <m:r>
                <w:rPr>
                  <w:rFonts w:ascii="Cambria Math" w:eastAsiaTheme="minorEastAsia" w:hAnsi="Cambria Math"/>
                  <w:color w:val="000000"/>
                  <w:szCs w:val="28"/>
                </w:rPr>
                <m:t>18</m:t>
              </m:r>
            </m:e>
            <m:sup>
              <m:r>
                <w:rPr>
                  <w:rFonts w:ascii="Cambria Math" w:eastAsiaTheme="minorEastAsia" w:hAnsi="Cambria Math"/>
                  <w:color w:val="000000"/>
                  <w:szCs w:val="28"/>
                </w:rPr>
                <m:t>3</m:t>
              </m:r>
            </m:sup>
          </m:sSup>
          <m:r>
            <w:rPr>
              <w:rFonts w:ascii="Cambria Math" w:eastAsiaTheme="minorEastAsia" w:hAnsi="Cambria Math"/>
              <w:color w:val="000000"/>
              <w:szCs w:val="28"/>
            </w:rPr>
            <m:t>∙</m:t>
          </m:r>
          <m:d>
            <m:dPr>
              <m:ctrlPr>
                <w:rPr>
                  <w:rFonts w:ascii="Cambria Math" w:eastAsiaTheme="minorEastAsia" w:hAnsi="Cambria Math"/>
                  <w:i/>
                  <w:iCs/>
                  <w:color w:val="000000"/>
                  <w:szCs w:val="28"/>
                </w:rPr>
              </m:ctrlPr>
            </m:dPr>
            <m:e>
              <m:r>
                <w:rPr>
                  <w:rFonts w:ascii="Cambria Math" w:eastAsiaTheme="minorEastAsia" w:hAnsi="Cambria Math"/>
                  <w:color w:val="000000"/>
                  <w:szCs w:val="28"/>
                </w:rPr>
                <m:t>1-</m:t>
              </m:r>
              <m:f>
                <m:fPr>
                  <m:ctrlPr>
                    <w:rPr>
                      <w:rFonts w:ascii="Cambria Math" w:eastAsiaTheme="minorEastAsia" w:hAnsi="Cambria Math"/>
                      <w:i/>
                      <w:iCs/>
                      <w:color w:val="000000"/>
                      <w:szCs w:val="28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  <w:iCs/>
                          <w:color w:val="000000"/>
                          <w:szCs w:val="28"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  <w:color w:val="000000"/>
                          <w:szCs w:val="28"/>
                        </w:rPr>
                        <m:t>8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  <w:color w:val="000000"/>
                          <w:szCs w:val="28"/>
                        </w:rPr>
                        <m:t>3</m:t>
                      </m:r>
                    </m:sup>
                  </m:sSup>
                </m:num>
                <m:den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  <w:iCs/>
                          <w:color w:val="000000"/>
                          <w:szCs w:val="28"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  <w:color w:val="000000"/>
                          <w:szCs w:val="28"/>
                        </w:rPr>
                        <m:t>18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  <w:color w:val="000000"/>
                          <w:szCs w:val="28"/>
                        </w:rPr>
                        <m:t>4</m:t>
                      </m:r>
                    </m:sup>
                  </m:sSup>
                </m:den>
              </m:f>
            </m:e>
          </m:d>
          <m:r>
            <w:rPr>
              <w:rFonts w:ascii="Cambria Math" w:eastAsiaTheme="minorEastAsia" w:hAnsi="Cambria Math"/>
              <w:color w:val="000000"/>
              <w:szCs w:val="28"/>
            </w:rPr>
            <m:t xml:space="preserve">=1121 </m:t>
          </m:r>
          <m:sSup>
            <m:sSupPr>
              <m:ctrlPr>
                <w:rPr>
                  <w:rFonts w:ascii="Cambria Math" w:eastAsiaTheme="minorEastAsia" w:hAnsi="Cambria Math"/>
                  <w:i/>
                  <w:iCs/>
                  <w:color w:val="000000"/>
                  <w:szCs w:val="28"/>
                </w:rPr>
              </m:ctrlPr>
            </m:sSupPr>
            <m:e>
              <m:r>
                <w:rPr>
                  <w:rFonts w:ascii="Cambria Math" w:eastAsiaTheme="minorEastAsia" w:hAnsi="Cambria Math"/>
                  <w:color w:val="000000"/>
                  <w:szCs w:val="28"/>
                </w:rPr>
                <m:t>мм</m:t>
              </m:r>
            </m:e>
            <m:sup>
              <m:r>
                <w:rPr>
                  <w:rFonts w:ascii="Cambria Math" w:eastAsiaTheme="minorEastAsia" w:hAnsi="Cambria Math"/>
                  <w:color w:val="000000"/>
                  <w:szCs w:val="28"/>
                </w:rPr>
                <m:t>3</m:t>
              </m:r>
            </m:sup>
          </m:sSup>
          <m:r>
            <w:rPr>
              <w:rFonts w:ascii="Cambria Math" w:eastAsiaTheme="minorEastAsia" w:hAnsi="Cambria Math"/>
              <w:color w:val="000000"/>
              <w:szCs w:val="28"/>
            </w:rPr>
            <m:t>.</m:t>
          </m:r>
        </m:oMath>
      </m:oMathPara>
    </w:p>
    <w:p w14:paraId="405F264F" w14:textId="54E9DCDC" w:rsidR="00220D5D" w:rsidRDefault="00220D5D" w:rsidP="009051D5">
      <w:pPr>
        <w:autoSpaceDE w:val="0"/>
        <w:autoSpaceDN w:val="0"/>
        <w:adjustRightInd w:val="0"/>
        <w:ind w:firstLine="709"/>
        <w:rPr>
          <w:rFonts w:eastAsiaTheme="minorEastAsia"/>
          <w:iCs/>
          <w:color w:val="000000"/>
          <w:szCs w:val="28"/>
        </w:rPr>
      </w:pPr>
      <w:r>
        <w:rPr>
          <w:rFonts w:eastAsiaTheme="minorEastAsia"/>
          <w:iCs/>
          <w:color w:val="000000"/>
          <w:szCs w:val="28"/>
        </w:rPr>
        <w:t>Напряжения, возникающие в поперечном сечении оси сателлита, вычисляются по формуле (</w:t>
      </w:r>
      <w:r w:rsidR="00394219">
        <w:rPr>
          <w:rFonts w:eastAsiaTheme="minorEastAsia"/>
          <w:iCs/>
          <w:color w:val="000000"/>
          <w:szCs w:val="28"/>
        </w:rPr>
        <w:t>1</w:t>
      </w:r>
      <w:r w:rsidR="00150CC1">
        <w:rPr>
          <w:rFonts w:eastAsiaTheme="minorEastAsia"/>
          <w:iCs/>
          <w:color w:val="000000"/>
          <w:szCs w:val="28"/>
        </w:rPr>
        <w:t>2</w:t>
      </w:r>
      <w:r>
        <w:rPr>
          <w:rFonts w:eastAsiaTheme="minorEastAsia"/>
          <w:iCs/>
          <w:color w:val="000000"/>
          <w:szCs w:val="28"/>
        </w:rPr>
        <w:t>)</w:t>
      </w:r>
    </w:p>
    <w:p w14:paraId="5DC69890" w14:textId="3FA7EA76" w:rsidR="00220D5D" w:rsidRPr="00220D5D" w:rsidRDefault="00000000" w:rsidP="009051D5">
      <w:pPr>
        <w:autoSpaceDE w:val="0"/>
        <w:autoSpaceDN w:val="0"/>
        <w:adjustRightInd w:val="0"/>
        <w:ind w:firstLine="709"/>
        <w:rPr>
          <w:rFonts w:eastAsiaTheme="minorEastAsia"/>
          <w:color w:val="000000"/>
          <w:szCs w:val="28"/>
        </w:rPr>
      </w:pPr>
      <m:oMathPara>
        <m:oMath>
          <m:eqArr>
            <m:eqArrPr>
              <m:maxDist m:val="1"/>
              <m:ctrlPr>
                <w:rPr>
                  <w:rFonts w:ascii="Cambria Math" w:eastAsiaTheme="minorEastAsia" w:hAnsi="Cambria Math"/>
                  <w:i/>
                  <w:color w:val="000000"/>
                  <w:szCs w:val="28"/>
                  <w:lang w:val="en-US"/>
                </w:rPr>
              </m:ctrlPr>
            </m:eqArrPr>
            <m:e>
              <m:r>
                <w:rPr>
                  <w:rFonts w:ascii="Cambria Math" w:eastAsiaTheme="minorEastAsia" w:hAnsi="Cambria Math"/>
                  <w:color w:val="000000"/>
                  <w:szCs w:val="28"/>
                </w:rPr>
                <m:t>σ=</m:t>
              </m:r>
              <m:f>
                <m:fPr>
                  <m:ctrlPr>
                    <w:rPr>
                      <w:rFonts w:ascii="Cambria Math" w:eastAsiaTheme="minorEastAsia" w:hAnsi="Cambria Math"/>
                      <w:i/>
                      <w:color w:val="000000"/>
                      <w:szCs w:val="28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  <w:color w:val="000000"/>
                          <w:szCs w:val="28"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  <w:color w:val="000000"/>
                          <w:szCs w:val="28"/>
                        </w:rPr>
                        <m:t>10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  <w:color w:val="000000"/>
                          <w:szCs w:val="28"/>
                        </w:rPr>
                        <m:t>3</m:t>
                      </m:r>
                    </m:sup>
                  </m:sSup>
                  <m:r>
                    <w:rPr>
                      <w:rFonts w:ascii="Cambria Math" w:eastAsiaTheme="minorEastAsia" w:hAnsi="Cambria Math"/>
                      <w:color w:val="000000"/>
                      <w:szCs w:val="28"/>
                    </w:rPr>
                    <m:t>∙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color w:val="000000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color w:val="000000"/>
                          <w:szCs w:val="28"/>
                          <w:lang w:val="en-US"/>
                        </w:rPr>
                        <m:t>M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color w:val="000000"/>
                          <w:szCs w:val="28"/>
                        </w:rPr>
                        <m:t>и</m:t>
                      </m:r>
                    </m:sub>
                  </m:sSub>
                </m:num>
                <m:den>
                  <m:r>
                    <w:rPr>
                      <w:rFonts w:ascii="Cambria Math" w:eastAsiaTheme="minorEastAsia" w:hAnsi="Cambria Math"/>
                      <w:color w:val="000000"/>
                      <w:szCs w:val="28"/>
                    </w:rPr>
                    <m:t>W</m:t>
                  </m:r>
                </m:den>
              </m:f>
              <m:r>
                <w:rPr>
                  <w:rFonts w:ascii="Cambria Math" w:eastAsiaTheme="minorEastAsia" w:hAnsi="Cambria Math"/>
                  <w:color w:val="000000"/>
                  <w:szCs w:val="28"/>
                  <w:lang w:val="en-US"/>
                </w:rPr>
                <m:t>.</m:t>
              </m:r>
              <m:r>
                <w:rPr>
                  <w:rFonts w:ascii="Cambria Math" w:eastAsiaTheme="minorEastAsia" w:hAnsi="Cambria Math"/>
                  <w:color w:val="000000"/>
                  <w:szCs w:val="28"/>
                </w:rPr>
                <m:t>#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  <w:color w:val="000000"/>
                      <w:szCs w:val="28"/>
                      <w:lang w:val="en-US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color w:val="000000"/>
                      <w:szCs w:val="28"/>
                      <w:lang w:val="en-US"/>
                    </w:rPr>
                    <m:t>12</m:t>
                  </m:r>
                </m:e>
              </m:d>
              <m:ctrlPr>
                <w:rPr>
                  <w:rFonts w:ascii="Cambria Math" w:eastAsiaTheme="minorEastAsia" w:hAnsi="Cambria Math"/>
                  <w:i/>
                  <w:color w:val="000000"/>
                  <w:szCs w:val="28"/>
                </w:rPr>
              </m:ctrlPr>
            </m:e>
          </m:eqArr>
        </m:oMath>
      </m:oMathPara>
    </w:p>
    <w:p w14:paraId="224D8211" w14:textId="3F496511" w:rsidR="008C36F0" w:rsidRDefault="008C36F0" w:rsidP="009051D5">
      <w:pPr>
        <w:autoSpaceDE w:val="0"/>
        <w:autoSpaceDN w:val="0"/>
        <w:adjustRightInd w:val="0"/>
        <w:ind w:firstLine="709"/>
        <w:rPr>
          <w:rFonts w:eastAsiaTheme="minorEastAsia"/>
          <w:color w:val="000000"/>
          <w:szCs w:val="28"/>
        </w:rPr>
      </w:pPr>
      <w:r>
        <w:rPr>
          <w:rFonts w:eastAsiaTheme="minorEastAsia"/>
          <w:color w:val="000000"/>
          <w:szCs w:val="28"/>
        </w:rPr>
        <w:t>Следовательно</w:t>
      </w:r>
    </w:p>
    <w:p w14:paraId="20C13E42" w14:textId="174E418C" w:rsidR="00220D5D" w:rsidRPr="00220D5D" w:rsidRDefault="00220D5D" w:rsidP="009051D5">
      <w:pPr>
        <w:autoSpaceDE w:val="0"/>
        <w:autoSpaceDN w:val="0"/>
        <w:adjustRightInd w:val="0"/>
        <w:ind w:firstLine="709"/>
        <w:rPr>
          <w:rFonts w:eastAsiaTheme="minorEastAsia"/>
          <w:i/>
          <w:color w:val="000000"/>
          <w:szCs w:val="28"/>
        </w:rPr>
      </w:pPr>
      <m:oMathPara>
        <m:oMath>
          <m:r>
            <w:rPr>
              <w:rFonts w:ascii="Cambria Math" w:eastAsiaTheme="minorEastAsia" w:hAnsi="Cambria Math"/>
              <w:color w:val="000000"/>
              <w:szCs w:val="28"/>
            </w:rPr>
            <m:t>σ=</m:t>
          </m:r>
          <m:f>
            <m:fPr>
              <m:ctrlPr>
                <w:rPr>
                  <w:rFonts w:ascii="Cambria Math" w:eastAsiaTheme="minorEastAsia" w:hAnsi="Cambria Math"/>
                  <w:i/>
                  <w:color w:val="000000"/>
                  <w:szCs w:val="28"/>
                </w:rPr>
              </m:ctrlPr>
            </m:fPr>
            <m:num>
              <m:sSup>
                <m:sSupPr>
                  <m:ctrlPr>
                    <w:rPr>
                      <w:rFonts w:ascii="Cambria Math" w:eastAsiaTheme="minorEastAsia" w:hAnsi="Cambria Math"/>
                      <w:i/>
                      <w:color w:val="000000"/>
                      <w:szCs w:val="28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color w:val="000000"/>
                      <w:szCs w:val="28"/>
                    </w:rPr>
                    <m:t>10</m:t>
                  </m:r>
                </m:e>
                <m:sup>
                  <m:r>
                    <w:rPr>
                      <w:rFonts w:ascii="Cambria Math" w:eastAsiaTheme="minorEastAsia" w:hAnsi="Cambria Math"/>
                      <w:color w:val="000000"/>
                      <w:szCs w:val="28"/>
                    </w:rPr>
                    <m:t>3</m:t>
                  </m:r>
                </m:sup>
              </m:sSup>
              <m:r>
                <w:rPr>
                  <w:rFonts w:ascii="Cambria Math" w:eastAsiaTheme="minorEastAsia" w:hAnsi="Cambria Math"/>
                  <w:color w:val="000000"/>
                  <w:szCs w:val="28"/>
                </w:rPr>
                <m:t>∙118,84</m:t>
              </m:r>
            </m:num>
            <m:den>
              <m:r>
                <w:rPr>
                  <w:rFonts w:ascii="Cambria Math" w:eastAsiaTheme="minorEastAsia" w:hAnsi="Cambria Math"/>
                  <w:color w:val="000000"/>
                  <w:szCs w:val="28"/>
                </w:rPr>
                <m:t>1121</m:t>
              </m:r>
            </m:den>
          </m:f>
          <m:r>
            <w:rPr>
              <w:rFonts w:ascii="Cambria Math" w:eastAsiaTheme="minorEastAsia" w:hAnsi="Cambria Math"/>
              <w:color w:val="000000"/>
              <w:szCs w:val="28"/>
            </w:rPr>
            <m:t>=106,023 МПа.</m:t>
          </m:r>
        </m:oMath>
      </m:oMathPara>
    </w:p>
    <w:p w14:paraId="3727EFB2" w14:textId="02FA369B" w:rsidR="00220D5D" w:rsidRDefault="00220D5D" w:rsidP="009051D5">
      <w:pPr>
        <w:autoSpaceDE w:val="0"/>
        <w:autoSpaceDN w:val="0"/>
        <w:adjustRightInd w:val="0"/>
        <w:ind w:firstLine="709"/>
        <w:rPr>
          <w:rFonts w:eastAsiaTheme="minorEastAsia"/>
          <w:iCs/>
          <w:color w:val="000000"/>
          <w:szCs w:val="28"/>
        </w:rPr>
      </w:pPr>
      <w:r>
        <w:rPr>
          <w:rFonts w:eastAsiaTheme="minorEastAsia"/>
          <w:iCs/>
          <w:color w:val="000000"/>
          <w:szCs w:val="28"/>
        </w:rPr>
        <w:t>Запас прочности в расчетном сечении определяется по формуле (1</w:t>
      </w:r>
      <w:r w:rsidR="00150CC1">
        <w:rPr>
          <w:rFonts w:eastAsiaTheme="minorEastAsia"/>
          <w:iCs/>
          <w:color w:val="000000"/>
          <w:szCs w:val="28"/>
        </w:rPr>
        <w:t>3</w:t>
      </w:r>
      <w:r>
        <w:rPr>
          <w:rFonts w:eastAsiaTheme="minorEastAsia"/>
          <w:iCs/>
          <w:color w:val="000000"/>
          <w:szCs w:val="28"/>
        </w:rPr>
        <w:t>)</w:t>
      </w:r>
    </w:p>
    <w:p w14:paraId="700BFAEA" w14:textId="27E921FD" w:rsidR="00220D5D" w:rsidRPr="00220D5D" w:rsidRDefault="00000000" w:rsidP="009051D5">
      <w:pPr>
        <w:autoSpaceDE w:val="0"/>
        <w:autoSpaceDN w:val="0"/>
        <w:adjustRightInd w:val="0"/>
        <w:ind w:firstLine="709"/>
        <w:rPr>
          <w:rFonts w:eastAsiaTheme="minorEastAsia"/>
          <w:iCs/>
          <w:color w:val="000000"/>
          <w:szCs w:val="28"/>
        </w:rPr>
      </w:pPr>
      <m:oMathPara>
        <m:oMath>
          <m:eqArr>
            <m:eqArrPr>
              <m:maxDist m:val="1"/>
              <m:ctrlPr>
                <w:rPr>
                  <w:rFonts w:ascii="Cambria Math" w:eastAsiaTheme="minorEastAsia" w:hAnsi="Cambria Math"/>
                  <w:i/>
                  <w:color w:val="000000"/>
                  <w:szCs w:val="28"/>
                </w:rPr>
              </m:ctrlPr>
            </m:eqArrPr>
            <m:e>
              <m:r>
                <w:rPr>
                  <w:rFonts w:ascii="Cambria Math" w:eastAsiaTheme="minorEastAsia" w:hAnsi="Cambria Math"/>
                  <w:color w:val="000000"/>
                  <w:szCs w:val="28"/>
                </w:rPr>
                <m:t>s=</m:t>
              </m:r>
              <m:f>
                <m:fPr>
                  <m:ctrlPr>
                    <w:rPr>
                      <w:rFonts w:ascii="Cambria Math" w:eastAsiaTheme="minorEastAsia" w:hAnsi="Cambria Math"/>
                      <w:i/>
                      <w:color w:val="000000"/>
                      <w:szCs w:val="28"/>
                    </w:rPr>
                  </m:ctrlPr>
                </m:fPr>
                <m:num>
                  <m:d>
                    <m:dPr>
                      <m:begChr m:val="["/>
                      <m:endChr m:val="]"/>
                      <m:ctrlPr>
                        <w:rPr>
                          <w:rFonts w:ascii="Cambria Math" w:eastAsiaTheme="minorEastAsia" w:hAnsi="Cambria Math"/>
                          <w:i/>
                          <w:color w:val="000000"/>
                          <w:szCs w:val="28"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  <w:color w:val="000000"/>
                          <w:szCs w:val="28"/>
                        </w:rPr>
                        <m:t>σ</m:t>
                      </m:r>
                    </m:e>
                  </m:d>
                </m:num>
                <m:den>
                  <m:r>
                    <w:rPr>
                      <w:rFonts w:ascii="Cambria Math" w:eastAsiaTheme="minorEastAsia" w:hAnsi="Cambria Math"/>
                      <w:color w:val="000000"/>
                      <w:szCs w:val="28"/>
                    </w:rPr>
                    <m:t>σ</m:t>
                  </m:r>
                </m:den>
              </m:f>
              <m:r>
                <w:rPr>
                  <w:rFonts w:ascii="Cambria Math" w:eastAsiaTheme="minorEastAsia" w:hAnsi="Cambria Math"/>
                  <w:color w:val="000000"/>
                  <w:szCs w:val="28"/>
                </w:rPr>
                <m:t>.#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  <w:color w:val="000000"/>
                      <w:szCs w:val="28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color w:val="000000"/>
                      <w:szCs w:val="28"/>
                    </w:rPr>
                    <m:t>13</m:t>
                  </m:r>
                </m:e>
              </m:d>
              <m:ctrlPr>
                <w:rPr>
                  <w:rFonts w:ascii="Cambria Math" w:eastAsiaTheme="minorEastAsia" w:hAnsi="Cambria Math"/>
                  <w:i/>
                  <w:iCs/>
                  <w:color w:val="000000"/>
                  <w:szCs w:val="28"/>
                </w:rPr>
              </m:ctrlPr>
            </m:e>
          </m:eqArr>
        </m:oMath>
      </m:oMathPara>
    </w:p>
    <w:p w14:paraId="50903655" w14:textId="55CB9062" w:rsidR="008C36F0" w:rsidRDefault="008C36F0" w:rsidP="009051D5">
      <w:pPr>
        <w:autoSpaceDE w:val="0"/>
        <w:autoSpaceDN w:val="0"/>
        <w:adjustRightInd w:val="0"/>
        <w:ind w:firstLine="709"/>
        <w:rPr>
          <w:rFonts w:eastAsiaTheme="minorEastAsia"/>
          <w:iCs/>
          <w:color w:val="000000"/>
          <w:szCs w:val="28"/>
        </w:rPr>
      </w:pPr>
      <w:r>
        <w:rPr>
          <w:rFonts w:eastAsiaTheme="minorEastAsia"/>
          <w:iCs/>
          <w:color w:val="000000"/>
          <w:szCs w:val="28"/>
        </w:rPr>
        <w:t>Таким образом</w:t>
      </w:r>
    </w:p>
    <w:p w14:paraId="28589420" w14:textId="70342EEF" w:rsidR="00220D5D" w:rsidRPr="008C36F0" w:rsidRDefault="00220D5D" w:rsidP="009051D5">
      <w:pPr>
        <w:autoSpaceDE w:val="0"/>
        <w:autoSpaceDN w:val="0"/>
        <w:adjustRightInd w:val="0"/>
        <w:ind w:firstLine="709"/>
        <w:rPr>
          <w:rFonts w:eastAsiaTheme="minorEastAsia"/>
          <w:color w:val="000000"/>
          <w:szCs w:val="28"/>
        </w:rPr>
      </w:pPr>
      <m:oMathPara>
        <m:oMath>
          <m:r>
            <w:rPr>
              <w:rFonts w:ascii="Cambria Math" w:eastAsiaTheme="minorEastAsia" w:hAnsi="Cambria Math"/>
              <w:color w:val="000000"/>
              <w:szCs w:val="28"/>
            </w:rPr>
            <m:t>s=</m:t>
          </m:r>
          <m:f>
            <m:fPr>
              <m:ctrlPr>
                <w:rPr>
                  <w:rFonts w:ascii="Cambria Math" w:eastAsiaTheme="minorEastAsia" w:hAnsi="Cambria Math"/>
                  <w:i/>
                  <w:color w:val="000000"/>
                  <w:szCs w:val="28"/>
                </w:rPr>
              </m:ctrlPr>
            </m:fPr>
            <m:num>
              <m:r>
                <w:rPr>
                  <w:rFonts w:ascii="Cambria Math" w:eastAsiaTheme="minorEastAsia" w:hAnsi="Cambria Math"/>
                  <w:color w:val="000000"/>
                  <w:szCs w:val="28"/>
                </w:rPr>
                <m:t>220</m:t>
              </m:r>
            </m:num>
            <m:den>
              <m:r>
                <w:rPr>
                  <w:rFonts w:ascii="Cambria Math" w:eastAsiaTheme="minorEastAsia" w:hAnsi="Cambria Math"/>
                  <w:color w:val="000000"/>
                  <w:szCs w:val="28"/>
                </w:rPr>
                <m:t>106,023</m:t>
              </m:r>
            </m:den>
          </m:f>
          <m:r>
            <w:rPr>
              <w:rFonts w:ascii="Cambria Math" w:eastAsiaTheme="minorEastAsia" w:hAnsi="Cambria Math"/>
              <w:color w:val="000000"/>
              <w:szCs w:val="28"/>
            </w:rPr>
            <m:t>=2,075.</m:t>
          </m:r>
        </m:oMath>
      </m:oMathPara>
    </w:p>
    <w:p w14:paraId="73BA3302" w14:textId="7DFF71F6" w:rsidR="008C36F0" w:rsidRDefault="008C36F0" w:rsidP="009051D5">
      <w:pPr>
        <w:autoSpaceDE w:val="0"/>
        <w:autoSpaceDN w:val="0"/>
        <w:adjustRightInd w:val="0"/>
        <w:ind w:firstLine="709"/>
        <w:rPr>
          <w:rFonts w:eastAsiaTheme="minorEastAsia"/>
          <w:color w:val="000000"/>
          <w:szCs w:val="28"/>
        </w:rPr>
      </w:pPr>
      <w:r>
        <w:rPr>
          <w:rFonts w:eastAsiaTheme="minorEastAsia"/>
          <w:color w:val="000000"/>
          <w:szCs w:val="28"/>
        </w:rPr>
        <w:t xml:space="preserve">Запас прочности </w:t>
      </w:r>
      <w:r w:rsidR="00184589">
        <w:rPr>
          <w:rFonts w:eastAsiaTheme="minorEastAsia"/>
          <w:color w:val="000000"/>
          <w:szCs w:val="28"/>
        </w:rPr>
        <w:t xml:space="preserve">превышает </w:t>
      </w:r>
      <w:r w:rsidR="00DE43E3">
        <w:rPr>
          <w:rFonts w:eastAsiaTheme="minorEastAsia"/>
          <w:color w:val="000000"/>
          <w:szCs w:val="28"/>
        </w:rPr>
        <w:t>достаточный</w:t>
      </w:r>
      <w:r>
        <w:rPr>
          <w:rFonts w:eastAsiaTheme="minorEastAsia"/>
          <w:color w:val="000000"/>
          <w:szCs w:val="28"/>
        </w:rPr>
        <w:t>.</w:t>
      </w:r>
    </w:p>
    <w:p w14:paraId="3BB52D19" w14:textId="135CAC52" w:rsidR="008C36F0" w:rsidRDefault="008C36F0" w:rsidP="009051D5">
      <w:pPr>
        <w:autoSpaceDE w:val="0"/>
        <w:autoSpaceDN w:val="0"/>
        <w:adjustRightInd w:val="0"/>
        <w:ind w:firstLine="709"/>
        <w:rPr>
          <w:rFonts w:eastAsiaTheme="minorEastAsia"/>
          <w:color w:val="000000"/>
          <w:szCs w:val="28"/>
        </w:rPr>
      </w:pPr>
      <w:r>
        <w:rPr>
          <w:rFonts w:eastAsiaTheme="minorEastAsia"/>
          <w:color w:val="000000"/>
          <w:szCs w:val="28"/>
        </w:rPr>
        <w:t>Далее необходимо провести расчет оси на срез. Напряжения среза, действующие в сечении, определяются по формуле (</w:t>
      </w:r>
      <w:r w:rsidR="00394219">
        <w:rPr>
          <w:rFonts w:eastAsiaTheme="minorEastAsia"/>
          <w:color w:val="000000"/>
          <w:szCs w:val="28"/>
        </w:rPr>
        <w:t>1</w:t>
      </w:r>
      <w:r w:rsidR="00150CC1">
        <w:rPr>
          <w:rFonts w:eastAsiaTheme="minorEastAsia"/>
          <w:color w:val="000000"/>
          <w:szCs w:val="28"/>
        </w:rPr>
        <w:t>4</w:t>
      </w:r>
      <w:r>
        <w:rPr>
          <w:rFonts w:eastAsiaTheme="minorEastAsia"/>
          <w:color w:val="000000"/>
          <w:szCs w:val="28"/>
        </w:rPr>
        <w:t>)</w:t>
      </w:r>
    </w:p>
    <w:p w14:paraId="44DAEC8F" w14:textId="1B07DC6C" w:rsidR="008C36F0" w:rsidRPr="00DE43E3" w:rsidRDefault="00000000" w:rsidP="009051D5">
      <w:pPr>
        <w:autoSpaceDE w:val="0"/>
        <w:autoSpaceDN w:val="0"/>
        <w:adjustRightInd w:val="0"/>
        <w:ind w:firstLine="709"/>
        <w:rPr>
          <w:rFonts w:eastAsiaTheme="minorEastAsia"/>
          <w:iCs/>
          <w:color w:val="000000"/>
          <w:szCs w:val="28"/>
        </w:rPr>
      </w:pPr>
      <m:oMathPara>
        <m:oMath>
          <m:eqArr>
            <m:eqArrPr>
              <m:maxDist m:val="1"/>
              <m:ctrlPr>
                <w:rPr>
                  <w:rFonts w:ascii="Cambria Math" w:eastAsiaTheme="minorEastAsia" w:hAnsi="Cambria Math"/>
                  <w:i/>
                  <w:iCs/>
                  <w:color w:val="000000"/>
                  <w:szCs w:val="28"/>
                  <w:lang w:val="en-US"/>
                </w:rPr>
              </m:ctrlPr>
            </m:eqArr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  <w:iCs/>
                      <w:color w:val="000000"/>
                      <w:szCs w:val="28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color w:val="000000"/>
                      <w:szCs w:val="28"/>
                    </w:rPr>
                    <m:t>τ</m:t>
                  </m:r>
                </m:e>
                <m:sub>
                  <m:r>
                    <w:rPr>
                      <w:rFonts w:ascii="Cambria Math" w:eastAsiaTheme="minorEastAsia" w:hAnsi="Cambria Math"/>
                      <w:color w:val="000000"/>
                      <w:szCs w:val="28"/>
                    </w:rPr>
                    <m:t>ср</m:t>
                  </m:r>
                </m:sub>
              </m:sSub>
              <m:r>
                <w:rPr>
                  <w:rFonts w:ascii="Cambria Math" w:eastAsiaTheme="minorEastAsia" w:hAnsi="Cambria Math"/>
                  <w:color w:val="000000"/>
                  <w:szCs w:val="28"/>
                </w:rPr>
                <m:t>=</m:t>
              </m:r>
              <m:f>
                <m:fPr>
                  <m:ctrlPr>
                    <w:rPr>
                      <w:rFonts w:ascii="Cambria Math" w:eastAsiaTheme="minorEastAsia" w:hAnsi="Cambria Math"/>
                      <w:i/>
                      <w:iCs/>
                      <w:color w:val="000000"/>
                      <w:szCs w:val="28"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  <w:color w:val="000000"/>
                      <w:szCs w:val="28"/>
                    </w:rPr>
                    <m:t>4∙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color w:val="000000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color w:val="000000"/>
                          <w:szCs w:val="28"/>
                          <w:lang w:val="en-US"/>
                        </w:rPr>
                        <m:t>N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color w:val="000000"/>
                          <w:szCs w:val="28"/>
                        </w:rPr>
                        <m:t>x</m:t>
                      </m:r>
                    </m:sub>
                  </m:sSub>
                </m:num>
                <m:den>
                  <m:r>
                    <w:rPr>
                      <w:rFonts w:ascii="Cambria Math" w:eastAsiaTheme="minorEastAsia" w:hAnsi="Cambria Math"/>
                      <w:color w:val="000000"/>
                      <w:szCs w:val="28"/>
                    </w:rPr>
                    <m:t>π∙</m:t>
                  </m:r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  <w:iCs/>
                          <w:color w:val="000000"/>
                          <w:szCs w:val="28"/>
                        </w:rPr>
                      </m:ctrlPr>
                    </m:dPr>
                    <m:e>
                      <m:sSubSup>
                        <m:sSubSupPr>
                          <m:ctrlPr>
                            <w:rPr>
                              <w:rFonts w:ascii="Cambria Math" w:eastAsiaTheme="minorEastAsia" w:hAnsi="Cambria Math"/>
                              <w:i/>
                              <w:iCs/>
                              <w:color w:val="000000"/>
                              <w:szCs w:val="28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eastAsiaTheme="minorEastAsia" w:hAnsi="Cambria Math"/>
                              <w:color w:val="000000"/>
                              <w:szCs w:val="28"/>
                            </w:rPr>
                            <m:t>d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  <w:color w:val="000000"/>
                              <w:szCs w:val="28"/>
                            </w:rPr>
                            <m:t>сат</m:t>
                          </m:r>
                        </m:sub>
                        <m:sup>
                          <m:r>
                            <w:rPr>
                              <w:rFonts w:ascii="Cambria Math" w:eastAsiaTheme="minorEastAsia" w:hAnsi="Cambria Math"/>
                              <w:color w:val="000000"/>
                              <w:szCs w:val="28"/>
                            </w:rPr>
                            <m:t>2</m:t>
                          </m:r>
                        </m:sup>
                      </m:sSubSup>
                      <m:r>
                        <w:rPr>
                          <w:rFonts w:ascii="Cambria Math" w:eastAsiaTheme="minorEastAsia" w:hAnsi="Cambria Math"/>
                          <w:color w:val="000000"/>
                          <w:szCs w:val="28"/>
                        </w:rPr>
                        <m:t>-</m:t>
                      </m:r>
                      <m:sSubSup>
                        <m:sSubSupPr>
                          <m:ctrlPr>
                            <w:rPr>
                              <w:rFonts w:ascii="Cambria Math" w:eastAsiaTheme="minorEastAsia" w:hAnsi="Cambria Math"/>
                              <w:i/>
                              <w:iCs/>
                              <w:color w:val="000000"/>
                              <w:szCs w:val="28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eastAsiaTheme="minorEastAsia" w:hAnsi="Cambria Math"/>
                              <w:color w:val="000000"/>
                              <w:szCs w:val="28"/>
                            </w:rPr>
                            <m:t>d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  <w:color w:val="000000"/>
                              <w:szCs w:val="28"/>
                            </w:rPr>
                            <m:t>0сат</m:t>
                          </m:r>
                        </m:sub>
                        <m:sup>
                          <m:r>
                            <w:rPr>
                              <w:rFonts w:ascii="Cambria Math" w:eastAsiaTheme="minorEastAsia" w:hAnsi="Cambria Math"/>
                              <w:color w:val="000000"/>
                              <w:szCs w:val="28"/>
                            </w:rPr>
                            <m:t>2</m:t>
                          </m:r>
                        </m:sup>
                      </m:sSubSup>
                    </m:e>
                  </m:d>
                </m:den>
              </m:f>
              <m:r>
                <w:rPr>
                  <w:rFonts w:ascii="Cambria Math" w:eastAsiaTheme="minorEastAsia" w:hAnsi="Cambria Math"/>
                  <w:color w:val="000000"/>
                  <w:szCs w:val="28"/>
                  <w:lang w:val="en-US"/>
                </w:rPr>
                <m:t>.</m:t>
              </m:r>
              <m:r>
                <w:rPr>
                  <w:rFonts w:ascii="Cambria Math" w:eastAsiaTheme="minorEastAsia" w:hAnsi="Cambria Math"/>
                  <w:color w:val="000000"/>
                  <w:szCs w:val="28"/>
                </w:rPr>
                <m:t>#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  <w:iCs/>
                      <w:color w:val="000000"/>
                      <w:szCs w:val="28"/>
                      <w:lang w:val="en-US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color w:val="000000"/>
                      <w:szCs w:val="28"/>
                      <w:lang w:val="en-US"/>
                    </w:rPr>
                    <m:t>14</m:t>
                  </m:r>
                </m:e>
              </m:d>
              <m:ctrlPr>
                <w:rPr>
                  <w:rFonts w:ascii="Cambria Math" w:eastAsiaTheme="minorEastAsia" w:hAnsi="Cambria Math"/>
                  <w:i/>
                  <w:iCs/>
                  <w:color w:val="000000"/>
                  <w:szCs w:val="28"/>
                </w:rPr>
              </m:ctrlPr>
            </m:e>
          </m:eqArr>
        </m:oMath>
      </m:oMathPara>
    </w:p>
    <w:p w14:paraId="5A0FE613" w14:textId="0468DBBE" w:rsidR="00DE43E3" w:rsidRDefault="00DE43E3" w:rsidP="009051D5">
      <w:pPr>
        <w:autoSpaceDE w:val="0"/>
        <w:autoSpaceDN w:val="0"/>
        <w:adjustRightInd w:val="0"/>
        <w:ind w:firstLine="709"/>
        <w:rPr>
          <w:rFonts w:eastAsiaTheme="minorEastAsia"/>
          <w:iCs/>
          <w:color w:val="000000"/>
          <w:szCs w:val="28"/>
        </w:rPr>
      </w:pPr>
      <w:r>
        <w:rPr>
          <w:rFonts w:eastAsiaTheme="minorEastAsia"/>
          <w:iCs/>
          <w:color w:val="000000"/>
          <w:szCs w:val="28"/>
        </w:rPr>
        <w:t>Следовательно, напряжения среза</w:t>
      </w:r>
    </w:p>
    <w:p w14:paraId="4AA3A29A" w14:textId="2B83858F" w:rsidR="00DE43E3" w:rsidRPr="00DE43E3" w:rsidRDefault="00000000" w:rsidP="009051D5">
      <w:pPr>
        <w:autoSpaceDE w:val="0"/>
        <w:autoSpaceDN w:val="0"/>
        <w:adjustRightInd w:val="0"/>
        <w:ind w:firstLine="709"/>
        <w:rPr>
          <w:rFonts w:eastAsiaTheme="minorEastAsia"/>
          <w:iCs/>
          <w:color w:val="000000"/>
          <w:szCs w:val="28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  <w:iCs/>
                  <w:color w:val="000000"/>
                  <w:szCs w:val="28"/>
                </w:rPr>
              </m:ctrlPr>
            </m:sSubPr>
            <m:e>
              <m:r>
                <w:rPr>
                  <w:rFonts w:ascii="Cambria Math" w:eastAsiaTheme="minorEastAsia" w:hAnsi="Cambria Math"/>
                  <w:color w:val="000000"/>
                  <w:szCs w:val="28"/>
                </w:rPr>
                <m:t>τ</m:t>
              </m:r>
            </m:e>
            <m:sub>
              <m:r>
                <w:rPr>
                  <w:rFonts w:ascii="Cambria Math" w:eastAsiaTheme="minorEastAsia" w:hAnsi="Cambria Math"/>
                  <w:color w:val="000000"/>
                  <w:szCs w:val="28"/>
                </w:rPr>
                <m:t>ср</m:t>
              </m:r>
            </m:sub>
          </m:sSub>
          <m:r>
            <w:rPr>
              <w:rFonts w:ascii="Cambria Math" w:eastAsiaTheme="minorEastAsia" w:hAnsi="Cambria Math"/>
              <w:color w:val="000000"/>
              <w:szCs w:val="28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  <w:iCs/>
                  <w:color w:val="000000"/>
                  <w:szCs w:val="28"/>
                </w:rPr>
              </m:ctrlPr>
            </m:fPr>
            <m:num>
              <m:r>
                <w:rPr>
                  <w:rFonts w:ascii="Cambria Math" w:eastAsiaTheme="minorEastAsia" w:hAnsi="Cambria Math"/>
                  <w:color w:val="000000"/>
                  <w:szCs w:val="28"/>
                </w:rPr>
                <m:t xml:space="preserve">4∙8196 </m:t>
              </m:r>
            </m:num>
            <m:den>
              <m:r>
                <w:rPr>
                  <w:rFonts w:ascii="Cambria Math" w:eastAsiaTheme="minorEastAsia" w:hAnsi="Cambria Math"/>
                  <w:color w:val="000000"/>
                  <w:szCs w:val="28"/>
                </w:rPr>
                <m:t>π∙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  <w:iCs/>
                      <w:color w:val="000000"/>
                      <w:szCs w:val="28"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  <w:iCs/>
                          <w:color w:val="000000"/>
                          <w:szCs w:val="28"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  <w:color w:val="000000"/>
                          <w:szCs w:val="28"/>
                        </w:rPr>
                        <m:t>18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  <w:color w:val="000000"/>
                          <w:szCs w:val="28"/>
                        </w:rPr>
                        <m:t>2</m:t>
                      </m:r>
                    </m:sup>
                  </m:sSup>
                  <m:r>
                    <w:rPr>
                      <w:rFonts w:ascii="Cambria Math" w:eastAsiaTheme="minorEastAsia" w:hAnsi="Cambria Math"/>
                      <w:color w:val="000000"/>
                      <w:szCs w:val="28"/>
                    </w:rPr>
                    <m:t>-</m:t>
                  </m:r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  <w:iCs/>
                          <w:color w:val="000000"/>
                          <w:szCs w:val="28"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  <w:color w:val="000000"/>
                          <w:szCs w:val="28"/>
                        </w:rPr>
                        <m:t>8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  <w:color w:val="000000"/>
                          <w:szCs w:val="28"/>
                        </w:rPr>
                        <m:t>2</m:t>
                      </m:r>
                    </m:sup>
                  </m:sSup>
                </m:e>
              </m:d>
            </m:den>
          </m:f>
          <m:r>
            <w:rPr>
              <w:rFonts w:ascii="Cambria Math" w:eastAsiaTheme="minorEastAsia" w:hAnsi="Cambria Math"/>
              <w:color w:val="000000"/>
              <w:szCs w:val="28"/>
            </w:rPr>
            <m:t>=40,136 МПа.</m:t>
          </m:r>
        </m:oMath>
      </m:oMathPara>
    </w:p>
    <w:p w14:paraId="57DFAEDB" w14:textId="39ECF79B" w:rsidR="00DE43E3" w:rsidRDefault="00DE43E3" w:rsidP="009051D5">
      <w:pPr>
        <w:autoSpaceDE w:val="0"/>
        <w:autoSpaceDN w:val="0"/>
        <w:adjustRightInd w:val="0"/>
        <w:ind w:firstLine="709"/>
        <w:rPr>
          <w:rFonts w:eastAsiaTheme="minorEastAsia"/>
          <w:iCs/>
          <w:color w:val="000000"/>
          <w:szCs w:val="28"/>
        </w:rPr>
      </w:pPr>
      <w:r>
        <w:rPr>
          <w:rFonts w:eastAsiaTheme="minorEastAsia"/>
          <w:iCs/>
          <w:color w:val="000000"/>
          <w:szCs w:val="28"/>
        </w:rPr>
        <w:t>Запас прочности в расчетном сечении определяется по формуле (</w:t>
      </w:r>
      <w:r w:rsidR="00150CC1">
        <w:rPr>
          <w:rFonts w:eastAsiaTheme="minorEastAsia"/>
          <w:iCs/>
          <w:color w:val="000000"/>
          <w:szCs w:val="28"/>
        </w:rPr>
        <w:t>15</w:t>
      </w:r>
      <w:r>
        <w:rPr>
          <w:rFonts w:eastAsiaTheme="minorEastAsia"/>
          <w:iCs/>
          <w:color w:val="000000"/>
          <w:szCs w:val="28"/>
        </w:rPr>
        <w:t>)</w:t>
      </w:r>
    </w:p>
    <w:p w14:paraId="64675A83" w14:textId="4A68C456" w:rsidR="00DE43E3" w:rsidRPr="00DE43E3" w:rsidRDefault="00000000" w:rsidP="009051D5">
      <w:pPr>
        <w:autoSpaceDE w:val="0"/>
        <w:autoSpaceDN w:val="0"/>
        <w:adjustRightInd w:val="0"/>
        <w:ind w:firstLine="709"/>
        <w:rPr>
          <w:rFonts w:eastAsiaTheme="minorEastAsia"/>
          <w:iCs/>
          <w:color w:val="000000"/>
          <w:szCs w:val="28"/>
        </w:rPr>
      </w:pPr>
      <m:oMathPara>
        <m:oMath>
          <m:eqArr>
            <m:eqArrPr>
              <m:maxDist m:val="1"/>
              <m:ctrlPr>
                <w:rPr>
                  <w:rFonts w:ascii="Cambria Math" w:eastAsiaTheme="minorEastAsia" w:hAnsi="Cambria Math"/>
                  <w:i/>
                  <w:iCs/>
                  <w:color w:val="000000"/>
                  <w:szCs w:val="28"/>
                </w:rPr>
              </m:ctrlPr>
            </m:eqArr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  <w:iCs/>
                      <w:color w:val="000000"/>
                      <w:szCs w:val="28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color w:val="000000"/>
                      <w:szCs w:val="28"/>
                      <w:lang w:val="en-US"/>
                    </w:rPr>
                    <m:t>s</m:t>
                  </m:r>
                </m:e>
                <m:sub>
                  <m:r>
                    <w:rPr>
                      <w:rFonts w:ascii="Cambria Math" w:eastAsiaTheme="minorEastAsia" w:hAnsi="Cambria Math"/>
                      <w:color w:val="000000"/>
                      <w:szCs w:val="28"/>
                    </w:rPr>
                    <m:t>ср</m:t>
                  </m:r>
                </m:sub>
              </m:sSub>
              <m:r>
                <w:rPr>
                  <w:rFonts w:ascii="Cambria Math" w:eastAsiaTheme="minorEastAsia" w:hAnsi="Cambria Math"/>
                  <w:color w:val="000000"/>
                  <w:szCs w:val="28"/>
                </w:rPr>
                <m:t>=</m:t>
              </m:r>
              <m:f>
                <m:fPr>
                  <m:ctrlPr>
                    <w:rPr>
                      <w:rFonts w:ascii="Cambria Math" w:eastAsiaTheme="minorEastAsia" w:hAnsi="Cambria Math"/>
                      <w:i/>
                      <w:iCs/>
                      <w:color w:val="000000"/>
                      <w:szCs w:val="28"/>
                    </w:rPr>
                  </m:ctrlPr>
                </m:fPr>
                <m:num>
                  <m:d>
                    <m:dPr>
                      <m:begChr m:val="["/>
                      <m:endChr m:val="]"/>
                      <m:ctrlPr>
                        <w:rPr>
                          <w:rFonts w:ascii="Cambria Math" w:eastAsiaTheme="minorEastAsia" w:hAnsi="Cambria Math"/>
                          <w:i/>
                          <w:iCs/>
                          <w:color w:val="000000"/>
                          <w:szCs w:val="28"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  <w:color w:val="000000"/>
                          <w:szCs w:val="28"/>
                        </w:rPr>
                        <m:t>τ</m:t>
                      </m:r>
                    </m:e>
                  </m:d>
                </m:num>
                <m:den>
                  <m:r>
                    <w:rPr>
                      <w:rFonts w:ascii="Cambria Math" w:eastAsiaTheme="minorEastAsia" w:hAnsi="Cambria Math"/>
                      <w:color w:val="000000"/>
                      <w:szCs w:val="28"/>
                    </w:rPr>
                    <m:t>τ</m:t>
                  </m:r>
                </m:den>
              </m:f>
              <m:r>
                <w:rPr>
                  <w:rFonts w:ascii="Cambria Math" w:eastAsiaTheme="minorEastAsia" w:hAnsi="Cambria Math"/>
                  <w:color w:val="000000"/>
                  <w:szCs w:val="28"/>
                </w:rPr>
                <m:t>.#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  <w:iCs/>
                      <w:color w:val="000000"/>
                      <w:szCs w:val="28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color w:val="000000"/>
                      <w:szCs w:val="28"/>
                    </w:rPr>
                    <m:t>15</m:t>
                  </m:r>
                </m:e>
              </m:d>
            </m:e>
          </m:eqArr>
        </m:oMath>
      </m:oMathPara>
    </w:p>
    <w:p w14:paraId="50E6CEA8" w14:textId="21F80FF7" w:rsidR="00DE43E3" w:rsidRDefault="00DE43E3" w:rsidP="009051D5">
      <w:pPr>
        <w:autoSpaceDE w:val="0"/>
        <w:autoSpaceDN w:val="0"/>
        <w:adjustRightInd w:val="0"/>
        <w:ind w:firstLine="709"/>
        <w:rPr>
          <w:rFonts w:eastAsiaTheme="minorEastAsia"/>
          <w:iCs/>
          <w:color w:val="000000"/>
          <w:szCs w:val="28"/>
        </w:rPr>
      </w:pPr>
      <w:r>
        <w:rPr>
          <w:rFonts w:eastAsiaTheme="minorEastAsia"/>
          <w:iCs/>
          <w:color w:val="000000"/>
          <w:szCs w:val="28"/>
        </w:rPr>
        <w:t>Таким образом</w:t>
      </w:r>
    </w:p>
    <w:p w14:paraId="44893F30" w14:textId="548B8E69" w:rsidR="00DE43E3" w:rsidRPr="00DE43E3" w:rsidRDefault="00000000" w:rsidP="009051D5">
      <w:pPr>
        <w:autoSpaceDE w:val="0"/>
        <w:autoSpaceDN w:val="0"/>
        <w:adjustRightInd w:val="0"/>
        <w:ind w:firstLine="709"/>
        <w:rPr>
          <w:rFonts w:eastAsiaTheme="minorEastAsia"/>
          <w:iCs/>
          <w:color w:val="000000"/>
          <w:szCs w:val="28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  <w:iCs/>
                  <w:color w:val="000000"/>
                  <w:szCs w:val="28"/>
                </w:rPr>
              </m:ctrlPr>
            </m:sSubPr>
            <m:e>
              <m:r>
                <w:rPr>
                  <w:rFonts w:ascii="Cambria Math" w:eastAsiaTheme="minorEastAsia" w:hAnsi="Cambria Math"/>
                  <w:color w:val="000000"/>
                  <w:szCs w:val="28"/>
                  <w:lang w:val="en-US"/>
                </w:rPr>
                <m:t>s</m:t>
              </m:r>
            </m:e>
            <m:sub>
              <m:r>
                <w:rPr>
                  <w:rFonts w:ascii="Cambria Math" w:eastAsiaTheme="minorEastAsia" w:hAnsi="Cambria Math"/>
                  <w:color w:val="000000"/>
                  <w:szCs w:val="28"/>
                </w:rPr>
                <m:t>ср</m:t>
              </m:r>
            </m:sub>
          </m:sSub>
          <m:r>
            <w:rPr>
              <w:rFonts w:ascii="Cambria Math" w:eastAsiaTheme="minorEastAsia" w:hAnsi="Cambria Math"/>
              <w:color w:val="000000"/>
              <w:szCs w:val="28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  <w:iCs/>
                  <w:color w:val="000000"/>
                  <w:szCs w:val="28"/>
                </w:rPr>
              </m:ctrlPr>
            </m:fPr>
            <m:num>
              <m:r>
                <w:rPr>
                  <w:rFonts w:ascii="Cambria Math" w:eastAsiaTheme="minorEastAsia" w:hAnsi="Cambria Math"/>
                  <w:color w:val="000000"/>
                  <w:szCs w:val="28"/>
                </w:rPr>
                <m:t>125</m:t>
              </m:r>
            </m:num>
            <m:den>
              <m:r>
                <w:rPr>
                  <w:rFonts w:ascii="Cambria Math" w:eastAsiaTheme="minorEastAsia" w:hAnsi="Cambria Math"/>
                  <w:color w:val="000000"/>
                  <w:szCs w:val="28"/>
                </w:rPr>
                <m:t>40,136</m:t>
              </m:r>
            </m:den>
          </m:f>
          <m:r>
            <w:rPr>
              <w:rFonts w:ascii="Cambria Math" w:eastAsiaTheme="minorEastAsia" w:hAnsi="Cambria Math"/>
              <w:color w:val="000000"/>
              <w:szCs w:val="28"/>
            </w:rPr>
            <m:t>=3,114.</m:t>
          </m:r>
        </m:oMath>
      </m:oMathPara>
    </w:p>
    <w:p w14:paraId="2A320131" w14:textId="78850D7B" w:rsidR="00DE43E3" w:rsidRPr="002840C2" w:rsidRDefault="00DE43E3" w:rsidP="009051D5">
      <w:pPr>
        <w:autoSpaceDE w:val="0"/>
        <w:autoSpaceDN w:val="0"/>
        <w:adjustRightInd w:val="0"/>
        <w:ind w:firstLine="709"/>
        <w:rPr>
          <w:rFonts w:eastAsiaTheme="minorEastAsia"/>
          <w:iCs/>
          <w:color w:val="000000"/>
          <w:szCs w:val="28"/>
        </w:rPr>
      </w:pPr>
      <w:r>
        <w:rPr>
          <w:rFonts w:eastAsiaTheme="minorEastAsia"/>
          <w:iCs/>
          <w:color w:val="000000"/>
          <w:szCs w:val="28"/>
        </w:rPr>
        <w:t>Запас прочности достаточный.</w:t>
      </w:r>
    </w:p>
    <w:p w14:paraId="23631634" w14:textId="0D9ACDBC" w:rsidR="00DE43E3" w:rsidRDefault="00DE43E3" w:rsidP="009051D5">
      <w:pPr>
        <w:autoSpaceDE w:val="0"/>
        <w:autoSpaceDN w:val="0"/>
        <w:adjustRightInd w:val="0"/>
        <w:ind w:firstLine="709"/>
        <w:rPr>
          <w:rFonts w:eastAsiaTheme="minorEastAsia"/>
          <w:iCs/>
          <w:color w:val="000000"/>
          <w:szCs w:val="28"/>
        </w:rPr>
      </w:pPr>
      <w:r>
        <w:rPr>
          <w:rFonts w:eastAsiaTheme="minorEastAsia"/>
          <w:iCs/>
          <w:color w:val="000000"/>
          <w:szCs w:val="28"/>
        </w:rPr>
        <w:t>Далее необходимо провести расчет на смятие щек. Действующие напряжения смятия определяются по формуле (</w:t>
      </w:r>
      <w:r w:rsidR="00150CC1">
        <w:rPr>
          <w:rFonts w:eastAsiaTheme="minorEastAsia"/>
          <w:iCs/>
          <w:color w:val="000000"/>
          <w:szCs w:val="28"/>
        </w:rPr>
        <w:t>16</w:t>
      </w:r>
      <w:r>
        <w:rPr>
          <w:rFonts w:eastAsiaTheme="minorEastAsia"/>
          <w:iCs/>
          <w:color w:val="000000"/>
          <w:szCs w:val="28"/>
        </w:rPr>
        <w:t>)</w:t>
      </w:r>
    </w:p>
    <w:p w14:paraId="09B12701" w14:textId="73A8851E" w:rsidR="00DE43E3" w:rsidRPr="00DE43E3" w:rsidRDefault="00000000" w:rsidP="009051D5">
      <w:pPr>
        <w:autoSpaceDE w:val="0"/>
        <w:autoSpaceDN w:val="0"/>
        <w:adjustRightInd w:val="0"/>
        <w:ind w:firstLine="709"/>
        <w:rPr>
          <w:rFonts w:eastAsiaTheme="minorEastAsia"/>
          <w:iCs/>
          <w:color w:val="000000"/>
          <w:szCs w:val="28"/>
        </w:rPr>
      </w:pPr>
      <m:oMathPara>
        <m:oMath>
          <m:eqArr>
            <m:eqArrPr>
              <m:maxDist m:val="1"/>
              <m:ctrlPr>
                <w:rPr>
                  <w:rFonts w:ascii="Cambria Math" w:eastAsiaTheme="minorEastAsia" w:hAnsi="Cambria Math"/>
                  <w:i/>
                  <w:iCs/>
                  <w:color w:val="000000"/>
                  <w:szCs w:val="28"/>
                  <w:lang w:val="en-US"/>
                </w:rPr>
              </m:ctrlPr>
            </m:eqArr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  <w:iCs/>
                      <w:color w:val="000000"/>
                      <w:szCs w:val="28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color w:val="000000"/>
                      <w:szCs w:val="28"/>
                    </w:rPr>
                    <m:t>σ</m:t>
                  </m:r>
                </m:e>
                <m:sub>
                  <m:r>
                    <w:rPr>
                      <w:rFonts w:ascii="Cambria Math" w:eastAsiaTheme="minorEastAsia" w:hAnsi="Cambria Math"/>
                      <w:color w:val="000000"/>
                      <w:szCs w:val="28"/>
                    </w:rPr>
                    <m:t>см</m:t>
                  </m:r>
                </m:sub>
              </m:sSub>
              <m:r>
                <w:rPr>
                  <w:rFonts w:ascii="Cambria Math" w:eastAsiaTheme="minorEastAsia" w:hAnsi="Cambria Math"/>
                  <w:color w:val="000000"/>
                  <w:szCs w:val="28"/>
                </w:rPr>
                <m:t>=</m:t>
              </m:r>
              <m:f>
                <m:fPr>
                  <m:ctrlPr>
                    <w:rPr>
                      <w:rFonts w:ascii="Cambria Math" w:eastAsiaTheme="minorEastAsia" w:hAnsi="Cambria Math"/>
                      <w:i/>
                      <w:iCs/>
                      <w:color w:val="000000"/>
                      <w:szCs w:val="28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color w:val="000000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color w:val="000000"/>
                          <w:szCs w:val="28"/>
                          <w:lang w:val="en-US"/>
                        </w:rPr>
                        <m:t>N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color w:val="000000"/>
                          <w:szCs w:val="28"/>
                        </w:rPr>
                        <m:t>x</m:t>
                      </m:r>
                    </m:sub>
                  </m:sSub>
                </m:num>
                <m:den>
                  <m:r>
                    <w:rPr>
                      <w:rFonts w:ascii="Cambria Math" w:eastAsiaTheme="minorEastAsia" w:hAnsi="Cambria Math"/>
                      <w:color w:val="000000"/>
                      <w:szCs w:val="28"/>
                    </w:rPr>
                    <m:t>δ∙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color w:val="000000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color w:val="000000"/>
                          <w:szCs w:val="28"/>
                          <w:lang w:val="en-US"/>
                        </w:rPr>
                        <m:t>d</m:t>
                      </m:r>
                    </m:e>
                    <m:sub>
                      <m:r>
                        <w:rPr>
                          <w:rFonts w:ascii="Cambria Math" w:hAnsi="Cambria Math"/>
                          <w:color w:val="000000"/>
                          <w:szCs w:val="28"/>
                        </w:rPr>
                        <m:t>сат</m:t>
                      </m:r>
                    </m:sub>
                  </m:sSub>
                </m:den>
              </m:f>
              <m:r>
                <w:rPr>
                  <w:rFonts w:ascii="Cambria Math" w:eastAsiaTheme="minorEastAsia" w:hAnsi="Cambria Math"/>
                  <w:color w:val="000000"/>
                  <w:szCs w:val="28"/>
                  <w:lang w:val="en-US"/>
                </w:rPr>
                <m:t>,</m:t>
              </m:r>
              <m:r>
                <w:rPr>
                  <w:rFonts w:ascii="Cambria Math" w:eastAsiaTheme="minorEastAsia" w:hAnsi="Cambria Math"/>
                  <w:color w:val="000000"/>
                  <w:szCs w:val="28"/>
                </w:rPr>
                <m:t>#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  <w:iCs/>
                      <w:color w:val="000000"/>
                      <w:szCs w:val="28"/>
                      <w:lang w:val="en-US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color w:val="000000"/>
                      <w:szCs w:val="28"/>
                      <w:lang w:val="en-US"/>
                    </w:rPr>
                    <m:t>16</m:t>
                  </m:r>
                </m:e>
              </m:d>
              <m:ctrlPr>
                <w:rPr>
                  <w:rFonts w:ascii="Cambria Math" w:eastAsiaTheme="minorEastAsia" w:hAnsi="Cambria Math"/>
                  <w:i/>
                  <w:iCs/>
                  <w:color w:val="000000"/>
                  <w:szCs w:val="28"/>
                </w:rPr>
              </m:ctrlPr>
            </m:e>
          </m:eqArr>
        </m:oMath>
      </m:oMathPara>
    </w:p>
    <w:p w14:paraId="1A786403" w14:textId="6F58BB30" w:rsidR="00DE43E3" w:rsidRDefault="00DE43E3" w:rsidP="00DE43E3">
      <w:pPr>
        <w:autoSpaceDE w:val="0"/>
        <w:autoSpaceDN w:val="0"/>
        <w:adjustRightInd w:val="0"/>
        <w:ind w:left="709" w:hanging="709"/>
        <w:rPr>
          <w:rFonts w:eastAsiaTheme="minorEastAsia"/>
          <w:color w:val="000000"/>
          <w:szCs w:val="28"/>
        </w:rPr>
      </w:pPr>
      <w:r>
        <w:rPr>
          <w:rFonts w:eastAsiaTheme="minorEastAsia"/>
          <w:color w:val="000000"/>
          <w:szCs w:val="28"/>
        </w:rPr>
        <w:t xml:space="preserve">где </w:t>
      </w:r>
      <w:r>
        <w:rPr>
          <w:rFonts w:eastAsiaTheme="minorEastAsia"/>
          <w:color w:val="000000"/>
          <w:szCs w:val="28"/>
        </w:rPr>
        <w:tab/>
      </w:r>
      <m:oMath>
        <m:r>
          <w:rPr>
            <w:rFonts w:ascii="Cambria Math" w:eastAsiaTheme="minorEastAsia" w:hAnsi="Cambria Math"/>
            <w:color w:val="000000"/>
            <w:szCs w:val="28"/>
          </w:rPr>
          <m:t>δ</m:t>
        </m:r>
      </m:oMath>
      <w:r>
        <w:rPr>
          <w:rFonts w:eastAsiaTheme="minorEastAsia"/>
          <w:color w:val="000000"/>
          <w:szCs w:val="28"/>
        </w:rPr>
        <w:t xml:space="preserve"> – толщина щеки водила</w:t>
      </w:r>
      <w:r w:rsidRPr="00DE43E3">
        <w:rPr>
          <w:rFonts w:eastAsiaTheme="minorEastAsia"/>
          <w:color w:val="000000"/>
          <w:szCs w:val="28"/>
        </w:rPr>
        <w:t xml:space="preserve">, </w:t>
      </w:r>
      <m:oMath>
        <m:r>
          <w:rPr>
            <w:rFonts w:ascii="Cambria Math" w:eastAsiaTheme="minorEastAsia" w:hAnsi="Cambria Math"/>
            <w:color w:val="000000"/>
            <w:szCs w:val="28"/>
          </w:rPr>
          <m:t>мм</m:t>
        </m:r>
      </m:oMath>
      <w:r w:rsidRPr="00DE43E3">
        <w:rPr>
          <w:rFonts w:eastAsiaTheme="minorEastAsia"/>
          <w:color w:val="000000"/>
          <w:szCs w:val="28"/>
        </w:rPr>
        <w:t>, равна</w:t>
      </w:r>
      <w:r>
        <w:rPr>
          <w:rFonts w:eastAsiaTheme="minorEastAsia"/>
          <w:color w:val="000000"/>
          <w:szCs w:val="28"/>
        </w:rPr>
        <w:t xml:space="preserve"> </w:t>
      </w:r>
      <w:r w:rsidR="002444D8">
        <w:rPr>
          <w:rFonts w:eastAsiaTheme="minorEastAsia"/>
          <w:color w:val="000000"/>
          <w:szCs w:val="28"/>
        </w:rPr>
        <w:t>3</w:t>
      </w:r>
      <w:r>
        <w:rPr>
          <w:rFonts w:eastAsiaTheme="minorEastAsia"/>
          <w:color w:val="000000"/>
          <w:szCs w:val="28"/>
        </w:rPr>
        <w:t>.</w:t>
      </w:r>
    </w:p>
    <w:p w14:paraId="744E4FC7" w14:textId="3CA5C79C" w:rsidR="00DE43E3" w:rsidRDefault="00DE43E3" w:rsidP="00DE43E3">
      <w:pPr>
        <w:autoSpaceDE w:val="0"/>
        <w:autoSpaceDN w:val="0"/>
        <w:adjustRightInd w:val="0"/>
        <w:ind w:firstLine="709"/>
        <w:rPr>
          <w:rFonts w:eastAsiaTheme="minorEastAsia"/>
          <w:color w:val="000000"/>
          <w:szCs w:val="28"/>
        </w:rPr>
      </w:pPr>
      <w:r>
        <w:rPr>
          <w:rFonts w:eastAsiaTheme="minorEastAsia"/>
          <w:color w:val="000000"/>
          <w:szCs w:val="28"/>
        </w:rPr>
        <w:t>Тогда</w:t>
      </w:r>
    </w:p>
    <w:p w14:paraId="3EE782AA" w14:textId="6DCB1714" w:rsidR="00DE43E3" w:rsidRPr="00DE43E3" w:rsidRDefault="00000000" w:rsidP="00DE43E3">
      <w:pPr>
        <w:autoSpaceDE w:val="0"/>
        <w:autoSpaceDN w:val="0"/>
        <w:adjustRightInd w:val="0"/>
        <w:ind w:firstLine="709"/>
        <w:rPr>
          <w:rFonts w:eastAsiaTheme="minorEastAsia"/>
          <w:iCs/>
          <w:color w:val="000000"/>
          <w:szCs w:val="28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  <w:iCs/>
                  <w:color w:val="000000"/>
                  <w:szCs w:val="28"/>
                </w:rPr>
              </m:ctrlPr>
            </m:sSubPr>
            <m:e>
              <m:r>
                <w:rPr>
                  <w:rFonts w:ascii="Cambria Math" w:eastAsiaTheme="minorEastAsia" w:hAnsi="Cambria Math"/>
                  <w:color w:val="000000"/>
                  <w:szCs w:val="28"/>
                </w:rPr>
                <m:t>σ</m:t>
              </m:r>
            </m:e>
            <m:sub>
              <m:r>
                <w:rPr>
                  <w:rFonts w:ascii="Cambria Math" w:eastAsiaTheme="minorEastAsia" w:hAnsi="Cambria Math"/>
                  <w:color w:val="000000"/>
                  <w:szCs w:val="28"/>
                </w:rPr>
                <m:t>см</m:t>
              </m:r>
            </m:sub>
          </m:sSub>
          <m:r>
            <w:rPr>
              <w:rFonts w:ascii="Cambria Math" w:eastAsiaTheme="minorEastAsia" w:hAnsi="Cambria Math"/>
              <w:color w:val="000000"/>
              <w:szCs w:val="28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  <w:iCs/>
                  <w:color w:val="000000"/>
                  <w:szCs w:val="28"/>
                </w:rPr>
              </m:ctrlPr>
            </m:fPr>
            <m:num>
              <m:r>
                <w:rPr>
                  <w:rFonts w:ascii="Cambria Math" w:eastAsiaTheme="minorEastAsia" w:hAnsi="Cambria Math"/>
                  <w:color w:val="000000"/>
                  <w:szCs w:val="28"/>
                </w:rPr>
                <m:t xml:space="preserve">8196 </m:t>
              </m:r>
            </m:num>
            <m:den>
              <m:r>
                <w:rPr>
                  <w:rFonts w:ascii="Cambria Math" w:eastAsiaTheme="minorEastAsia" w:hAnsi="Cambria Math"/>
                  <w:color w:val="000000"/>
                  <w:szCs w:val="28"/>
                </w:rPr>
                <m:t>4∙</m:t>
              </m:r>
              <m:r>
                <w:rPr>
                  <w:rFonts w:ascii="Cambria Math" w:hAnsi="Cambria Math"/>
                  <w:color w:val="000000"/>
                  <w:szCs w:val="28"/>
                </w:rPr>
                <m:t>18</m:t>
              </m:r>
            </m:den>
          </m:f>
          <m:r>
            <w:rPr>
              <w:rFonts w:ascii="Cambria Math" w:eastAsiaTheme="minorEastAsia" w:hAnsi="Cambria Math"/>
              <w:color w:val="000000"/>
              <w:szCs w:val="28"/>
            </w:rPr>
            <m:t>=151,776 МПа.</m:t>
          </m:r>
        </m:oMath>
      </m:oMathPara>
    </w:p>
    <w:p w14:paraId="4E7E5190" w14:textId="7F21996C" w:rsidR="00DE43E3" w:rsidRDefault="00DE43E3" w:rsidP="00DE43E3">
      <w:pPr>
        <w:autoSpaceDE w:val="0"/>
        <w:autoSpaceDN w:val="0"/>
        <w:adjustRightInd w:val="0"/>
        <w:ind w:firstLine="709"/>
        <w:rPr>
          <w:rFonts w:eastAsiaTheme="minorEastAsia"/>
          <w:color w:val="000000"/>
          <w:szCs w:val="28"/>
        </w:rPr>
      </w:pPr>
      <w:r>
        <w:rPr>
          <w:rFonts w:eastAsiaTheme="minorEastAsia"/>
          <w:color w:val="000000"/>
          <w:szCs w:val="28"/>
        </w:rPr>
        <w:t>Запас прочности на смятие определяется по формуле (</w:t>
      </w:r>
      <w:r w:rsidR="00150CC1">
        <w:rPr>
          <w:rFonts w:eastAsiaTheme="minorEastAsia"/>
          <w:color w:val="000000"/>
          <w:szCs w:val="28"/>
        </w:rPr>
        <w:t>17</w:t>
      </w:r>
      <w:r>
        <w:rPr>
          <w:rFonts w:eastAsiaTheme="minorEastAsia"/>
          <w:color w:val="000000"/>
          <w:szCs w:val="28"/>
        </w:rPr>
        <w:t>)</w:t>
      </w:r>
    </w:p>
    <w:p w14:paraId="49A9571B" w14:textId="03A1F83F" w:rsidR="00DE43E3" w:rsidRPr="00DE43E3" w:rsidRDefault="00000000" w:rsidP="00DE43E3">
      <w:pPr>
        <w:autoSpaceDE w:val="0"/>
        <w:autoSpaceDN w:val="0"/>
        <w:adjustRightInd w:val="0"/>
        <w:ind w:firstLine="709"/>
        <w:rPr>
          <w:rFonts w:eastAsiaTheme="minorEastAsia"/>
          <w:iCs/>
          <w:color w:val="000000"/>
          <w:szCs w:val="28"/>
        </w:rPr>
      </w:pPr>
      <m:oMathPara>
        <m:oMath>
          <m:eqArr>
            <m:eqArrPr>
              <m:maxDist m:val="1"/>
              <m:ctrlPr>
                <w:rPr>
                  <w:rFonts w:ascii="Cambria Math" w:eastAsiaTheme="minorEastAsia" w:hAnsi="Cambria Math"/>
                  <w:i/>
                  <w:iCs/>
                  <w:color w:val="000000"/>
                  <w:szCs w:val="28"/>
                  <w:lang w:val="en-US"/>
                </w:rPr>
              </m:ctrlPr>
            </m:eqArr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  <w:iCs/>
                      <w:color w:val="000000"/>
                      <w:szCs w:val="28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color w:val="000000"/>
                      <w:szCs w:val="28"/>
                      <w:lang w:val="en-US"/>
                    </w:rPr>
                    <m:t>s</m:t>
                  </m:r>
                </m:e>
                <m:sub>
                  <m:r>
                    <w:rPr>
                      <w:rFonts w:ascii="Cambria Math" w:eastAsiaTheme="minorEastAsia" w:hAnsi="Cambria Math"/>
                      <w:color w:val="000000"/>
                      <w:szCs w:val="28"/>
                    </w:rPr>
                    <m:t>см</m:t>
                  </m:r>
                </m:sub>
              </m:sSub>
              <m:r>
                <w:rPr>
                  <w:rFonts w:ascii="Cambria Math" w:eastAsiaTheme="minorEastAsia" w:hAnsi="Cambria Math"/>
                  <w:color w:val="000000"/>
                  <w:szCs w:val="28"/>
                </w:rPr>
                <m:t>=</m:t>
              </m:r>
              <m:f>
                <m:fPr>
                  <m:ctrlPr>
                    <w:rPr>
                      <w:rFonts w:ascii="Cambria Math" w:eastAsiaTheme="minorEastAsia" w:hAnsi="Cambria Math"/>
                      <w:i/>
                      <w:iCs/>
                      <w:color w:val="000000"/>
                      <w:szCs w:val="28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iCs/>
                          <w:color w:val="000000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color w:val="000000"/>
                          <w:szCs w:val="28"/>
                        </w:rPr>
                        <m:t>σ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color w:val="000000"/>
                          <w:szCs w:val="28"/>
                        </w:rPr>
                        <m:t>т</m:t>
                      </m:r>
                    </m:sub>
                  </m:sSub>
                </m:num>
                <m:den>
                  <m:r>
                    <w:rPr>
                      <w:rFonts w:ascii="Cambria Math" w:eastAsiaTheme="minorEastAsia" w:hAnsi="Cambria Math"/>
                      <w:color w:val="000000"/>
                      <w:szCs w:val="28"/>
                    </w:rPr>
                    <m:t>σ</m:t>
                  </m:r>
                </m:den>
              </m:f>
              <m:r>
                <w:rPr>
                  <w:rFonts w:ascii="Cambria Math" w:eastAsiaTheme="minorEastAsia" w:hAnsi="Cambria Math"/>
                  <w:color w:val="000000"/>
                  <w:szCs w:val="28"/>
                </w:rPr>
                <m:t>.#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  <w:iCs/>
                      <w:color w:val="000000"/>
                      <w:szCs w:val="28"/>
                      <w:lang w:val="en-US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color w:val="000000"/>
                      <w:szCs w:val="28"/>
                      <w:lang w:val="en-US"/>
                    </w:rPr>
                    <m:t>1</m:t>
                  </m:r>
                  <m:r>
                    <w:rPr>
                      <w:rFonts w:ascii="Cambria Math" w:eastAsiaTheme="minorEastAsia" w:hAnsi="Cambria Math"/>
                      <w:color w:val="000000"/>
                      <w:szCs w:val="28"/>
                    </w:rPr>
                    <m:t>7</m:t>
                  </m:r>
                </m:e>
              </m:d>
              <m:ctrlPr>
                <w:rPr>
                  <w:rFonts w:ascii="Cambria Math" w:eastAsiaTheme="minorEastAsia" w:hAnsi="Cambria Math"/>
                  <w:i/>
                  <w:iCs/>
                  <w:color w:val="000000"/>
                  <w:szCs w:val="28"/>
                </w:rPr>
              </m:ctrlPr>
            </m:e>
          </m:eqArr>
        </m:oMath>
      </m:oMathPara>
    </w:p>
    <w:p w14:paraId="26AB9CB8" w14:textId="2DEF35AD" w:rsidR="00DE43E3" w:rsidRDefault="00DE43E3" w:rsidP="00DE43E3">
      <w:pPr>
        <w:autoSpaceDE w:val="0"/>
        <w:autoSpaceDN w:val="0"/>
        <w:adjustRightInd w:val="0"/>
        <w:ind w:firstLine="709"/>
        <w:rPr>
          <w:rFonts w:eastAsiaTheme="minorEastAsia"/>
          <w:color w:val="000000"/>
          <w:szCs w:val="28"/>
        </w:rPr>
      </w:pPr>
      <w:r>
        <w:rPr>
          <w:rFonts w:eastAsiaTheme="minorEastAsia"/>
          <w:color w:val="000000"/>
          <w:szCs w:val="28"/>
        </w:rPr>
        <w:t>Таким образом</w:t>
      </w:r>
    </w:p>
    <w:p w14:paraId="4CEB00B8" w14:textId="51BC597E" w:rsidR="00DE43E3" w:rsidRPr="00DE43E3" w:rsidRDefault="00000000" w:rsidP="00DE43E3">
      <w:pPr>
        <w:autoSpaceDE w:val="0"/>
        <w:autoSpaceDN w:val="0"/>
        <w:adjustRightInd w:val="0"/>
        <w:ind w:firstLine="709"/>
        <w:rPr>
          <w:rFonts w:eastAsiaTheme="minorEastAsia"/>
          <w:iCs/>
          <w:color w:val="000000"/>
          <w:szCs w:val="28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  <w:iCs/>
                  <w:color w:val="000000"/>
                  <w:szCs w:val="28"/>
                </w:rPr>
              </m:ctrlPr>
            </m:sSubPr>
            <m:e>
              <m:r>
                <w:rPr>
                  <w:rFonts w:ascii="Cambria Math" w:eastAsiaTheme="minorEastAsia" w:hAnsi="Cambria Math"/>
                  <w:color w:val="000000"/>
                  <w:szCs w:val="28"/>
                  <w:lang w:val="en-US"/>
                </w:rPr>
                <m:t>s</m:t>
              </m:r>
            </m:e>
            <m:sub>
              <m:r>
                <w:rPr>
                  <w:rFonts w:ascii="Cambria Math" w:eastAsiaTheme="minorEastAsia" w:hAnsi="Cambria Math"/>
                  <w:color w:val="000000"/>
                  <w:szCs w:val="28"/>
                </w:rPr>
                <m:t>см</m:t>
              </m:r>
            </m:sub>
          </m:sSub>
          <m:r>
            <w:rPr>
              <w:rFonts w:ascii="Cambria Math" w:eastAsiaTheme="minorEastAsia" w:hAnsi="Cambria Math"/>
              <w:color w:val="000000"/>
              <w:szCs w:val="28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  <w:iCs/>
                  <w:color w:val="000000"/>
                  <w:szCs w:val="28"/>
                </w:rPr>
              </m:ctrlPr>
            </m:fPr>
            <m:num>
              <m:r>
                <w:rPr>
                  <w:rFonts w:ascii="Cambria Math" w:eastAsiaTheme="minorEastAsia" w:hAnsi="Cambria Math"/>
                  <w:color w:val="000000"/>
                  <w:szCs w:val="28"/>
                </w:rPr>
                <m:t>360</m:t>
              </m:r>
            </m:num>
            <m:den>
              <m:r>
                <w:rPr>
                  <w:rFonts w:ascii="Cambria Math" w:eastAsiaTheme="minorEastAsia" w:hAnsi="Cambria Math"/>
                  <w:color w:val="000000"/>
                  <w:szCs w:val="28"/>
                </w:rPr>
                <m:t>151,776</m:t>
              </m:r>
            </m:den>
          </m:f>
          <m:r>
            <w:rPr>
              <w:rFonts w:ascii="Cambria Math" w:eastAsiaTheme="minorEastAsia" w:hAnsi="Cambria Math"/>
              <w:color w:val="000000"/>
              <w:szCs w:val="28"/>
            </w:rPr>
            <m:t>=2,372.</m:t>
          </m:r>
        </m:oMath>
      </m:oMathPara>
    </w:p>
    <w:p w14:paraId="0DB540DE" w14:textId="345F0709" w:rsidR="00DE43E3" w:rsidRDefault="00DE43E3" w:rsidP="00DE43E3">
      <w:pPr>
        <w:autoSpaceDE w:val="0"/>
        <w:autoSpaceDN w:val="0"/>
        <w:adjustRightInd w:val="0"/>
        <w:ind w:firstLine="709"/>
        <w:rPr>
          <w:rFonts w:eastAsiaTheme="minorEastAsia"/>
          <w:iCs/>
          <w:color w:val="000000"/>
          <w:szCs w:val="28"/>
        </w:rPr>
      </w:pPr>
      <w:r>
        <w:rPr>
          <w:rFonts w:eastAsiaTheme="minorEastAsia"/>
          <w:iCs/>
          <w:color w:val="000000"/>
          <w:szCs w:val="28"/>
        </w:rPr>
        <w:t>Запас прочности достаточный.</w:t>
      </w:r>
    </w:p>
    <w:p w14:paraId="3C9DBBF0" w14:textId="30710BED" w:rsidR="00DE43E3" w:rsidRPr="00DE43E3" w:rsidRDefault="00DE43E3" w:rsidP="00DE43E3">
      <w:pPr>
        <w:autoSpaceDE w:val="0"/>
        <w:autoSpaceDN w:val="0"/>
        <w:adjustRightInd w:val="0"/>
        <w:ind w:firstLine="709"/>
        <w:rPr>
          <w:rFonts w:eastAsiaTheme="minorEastAsia"/>
          <w:color w:val="000000"/>
          <w:szCs w:val="28"/>
        </w:rPr>
      </w:pPr>
      <w:r>
        <w:rPr>
          <w:rFonts w:eastAsiaTheme="minorEastAsia"/>
          <w:iCs/>
          <w:color w:val="000000"/>
          <w:szCs w:val="28"/>
        </w:rPr>
        <w:t xml:space="preserve">Для остальных ПР и расчетных случаев по зависимостям, указанным выше, были проведены расчеты в </w:t>
      </w:r>
      <w:r w:rsidR="002444D8">
        <w:rPr>
          <w:rFonts w:eastAsiaTheme="minorEastAsia"/>
          <w:iCs/>
          <w:color w:val="000000"/>
          <w:szCs w:val="28"/>
          <w:lang w:val="en-US"/>
        </w:rPr>
        <w:t>Mathcad</w:t>
      </w:r>
      <w:r w:rsidRPr="00DE43E3">
        <w:rPr>
          <w:rFonts w:eastAsiaTheme="minorEastAsia"/>
          <w:iCs/>
          <w:color w:val="000000"/>
          <w:szCs w:val="28"/>
        </w:rPr>
        <w:t>,</w:t>
      </w:r>
      <w:r>
        <w:rPr>
          <w:rFonts w:eastAsiaTheme="minorEastAsia"/>
          <w:iCs/>
          <w:color w:val="000000"/>
          <w:szCs w:val="28"/>
        </w:rPr>
        <w:t xml:space="preserve"> текст программы представлен в приложении </w:t>
      </w:r>
      <w:r w:rsidR="00625276">
        <w:rPr>
          <w:rFonts w:eastAsiaTheme="minorEastAsia"/>
          <w:iCs/>
          <w:color w:val="000000"/>
          <w:szCs w:val="28"/>
        </w:rPr>
        <w:t>Д</w:t>
      </w:r>
      <w:r>
        <w:rPr>
          <w:rFonts w:eastAsiaTheme="minorEastAsia"/>
          <w:iCs/>
          <w:color w:val="000000"/>
          <w:szCs w:val="28"/>
        </w:rPr>
        <w:t xml:space="preserve">. Результаты расчета приведены в таблице </w:t>
      </w:r>
      <w:r w:rsidR="002444D8" w:rsidRPr="002444D8">
        <w:rPr>
          <w:rFonts w:eastAsiaTheme="minorEastAsia"/>
          <w:iCs/>
          <w:color w:val="000000"/>
          <w:szCs w:val="28"/>
        </w:rPr>
        <w:t>6</w:t>
      </w:r>
      <w:r>
        <w:rPr>
          <w:rFonts w:eastAsiaTheme="minorEastAsia"/>
          <w:iCs/>
          <w:color w:val="000000"/>
          <w:szCs w:val="28"/>
        </w:rPr>
        <w:t>.</w:t>
      </w:r>
    </w:p>
    <w:p w14:paraId="506A5742" w14:textId="767A7A34" w:rsidR="00DE43E3" w:rsidRDefault="00786283" w:rsidP="00DA563A">
      <w:pPr>
        <w:autoSpaceDE w:val="0"/>
        <w:autoSpaceDN w:val="0"/>
        <w:adjustRightInd w:val="0"/>
        <w:spacing w:before="120"/>
        <w:rPr>
          <w:rFonts w:eastAsiaTheme="minorEastAsia"/>
          <w:iCs/>
          <w:color w:val="000000"/>
          <w:szCs w:val="28"/>
        </w:rPr>
      </w:pPr>
      <w:r>
        <w:rPr>
          <w:rFonts w:eastAsiaTheme="minorEastAsia"/>
          <w:iCs/>
          <w:color w:val="000000"/>
          <w:szCs w:val="28"/>
        </w:rPr>
        <w:t xml:space="preserve">Таблица </w:t>
      </w:r>
      <w:r w:rsidR="002444D8" w:rsidRPr="002444D8">
        <w:rPr>
          <w:rFonts w:eastAsiaTheme="minorEastAsia"/>
          <w:iCs/>
          <w:color w:val="000000"/>
          <w:szCs w:val="28"/>
        </w:rPr>
        <w:t>6</w:t>
      </w:r>
      <w:r>
        <w:rPr>
          <w:rFonts w:eastAsiaTheme="minorEastAsia"/>
          <w:iCs/>
          <w:color w:val="000000"/>
          <w:szCs w:val="28"/>
        </w:rPr>
        <w:t xml:space="preserve"> – Результаты расчета осей сателлитов</w:t>
      </w:r>
    </w:p>
    <w:tbl>
      <w:tblPr>
        <w:tblStyle w:val="af2"/>
        <w:tblW w:w="0" w:type="auto"/>
        <w:tblLayout w:type="fixed"/>
        <w:tblLook w:val="04A0" w:firstRow="1" w:lastRow="0" w:firstColumn="1" w:lastColumn="0" w:noHBand="0" w:noVBand="1"/>
      </w:tblPr>
      <w:tblGrid>
        <w:gridCol w:w="5665"/>
        <w:gridCol w:w="851"/>
        <w:gridCol w:w="850"/>
        <w:gridCol w:w="993"/>
        <w:gridCol w:w="985"/>
      </w:tblGrid>
      <w:tr w:rsidR="00786283" w14:paraId="45804B8B" w14:textId="77777777" w:rsidTr="000B555A">
        <w:tc>
          <w:tcPr>
            <w:tcW w:w="5665" w:type="dxa"/>
            <w:vAlign w:val="center"/>
          </w:tcPr>
          <w:p w14:paraId="7F901D9E" w14:textId="0C34AC7F" w:rsidR="00786283" w:rsidRDefault="00786283" w:rsidP="00786283">
            <w:pPr>
              <w:autoSpaceDE w:val="0"/>
              <w:autoSpaceDN w:val="0"/>
              <w:adjustRightInd w:val="0"/>
              <w:jc w:val="center"/>
              <w:rPr>
                <w:rFonts w:eastAsiaTheme="minorEastAsia"/>
                <w:iCs/>
                <w:color w:val="000000"/>
                <w:szCs w:val="28"/>
              </w:rPr>
            </w:pPr>
            <w:r>
              <w:rPr>
                <w:rFonts w:eastAsiaTheme="minorEastAsia"/>
                <w:iCs/>
                <w:color w:val="000000"/>
                <w:szCs w:val="28"/>
              </w:rPr>
              <w:t>Наименование параметра</w:t>
            </w:r>
          </w:p>
        </w:tc>
        <w:tc>
          <w:tcPr>
            <w:tcW w:w="3679" w:type="dxa"/>
            <w:gridSpan w:val="4"/>
            <w:vAlign w:val="center"/>
          </w:tcPr>
          <w:p w14:paraId="42F17E1F" w14:textId="68DD0111" w:rsidR="00786283" w:rsidRDefault="00786283" w:rsidP="00786283">
            <w:pPr>
              <w:autoSpaceDE w:val="0"/>
              <w:autoSpaceDN w:val="0"/>
              <w:adjustRightInd w:val="0"/>
              <w:jc w:val="center"/>
              <w:rPr>
                <w:rFonts w:eastAsiaTheme="minorEastAsia"/>
                <w:iCs/>
                <w:color w:val="000000"/>
                <w:szCs w:val="28"/>
              </w:rPr>
            </w:pPr>
            <w:r>
              <w:rPr>
                <w:rFonts w:eastAsiaTheme="minorEastAsia"/>
                <w:iCs/>
                <w:color w:val="000000"/>
                <w:szCs w:val="28"/>
              </w:rPr>
              <w:t>Значения</w:t>
            </w:r>
          </w:p>
        </w:tc>
      </w:tr>
      <w:tr w:rsidR="00786283" w14:paraId="24F97512" w14:textId="77777777" w:rsidTr="000B555A">
        <w:tc>
          <w:tcPr>
            <w:tcW w:w="5665" w:type="dxa"/>
            <w:vAlign w:val="center"/>
          </w:tcPr>
          <w:p w14:paraId="65DEFCFE" w14:textId="6F5C78C1" w:rsidR="00786283" w:rsidRDefault="00786283" w:rsidP="00786283">
            <w:pPr>
              <w:autoSpaceDE w:val="0"/>
              <w:autoSpaceDN w:val="0"/>
              <w:adjustRightInd w:val="0"/>
              <w:jc w:val="center"/>
              <w:rPr>
                <w:rFonts w:eastAsiaTheme="minorEastAsia"/>
                <w:iCs/>
                <w:color w:val="000000"/>
                <w:szCs w:val="28"/>
              </w:rPr>
            </w:pPr>
            <w:r>
              <w:rPr>
                <w:rFonts w:eastAsiaTheme="minorEastAsia"/>
                <w:iCs/>
                <w:color w:val="000000"/>
                <w:szCs w:val="28"/>
              </w:rPr>
              <w:t>Номер планетарного ряда</w:t>
            </w:r>
          </w:p>
        </w:tc>
        <w:tc>
          <w:tcPr>
            <w:tcW w:w="851" w:type="dxa"/>
            <w:vAlign w:val="center"/>
          </w:tcPr>
          <w:p w14:paraId="369C92E3" w14:textId="017EE423" w:rsidR="00786283" w:rsidRDefault="00786283" w:rsidP="00786283">
            <w:pPr>
              <w:autoSpaceDE w:val="0"/>
              <w:autoSpaceDN w:val="0"/>
              <w:adjustRightInd w:val="0"/>
              <w:jc w:val="center"/>
              <w:rPr>
                <w:rFonts w:eastAsiaTheme="minorEastAsia"/>
                <w:iCs/>
                <w:color w:val="000000"/>
                <w:szCs w:val="28"/>
              </w:rPr>
            </w:pPr>
            <w:r>
              <w:rPr>
                <w:rFonts w:eastAsiaTheme="minorEastAsia"/>
                <w:iCs/>
                <w:color w:val="000000"/>
                <w:szCs w:val="28"/>
              </w:rPr>
              <w:t>1</w:t>
            </w:r>
          </w:p>
        </w:tc>
        <w:tc>
          <w:tcPr>
            <w:tcW w:w="850" w:type="dxa"/>
            <w:vAlign w:val="center"/>
          </w:tcPr>
          <w:p w14:paraId="2FBBD68C" w14:textId="7C02C8F6" w:rsidR="00786283" w:rsidRDefault="00786283" w:rsidP="00786283">
            <w:pPr>
              <w:autoSpaceDE w:val="0"/>
              <w:autoSpaceDN w:val="0"/>
              <w:adjustRightInd w:val="0"/>
              <w:jc w:val="center"/>
              <w:rPr>
                <w:rFonts w:eastAsiaTheme="minorEastAsia"/>
                <w:iCs/>
                <w:color w:val="000000"/>
                <w:szCs w:val="28"/>
              </w:rPr>
            </w:pPr>
            <w:r>
              <w:rPr>
                <w:rFonts w:eastAsiaTheme="minorEastAsia"/>
                <w:iCs/>
                <w:color w:val="000000"/>
                <w:szCs w:val="28"/>
              </w:rPr>
              <w:t>2</w:t>
            </w:r>
          </w:p>
        </w:tc>
        <w:tc>
          <w:tcPr>
            <w:tcW w:w="993" w:type="dxa"/>
            <w:vAlign w:val="center"/>
          </w:tcPr>
          <w:p w14:paraId="542288A8" w14:textId="11E472B1" w:rsidR="00786283" w:rsidRDefault="00786283" w:rsidP="00786283">
            <w:pPr>
              <w:autoSpaceDE w:val="0"/>
              <w:autoSpaceDN w:val="0"/>
              <w:adjustRightInd w:val="0"/>
              <w:jc w:val="center"/>
              <w:rPr>
                <w:rFonts w:eastAsiaTheme="minorEastAsia"/>
                <w:iCs/>
                <w:color w:val="000000"/>
                <w:szCs w:val="28"/>
              </w:rPr>
            </w:pPr>
            <w:r>
              <w:rPr>
                <w:rFonts w:eastAsiaTheme="minorEastAsia"/>
                <w:iCs/>
                <w:color w:val="000000"/>
                <w:szCs w:val="28"/>
              </w:rPr>
              <w:t>3</w:t>
            </w:r>
          </w:p>
        </w:tc>
        <w:tc>
          <w:tcPr>
            <w:tcW w:w="985" w:type="dxa"/>
            <w:vAlign w:val="center"/>
          </w:tcPr>
          <w:p w14:paraId="4BE18007" w14:textId="0410AFEB" w:rsidR="00786283" w:rsidRDefault="00786283" w:rsidP="00786283">
            <w:pPr>
              <w:autoSpaceDE w:val="0"/>
              <w:autoSpaceDN w:val="0"/>
              <w:adjustRightInd w:val="0"/>
              <w:jc w:val="center"/>
              <w:rPr>
                <w:rFonts w:eastAsiaTheme="minorEastAsia"/>
                <w:iCs/>
                <w:color w:val="000000"/>
                <w:szCs w:val="28"/>
              </w:rPr>
            </w:pPr>
            <w:r>
              <w:rPr>
                <w:rFonts w:eastAsiaTheme="minorEastAsia"/>
                <w:iCs/>
                <w:color w:val="000000"/>
                <w:szCs w:val="28"/>
              </w:rPr>
              <w:t>4</w:t>
            </w:r>
          </w:p>
        </w:tc>
      </w:tr>
      <w:tr w:rsidR="00BA7719" w14:paraId="702AC616" w14:textId="77777777" w:rsidTr="000B555A">
        <w:tc>
          <w:tcPr>
            <w:tcW w:w="5665" w:type="dxa"/>
            <w:vAlign w:val="center"/>
          </w:tcPr>
          <w:p w14:paraId="110CF5EE" w14:textId="2F0A0E84" w:rsidR="00786283" w:rsidRDefault="00786283" w:rsidP="00786283">
            <w:pPr>
              <w:autoSpaceDE w:val="0"/>
              <w:autoSpaceDN w:val="0"/>
              <w:adjustRightInd w:val="0"/>
              <w:jc w:val="center"/>
              <w:rPr>
                <w:rFonts w:eastAsiaTheme="minorEastAsia"/>
                <w:iCs/>
                <w:color w:val="000000"/>
                <w:szCs w:val="28"/>
              </w:rPr>
            </w:pPr>
            <w:r>
              <w:rPr>
                <w:rFonts w:eastAsiaTheme="minorEastAsia"/>
                <w:iCs/>
                <w:color w:val="000000"/>
                <w:szCs w:val="28"/>
              </w:rPr>
              <w:t xml:space="preserve">Внешний диаметр оси сателлита 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  <w:color w:val="000000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color w:val="000000"/>
                      <w:szCs w:val="28"/>
                      <w:lang w:val="en-US"/>
                    </w:rPr>
                    <m:t>d</m:t>
                  </m:r>
                </m:e>
                <m:sub>
                  <m:r>
                    <w:rPr>
                      <w:rFonts w:ascii="Cambria Math" w:hAnsi="Cambria Math"/>
                      <w:color w:val="000000"/>
                      <w:szCs w:val="28"/>
                    </w:rPr>
                    <m:t>сат</m:t>
                  </m:r>
                </m:sub>
              </m:sSub>
            </m:oMath>
            <w:r>
              <w:rPr>
                <w:rFonts w:eastAsiaTheme="minorEastAsia"/>
                <w:color w:val="000000"/>
                <w:szCs w:val="28"/>
              </w:rPr>
              <w:t>, мм</w:t>
            </w:r>
          </w:p>
        </w:tc>
        <w:tc>
          <w:tcPr>
            <w:tcW w:w="851" w:type="dxa"/>
            <w:vAlign w:val="center"/>
          </w:tcPr>
          <w:p w14:paraId="39435C64" w14:textId="4A9EA8E1" w:rsidR="00786283" w:rsidRPr="002444D8" w:rsidRDefault="002444D8" w:rsidP="00786283">
            <w:pPr>
              <w:autoSpaceDE w:val="0"/>
              <w:autoSpaceDN w:val="0"/>
              <w:adjustRightInd w:val="0"/>
              <w:jc w:val="center"/>
              <w:rPr>
                <w:rFonts w:eastAsiaTheme="minorEastAsia"/>
                <w:iCs/>
                <w:color w:val="000000"/>
                <w:szCs w:val="28"/>
                <w:lang w:val="en-US"/>
              </w:rPr>
            </w:pPr>
            <w:r>
              <w:rPr>
                <w:rFonts w:eastAsiaTheme="minorEastAsia"/>
                <w:iCs/>
                <w:color w:val="000000"/>
                <w:szCs w:val="28"/>
                <w:lang w:val="en-US"/>
              </w:rPr>
              <w:t>18</w:t>
            </w:r>
          </w:p>
        </w:tc>
        <w:tc>
          <w:tcPr>
            <w:tcW w:w="850" w:type="dxa"/>
            <w:vAlign w:val="center"/>
          </w:tcPr>
          <w:p w14:paraId="683C3341" w14:textId="653B10C8" w:rsidR="00786283" w:rsidRPr="003E3CF4" w:rsidRDefault="00E50301" w:rsidP="00786283">
            <w:pPr>
              <w:autoSpaceDE w:val="0"/>
              <w:autoSpaceDN w:val="0"/>
              <w:adjustRightInd w:val="0"/>
              <w:jc w:val="center"/>
              <w:rPr>
                <w:rFonts w:eastAsiaTheme="minorEastAsia"/>
                <w:iCs/>
                <w:color w:val="000000"/>
                <w:szCs w:val="28"/>
              </w:rPr>
            </w:pPr>
            <w:r>
              <w:rPr>
                <w:rFonts w:eastAsiaTheme="minorEastAsia"/>
                <w:iCs/>
                <w:color w:val="000000"/>
                <w:szCs w:val="28"/>
              </w:rPr>
              <w:t>30</w:t>
            </w:r>
          </w:p>
        </w:tc>
        <w:tc>
          <w:tcPr>
            <w:tcW w:w="993" w:type="dxa"/>
            <w:vAlign w:val="center"/>
          </w:tcPr>
          <w:p w14:paraId="68873707" w14:textId="1CB9698F" w:rsidR="00786283" w:rsidRDefault="002444D8" w:rsidP="00786283">
            <w:pPr>
              <w:autoSpaceDE w:val="0"/>
              <w:autoSpaceDN w:val="0"/>
              <w:adjustRightInd w:val="0"/>
              <w:jc w:val="center"/>
              <w:rPr>
                <w:rFonts w:eastAsiaTheme="minorEastAsia"/>
                <w:iCs/>
                <w:color w:val="000000"/>
                <w:szCs w:val="28"/>
              </w:rPr>
            </w:pPr>
            <w:r>
              <w:rPr>
                <w:rFonts w:eastAsiaTheme="minorEastAsia"/>
                <w:iCs/>
                <w:color w:val="000000"/>
                <w:szCs w:val="28"/>
              </w:rPr>
              <w:t>24</w:t>
            </w:r>
          </w:p>
        </w:tc>
        <w:tc>
          <w:tcPr>
            <w:tcW w:w="985" w:type="dxa"/>
            <w:vAlign w:val="center"/>
          </w:tcPr>
          <w:p w14:paraId="2656EF65" w14:textId="7DE81FBD" w:rsidR="00786283" w:rsidRDefault="002444D8" w:rsidP="00786283">
            <w:pPr>
              <w:autoSpaceDE w:val="0"/>
              <w:autoSpaceDN w:val="0"/>
              <w:adjustRightInd w:val="0"/>
              <w:jc w:val="center"/>
              <w:rPr>
                <w:rFonts w:eastAsiaTheme="minorEastAsia"/>
                <w:iCs/>
                <w:color w:val="000000"/>
                <w:szCs w:val="28"/>
              </w:rPr>
            </w:pPr>
            <w:r>
              <w:rPr>
                <w:rFonts w:eastAsiaTheme="minorEastAsia"/>
                <w:iCs/>
                <w:color w:val="000000"/>
                <w:szCs w:val="28"/>
              </w:rPr>
              <w:t>70</w:t>
            </w:r>
          </w:p>
        </w:tc>
      </w:tr>
      <w:tr w:rsidR="00BA7719" w14:paraId="06113912" w14:textId="77777777" w:rsidTr="000B555A">
        <w:tc>
          <w:tcPr>
            <w:tcW w:w="5665" w:type="dxa"/>
            <w:vAlign w:val="center"/>
          </w:tcPr>
          <w:p w14:paraId="33FE3660" w14:textId="693E1555" w:rsidR="00786283" w:rsidRDefault="00786283" w:rsidP="00786283">
            <w:pPr>
              <w:autoSpaceDE w:val="0"/>
              <w:autoSpaceDN w:val="0"/>
              <w:adjustRightInd w:val="0"/>
              <w:jc w:val="center"/>
              <w:rPr>
                <w:rFonts w:eastAsiaTheme="minorEastAsia"/>
                <w:iCs/>
                <w:color w:val="000000"/>
                <w:szCs w:val="28"/>
              </w:rPr>
            </w:pPr>
            <w:r>
              <w:rPr>
                <w:rFonts w:eastAsiaTheme="minorEastAsia"/>
                <w:iCs/>
                <w:color w:val="000000"/>
                <w:szCs w:val="28"/>
              </w:rPr>
              <w:t xml:space="preserve">Внутренний диаметр оси сателлита 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  <w:color w:val="000000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color w:val="000000"/>
                      <w:szCs w:val="28"/>
                      <w:lang w:val="en-US"/>
                    </w:rPr>
                    <m:t>d</m:t>
                  </m:r>
                </m:e>
                <m:sub>
                  <m:r>
                    <w:rPr>
                      <w:rFonts w:ascii="Cambria Math" w:hAnsi="Cambria Math"/>
                      <w:color w:val="000000"/>
                      <w:szCs w:val="28"/>
                    </w:rPr>
                    <m:t>0сат</m:t>
                  </m:r>
                </m:sub>
              </m:sSub>
            </m:oMath>
            <w:r>
              <w:rPr>
                <w:rFonts w:eastAsiaTheme="minorEastAsia"/>
                <w:color w:val="000000"/>
                <w:szCs w:val="28"/>
              </w:rPr>
              <w:t>, мм</w:t>
            </w:r>
          </w:p>
        </w:tc>
        <w:tc>
          <w:tcPr>
            <w:tcW w:w="851" w:type="dxa"/>
            <w:vAlign w:val="center"/>
          </w:tcPr>
          <w:p w14:paraId="3A78C86F" w14:textId="7541B387" w:rsidR="00786283" w:rsidRPr="002444D8" w:rsidRDefault="002444D8" w:rsidP="00786283">
            <w:pPr>
              <w:autoSpaceDE w:val="0"/>
              <w:autoSpaceDN w:val="0"/>
              <w:adjustRightInd w:val="0"/>
              <w:jc w:val="center"/>
              <w:rPr>
                <w:rFonts w:eastAsiaTheme="minorEastAsia"/>
                <w:iCs/>
                <w:color w:val="000000"/>
                <w:szCs w:val="28"/>
                <w:lang w:val="en-US"/>
              </w:rPr>
            </w:pPr>
            <w:r>
              <w:rPr>
                <w:rFonts w:eastAsiaTheme="minorEastAsia"/>
                <w:iCs/>
                <w:color w:val="000000"/>
                <w:szCs w:val="28"/>
                <w:lang w:val="en-US"/>
              </w:rPr>
              <w:t>8</w:t>
            </w:r>
          </w:p>
        </w:tc>
        <w:tc>
          <w:tcPr>
            <w:tcW w:w="850" w:type="dxa"/>
            <w:vAlign w:val="center"/>
          </w:tcPr>
          <w:p w14:paraId="46AE0FB5" w14:textId="4DD81271" w:rsidR="00786283" w:rsidRPr="002444D8" w:rsidRDefault="002444D8" w:rsidP="00786283">
            <w:pPr>
              <w:autoSpaceDE w:val="0"/>
              <w:autoSpaceDN w:val="0"/>
              <w:adjustRightInd w:val="0"/>
              <w:jc w:val="center"/>
              <w:rPr>
                <w:rFonts w:eastAsiaTheme="minorEastAsia"/>
                <w:iCs/>
                <w:color w:val="000000"/>
                <w:szCs w:val="28"/>
                <w:lang w:val="en-US"/>
              </w:rPr>
            </w:pPr>
            <w:r>
              <w:rPr>
                <w:rFonts w:eastAsiaTheme="minorEastAsia"/>
                <w:iCs/>
                <w:color w:val="000000"/>
                <w:szCs w:val="28"/>
                <w:lang w:val="en-US"/>
              </w:rPr>
              <w:t>12</w:t>
            </w:r>
          </w:p>
        </w:tc>
        <w:tc>
          <w:tcPr>
            <w:tcW w:w="993" w:type="dxa"/>
            <w:vAlign w:val="center"/>
          </w:tcPr>
          <w:p w14:paraId="1E9D743D" w14:textId="480C45BF" w:rsidR="00786283" w:rsidRDefault="002444D8" w:rsidP="00786283">
            <w:pPr>
              <w:autoSpaceDE w:val="0"/>
              <w:autoSpaceDN w:val="0"/>
              <w:adjustRightInd w:val="0"/>
              <w:jc w:val="center"/>
              <w:rPr>
                <w:rFonts w:eastAsiaTheme="minorEastAsia"/>
                <w:iCs/>
                <w:color w:val="000000"/>
                <w:szCs w:val="28"/>
              </w:rPr>
            </w:pPr>
            <w:r>
              <w:rPr>
                <w:rFonts w:eastAsiaTheme="minorEastAsia"/>
                <w:iCs/>
                <w:color w:val="000000"/>
                <w:szCs w:val="28"/>
              </w:rPr>
              <w:t>10</w:t>
            </w:r>
          </w:p>
        </w:tc>
        <w:tc>
          <w:tcPr>
            <w:tcW w:w="985" w:type="dxa"/>
            <w:vAlign w:val="center"/>
          </w:tcPr>
          <w:p w14:paraId="198107B4" w14:textId="332DCC89" w:rsidR="00786283" w:rsidRDefault="002444D8" w:rsidP="00786283">
            <w:pPr>
              <w:autoSpaceDE w:val="0"/>
              <w:autoSpaceDN w:val="0"/>
              <w:adjustRightInd w:val="0"/>
              <w:jc w:val="center"/>
              <w:rPr>
                <w:rFonts w:eastAsiaTheme="minorEastAsia"/>
                <w:iCs/>
                <w:color w:val="000000"/>
                <w:szCs w:val="28"/>
              </w:rPr>
            </w:pPr>
            <w:r>
              <w:rPr>
                <w:rFonts w:eastAsiaTheme="minorEastAsia"/>
                <w:iCs/>
                <w:color w:val="000000"/>
                <w:szCs w:val="28"/>
              </w:rPr>
              <w:t>60</w:t>
            </w:r>
          </w:p>
        </w:tc>
      </w:tr>
      <w:tr w:rsidR="00BA7719" w14:paraId="6087DF65" w14:textId="77777777" w:rsidTr="000B555A">
        <w:tc>
          <w:tcPr>
            <w:tcW w:w="5665" w:type="dxa"/>
            <w:vAlign w:val="center"/>
          </w:tcPr>
          <w:p w14:paraId="5DC70F40" w14:textId="1F48AC4C" w:rsidR="00786283" w:rsidRDefault="00786283" w:rsidP="00786283">
            <w:pPr>
              <w:autoSpaceDE w:val="0"/>
              <w:autoSpaceDN w:val="0"/>
              <w:adjustRightInd w:val="0"/>
              <w:jc w:val="center"/>
              <w:rPr>
                <w:rFonts w:eastAsiaTheme="minorEastAsia"/>
                <w:iCs/>
                <w:color w:val="000000"/>
                <w:szCs w:val="28"/>
              </w:rPr>
            </w:pPr>
            <w:r>
              <w:rPr>
                <w:rFonts w:eastAsiaTheme="minorEastAsia"/>
                <w:iCs/>
                <w:color w:val="000000"/>
                <w:szCs w:val="28"/>
              </w:rPr>
              <w:t xml:space="preserve">Толщина щеки водила </w:t>
            </w:r>
            <m:oMath>
              <m:r>
                <w:rPr>
                  <w:rFonts w:ascii="Cambria Math" w:eastAsiaTheme="minorEastAsia" w:hAnsi="Cambria Math"/>
                  <w:color w:val="000000"/>
                  <w:szCs w:val="28"/>
                </w:rPr>
                <m:t>δ</m:t>
              </m:r>
            </m:oMath>
            <w:r>
              <w:rPr>
                <w:rFonts w:eastAsiaTheme="minorEastAsia"/>
                <w:iCs/>
                <w:color w:val="000000"/>
                <w:szCs w:val="28"/>
              </w:rPr>
              <w:t>, мм</w:t>
            </w:r>
          </w:p>
        </w:tc>
        <w:tc>
          <w:tcPr>
            <w:tcW w:w="851" w:type="dxa"/>
            <w:vAlign w:val="center"/>
          </w:tcPr>
          <w:p w14:paraId="38A0EE6E" w14:textId="05030CEA" w:rsidR="00786283" w:rsidRPr="002444D8" w:rsidRDefault="002444D8" w:rsidP="00786283">
            <w:pPr>
              <w:autoSpaceDE w:val="0"/>
              <w:autoSpaceDN w:val="0"/>
              <w:adjustRightInd w:val="0"/>
              <w:jc w:val="center"/>
              <w:rPr>
                <w:rFonts w:eastAsiaTheme="minorEastAsia"/>
                <w:iCs/>
                <w:color w:val="000000"/>
                <w:szCs w:val="28"/>
                <w:lang w:val="en-US"/>
              </w:rPr>
            </w:pPr>
            <w:r>
              <w:rPr>
                <w:rFonts w:eastAsiaTheme="minorEastAsia"/>
                <w:iCs/>
                <w:color w:val="000000"/>
                <w:szCs w:val="28"/>
                <w:lang w:val="en-US"/>
              </w:rPr>
              <w:t>3</w:t>
            </w:r>
          </w:p>
        </w:tc>
        <w:tc>
          <w:tcPr>
            <w:tcW w:w="850" w:type="dxa"/>
            <w:vAlign w:val="center"/>
          </w:tcPr>
          <w:p w14:paraId="10E7C62F" w14:textId="35C6873D" w:rsidR="00786283" w:rsidRPr="002444D8" w:rsidRDefault="002444D8" w:rsidP="00786283">
            <w:pPr>
              <w:autoSpaceDE w:val="0"/>
              <w:autoSpaceDN w:val="0"/>
              <w:adjustRightInd w:val="0"/>
              <w:jc w:val="center"/>
              <w:rPr>
                <w:rFonts w:eastAsiaTheme="minorEastAsia"/>
                <w:iCs/>
                <w:color w:val="000000"/>
                <w:szCs w:val="28"/>
                <w:lang w:val="en-US"/>
              </w:rPr>
            </w:pPr>
            <w:r>
              <w:rPr>
                <w:rFonts w:eastAsiaTheme="minorEastAsia"/>
                <w:iCs/>
                <w:color w:val="000000"/>
                <w:szCs w:val="28"/>
                <w:lang w:val="en-US"/>
              </w:rPr>
              <w:t>3</w:t>
            </w:r>
          </w:p>
        </w:tc>
        <w:tc>
          <w:tcPr>
            <w:tcW w:w="993" w:type="dxa"/>
            <w:vAlign w:val="center"/>
          </w:tcPr>
          <w:p w14:paraId="26AAB2D9" w14:textId="35F07D36" w:rsidR="00786283" w:rsidRPr="002444D8" w:rsidRDefault="002444D8" w:rsidP="00786283">
            <w:pPr>
              <w:autoSpaceDE w:val="0"/>
              <w:autoSpaceDN w:val="0"/>
              <w:adjustRightInd w:val="0"/>
              <w:jc w:val="center"/>
              <w:rPr>
                <w:rFonts w:eastAsiaTheme="minorEastAsia"/>
                <w:iCs/>
                <w:color w:val="000000"/>
                <w:szCs w:val="28"/>
                <w:lang w:val="en-US"/>
              </w:rPr>
            </w:pPr>
            <w:r>
              <w:rPr>
                <w:rFonts w:eastAsiaTheme="minorEastAsia"/>
                <w:iCs/>
                <w:color w:val="000000"/>
                <w:szCs w:val="28"/>
                <w:lang w:val="en-US"/>
              </w:rPr>
              <w:t>3</w:t>
            </w:r>
          </w:p>
        </w:tc>
        <w:tc>
          <w:tcPr>
            <w:tcW w:w="985" w:type="dxa"/>
            <w:vAlign w:val="center"/>
          </w:tcPr>
          <w:p w14:paraId="7D9BE407" w14:textId="369B0C2D" w:rsidR="00786283" w:rsidRPr="002444D8" w:rsidRDefault="002444D8" w:rsidP="00786283">
            <w:pPr>
              <w:autoSpaceDE w:val="0"/>
              <w:autoSpaceDN w:val="0"/>
              <w:adjustRightInd w:val="0"/>
              <w:jc w:val="center"/>
              <w:rPr>
                <w:rFonts w:eastAsiaTheme="minorEastAsia"/>
                <w:iCs/>
                <w:color w:val="000000"/>
                <w:szCs w:val="28"/>
                <w:lang w:val="en-US"/>
              </w:rPr>
            </w:pPr>
            <w:r>
              <w:rPr>
                <w:rFonts w:eastAsiaTheme="minorEastAsia"/>
                <w:iCs/>
                <w:color w:val="000000"/>
                <w:szCs w:val="28"/>
                <w:lang w:val="en-US"/>
              </w:rPr>
              <w:t>3</w:t>
            </w:r>
          </w:p>
        </w:tc>
      </w:tr>
      <w:tr w:rsidR="00BA7719" w14:paraId="17DEEB07" w14:textId="77777777" w:rsidTr="000B555A">
        <w:tc>
          <w:tcPr>
            <w:tcW w:w="5665" w:type="dxa"/>
            <w:vAlign w:val="center"/>
          </w:tcPr>
          <w:p w14:paraId="57921376" w14:textId="79AA8D7D" w:rsidR="00786283" w:rsidRDefault="00786283" w:rsidP="00786283">
            <w:pPr>
              <w:autoSpaceDE w:val="0"/>
              <w:autoSpaceDN w:val="0"/>
              <w:adjustRightInd w:val="0"/>
              <w:jc w:val="center"/>
              <w:rPr>
                <w:rFonts w:eastAsiaTheme="minorEastAsia"/>
                <w:iCs/>
                <w:color w:val="000000"/>
                <w:szCs w:val="28"/>
              </w:rPr>
            </w:pPr>
            <w:r>
              <w:rPr>
                <w:rFonts w:eastAsiaTheme="minorEastAsia"/>
                <w:iCs/>
                <w:color w:val="000000"/>
                <w:szCs w:val="28"/>
              </w:rPr>
              <w:t xml:space="preserve">Запас прочности оси при изгибе </w:t>
            </w:r>
            <m:oMath>
              <m:r>
                <w:rPr>
                  <w:rFonts w:ascii="Cambria Math" w:eastAsiaTheme="minorEastAsia" w:hAnsi="Cambria Math"/>
                  <w:color w:val="000000"/>
                  <w:szCs w:val="28"/>
                </w:rPr>
                <m:t>s</m:t>
              </m:r>
            </m:oMath>
          </w:p>
        </w:tc>
        <w:tc>
          <w:tcPr>
            <w:tcW w:w="851" w:type="dxa"/>
            <w:vAlign w:val="center"/>
          </w:tcPr>
          <w:p w14:paraId="1A0173AE" w14:textId="580B30C7" w:rsidR="00786283" w:rsidRPr="002444D8" w:rsidRDefault="002444D8" w:rsidP="00786283">
            <w:pPr>
              <w:autoSpaceDE w:val="0"/>
              <w:autoSpaceDN w:val="0"/>
              <w:adjustRightInd w:val="0"/>
              <w:jc w:val="center"/>
              <w:rPr>
                <w:rFonts w:eastAsiaTheme="minorEastAsia"/>
                <w:iCs/>
                <w:color w:val="000000"/>
                <w:szCs w:val="28"/>
                <w:lang w:val="en-US"/>
              </w:rPr>
            </w:pPr>
            <w:r>
              <w:rPr>
                <w:rFonts w:eastAsiaTheme="minorEastAsia"/>
                <w:iCs/>
                <w:color w:val="000000"/>
                <w:szCs w:val="28"/>
                <w:lang w:val="en-US"/>
              </w:rPr>
              <w:t>2,075</w:t>
            </w:r>
          </w:p>
        </w:tc>
        <w:tc>
          <w:tcPr>
            <w:tcW w:w="850" w:type="dxa"/>
            <w:vAlign w:val="center"/>
          </w:tcPr>
          <w:p w14:paraId="44BF9D92" w14:textId="3D1CB0C5" w:rsidR="00786283" w:rsidRPr="002444D8" w:rsidRDefault="002444D8" w:rsidP="00786283">
            <w:pPr>
              <w:autoSpaceDE w:val="0"/>
              <w:autoSpaceDN w:val="0"/>
              <w:adjustRightInd w:val="0"/>
              <w:jc w:val="center"/>
              <w:rPr>
                <w:rFonts w:eastAsiaTheme="minorEastAsia"/>
                <w:iCs/>
                <w:color w:val="000000"/>
                <w:szCs w:val="28"/>
              </w:rPr>
            </w:pPr>
            <w:r>
              <w:rPr>
                <w:rFonts w:eastAsiaTheme="minorEastAsia"/>
                <w:iCs/>
                <w:color w:val="000000"/>
                <w:szCs w:val="28"/>
                <w:lang w:val="en-US"/>
              </w:rPr>
              <w:t>2,</w:t>
            </w:r>
            <w:r>
              <w:rPr>
                <w:rFonts w:eastAsiaTheme="minorEastAsia"/>
                <w:iCs/>
                <w:color w:val="000000"/>
                <w:szCs w:val="28"/>
              </w:rPr>
              <w:t>243</w:t>
            </w:r>
          </w:p>
        </w:tc>
        <w:tc>
          <w:tcPr>
            <w:tcW w:w="993" w:type="dxa"/>
            <w:vAlign w:val="center"/>
          </w:tcPr>
          <w:p w14:paraId="060CCF32" w14:textId="15BA3838" w:rsidR="00786283" w:rsidRDefault="002444D8" w:rsidP="00786283">
            <w:pPr>
              <w:autoSpaceDE w:val="0"/>
              <w:autoSpaceDN w:val="0"/>
              <w:adjustRightInd w:val="0"/>
              <w:jc w:val="center"/>
              <w:rPr>
                <w:rFonts w:eastAsiaTheme="minorEastAsia"/>
                <w:iCs/>
                <w:color w:val="000000"/>
                <w:szCs w:val="28"/>
              </w:rPr>
            </w:pPr>
            <w:r>
              <w:rPr>
                <w:rFonts w:eastAsiaTheme="minorEastAsia"/>
                <w:iCs/>
                <w:color w:val="000000"/>
                <w:szCs w:val="28"/>
              </w:rPr>
              <w:t>2,177</w:t>
            </w:r>
          </w:p>
        </w:tc>
        <w:tc>
          <w:tcPr>
            <w:tcW w:w="985" w:type="dxa"/>
            <w:vAlign w:val="center"/>
          </w:tcPr>
          <w:p w14:paraId="34756CE2" w14:textId="0430F80A" w:rsidR="00786283" w:rsidRDefault="002444D8" w:rsidP="00786283">
            <w:pPr>
              <w:autoSpaceDE w:val="0"/>
              <w:autoSpaceDN w:val="0"/>
              <w:adjustRightInd w:val="0"/>
              <w:jc w:val="center"/>
              <w:rPr>
                <w:rFonts w:eastAsiaTheme="minorEastAsia"/>
                <w:iCs/>
                <w:color w:val="000000"/>
                <w:szCs w:val="28"/>
              </w:rPr>
            </w:pPr>
            <w:r>
              <w:rPr>
                <w:rFonts w:eastAsiaTheme="minorEastAsia"/>
                <w:iCs/>
                <w:color w:val="000000"/>
                <w:szCs w:val="28"/>
              </w:rPr>
              <w:t>33,3</w:t>
            </w:r>
          </w:p>
        </w:tc>
      </w:tr>
    </w:tbl>
    <w:p w14:paraId="0A3D5EB0" w14:textId="3E93163E" w:rsidR="002444D8" w:rsidRPr="002444D8" w:rsidRDefault="002444D8" w:rsidP="002444D8">
      <w:pPr>
        <w:rPr>
          <w:lang w:val="en-US"/>
        </w:rPr>
      </w:pPr>
      <w:r>
        <w:rPr>
          <w:i/>
          <w:iCs/>
        </w:rPr>
        <w:lastRenderedPageBreak/>
        <w:t xml:space="preserve">Продолжение таблицы </w:t>
      </w:r>
      <w:r>
        <w:rPr>
          <w:i/>
          <w:iCs/>
          <w:lang w:val="en-US"/>
        </w:rPr>
        <w:t>6</w:t>
      </w:r>
    </w:p>
    <w:tbl>
      <w:tblPr>
        <w:tblStyle w:val="af2"/>
        <w:tblW w:w="0" w:type="auto"/>
        <w:tblLayout w:type="fixed"/>
        <w:tblLook w:val="04A0" w:firstRow="1" w:lastRow="0" w:firstColumn="1" w:lastColumn="0" w:noHBand="0" w:noVBand="1"/>
      </w:tblPr>
      <w:tblGrid>
        <w:gridCol w:w="5665"/>
        <w:gridCol w:w="851"/>
        <w:gridCol w:w="850"/>
        <w:gridCol w:w="993"/>
        <w:gridCol w:w="985"/>
      </w:tblGrid>
      <w:tr w:rsidR="00BA7719" w14:paraId="385C5867" w14:textId="77777777" w:rsidTr="000B555A">
        <w:tc>
          <w:tcPr>
            <w:tcW w:w="5665" w:type="dxa"/>
            <w:vAlign w:val="center"/>
          </w:tcPr>
          <w:p w14:paraId="5DEB259C" w14:textId="415BD4A0" w:rsidR="00786283" w:rsidRDefault="00786283" w:rsidP="00786283">
            <w:pPr>
              <w:autoSpaceDE w:val="0"/>
              <w:autoSpaceDN w:val="0"/>
              <w:adjustRightInd w:val="0"/>
              <w:jc w:val="center"/>
              <w:rPr>
                <w:rFonts w:eastAsiaTheme="minorEastAsia"/>
                <w:iCs/>
                <w:color w:val="000000"/>
                <w:szCs w:val="28"/>
              </w:rPr>
            </w:pPr>
            <w:r>
              <w:rPr>
                <w:rFonts w:eastAsiaTheme="minorEastAsia"/>
                <w:iCs/>
                <w:color w:val="000000"/>
                <w:szCs w:val="28"/>
              </w:rPr>
              <w:t xml:space="preserve">Запас прочности оси на срез </w:t>
            </w:r>
            <m:oMath>
              <m:sSub>
                <m:sSubPr>
                  <m:ctrlPr>
                    <w:rPr>
                      <w:rFonts w:ascii="Cambria Math" w:eastAsiaTheme="minorEastAsia" w:hAnsi="Cambria Math"/>
                      <w:i/>
                      <w:iCs/>
                      <w:color w:val="000000"/>
                      <w:szCs w:val="28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color w:val="000000"/>
                      <w:szCs w:val="28"/>
                      <w:lang w:val="en-US"/>
                    </w:rPr>
                    <m:t>s</m:t>
                  </m:r>
                </m:e>
                <m:sub>
                  <m:r>
                    <w:rPr>
                      <w:rFonts w:ascii="Cambria Math" w:eastAsiaTheme="minorEastAsia" w:hAnsi="Cambria Math"/>
                      <w:color w:val="000000"/>
                      <w:szCs w:val="28"/>
                    </w:rPr>
                    <m:t>ср</m:t>
                  </m:r>
                </m:sub>
              </m:sSub>
            </m:oMath>
          </w:p>
        </w:tc>
        <w:tc>
          <w:tcPr>
            <w:tcW w:w="851" w:type="dxa"/>
            <w:vAlign w:val="center"/>
          </w:tcPr>
          <w:p w14:paraId="210EC91C" w14:textId="1B62FB29" w:rsidR="00786283" w:rsidRPr="002444D8" w:rsidRDefault="002444D8" w:rsidP="00786283">
            <w:pPr>
              <w:autoSpaceDE w:val="0"/>
              <w:autoSpaceDN w:val="0"/>
              <w:adjustRightInd w:val="0"/>
              <w:jc w:val="center"/>
              <w:rPr>
                <w:rFonts w:eastAsiaTheme="minorEastAsia"/>
                <w:iCs/>
                <w:color w:val="000000"/>
                <w:szCs w:val="28"/>
                <w:lang w:val="en-US"/>
              </w:rPr>
            </w:pPr>
            <w:r>
              <w:rPr>
                <w:rFonts w:eastAsiaTheme="minorEastAsia"/>
                <w:iCs/>
                <w:color w:val="000000"/>
                <w:szCs w:val="28"/>
                <w:lang w:val="en-US"/>
              </w:rPr>
              <w:t>3,114</w:t>
            </w:r>
          </w:p>
        </w:tc>
        <w:tc>
          <w:tcPr>
            <w:tcW w:w="850" w:type="dxa"/>
            <w:vAlign w:val="center"/>
          </w:tcPr>
          <w:p w14:paraId="4F45FF2D" w14:textId="664A2695" w:rsidR="00786283" w:rsidRDefault="002444D8" w:rsidP="00786283">
            <w:pPr>
              <w:autoSpaceDE w:val="0"/>
              <w:autoSpaceDN w:val="0"/>
              <w:adjustRightInd w:val="0"/>
              <w:jc w:val="center"/>
              <w:rPr>
                <w:rFonts w:eastAsiaTheme="minorEastAsia"/>
                <w:iCs/>
                <w:color w:val="000000"/>
                <w:szCs w:val="28"/>
              </w:rPr>
            </w:pPr>
            <w:r>
              <w:rPr>
                <w:rFonts w:eastAsiaTheme="minorEastAsia"/>
                <w:iCs/>
                <w:color w:val="000000"/>
                <w:szCs w:val="28"/>
              </w:rPr>
              <w:t>2,444</w:t>
            </w:r>
          </w:p>
        </w:tc>
        <w:tc>
          <w:tcPr>
            <w:tcW w:w="993" w:type="dxa"/>
            <w:vAlign w:val="center"/>
          </w:tcPr>
          <w:p w14:paraId="4B5B508A" w14:textId="23E9FDA3" w:rsidR="00786283" w:rsidRDefault="002444D8" w:rsidP="00786283">
            <w:pPr>
              <w:autoSpaceDE w:val="0"/>
              <w:autoSpaceDN w:val="0"/>
              <w:adjustRightInd w:val="0"/>
              <w:jc w:val="center"/>
              <w:rPr>
                <w:rFonts w:eastAsiaTheme="minorEastAsia"/>
                <w:iCs/>
                <w:color w:val="000000"/>
                <w:szCs w:val="28"/>
              </w:rPr>
            </w:pPr>
            <w:r>
              <w:rPr>
                <w:rFonts w:eastAsiaTheme="minorEastAsia"/>
                <w:iCs/>
                <w:color w:val="000000"/>
                <w:szCs w:val="28"/>
              </w:rPr>
              <w:t>3,794</w:t>
            </w:r>
          </w:p>
        </w:tc>
        <w:tc>
          <w:tcPr>
            <w:tcW w:w="985" w:type="dxa"/>
            <w:vAlign w:val="center"/>
          </w:tcPr>
          <w:p w14:paraId="092DAD41" w14:textId="198016D3" w:rsidR="00786283" w:rsidRDefault="002444D8" w:rsidP="00786283">
            <w:pPr>
              <w:autoSpaceDE w:val="0"/>
              <w:autoSpaceDN w:val="0"/>
              <w:adjustRightInd w:val="0"/>
              <w:jc w:val="center"/>
              <w:rPr>
                <w:rFonts w:eastAsiaTheme="minorEastAsia"/>
                <w:iCs/>
                <w:color w:val="000000"/>
                <w:szCs w:val="28"/>
              </w:rPr>
            </w:pPr>
            <w:r>
              <w:rPr>
                <w:rFonts w:eastAsiaTheme="minorEastAsia"/>
                <w:iCs/>
                <w:color w:val="000000"/>
                <w:szCs w:val="28"/>
              </w:rPr>
              <w:t>10,71</w:t>
            </w:r>
          </w:p>
        </w:tc>
      </w:tr>
      <w:tr w:rsidR="00BA7719" w14:paraId="4F7751FE" w14:textId="77777777" w:rsidTr="000B555A">
        <w:tc>
          <w:tcPr>
            <w:tcW w:w="5665" w:type="dxa"/>
            <w:vAlign w:val="center"/>
          </w:tcPr>
          <w:p w14:paraId="49B82D53" w14:textId="113C3E8A" w:rsidR="00786283" w:rsidRDefault="00786283" w:rsidP="00786283">
            <w:pPr>
              <w:autoSpaceDE w:val="0"/>
              <w:autoSpaceDN w:val="0"/>
              <w:adjustRightInd w:val="0"/>
              <w:jc w:val="center"/>
              <w:rPr>
                <w:rFonts w:eastAsiaTheme="minorEastAsia"/>
                <w:iCs/>
                <w:color w:val="000000"/>
                <w:szCs w:val="28"/>
              </w:rPr>
            </w:pPr>
            <w:r>
              <w:rPr>
                <w:rFonts w:eastAsiaTheme="minorEastAsia"/>
                <w:iCs/>
                <w:color w:val="000000"/>
                <w:szCs w:val="28"/>
              </w:rPr>
              <w:t xml:space="preserve">Запас прочности оси на смятие </w:t>
            </w:r>
            <m:oMath>
              <m:sSub>
                <m:sSubPr>
                  <m:ctrlPr>
                    <w:rPr>
                      <w:rFonts w:ascii="Cambria Math" w:eastAsiaTheme="minorEastAsia" w:hAnsi="Cambria Math"/>
                      <w:i/>
                      <w:iCs/>
                      <w:color w:val="000000"/>
                      <w:szCs w:val="28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color w:val="000000"/>
                      <w:szCs w:val="28"/>
                      <w:lang w:val="en-US"/>
                    </w:rPr>
                    <m:t>s</m:t>
                  </m:r>
                </m:e>
                <m:sub>
                  <m:r>
                    <w:rPr>
                      <w:rFonts w:ascii="Cambria Math" w:eastAsiaTheme="minorEastAsia" w:hAnsi="Cambria Math"/>
                      <w:color w:val="000000"/>
                      <w:szCs w:val="28"/>
                    </w:rPr>
                    <m:t>см</m:t>
                  </m:r>
                </m:sub>
              </m:sSub>
            </m:oMath>
          </w:p>
        </w:tc>
        <w:tc>
          <w:tcPr>
            <w:tcW w:w="851" w:type="dxa"/>
            <w:vAlign w:val="center"/>
          </w:tcPr>
          <w:p w14:paraId="39AFB50D" w14:textId="79C6F7CD" w:rsidR="00786283" w:rsidRPr="002444D8" w:rsidRDefault="002444D8" w:rsidP="00786283">
            <w:pPr>
              <w:autoSpaceDE w:val="0"/>
              <w:autoSpaceDN w:val="0"/>
              <w:adjustRightInd w:val="0"/>
              <w:jc w:val="center"/>
              <w:rPr>
                <w:rFonts w:eastAsiaTheme="minorEastAsia"/>
                <w:iCs/>
                <w:color w:val="000000"/>
                <w:szCs w:val="28"/>
                <w:lang w:val="en-US"/>
              </w:rPr>
            </w:pPr>
            <w:r>
              <w:rPr>
                <w:rFonts w:eastAsiaTheme="minorEastAsia"/>
                <w:iCs/>
                <w:color w:val="000000"/>
                <w:szCs w:val="28"/>
                <w:lang w:val="en-US"/>
              </w:rPr>
              <w:t>2,372</w:t>
            </w:r>
          </w:p>
        </w:tc>
        <w:tc>
          <w:tcPr>
            <w:tcW w:w="850" w:type="dxa"/>
            <w:vAlign w:val="center"/>
          </w:tcPr>
          <w:p w14:paraId="24C17CC8" w14:textId="6F904FE3" w:rsidR="00786283" w:rsidRDefault="002444D8" w:rsidP="00786283">
            <w:pPr>
              <w:autoSpaceDE w:val="0"/>
              <w:autoSpaceDN w:val="0"/>
              <w:adjustRightInd w:val="0"/>
              <w:jc w:val="center"/>
              <w:rPr>
                <w:rFonts w:eastAsiaTheme="minorEastAsia"/>
                <w:iCs/>
                <w:color w:val="000000"/>
                <w:szCs w:val="28"/>
              </w:rPr>
            </w:pPr>
            <w:r>
              <w:rPr>
                <w:rFonts w:eastAsiaTheme="minorEastAsia"/>
                <w:iCs/>
                <w:color w:val="000000"/>
                <w:szCs w:val="28"/>
              </w:rPr>
              <w:t>1,067</w:t>
            </w:r>
          </w:p>
        </w:tc>
        <w:tc>
          <w:tcPr>
            <w:tcW w:w="993" w:type="dxa"/>
            <w:vAlign w:val="center"/>
          </w:tcPr>
          <w:p w14:paraId="2DDCBBF4" w14:textId="143522D5" w:rsidR="00786283" w:rsidRDefault="002444D8" w:rsidP="00786283">
            <w:pPr>
              <w:autoSpaceDE w:val="0"/>
              <w:autoSpaceDN w:val="0"/>
              <w:adjustRightInd w:val="0"/>
              <w:jc w:val="center"/>
              <w:rPr>
                <w:rFonts w:eastAsiaTheme="minorEastAsia"/>
                <w:iCs/>
                <w:color w:val="000000"/>
                <w:szCs w:val="28"/>
              </w:rPr>
            </w:pPr>
            <w:r>
              <w:rPr>
                <w:rFonts w:eastAsiaTheme="minorEastAsia"/>
                <w:iCs/>
                <w:color w:val="000000"/>
                <w:szCs w:val="28"/>
              </w:rPr>
              <w:t>2,104</w:t>
            </w:r>
          </w:p>
        </w:tc>
        <w:tc>
          <w:tcPr>
            <w:tcW w:w="985" w:type="dxa"/>
            <w:vAlign w:val="center"/>
          </w:tcPr>
          <w:p w14:paraId="08235B6E" w14:textId="4060A863" w:rsidR="00786283" w:rsidRDefault="002444D8" w:rsidP="00786283">
            <w:pPr>
              <w:autoSpaceDE w:val="0"/>
              <w:autoSpaceDN w:val="0"/>
              <w:adjustRightInd w:val="0"/>
              <w:jc w:val="center"/>
              <w:rPr>
                <w:rFonts w:eastAsiaTheme="minorEastAsia"/>
                <w:iCs/>
                <w:color w:val="000000"/>
                <w:szCs w:val="28"/>
              </w:rPr>
            </w:pPr>
            <w:r>
              <w:rPr>
                <w:rFonts w:eastAsiaTheme="minorEastAsia"/>
                <w:iCs/>
                <w:color w:val="000000"/>
                <w:szCs w:val="28"/>
              </w:rPr>
              <w:t>6,34</w:t>
            </w:r>
          </w:p>
        </w:tc>
      </w:tr>
    </w:tbl>
    <w:p w14:paraId="2197DDDD" w14:textId="057B4FD8" w:rsidR="001F3726" w:rsidRDefault="00DE43E3" w:rsidP="002E3FF2">
      <w:pPr>
        <w:pStyle w:val="2"/>
        <w:rPr>
          <w:rFonts w:eastAsiaTheme="minorEastAsia"/>
        </w:rPr>
      </w:pPr>
      <w:bookmarkStart w:id="19" w:name="_Toc233079108"/>
      <w:bookmarkStart w:id="20" w:name="_Toc233310914"/>
      <w:r>
        <w:rPr>
          <w:rFonts w:eastAsiaTheme="minorEastAsia"/>
        </w:rPr>
        <w:t>Расчет подшипников сателлитов</w:t>
      </w:r>
      <w:bookmarkEnd w:id="19"/>
      <w:bookmarkEnd w:id="20"/>
    </w:p>
    <w:p w14:paraId="70677B67" w14:textId="61B3AAC5" w:rsidR="001F3726" w:rsidRDefault="00F7364B" w:rsidP="001F3726">
      <w:pPr>
        <w:pStyle w:val="a1"/>
        <w:rPr>
          <w:rFonts w:eastAsiaTheme="minorEastAsia"/>
          <w:lang w:eastAsia="en-US"/>
        </w:rPr>
      </w:pPr>
      <w:r>
        <w:rPr>
          <w:rFonts w:eastAsiaTheme="minorEastAsia"/>
          <w:lang w:eastAsia="en-US"/>
        </w:rPr>
        <w:t>Радиальные усилия в сателлитах планетарных механизмов воспринимаются роликовыми игольчатыми подшипниками. В проектируемой ПКП используются роликовые игольчатые подшипники.</w:t>
      </w:r>
    </w:p>
    <w:p w14:paraId="2CB61A92" w14:textId="77777777" w:rsidR="007F4CA0" w:rsidRDefault="007F4CA0" w:rsidP="007F4CA0">
      <w:pPr>
        <w:ind w:firstLine="709"/>
      </w:pPr>
      <w:r w:rsidRPr="00B6245F">
        <w:t>Расчет</w:t>
      </w:r>
      <w:r>
        <w:t xml:space="preserve"> </w:t>
      </w:r>
      <w:r w:rsidRPr="00B6245F">
        <w:t>осуществляется по программе RASCHETPOD, которая расположена в папке с точно таким же названием.</w:t>
      </w:r>
    </w:p>
    <w:p w14:paraId="612628AE" w14:textId="77777777" w:rsidR="007F4CA0" w:rsidRDefault="007F4CA0" w:rsidP="007F4CA0">
      <w:r>
        <w:t>Программа предназначена для расчета двух вариантов использования подшипников:</w:t>
      </w:r>
    </w:p>
    <w:p w14:paraId="0FF38CA8" w14:textId="77777777" w:rsidR="007F4CA0" w:rsidRDefault="007F4CA0" w:rsidP="007F4CA0">
      <w:pPr>
        <w:pStyle w:val="affff"/>
        <w:numPr>
          <w:ilvl w:val="0"/>
          <w:numId w:val="9"/>
        </w:numPr>
      </w:pPr>
      <w:r>
        <w:t>в качестве опоры сателлитов;</w:t>
      </w:r>
    </w:p>
    <w:p w14:paraId="0D67BCA9" w14:textId="77777777" w:rsidR="007F4CA0" w:rsidRDefault="007F4CA0" w:rsidP="007F4CA0">
      <w:pPr>
        <w:pStyle w:val="affff"/>
        <w:numPr>
          <w:ilvl w:val="0"/>
          <w:numId w:val="9"/>
        </w:numPr>
      </w:pPr>
      <w:r>
        <w:t>в качестве опоры вала.</w:t>
      </w:r>
    </w:p>
    <w:p w14:paraId="5FBD58A3" w14:textId="77777777" w:rsidR="007F4CA0" w:rsidRDefault="007F4CA0" w:rsidP="007F4CA0">
      <w:pPr>
        <w:ind w:firstLine="709"/>
      </w:pPr>
      <w:r>
        <w:t>Для определения варианта использования рассчитываемого подшипника необходимо в скрипте программы RASCHETPOD задать соответствующее значение параметра NPRIZNAK. Для расчета подшипников сателлитов этот параметр должен равняться 1, для подшипников, являющими опорой вала 2.</w:t>
      </w:r>
    </w:p>
    <w:p w14:paraId="7DFE5CB9" w14:textId="5B4C020D" w:rsidR="007F4CA0" w:rsidRDefault="007F4CA0" w:rsidP="007F4CA0">
      <w:pPr>
        <w:ind w:firstLine="709"/>
      </w:pPr>
      <w:r>
        <w:t xml:space="preserve">Для ввода исходных данных необходимо создать соответствующий файл в формате EXEL (приложение </w:t>
      </w:r>
      <w:r w:rsidR="00625276">
        <w:t>Е</w:t>
      </w:r>
      <w:r>
        <w:t>). Причем файлы для расчета подшипников сателлитов и опор валов отличаются друг от друга как по количеству вводимых параметров, так и по самим параметрам.</w:t>
      </w:r>
    </w:p>
    <w:p w14:paraId="22381A8C" w14:textId="77777777" w:rsidR="007F4CA0" w:rsidRDefault="007F4CA0" w:rsidP="007F4CA0">
      <w:pPr>
        <w:ind w:firstLine="709"/>
      </w:pPr>
      <w:r>
        <w:t>Покажем составление файла исходных данных для варианта использования подшипников в качества опоры сателлитов.</w:t>
      </w:r>
    </w:p>
    <w:p w14:paraId="5D5F31B8" w14:textId="77777777" w:rsidR="007F4CA0" w:rsidRDefault="007F4CA0" w:rsidP="007F4CA0">
      <w:r>
        <w:t>В первой строчке файла исходных данных указывается тип используемого подшипника:</w:t>
      </w:r>
    </w:p>
    <w:p w14:paraId="280336EA" w14:textId="77777777" w:rsidR="007F4CA0" w:rsidRDefault="007F4CA0" w:rsidP="007F4CA0">
      <w:pPr>
        <w:pStyle w:val="41"/>
        <w:numPr>
          <w:ilvl w:val="0"/>
          <w:numId w:val="36"/>
        </w:numPr>
      </w:pPr>
      <w:r>
        <w:t>шариковый радиальный или радиально упорный;</w:t>
      </w:r>
    </w:p>
    <w:p w14:paraId="1E5E6509" w14:textId="77777777" w:rsidR="007F4CA0" w:rsidRDefault="007F4CA0" w:rsidP="007F4CA0">
      <w:pPr>
        <w:pStyle w:val="affff1"/>
        <w:numPr>
          <w:ilvl w:val="0"/>
          <w:numId w:val="10"/>
        </w:numPr>
      </w:pPr>
      <w:r>
        <w:t>шариковый упорный или упорно-радиальный;</w:t>
      </w:r>
    </w:p>
    <w:p w14:paraId="2656BC53" w14:textId="77777777" w:rsidR="007F4CA0" w:rsidRDefault="007F4CA0" w:rsidP="007F4CA0">
      <w:pPr>
        <w:pStyle w:val="affff1"/>
        <w:numPr>
          <w:ilvl w:val="0"/>
          <w:numId w:val="10"/>
        </w:numPr>
      </w:pPr>
      <w:r>
        <w:t>роликовый (игольчатый) радиальный или радиально упорный;</w:t>
      </w:r>
    </w:p>
    <w:p w14:paraId="68837C83" w14:textId="77777777" w:rsidR="007F4CA0" w:rsidRDefault="007F4CA0" w:rsidP="007F4CA0">
      <w:pPr>
        <w:pStyle w:val="affff1"/>
        <w:numPr>
          <w:ilvl w:val="0"/>
          <w:numId w:val="10"/>
        </w:numPr>
      </w:pPr>
      <w:r>
        <w:lastRenderedPageBreak/>
        <w:t>роликовый упорный или упорно-радиальный.</w:t>
      </w:r>
    </w:p>
    <w:p w14:paraId="174CAEEB" w14:textId="77777777" w:rsidR="007F4CA0" w:rsidRDefault="007F4CA0" w:rsidP="007F4CA0">
      <w:pPr>
        <w:ind w:firstLine="709"/>
      </w:pPr>
      <w:r>
        <w:t>В большинстве случаев для опоры сателлитов используются игольчатые подшипники, реже – роликовые.</w:t>
      </w:r>
    </w:p>
    <w:p w14:paraId="73DF347A" w14:textId="77777777" w:rsidR="007F4CA0" w:rsidRDefault="007F4CA0" w:rsidP="007F4CA0">
      <w:pPr>
        <w:ind w:firstLine="709"/>
      </w:pPr>
      <w:r>
        <w:t>Во второй строке указывается диаметр тел качения. В третьей и четвертой строках следует указать диаметр окружности центров тел качения и длину тела качения. При этом, если используется шариковые подшипники, то длина указывается равной нулю.</w:t>
      </w:r>
    </w:p>
    <w:p w14:paraId="54ED149F" w14:textId="77777777" w:rsidR="007F4CA0" w:rsidRDefault="007F4CA0" w:rsidP="007F4CA0">
      <w:pPr>
        <w:ind w:firstLine="709"/>
      </w:pPr>
      <w:r>
        <w:t>В пятой строке записывается количество тел качения.</w:t>
      </w:r>
    </w:p>
    <w:p w14:paraId="263CEB9C" w14:textId="4017862F" w:rsidR="007F4CA0" w:rsidRDefault="007F4CA0" w:rsidP="007F4CA0">
      <w:pPr>
        <w:ind w:firstLine="709"/>
      </w:pPr>
      <w:r>
        <w:t>Длину иголок рекомендуется брать в переделах формулы (18).</w:t>
      </w:r>
    </w:p>
    <w:tbl>
      <w:tblPr>
        <w:tblStyle w:val="af2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671"/>
        <w:gridCol w:w="683"/>
      </w:tblGrid>
      <w:tr w:rsidR="007F4CA0" w:rsidRPr="00342CE4" w14:paraId="3B4735E8" w14:textId="77777777" w:rsidTr="00947006">
        <w:tc>
          <w:tcPr>
            <w:tcW w:w="8801" w:type="dxa"/>
          </w:tcPr>
          <w:p w14:paraId="27F1D989" w14:textId="1405D73C" w:rsidR="007F4CA0" w:rsidRPr="00342CE4" w:rsidRDefault="00F00D3C" w:rsidP="00947006">
            <w:pPr>
              <w:pStyle w:val="afff4"/>
            </w:pPr>
            <m:oMathPara>
              <m:oMath>
                <m:r>
                  <w:rPr>
                    <w:rFonts w:ascii="Cambria Math" w:hAnsi="Cambria Math"/>
                  </w:rPr>
                  <m:t>l=</m:t>
                </m:r>
                <m:d>
                  <m:dPr>
                    <m:ctrlPr>
                      <w:rPr>
                        <w:rFonts w:ascii="Cambria Math" w:hAnsi="Cambria Math"/>
                        <w:i/>
                        <w:iCs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5</m:t>
                    </m:r>
                    <m:r>
                      <w:rPr>
                        <w:rFonts w:ascii="Cambria Math" w:hAnsi="Cambria Math"/>
                      </w:rPr>
                      <m:t>..</m:t>
                    </m:r>
                    <m:r>
                      <w:rPr>
                        <w:rFonts w:ascii="Cambria Math" w:hAnsi="Cambria Math"/>
                      </w:rPr>
                      <m:t>10</m:t>
                    </m:r>
                  </m:e>
                </m:d>
                <m:r>
                  <w:rPr>
                    <w:rFonts w:ascii="Cambria Math" w:hAnsi="Cambria Math"/>
                  </w:rPr>
                  <m:t>⋅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iCs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d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тк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/>
                  </w:rPr>
                  <m:t>,</m:t>
                </m:r>
              </m:oMath>
            </m:oMathPara>
          </w:p>
        </w:tc>
        <w:tc>
          <w:tcPr>
            <w:tcW w:w="543" w:type="dxa"/>
          </w:tcPr>
          <w:p w14:paraId="04333364" w14:textId="2C2ABEAF" w:rsidR="007F4CA0" w:rsidRPr="00342CE4" w:rsidRDefault="007F4CA0" w:rsidP="00947006">
            <w:pPr>
              <w:pStyle w:val="afff4"/>
            </w:pPr>
            <w:r w:rsidRPr="00342CE4">
              <w:t>(</w:t>
            </w:r>
            <w:r>
              <w:t>18</w:t>
            </w:r>
            <w:r w:rsidRPr="00342CE4">
              <w:t>)</w:t>
            </w:r>
          </w:p>
        </w:tc>
      </w:tr>
    </w:tbl>
    <w:p w14:paraId="3299B3EE" w14:textId="57E04C87" w:rsidR="007F4CA0" w:rsidRDefault="00F00D3C" w:rsidP="007F4CA0">
      <w:pPr>
        <w:pStyle w:val="afff5"/>
        <w:ind w:firstLine="0"/>
      </w:pPr>
      <w:r>
        <w:t>г</w:t>
      </w:r>
      <w:r w:rsidR="007F4CA0">
        <w:t>де</w:t>
      </w:r>
      <w:r>
        <w:tab/>
      </w:r>
      <w:r w:rsidRPr="00F00D3C">
        <w:tab/>
      </w:r>
      <m:oMath>
        <m:sSub>
          <m:sSubPr>
            <m:ctrlPr>
              <w:rPr>
                <w:rFonts w:ascii="Cambria Math" w:eastAsia="Calibri" w:hAnsi="Cambria Math" w:cs="Times New Roman"/>
                <w:i/>
                <w:szCs w:val="24"/>
              </w:rPr>
            </m:ctrlPr>
          </m:sSubPr>
          <m:e>
            <m:r>
              <w:rPr>
                <w:rFonts w:ascii="Cambria Math" w:eastAsia="Calibri" w:hAnsi="Cambria Math" w:cs="Times New Roman"/>
                <w:szCs w:val="24"/>
              </w:rPr>
              <m:t>d</m:t>
            </m:r>
          </m:e>
          <m:sub>
            <m:r>
              <w:rPr>
                <w:rFonts w:ascii="Cambria Math" w:hAnsi="Cambria Math"/>
              </w:rPr>
              <m:t>тк</m:t>
            </m:r>
          </m:sub>
        </m:sSub>
      </m:oMath>
      <w:r>
        <w:t xml:space="preserve"> – </w:t>
      </w:r>
      <w:r w:rsidR="007F4CA0">
        <w:t>диаметр тел качения, мм</w:t>
      </w:r>
      <w:r>
        <w:t>;</w:t>
      </w:r>
    </w:p>
    <w:p w14:paraId="2EC68D35" w14:textId="6D553BEB" w:rsidR="00F00D3C" w:rsidRPr="00F00D3C" w:rsidRDefault="00F00D3C" w:rsidP="00F00D3C">
      <w:pPr>
        <w:pStyle w:val="afff5"/>
        <w:ind w:left="794" w:firstLine="0"/>
      </w:pPr>
      <w:r w:rsidRPr="00F00D3C">
        <w:rPr>
          <w:i/>
          <w:iCs/>
          <w:lang w:val="en-US"/>
        </w:rPr>
        <w:t>l</w:t>
      </w:r>
      <w:r w:rsidRPr="00F00D3C">
        <w:t xml:space="preserve"> – </w:t>
      </w:r>
      <w:r>
        <w:t>длина ролика, мм.</w:t>
      </w:r>
    </w:p>
    <w:p w14:paraId="4D987B31" w14:textId="0EA7718E" w:rsidR="007F4CA0" w:rsidRDefault="007F4CA0" w:rsidP="007F4CA0">
      <w:pPr>
        <w:pStyle w:val="afff5"/>
      </w:pPr>
      <w:r>
        <w:t>Нижний предел относится к подшипникам малых, а верхний – к подшипникам больших диаметров.</w:t>
      </w:r>
    </w:p>
    <w:p w14:paraId="6DBAD672" w14:textId="77777777" w:rsidR="007F4CA0" w:rsidRDefault="007F4CA0" w:rsidP="007F4CA0">
      <w:pPr>
        <w:ind w:firstLine="709"/>
      </w:pPr>
      <w:r w:rsidRPr="00B6245F">
        <w:t>Если по конструкции необходима большая длина подшипника, чем подсчитанная по вышеприведенным формулам, то следует использовать двухрядную установку иголок.</w:t>
      </w:r>
    </w:p>
    <w:p w14:paraId="33C1D6D7" w14:textId="0261F093" w:rsidR="007F4CA0" w:rsidRPr="002A467D" w:rsidRDefault="007F4CA0" w:rsidP="007F4CA0">
      <w:pPr>
        <w:ind w:firstLine="709"/>
      </w:pPr>
      <w:r>
        <w:t>Боковой зазор между иголками определяют из условия, чтобы при плотной укладке на валу между первой и последней иголкой оставался зазор, определяемый по формуле (19)</w:t>
      </w:r>
      <w:r w:rsidRPr="002A467D">
        <w:t>.</w:t>
      </w:r>
    </w:p>
    <w:tbl>
      <w:tblPr>
        <w:tblStyle w:val="af2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671"/>
        <w:gridCol w:w="683"/>
      </w:tblGrid>
      <w:tr w:rsidR="007F4CA0" w:rsidRPr="00342CE4" w14:paraId="141371F7" w14:textId="77777777" w:rsidTr="007F4CA0">
        <w:tc>
          <w:tcPr>
            <w:tcW w:w="8671" w:type="dxa"/>
          </w:tcPr>
          <w:p w14:paraId="10FAE2F9" w14:textId="06232F38" w:rsidR="007F4CA0" w:rsidRPr="00342CE4" w:rsidRDefault="007F4CA0" w:rsidP="00947006">
            <w:pPr>
              <w:pStyle w:val="afff4"/>
            </w:pPr>
            <m:oMathPara>
              <m:oMath>
                <m:r>
                  <w:rPr>
                    <w:rFonts w:ascii="Cambria Math" w:hAnsi="Cambria Math"/>
                    <w:lang w:val="en-US"/>
                  </w:rPr>
                  <m:t>t=q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⋅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d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тк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/>
                  </w:rPr>
                  <m:t>,</m:t>
                </m:r>
              </m:oMath>
            </m:oMathPara>
          </w:p>
        </w:tc>
        <w:tc>
          <w:tcPr>
            <w:tcW w:w="683" w:type="dxa"/>
          </w:tcPr>
          <w:p w14:paraId="03E21A31" w14:textId="647C5784" w:rsidR="007F4CA0" w:rsidRPr="00342CE4" w:rsidRDefault="007F4CA0" w:rsidP="00947006">
            <w:pPr>
              <w:pStyle w:val="afff4"/>
            </w:pPr>
            <w:bookmarkStart w:id="21" w:name="_Ref214439177"/>
            <w:r w:rsidRPr="00342CE4">
              <w:t>(</w:t>
            </w:r>
            <w:r>
              <w:t>19</w:t>
            </w:r>
            <w:r w:rsidRPr="00342CE4">
              <w:t>)</w:t>
            </w:r>
            <w:bookmarkEnd w:id="21"/>
          </w:p>
        </w:tc>
      </w:tr>
    </w:tbl>
    <w:p w14:paraId="4C0FDF21" w14:textId="77777777" w:rsidR="007F4CA0" w:rsidRDefault="007F4CA0" w:rsidP="007F4CA0">
      <w:pPr>
        <w:pStyle w:val="afff5"/>
        <w:ind w:firstLine="0"/>
      </w:pPr>
      <w:r>
        <w:t>где</w:t>
      </w:r>
      <w:r>
        <w:rPr>
          <w:rFonts w:eastAsiaTheme="minorEastAsia"/>
          <w:lang w:val="en-US"/>
        </w:rPr>
        <w:t xml:space="preserve"> </w:t>
      </w:r>
      <m:oMath>
        <m:r>
          <w:rPr>
            <w:rFonts w:ascii="Cambria Math" w:hAnsi="Cambria Math"/>
            <w:lang w:val="en-US"/>
          </w:rPr>
          <m:t>q</m:t>
        </m:r>
      </m:oMath>
      <w:r>
        <w:t xml:space="preserve"> – коэффициент, равный 0,4…0,8.</w:t>
      </w:r>
    </w:p>
    <w:p w14:paraId="17EFD75F" w14:textId="77777777" w:rsidR="007F4CA0" w:rsidRDefault="007F4CA0" w:rsidP="007F4CA0">
      <w:pPr>
        <w:ind w:firstLine="709"/>
      </w:pPr>
      <w:r>
        <w:t xml:space="preserve">При </w:t>
      </w:r>
      <m:oMath>
        <m:r>
          <w:rPr>
            <w:rFonts w:ascii="Cambria Math" w:hAnsi="Cambria Math"/>
            <w:lang w:val="en-US"/>
          </w:rPr>
          <m:t>q</m:t>
        </m:r>
        <m:r>
          <w:rPr>
            <w:rFonts w:ascii="Cambria Math" w:hAnsi="Cambria Math"/>
          </w:rPr>
          <m:t>&lt;0,4</m:t>
        </m:r>
      </m:oMath>
      <w:r>
        <w:t xml:space="preserve"> в подшипнике возникает повышенное трение, а при </w:t>
      </w:r>
      <m:oMath>
        <m:r>
          <w:rPr>
            <w:rFonts w:ascii="Cambria Math" w:hAnsi="Cambria Math"/>
            <w:lang w:val="en-US"/>
          </w:rPr>
          <m:t>q</m:t>
        </m:r>
        <m:r>
          <w:rPr>
            <w:rFonts w:ascii="Cambria Math" w:hAnsi="Cambria Math"/>
          </w:rPr>
          <m:t>&gt;0,8</m:t>
        </m:r>
      </m:oMath>
      <w:r>
        <w:t xml:space="preserve"> становятся возможными перекос и заклинивание иголок.</w:t>
      </w:r>
    </w:p>
    <w:p w14:paraId="67261DF1" w14:textId="123CD74C" w:rsidR="007F4CA0" w:rsidRDefault="007F4CA0" w:rsidP="007F4CA0">
      <w:pPr>
        <w:ind w:firstLine="709"/>
      </w:pPr>
      <w:r>
        <w:t>В шестую строчку заносится число рядов тел качения.</w:t>
      </w:r>
      <w:r w:rsidRPr="002A467D">
        <w:t xml:space="preserve"> </w:t>
      </w:r>
      <w:r>
        <w:t>Число иголок находим по формуле (20).</w:t>
      </w:r>
    </w:p>
    <w:tbl>
      <w:tblPr>
        <w:tblStyle w:val="af2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671"/>
        <w:gridCol w:w="683"/>
      </w:tblGrid>
      <w:tr w:rsidR="007F4CA0" w:rsidRPr="00342CE4" w14:paraId="47E3EA9B" w14:textId="77777777" w:rsidTr="00947006">
        <w:tc>
          <w:tcPr>
            <w:tcW w:w="8801" w:type="dxa"/>
          </w:tcPr>
          <w:p w14:paraId="08299CDC" w14:textId="77777777" w:rsidR="007F4CA0" w:rsidRPr="00342CE4" w:rsidRDefault="007F4CA0" w:rsidP="00947006">
            <w:pPr>
              <w:pStyle w:val="afff4"/>
            </w:pPr>
            <m:oMathPara>
              <m:oMath>
                <m:r>
                  <w:rPr>
                    <w:rFonts w:ascii="Cambria Math" w:hAnsi="Cambria Math"/>
                    <w:lang w:val="en-US"/>
                  </w:rPr>
                  <m:t>z=</m:t>
                </m:r>
                <m:f>
                  <m:fPr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lang w:val="en-US"/>
                      </w:rPr>
                      <m:t>π⋅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lang w:val="en-US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lang w:val="en-US"/>
                          </w:rPr>
                          <m:t>d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ср</m:t>
                        </m:r>
                      </m:sub>
                    </m:sSub>
                    <m:r>
                      <w:rPr>
                        <w:rFonts w:ascii="Cambria Math" w:hAnsi="Cambria Math"/>
                        <w:lang w:val="en-US"/>
                      </w:rPr>
                      <m:t>-q⋅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lang w:val="en-US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lang w:val="en-US"/>
                          </w:rPr>
                          <m:t>d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тк</m:t>
                        </m:r>
                      </m:sub>
                    </m:sSub>
                  </m:num>
                  <m:den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lang w:val="en-US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lang w:val="en-US"/>
                          </w:rPr>
                          <m:t>d</m:t>
                        </m:r>
                      </m:e>
                      <m:sub>
                        <m:r>
                          <w:rPr>
                            <w:rFonts w:ascii="Cambria Math" w:hAnsi="Cambria Math"/>
                            <w:lang w:val="en-US"/>
                          </w:rPr>
                          <m:t>тк</m:t>
                        </m:r>
                      </m:sub>
                    </m:sSub>
                  </m:den>
                </m:f>
                <m:r>
                  <w:rPr>
                    <w:rFonts w:ascii="Cambria Math" w:hAnsi="Cambria Math"/>
                    <w:lang w:val="en-US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lang w:val="en-US"/>
                      </w:rPr>
                      <m:t>π⋅(D-d)</m:t>
                    </m:r>
                  </m:num>
                  <m:den>
                    <m:r>
                      <w:rPr>
                        <w:rFonts w:ascii="Cambria Math" w:hAnsi="Cambria Math"/>
                        <w:lang w:val="en-US"/>
                      </w:rPr>
                      <m:t>2⋅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lang w:val="en-US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lang w:val="en-US"/>
                          </w:rPr>
                          <m:t>d</m:t>
                        </m:r>
                      </m:e>
                      <m:sub>
                        <m:r>
                          <w:rPr>
                            <w:rFonts w:ascii="Cambria Math" w:hAnsi="Cambria Math"/>
                            <w:lang w:val="en-US"/>
                          </w:rPr>
                          <m:t>тк</m:t>
                        </m:r>
                      </m:sub>
                    </m:sSub>
                  </m:den>
                </m:f>
                <m:r>
                  <w:rPr>
                    <w:rFonts w:ascii="Cambria Math" w:hAnsi="Cambria Math"/>
                    <w:lang w:val="en-US"/>
                  </w:rPr>
                  <m:t>-q=</m:t>
                </m:r>
                <m:f>
                  <m:fPr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lang w:val="en-US"/>
                      </w:rPr>
                      <m:t>π⋅</m:t>
                    </m:r>
                    <m:d>
                      <m:dPr>
                        <m:ctrlPr>
                          <w:rPr>
                            <w:rFonts w:ascii="Cambria Math" w:hAnsi="Cambria Math"/>
                            <w:i/>
                            <w:lang w:val="en-US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  <w:lang w:val="en-US"/>
                          </w:rPr>
                          <m:t>d+2⋅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lang w:val="en-US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lang w:val="en-US"/>
                              </w:rPr>
                              <m:t>d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lang w:val="en-US"/>
                              </w:rPr>
                              <m:t>тк</m:t>
                            </m:r>
                          </m:sub>
                        </m:sSub>
                        <m:r>
                          <w:rPr>
                            <w:rFonts w:ascii="Cambria Math" w:hAnsi="Cambria Math"/>
                            <w:lang w:val="en-US"/>
                          </w:rPr>
                          <m:t>+d</m:t>
                        </m:r>
                      </m:e>
                    </m:d>
                  </m:num>
                  <m:den>
                    <m:r>
                      <w:rPr>
                        <w:rFonts w:ascii="Cambria Math" w:hAnsi="Cambria Math"/>
                        <w:lang w:val="en-US"/>
                      </w:rPr>
                      <m:t>2⋅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lang w:val="en-US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lang w:val="en-US"/>
                          </w:rPr>
                          <m:t>d</m:t>
                        </m:r>
                      </m:e>
                      <m:sub>
                        <m:r>
                          <w:rPr>
                            <w:rFonts w:ascii="Cambria Math" w:hAnsi="Cambria Math"/>
                            <w:lang w:val="en-US"/>
                          </w:rPr>
                          <m:t>тк</m:t>
                        </m:r>
                      </m:sub>
                    </m:sSub>
                  </m:den>
                </m:f>
                <m:r>
                  <w:rPr>
                    <w:rFonts w:ascii="Cambria Math" w:hAnsi="Cambria Math"/>
                    <w:lang w:val="en-US"/>
                  </w:rPr>
                  <m:t>==π⋅</m:t>
                </m:r>
                <m:d>
                  <m:dPr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dPr>
                  <m:e>
                    <m:f>
                      <m:fPr>
                        <m:ctrlPr>
                          <w:rPr>
                            <w:rFonts w:ascii="Cambria Math" w:hAnsi="Cambria Math"/>
                            <w:i/>
                            <w:lang w:val="en-US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  <w:lang w:val="en-US"/>
                          </w:rPr>
                          <m:t>d</m:t>
                        </m:r>
                      </m:num>
                      <m:den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lang w:val="en-US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lang w:val="en-US"/>
                              </w:rPr>
                              <m:t>d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lang w:val="en-US"/>
                              </w:rPr>
                              <m:t>тк</m:t>
                            </m:r>
                          </m:sub>
                        </m:sSub>
                      </m:den>
                    </m:f>
                    <m:r>
                      <w:rPr>
                        <w:rFonts w:ascii="Cambria Math" w:hAnsi="Cambria Math"/>
                        <w:lang w:val="en-US"/>
                      </w:rPr>
                      <m:t>+1</m:t>
                    </m:r>
                  </m:e>
                </m:d>
                <m:r>
                  <w:rPr>
                    <w:rFonts w:ascii="Cambria Math" w:hAnsi="Cambria Math"/>
                    <w:lang w:val="en-US"/>
                  </w:rPr>
                  <m:t>-q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,</m:t>
                </m:r>
              </m:oMath>
            </m:oMathPara>
          </w:p>
        </w:tc>
        <w:tc>
          <w:tcPr>
            <w:tcW w:w="543" w:type="dxa"/>
          </w:tcPr>
          <w:p w14:paraId="3F735DD8" w14:textId="51CE331D" w:rsidR="007F4CA0" w:rsidRPr="00342CE4" w:rsidRDefault="007F4CA0" w:rsidP="00947006">
            <w:pPr>
              <w:pStyle w:val="afff4"/>
            </w:pPr>
            <w:bookmarkStart w:id="22" w:name="_Ref214439290"/>
            <w:r w:rsidRPr="00342CE4">
              <w:t>(</w:t>
            </w:r>
            <w:r>
              <w:t>20</w:t>
            </w:r>
            <w:r w:rsidRPr="00342CE4">
              <w:t>)</w:t>
            </w:r>
            <w:bookmarkEnd w:id="22"/>
          </w:p>
        </w:tc>
      </w:tr>
    </w:tbl>
    <w:p w14:paraId="1C6A9208" w14:textId="0759710B" w:rsidR="007F4CA0" w:rsidRDefault="00271E36" w:rsidP="007F4CA0">
      <w:pPr>
        <w:pStyle w:val="afff5"/>
        <w:ind w:firstLine="0"/>
      </w:pPr>
      <w:r>
        <w:lastRenderedPageBreak/>
        <w:t>где</w:t>
      </w:r>
      <w:r>
        <w:tab/>
      </w:r>
      <w:r>
        <w:rPr>
          <w:rFonts w:eastAsiaTheme="minorEastAsia"/>
        </w:rPr>
        <w:tab/>
      </w:r>
      <m:oMath>
        <m:sSub>
          <m:sSubPr>
            <m:ctrlPr>
              <w:rPr>
                <w:rFonts w:ascii="Cambria Math" w:eastAsia="Calibri" w:hAnsi="Cambria Math" w:cs="Times New Roman"/>
                <w:i/>
                <w:szCs w:val="24"/>
                <w:lang w:val="en-US"/>
              </w:rPr>
            </m:ctrlPr>
          </m:sSubPr>
          <m:e>
            <m:r>
              <w:rPr>
                <w:rFonts w:ascii="Cambria Math" w:eastAsia="Calibri" w:hAnsi="Cambria Math" w:cs="Times New Roman"/>
                <w:szCs w:val="24"/>
                <w:lang w:val="en-US"/>
              </w:rPr>
              <m:t>d</m:t>
            </m:r>
          </m:e>
          <m:sub>
            <m:r>
              <w:rPr>
                <w:rFonts w:ascii="Cambria Math" w:hAnsi="Cambria Math"/>
              </w:rPr>
              <m:t>ср</m:t>
            </m:r>
          </m:sub>
        </m:sSub>
      </m:oMath>
      <w:r w:rsidR="007F4CA0">
        <w:t xml:space="preserve"> – диаметр центров тел качения, мм;</w:t>
      </w:r>
    </w:p>
    <w:p w14:paraId="3F710CB5" w14:textId="77777777" w:rsidR="007F4CA0" w:rsidRPr="002A467D" w:rsidRDefault="007F4CA0" w:rsidP="00271E36">
      <w:pPr>
        <w:pStyle w:val="afff5"/>
        <w:ind w:firstLine="794"/>
      </w:pPr>
      <m:oMath>
        <m:r>
          <w:rPr>
            <w:rFonts w:ascii="Cambria Math" w:eastAsia="Calibri" w:hAnsi="Cambria Math" w:cs="Times New Roman"/>
            <w:szCs w:val="24"/>
            <w:lang w:val="en-US"/>
          </w:rPr>
          <m:t>D</m:t>
        </m:r>
      </m:oMath>
      <w:r>
        <w:t xml:space="preserve"> – диаметр внешней беговой дорожки, мм.</w:t>
      </w:r>
    </w:p>
    <w:p w14:paraId="6F014063" w14:textId="77777777" w:rsidR="007F4CA0" w:rsidRDefault="007F4CA0" w:rsidP="007F4CA0">
      <w:pPr>
        <w:ind w:firstLine="709"/>
      </w:pPr>
      <w:r>
        <w:t>Далее указывается номинальный угол контакта подшипника, град, (для игольчатых подшипников этот угол равен нулю) и коэффициент вращения. Для подшипников опоры сателлитов ось не вращается, а вращение совершает сам сателлит, поэтому коэффициент вращения подшипника равен 2.</w:t>
      </w:r>
    </w:p>
    <w:p w14:paraId="1E0FFE7E" w14:textId="77777777" w:rsidR="007F4CA0" w:rsidRDefault="007F4CA0" w:rsidP="007F4CA0">
      <w:pPr>
        <w:ind w:firstLine="709"/>
      </w:pPr>
      <w:r>
        <w:t>Затем задаются уже эксплуатационные параметры условий работы подшипника:</w:t>
      </w:r>
    </w:p>
    <w:p w14:paraId="66A2EA3C" w14:textId="77777777" w:rsidR="007F4CA0" w:rsidRDefault="007F4CA0" w:rsidP="007F4CA0">
      <w:pPr>
        <w:pStyle w:val="affff"/>
        <w:numPr>
          <w:ilvl w:val="0"/>
          <w:numId w:val="9"/>
        </w:numPr>
      </w:pPr>
      <w:r>
        <w:t>количество передач в коробке передач;</w:t>
      </w:r>
    </w:p>
    <w:p w14:paraId="1300DE0F" w14:textId="77777777" w:rsidR="007F4CA0" w:rsidRDefault="007F4CA0" w:rsidP="007F4CA0">
      <w:pPr>
        <w:pStyle w:val="affff"/>
        <w:numPr>
          <w:ilvl w:val="0"/>
          <w:numId w:val="9"/>
        </w:numPr>
      </w:pPr>
      <w:r>
        <w:t>максимальный момент, развиваемый двигателем;</w:t>
      </w:r>
    </w:p>
    <w:p w14:paraId="2353AC42" w14:textId="77777777" w:rsidR="007F4CA0" w:rsidRDefault="007F4CA0" w:rsidP="007F4CA0">
      <w:pPr>
        <w:pStyle w:val="affff"/>
        <w:numPr>
          <w:ilvl w:val="0"/>
          <w:numId w:val="9"/>
        </w:numPr>
      </w:pPr>
      <w:r>
        <w:t>максимальная частота вращения двигателя;</w:t>
      </w:r>
    </w:p>
    <w:p w14:paraId="5C042C67" w14:textId="77777777" w:rsidR="007F4CA0" w:rsidRDefault="007F4CA0" w:rsidP="007F4CA0">
      <w:pPr>
        <w:pStyle w:val="affff"/>
        <w:numPr>
          <w:ilvl w:val="0"/>
          <w:numId w:val="9"/>
        </w:numPr>
      </w:pPr>
      <w:r>
        <w:t>коэффициент использования двигателя;</w:t>
      </w:r>
    </w:p>
    <w:p w14:paraId="27284FC0" w14:textId="77777777" w:rsidR="007F4CA0" w:rsidRDefault="007F4CA0" w:rsidP="007F4CA0">
      <w:pPr>
        <w:pStyle w:val="affff"/>
        <w:numPr>
          <w:ilvl w:val="0"/>
          <w:numId w:val="9"/>
        </w:numPr>
      </w:pPr>
      <w:r>
        <w:t>средняя частота вращения двигателя;</w:t>
      </w:r>
    </w:p>
    <w:p w14:paraId="5088348B" w14:textId="77777777" w:rsidR="007F4CA0" w:rsidRDefault="007F4CA0" w:rsidP="007F4CA0">
      <w:pPr>
        <w:pStyle w:val="affff"/>
        <w:numPr>
          <w:ilvl w:val="0"/>
          <w:numId w:val="9"/>
        </w:numPr>
      </w:pPr>
      <w:r>
        <w:t>пробег до капитального ремонта;</w:t>
      </w:r>
    </w:p>
    <w:p w14:paraId="14549064" w14:textId="77777777" w:rsidR="007F4CA0" w:rsidRDefault="007F4CA0" w:rsidP="007F4CA0">
      <w:pPr>
        <w:pStyle w:val="affff"/>
        <w:numPr>
          <w:ilvl w:val="0"/>
          <w:numId w:val="9"/>
        </w:numPr>
      </w:pPr>
      <w:r>
        <w:t>средняя скорость;</w:t>
      </w:r>
    </w:p>
    <w:p w14:paraId="0B340248" w14:textId="77777777" w:rsidR="007F4CA0" w:rsidRDefault="007F4CA0" w:rsidP="007F4CA0">
      <w:pPr>
        <w:pStyle w:val="affff"/>
        <w:numPr>
          <w:ilvl w:val="0"/>
          <w:numId w:val="9"/>
        </w:numPr>
      </w:pPr>
      <w:r>
        <w:t>относительная угловая скорость сателлитов для каждой передачи;</w:t>
      </w:r>
    </w:p>
    <w:p w14:paraId="65482F3D" w14:textId="77777777" w:rsidR="007F4CA0" w:rsidRDefault="007F4CA0" w:rsidP="007F4CA0">
      <w:pPr>
        <w:pStyle w:val="affff"/>
        <w:numPr>
          <w:ilvl w:val="0"/>
          <w:numId w:val="9"/>
        </w:numPr>
      </w:pPr>
      <w:r>
        <w:t>относительная угловая скорость водила для каждой передачи;</w:t>
      </w:r>
    </w:p>
    <w:p w14:paraId="1D492203" w14:textId="77777777" w:rsidR="007F4CA0" w:rsidRDefault="007F4CA0" w:rsidP="007F4CA0">
      <w:pPr>
        <w:pStyle w:val="affff"/>
        <w:numPr>
          <w:ilvl w:val="0"/>
          <w:numId w:val="9"/>
        </w:numPr>
      </w:pPr>
      <w:r>
        <w:t>масса сателлита (вычисляется приблизительно с учетом плотности материала);</w:t>
      </w:r>
    </w:p>
    <w:p w14:paraId="19AA8151" w14:textId="77777777" w:rsidR="007F4CA0" w:rsidRDefault="007F4CA0" w:rsidP="007F4CA0">
      <w:pPr>
        <w:pStyle w:val="affff"/>
        <w:numPr>
          <w:ilvl w:val="0"/>
          <w:numId w:val="9"/>
        </w:numPr>
      </w:pPr>
      <w:r>
        <w:t>радиус центров осей сателлитов;</w:t>
      </w:r>
    </w:p>
    <w:p w14:paraId="3D2FCB0E" w14:textId="77777777" w:rsidR="007F4CA0" w:rsidRDefault="007F4CA0" w:rsidP="007F4CA0">
      <w:pPr>
        <w:pStyle w:val="affff"/>
        <w:numPr>
          <w:ilvl w:val="0"/>
          <w:numId w:val="9"/>
        </w:numPr>
      </w:pPr>
      <w:r>
        <w:t>относительный момент на водиле для каждой передачи;</w:t>
      </w:r>
    </w:p>
    <w:p w14:paraId="6D8DAEA0" w14:textId="77777777" w:rsidR="007F4CA0" w:rsidRDefault="007F4CA0" w:rsidP="007F4CA0">
      <w:pPr>
        <w:pStyle w:val="affff"/>
        <w:numPr>
          <w:ilvl w:val="0"/>
          <w:numId w:val="9"/>
        </w:numPr>
      </w:pPr>
      <w:r>
        <w:t>тип движителя транспортного средства (1колесный; 2 – гусеничный);</w:t>
      </w:r>
    </w:p>
    <w:p w14:paraId="6F712875" w14:textId="77777777" w:rsidR="007F4CA0" w:rsidRDefault="007F4CA0" w:rsidP="007F4CA0">
      <w:pPr>
        <w:pStyle w:val="affff"/>
        <w:numPr>
          <w:ilvl w:val="0"/>
          <w:numId w:val="9"/>
        </w:numPr>
      </w:pPr>
      <w:r>
        <w:t>число сателлитов планетарного ряда;</w:t>
      </w:r>
    </w:p>
    <w:p w14:paraId="632A05EA" w14:textId="77777777" w:rsidR="007F4CA0" w:rsidRDefault="007F4CA0" w:rsidP="007F4CA0">
      <w:pPr>
        <w:pStyle w:val="affff"/>
        <w:numPr>
          <w:ilvl w:val="0"/>
          <w:numId w:val="9"/>
        </w:numPr>
      </w:pPr>
      <w:r>
        <w:t>какая используется функция распределения работы по передачам (0 заданная в программе; 1 – оригинальная).</w:t>
      </w:r>
    </w:p>
    <w:p w14:paraId="6D34205D" w14:textId="0D4FAA31" w:rsidR="00F7364B" w:rsidRPr="007F4CA0" w:rsidRDefault="007F4CA0" w:rsidP="007F4CA0">
      <w:pPr>
        <w:ind w:firstLine="709"/>
      </w:pPr>
      <w:r>
        <w:t xml:space="preserve">Таким образом получаем результат расчета, представленный в Приложении </w:t>
      </w:r>
      <w:r w:rsidR="00E511BC">
        <w:t>Ж</w:t>
      </w:r>
      <w:r>
        <w:t>.</w:t>
      </w:r>
    </w:p>
    <w:p w14:paraId="6D25BFED" w14:textId="0621C319" w:rsidR="001F3726" w:rsidRDefault="00DE43E3" w:rsidP="002E3FF2">
      <w:pPr>
        <w:pStyle w:val="2"/>
        <w:rPr>
          <w:rFonts w:eastAsiaTheme="minorEastAsia"/>
        </w:rPr>
      </w:pPr>
      <w:bookmarkStart w:id="23" w:name="_Toc233079109"/>
      <w:bookmarkStart w:id="24" w:name="_Toc233310915"/>
      <w:r>
        <w:rPr>
          <w:rFonts w:eastAsiaTheme="minorEastAsia"/>
        </w:rPr>
        <w:lastRenderedPageBreak/>
        <w:t>Расчет фрикционных элементов управления</w:t>
      </w:r>
      <w:bookmarkEnd w:id="23"/>
      <w:bookmarkEnd w:id="24"/>
    </w:p>
    <w:p w14:paraId="1FAA6EE5" w14:textId="77777777" w:rsidR="00003840" w:rsidRPr="00003840" w:rsidRDefault="00003840" w:rsidP="00003840">
      <w:pPr>
        <w:pStyle w:val="a1"/>
        <w:rPr>
          <w:rFonts w:eastAsiaTheme="minorEastAsia"/>
          <w:lang w:eastAsia="en-US"/>
        </w:rPr>
      </w:pPr>
      <w:r w:rsidRPr="00003840">
        <w:rPr>
          <w:rFonts w:eastAsiaTheme="minorEastAsia"/>
          <w:lang w:eastAsia="en-US"/>
        </w:rPr>
        <w:t>В планетарных коробках передач для переключения передач используются фрикционные узлы, с помощью которых осуществляется полная остановка звена (тормоза) или совместное движение двух звеньев (блокировочные муфты).</w:t>
      </w:r>
    </w:p>
    <w:p w14:paraId="5C3D5FA2" w14:textId="7C7BE522" w:rsidR="00003840" w:rsidRDefault="00003840" w:rsidP="00003840">
      <w:pPr>
        <w:pStyle w:val="a1"/>
        <w:rPr>
          <w:rFonts w:eastAsiaTheme="minorEastAsia"/>
          <w:lang w:eastAsia="en-US"/>
        </w:rPr>
      </w:pPr>
      <w:r w:rsidRPr="00003840">
        <w:rPr>
          <w:rFonts w:eastAsiaTheme="minorEastAsia"/>
          <w:lang w:eastAsia="en-US"/>
        </w:rPr>
        <w:t>В данной ПКП используются пары трения – сталь-материал на целлюлозной основе, так как данная пара трения наиболее компактна, обладает высоким коэффициентом трения</w:t>
      </w:r>
      <w:r>
        <w:rPr>
          <w:rFonts w:eastAsiaTheme="minorEastAsia"/>
          <w:lang w:eastAsia="en-US"/>
        </w:rPr>
        <w:t xml:space="preserve"> </w:t>
      </w:r>
      <m:oMath>
        <m:r>
          <w:rPr>
            <w:rFonts w:ascii="Cambria Math" w:eastAsiaTheme="minorEastAsia" w:hAnsi="Cambria Math"/>
            <w:lang w:eastAsia="en-US"/>
          </w:rPr>
          <m:t>μ</m:t>
        </m:r>
      </m:oMath>
      <w:r>
        <w:rPr>
          <w:rFonts w:eastAsiaTheme="minorEastAsia"/>
          <w:lang w:eastAsia="en-US"/>
        </w:rPr>
        <w:t xml:space="preserve">, значения которого по </w:t>
      </w:r>
      <w:r w:rsidRPr="00003840">
        <w:rPr>
          <w:rFonts w:eastAsiaTheme="minorEastAsia"/>
          <w:lang w:eastAsia="en-US"/>
        </w:rPr>
        <w:t>[1]</w:t>
      </w:r>
      <w:r>
        <w:rPr>
          <w:rFonts w:eastAsiaTheme="minorEastAsia"/>
          <w:lang w:eastAsia="en-US"/>
        </w:rPr>
        <w:t xml:space="preserve"> лежат в диапазоне от </w:t>
      </w:r>
      <m:oMath>
        <m:sSub>
          <m:sSubPr>
            <m:ctrlPr>
              <w:rPr>
                <w:rFonts w:ascii="Cambria Math" w:eastAsiaTheme="minorEastAsia" w:hAnsi="Cambria Math"/>
                <w:i/>
                <w:lang w:eastAsia="en-US"/>
              </w:rPr>
            </m:ctrlPr>
          </m:sSubPr>
          <m:e>
            <m:r>
              <w:rPr>
                <w:rFonts w:ascii="Cambria Math" w:eastAsiaTheme="minorEastAsia" w:hAnsi="Cambria Math"/>
                <w:lang w:eastAsia="en-US"/>
              </w:rPr>
              <m:t>μ</m:t>
            </m:r>
          </m:e>
          <m:sub>
            <m:r>
              <w:rPr>
                <w:rFonts w:ascii="Cambria Math" w:eastAsiaTheme="minorEastAsia" w:hAnsi="Cambria Math"/>
                <w:lang w:val="en-US" w:eastAsia="en-US"/>
              </w:rPr>
              <m:t>min</m:t>
            </m:r>
          </m:sub>
        </m:sSub>
        <m:r>
          <w:rPr>
            <w:rFonts w:ascii="Cambria Math" w:eastAsiaTheme="minorEastAsia" w:hAnsi="Cambria Math"/>
            <w:lang w:eastAsia="en-US"/>
          </w:rPr>
          <m:t>=0,13</m:t>
        </m:r>
      </m:oMath>
      <w:r w:rsidRPr="00003840">
        <w:rPr>
          <w:rFonts w:eastAsiaTheme="minorEastAsia"/>
          <w:lang w:eastAsia="en-US"/>
        </w:rPr>
        <w:t xml:space="preserve"> </w:t>
      </w:r>
      <w:r>
        <w:rPr>
          <w:rFonts w:eastAsiaTheme="minorEastAsia"/>
          <w:lang w:eastAsia="en-US"/>
        </w:rPr>
        <w:t xml:space="preserve">до </w:t>
      </w:r>
      <m:oMath>
        <m:sSub>
          <m:sSubPr>
            <m:ctrlPr>
              <w:rPr>
                <w:rFonts w:ascii="Cambria Math" w:eastAsiaTheme="minorEastAsia" w:hAnsi="Cambria Math"/>
                <w:i/>
                <w:lang w:eastAsia="en-US"/>
              </w:rPr>
            </m:ctrlPr>
          </m:sSubPr>
          <m:e>
            <m:r>
              <w:rPr>
                <w:rFonts w:ascii="Cambria Math" w:eastAsiaTheme="minorEastAsia" w:hAnsi="Cambria Math"/>
                <w:lang w:eastAsia="en-US"/>
              </w:rPr>
              <m:t>μ</m:t>
            </m:r>
          </m:e>
          <m:sub>
            <m:r>
              <w:rPr>
                <w:rFonts w:ascii="Cambria Math" w:eastAsiaTheme="minorEastAsia" w:hAnsi="Cambria Math"/>
                <w:lang w:val="en-US" w:eastAsia="en-US"/>
              </w:rPr>
              <m:t>max</m:t>
            </m:r>
          </m:sub>
        </m:sSub>
        <m:r>
          <w:rPr>
            <w:rFonts w:ascii="Cambria Math" w:eastAsiaTheme="minorEastAsia" w:hAnsi="Cambria Math"/>
            <w:lang w:eastAsia="en-US"/>
          </w:rPr>
          <m:t>=0,17</m:t>
        </m:r>
      </m:oMath>
      <w:r>
        <w:rPr>
          <w:rFonts w:eastAsiaTheme="minorEastAsia"/>
          <w:lang w:eastAsia="en-US"/>
        </w:rPr>
        <w:t xml:space="preserve">, а допускаемое удельное давление </w:t>
      </w:r>
      <m:oMath>
        <m:d>
          <m:dPr>
            <m:begChr m:val="["/>
            <m:endChr m:val="]"/>
            <m:ctrlPr>
              <w:rPr>
                <w:rFonts w:ascii="Cambria Math" w:eastAsiaTheme="minorEastAsia" w:hAnsi="Cambria Math"/>
                <w:i/>
                <w:lang w:eastAsia="en-US"/>
              </w:rPr>
            </m:ctrlPr>
          </m:dPr>
          <m:e>
            <m:r>
              <w:rPr>
                <w:rFonts w:ascii="Cambria Math" w:eastAsiaTheme="minorEastAsia" w:hAnsi="Cambria Math"/>
                <w:lang w:val="en-US" w:eastAsia="en-US"/>
              </w:rPr>
              <m:t>q</m:t>
            </m:r>
          </m:e>
        </m:d>
      </m:oMath>
      <w:r w:rsidRPr="00003840">
        <w:rPr>
          <w:rFonts w:eastAsiaTheme="minorEastAsia"/>
          <w:lang w:eastAsia="en-US"/>
        </w:rPr>
        <w:t xml:space="preserve"> </w:t>
      </w:r>
      <w:r>
        <w:rPr>
          <w:rFonts w:eastAsiaTheme="minorEastAsia"/>
          <w:lang w:eastAsia="en-US"/>
        </w:rPr>
        <w:t>на поверхностях трения для данной пары составляет 10 МПа.</w:t>
      </w:r>
    </w:p>
    <w:p w14:paraId="46B47143" w14:textId="084049BD" w:rsidR="00003840" w:rsidRPr="00003840" w:rsidRDefault="00003840" w:rsidP="00003840">
      <w:pPr>
        <w:pStyle w:val="a1"/>
        <w:rPr>
          <w:rFonts w:eastAsiaTheme="minorEastAsia"/>
          <w:iCs/>
          <w:lang w:eastAsia="en-US"/>
        </w:rPr>
      </w:pPr>
      <w:r w:rsidRPr="00003840">
        <w:rPr>
          <w:rFonts w:eastAsiaTheme="minorEastAsia"/>
          <w:iCs/>
          <w:lang w:eastAsia="en-US"/>
        </w:rPr>
        <w:t>Расчет фрикционных элементов управления выполнен в программном комплексе Microsoft Office Excel 20</w:t>
      </w:r>
      <w:r>
        <w:rPr>
          <w:rFonts w:eastAsiaTheme="minorEastAsia"/>
          <w:iCs/>
          <w:lang w:eastAsia="en-US"/>
        </w:rPr>
        <w:t>21</w:t>
      </w:r>
      <w:r w:rsidRPr="00003840">
        <w:rPr>
          <w:rFonts w:eastAsiaTheme="minorEastAsia"/>
          <w:iCs/>
          <w:lang w:eastAsia="en-US"/>
        </w:rPr>
        <w:t xml:space="preserve">. Результаты расчета приведены в приложении </w:t>
      </w:r>
      <w:r w:rsidR="00E511BC">
        <w:rPr>
          <w:rFonts w:eastAsiaTheme="minorEastAsia"/>
          <w:iCs/>
          <w:lang w:eastAsia="en-US"/>
        </w:rPr>
        <w:t>И</w:t>
      </w:r>
      <w:r w:rsidRPr="00003840">
        <w:rPr>
          <w:rFonts w:eastAsiaTheme="minorEastAsia"/>
          <w:iCs/>
          <w:lang w:eastAsia="en-US"/>
        </w:rPr>
        <w:t>. Ниже приведен алгоритм, по которому выполнялся расчет.</w:t>
      </w:r>
    </w:p>
    <w:p w14:paraId="381254CB" w14:textId="2BDC2475" w:rsidR="00003840" w:rsidRDefault="00003840" w:rsidP="00003840">
      <w:pPr>
        <w:pStyle w:val="a1"/>
        <w:rPr>
          <w:rFonts w:eastAsiaTheme="minorEastAsia"/>
          <w:iCs/>
          <w:lang w:eastAsia="en-US"/>
        </w:rPr>
      </w:pPr>
      <w:r w:rsidRPr="00003840">
        <w:rPr>
          <w:rFonts w:eastAsiaTheme="minorEastAsia"/>
          <w:iCs/>
          <w:lang w:eastAsia="en-US"/>
        </w:rPr>
        <w:t>Для надежной работы фрикционный элемент должен быть рассчитан на момент</w:t>
      </w:r>
      <w:r>
        <w:rPr>
          <w:rFonts w:eastAsiaTheme="minorEastAsia"/>
          <w:iCs/>
          <w:lang w:eastAsia="en-US"/>
        </w:rPr>
        <w:t xml:space="preserve"> </w:t>
      </w:r>
      <m:oMath>
        <m:sSub>
          <m:sSubPr>
            <m:ctrlPr>
              <w:rPr>
                <w:rFonts w:ascii="Cambria Math" w:eastAsiaTheme="minorEastAsia" w:hAnsi="Cambria Math"/>
                <w:i/>
                <w:iCs/>
                <w:lang w:eastAsia="en-US"/>
              </w:rPr>
            </m:ctrlPr>
          </m:sSubPr>
          <m:e>
            <m:r>
              <w:rPr>
                <w:rFonts w:ascii="Cambria Math" w:eastAsiaTheme="minorEastAsia" w:hAnsi="Cambria Math"/>
                <w:lang w:val="en-US" w:eastAsia="en-US"/>
              </w:rPr>
              <m:t>M</m:t>
            </m:r>
          </m:e>
          <m:sub>
            <m:r>
              <w:rPr>
                <w:rFonts w:ascii="Cambria Math" w:eastAsiaTheme="minorEastAsia" w:hAnsi="Cambria Math"/>
                <w:lang w:eastAsia="en-US"/>
              </w:rPr>
              <m:t>ф</m:t>
            </m:r>
          </m:sub>
        </m:sSub>
      </m:oMath>
      <w:r>
        <w:rPr>
          <w:rFonts w:eastAsiaTheme="minorEastAsia"/>
          <w:iCs/>
          <w:lang w:eastAsia="en-US"/>
        </w:rPr>
        <w:t xml:space="preserve">, превышающий расчетный </w:t>
      </w:r>
      <m:oMath>
        <m:sSub>
          <m:sSubPr>
            <m:ctrlPr>
              <w:rPr>
                <w:rFonts w:ascii="Cambria Math" w:eastAsiaTheme="minorEastAsia" w:hAnsi="Cambria Math"/>
                <w:i/>
                <w:iCs/>
                <w:lang w:eastAsia="en-US"/>
              </w:rPr>
            </m:ctrlPr>
          </m:sSubPr>
          <m:e>
            <m:r>
              <w:rPr>
                <w:rFonts w:ascii="Cambria Math" w:eastAsiaTheme="minorEastAsia" w:hAnsi="Cambria Math"/>
                <w:lang w:val="en-US" w:eastAsia="en-US"/>
              </w:rPr>
              <m:t>M</m:t>
            </m:r>
          </m:e>
          <m:sub>
            <m:r>
              <w:rPr>
                <w:rFonts w:ascii="Cambria Math" w:eastAsiaTheme="minorEastAsia" w:hAnsi="Cambria Math"/>
                <w:lang w:eastAsia="en-US"/>
              </w:rPr>
              <m:t>н</m:t>
            </m:r>
          </m:sub>
        </m:sSub>
      </m:oMath>
      <w:r>
        <w:rPr>
          <w:rFonts w:eastAsiaTheme="minorEastAsia"/>
          <w:iCs/>
          <w:lang w:eastAsia="en-US"/>
        </w:rPr>
        <w:t>, по формуле (</w:t>
      </w:r>
      <w:r w:rsidR="007F4CA0">
        <w:rPr>
          <w:rFonts w:eastAsiaTheme="minorEastAsia"/>
          <w:iCs/>
          <w:lang w:eastAsia="en-US"/>
        </w:rPr>
        <w:t>21</w:t>
      </w:r>
      <w:r>
        <w:rPr>
          <w:rFonts w:eastAsiaTheme="minorEastAsia"/>
          <w:iCs/>
          <w:lang w:eastAsia="en-US"/>
        </w:rPr>
        <w:t>)</w:t>
      </w:r>
    </w:p>
    <w:p w14:paraId="501980F9" w14:textId="5497260C" w:rsidR="00003840" w:rsidRPr="00003840" w:rsidRDefault="00000000" w:rsidP="00003840">
      <w:pPr>
        <w:pStyle w:val="a1"/>
        <w:rPr>
          <w:rFonts w:eastAsiaTheme="minorEastAsia"/>
          <w:iCs/>
          <w:lang w:eastAsia="en-US"/>
        </w:rPr>
      </w:pPr>
      <m:oMathPara>
        <m:oMath>
          <m:eqArr>
            <m:eqArrPr>
              <m:maxDist m:val="1"/>
              <m:ctrlPr>
                <w:rPr>
                  <w:rFonts w:ascii="Cambria Math" w:eastAsiaTheme="minorEastAsia" w:hAnsi="Cambria Math"/>
                  <w:i/>
                  <w:iCs/>
                  <w:lang w:val="en-US" w:eastAsia="en-US"/>
                </w:rPr>
              </m:ctrlPr>
            </m:eqArr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  <w:iCs/>
                      <w:lang w:eastAsia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lang w:val="en-US" w:eastAsia="en-US"/>
                    </w:rPr>
                    <m:t>M</m:t>
                  </m:r>
                </m:e>
                <m:sub>
                  <m:r>
                    <w:rPr>
                      <w:rFonts w:ascii="Cambria Math" w:eastAsiaTheme="minorEastAsia" w:hAnsi="Cambria Math"/>
                      <w:lang w:eastAsia="en-US"/>
                    </w:rPr>
                    <m:t>ф</m:t>
                  </m:r>
                </m:sub>
              </m:sSub>
              <m:r>
                <w:rPr>
                  <w:rFonts w:ascii="Cambria Math" w:eastAsiaTheme="minorEastAsia" w:hAnsi="Cambria Math"/>
                  <w:lang w:eastAsia="en-US"/>
                </w:rPr>
                <m:t>=β∙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  <w:iCs/>
                      <w:lang w:eastAsia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lang w:val="en-US" w:eastAsia="en-US"/>
                    </w:rPr>
                    <m:t>M</m:t>
                  </m:r>
                </m:e>
                <m:sub>
                  <m:r>
                    <w:rPr>
                      <w:rFonts w:ascii="Cambria Math" w:eastAsiaTheme="minorEastAsia" w:hAnsi="Cambria Math"/>
                      <w:lang w:eastAsia="en-US"/>
                    </w:rPr>
                    <m:t>н</m:t>
                  </m:r>
                </m:sub>
              </m:sSub>
              <m:r>
                <w:rPr>
                  <w:rFonts w:ascii="Cambria Math" w:eastAsiaTheme="minorEastAsia" w:hAnsi="Cambria Math"/>
                  <w:lang w:val="en-US" w:eastAsia="en-US"/>
                </w:rPr>
                <m:t>,</m:t>
              </m:r>
              <m:r>
                <w:rPr>
                  <w:rFonts w:ascii="Cambria Math" w:eastAsiaTheme="minorEastAsia" w:hAnsi="Cambria Math"/>
                  <w:lang w:eastAsia="en-US"/>
                </w:rPr>
                <m:t>#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  <w:iCs/>
                      <w:lang w:val="en-US" w:eastAsia="en-US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lang w:val="en-US" w:eastAsia="en-US"/>
                    </w:rPr>
                    <m:t>2</m:t>
                  </m:r>
                  <m:r>
                    <w:rPr>
                      <w:rFonts w:ascii="Cambria Math" w:eastAsiaTheme="minorEastAsia" w:hAnsi="Cambria Math"/>
                      <w:lang w:eastAsia="en-US"/>
                    </w:rPr>
                    <m:t>1</m:t>
                  </m:r>
                </m:e>
              </m:d>
              <m:ctrlPr>
                <w:rPr>
                  <w:rFonts w:ascii="Cambria Math" w:eastAsiaTheme="minorEastAsia" w:hAnsi="Cambria Math"/>
                  <w:i/>
                  <w:iCs/>
                  <w:lang w:eastAsia="en-US"/>
                </w:rPr>
              </m:ctrlPr>
            </m:e>
          </m:eqArr>
        </m:oMath>
      </m:oMathPara>
    </w:p>
    <w:p w14:paraId="682E61E7" w14:textId="189AAB8C" w:rsidR="00003840" w:rsidRDefault="00003840" w:rsidP="00003840">
      <w:pPr>
        <w:pStyle w:val="a1"/>
        <w:ind w:firstLine="0"/>
        <w:rPr>
          <w:rFonts w:eastAsiaTheme="minorEastAsia"/>
          <w:iCs/>
          <w:lang w:eastAsia="en-US"/>
        </w:rPr>
      </w:pPr>
      <w:r>
        <w:rPr>
          <w:rFonts w:eastAsiaTheme="minorEastAsia"/>
          <w:iCs/>
          <w:lang w:eastAsia="en-US"/>
        </w:rPr>
        <w:t>где</w:t>
      </w:r>
      <w:r>
        <w:rPr>
          <w:rFonts w:eastAsiaTheme="minorEastAsia"/>
          <w:iCs/>
          <w:lang w:eastAsia="en-US"/>
        </w:rPr>
        <w:tab/>
      </w:r>
      <w:r>
        <w:rPr>
          <w:rFonts w:eastAsiaTheme="minorEastAsia"/>
          <w:iCs/>
          <w:lang w:eastAsia="en-US"/>
        </w:rPr>
        <w:tab/>
      </w:r>
      <m:oMath>
        <m:r>
          <w:rPr>
            <w:rFonts w:ascii="Cambria Math" w:eastAsiaTheme="minorEastAsia" w:hAnsi="Cambria Math"/>
            <w:lang w:eastAsia="en-US"/>
          </w:rPr>
          <m:t>β</m:t>
        </m:r>
      </m:oMath>
      <w:r>
        <w:rPr>
          <w:rFonts w:eastAsiaTheme="minorEastAsia"/>
          <w:iCs/>
          <w:lang w:eastAsia="en-US"/>
        </w:rPr>
        <w:t xml:space="preserve"> – коэффициент запаса фрикциона, при трении в масле принимается равным 1,1…1,5</w:t>
      </w:r>
      <w:r w:rsidRPr="00003840">
        <w:rPr>
          <w:rFonts w:eastAsiaTheme="minorEastAsia"/>
          <w:iCs/>
          <w:lang w:eastAsia="en-US"/>
        </w:rPr>
        <w:t>[4]</w:t>
      </w:r>
      <w:r>
        <w:rPr>
          <w:rFonts w:eastAsiaTheme="minorEastAsia"/>
          <w:iCs/>
          <w:lang w:eastAsia="en-US"/>
        </w:rPr>
        <w:t>.</w:t>
      </w:r>
    </w:p>
    <w:p w14:paraId="0C7C5068" w14:textId="1C0C36A7" w:rsidR="00003840" w:rsidRDefault="00003840" w:rsidP="00003840">
      <w:pPr>
        <w:pStyle w:val="a1"/>
        <w:rPr>
          <w:rFonts w:eastAsiaTheme="minorEastAsia"/>
          <w:iCs/>
          <w:lang w:eastAsia="en-US"/>
        </w:rPr>
      </w:pPr>
      <w:r>
        <w:rPr>
          <w:rFonts w:eastAsiaTheme="minorEastAsia"/>
          <w:iCs/>
          <w:lang w:eastAsia="en-US"/>
        </w:rPr>
        <w:t xml:space="preserve">Расчетная схема представлена на рисунке </w:t>
      </w:r>
      <w:r w:rsidR="000143ED">
        <w:rPr>
          <w:rFonts w:eastAsiaTheme="minorEastAsia"/>
          <w:iCs/>
          <w:lang w:eastAsia="en-US"/>
        </w:rPr>
        <w:t>6</w:t>
      </w:r>
      <w:r>
        <w:rPr>
          <w:rFonts w:eastAsiaTheme="minorEastAsia"/>
          <w:iCs/>
          <w:lang w:eastAsia="en-US"/>
        </w:rPr>
        <w:t xml:space="preserve">. Диски сжимаются силой </w:t>
      </w:r>
      <m:oMath>
        <m:r>
          <w:rPr>
            <w:rFonts w:ascii="Cambria Math" w:eastAsiaTheme="minorEastAsia" w:hAnsi="Cambria Math"/>
            <w:lang w:eastAsia="en-US"/>
          </w:rPr>
          <m:t>P</m:t>
        </m:r>
      </m:oMath>
      <w:r>
        <w:rPr>
          <w:rFonts w:eastAsiaTheme="minorEastAsia"/>
          <w:iCs/>
          <w:lang w:eastAsia="en-US"/>
        </w:rPr>
        <w:t>, создаваемой поршнем. Момент с ведущих на ведомые детали передается за счет трения между сжатыми фрикционными дисками.</w:t>
      </w:r>
    </w:p>
    <w:p w14:paraId="221BA638" w14:textId="769B1B1A" w:rsidR="00003840" w:rsidRDefault="00003840" w:rsidP="00003840">
      <w:pPr>
        <w:pStyle w:val="a1"/>
        <w:rPr>
          <w:rFonts w:eastAsiaTheme="minorEastAsia"/>
          <w:iCs/>
          <w:lang w:eastAsia="en-US"/>
        </w:rPr>
      </w:pPr>
      <w:r>
        <w:rPr>
          <w:rFonts w:eastAsiaTheme="minorEastAsia"/>
          <w:iCs/>
          <w:lang w:eastAsia="en-US"/>
        </w:rPr>
        <w:t>Площадь контакта дисков вычисляется по формуле (</w:t>
      </w:r>
      <w:r w:rsidR="007F4CA0">
        <w:rPr>
          <w:rFonts w:eastAsiaTheme="minorEastAsia"/>
          <w:iCs/>
          <w:lang w:eastAsia="en-US"/>
        </w:rPr>
        <w:t>22</w:t>
      </w:r>
      <w:r>
        <w:rPr>
          <w:rFonts w:eastAsiaTheme="minorEastAsia"/>
          <w:iCs/>
          <w:lang w:eastAsia="en-US"/>
        </w:rPr>
        <w:t>)</w:t>
      </w:r>
    </w:p>
    <w:p w14:paraId="79110C3F" w14:textId="385788FD" w:rsidR="00003840" w:rsidRPr="00003840" w:rsidRDefault="00000000" w:rsidP="00003840">
      <w:pPr>
        <w:pStyle w:val="a1"/>
        <w:rPr>
          <w:rFonts w:eastAsiaTheme="minorEastAsia"/>
          <w:iCs/>
          <w:lang w:eastAsia="en-US"/>
        </w:rPr>
      </w:pPr>
      <m:oMathPara>
        <m:oMath>
          <m:eqArr>
            <m:eqArrPr>
              <m:maxDist m:val="1"/>
              <m:ctrlPr>
                <w:rPr>
                  <w:rFonts w:ascii="Cambria Math" w:eastAsiaTheme="minorEastAsia" w:hAnsi="Cambria Math"/>
                  <w:i/>
                  <w:iCs/>
                  <w:lang w:val="en-US" w:eastAsia="en-US"/>
                </w:rPr>
              </m:ctrlPr>
            </m:eqArrPr>
            <m:e>
              <m:r>
                <w:rPr>
                  <w:rFonts w:ascii="Cambria Math" w:eastAsiaTheme="minorEastAsia" w:hAnsi="Cambria Math"/>
                  <w:lang w:eastAsia="en-US"/>
                </w:rPr>
                <m:t>F=2π∙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  <w:iCs/>
                      <w:lang w:eastAsia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lang w:eastAsia="en-US"/>
                    </w:rPr>
                    <m:t>R</m:t>
                  </m:r>
                </m:e>
                <m:sub>
                  <m:r>
                    <w:rPr>
                      <w:rFonts w:ascii="Cambria Math" w:eastAsiaTheme="minorEastAsia" w:hAnsi="Cambria Math"/>
                      <w:lang w:eastAsia="en-US"/>
                    </w:rPr>
                    <m:t>ср</m:t>
                  </m:r>
                </m:sub>
              </m:sSub>
              <m:r>
                <w:rPr>
                  <w:rFonts w:ascii="Cambria Math" w:eastAsiaTheme="minorEastAsia" w:hAnsi="Cambria Math"/>
                  <w:lang w:eastAsia="en-US"/>
                </w:rPr>
                <m:t>∙</m:t>
              </m:r>
              <m:r>
                <w:rPr>
                  <w:rFonts w:ascii="Cambria Math" w:eastAsiaTheme="minorEastAsia" w:hAnsi="Cambria Math"/>
                  <w:lang w:val="en-US" w:eastAsia="en-US"/>
                </w:rPr>
                <m:t>b∙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  <w:iCs/>
                      <w:lang w:val="en-US" w:eastAsia="en-US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lang w:val="en-US" w:eastAsia="en-US"/>
                    </w:rPr>
                    <m:t>1-λ</m:t>
                  </m:r>
                </m:e>
              </m:d>
              <m:r>
                <w:rPr>
                  <w:rFonts w:ascii="Cambria Math" w:eastAsiaTheme="minorEastAsia" w:hAnsi="Cambria Math"/>
                  <w:lang w:val="en-US" w:eastAsia="en-US"/>
                </w:rPr>
                <m:t>,</m:t>
              </m:r>
              <m:r>
                <w:rPr>
                  <w:rFonts w:ascii="Cambria Math" w:eastAsiaTheme="minorEastAsia" w:hAnsi="Cambria Math"/>
                  <w:lang w:eastAsia="en-US"/>
                </w:rPr>
                <m:t>#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  <w:iCs/>
                      <w:lang w:val="en-US" w:eastAsia="en-US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lang w:val="en-US" w:eastAsia="en-US"/>
                    </w:rPr>
                    <m:t>22</m:t>
                  </m:r>
                </m:e>
              </m:d>
              <m:ctrlPr>
                <w:rPr>
                  <w:rFonts w:ascii="Cambria Math" w:eastAsiaTheme="minorEastAsia" w:hAnsi="Cambria Math"/>
                  <w:i/>
                  <w:iCs/>
                  <w:lang w:eastAsia="en-US"/>
                </w:rPr>
              </m:ctrlPr>
            </m:e>
          </m:eqArr>
        </m:oMath>
      </m:oMathPara>
    </w:p>
    <w:p w14:paraId="26661B1C" w14:textId="3E345767" w:rsidR="00003840" w:rsidRDefault="007F4CA0" w:rsidP="007F4CA0">
      <w:pPr>
        <w:pStyle w:val="a1"/>
        <w:ind w:firstLine="0"/>
        <w:rPr>
          <w:rFonts w:eastAsiaTheme="minorEastAsia"/>
          <w:iCs/>
          <w:lang w:eastAsia="en-US"/>
        </w:rPr>
      </w:pPr>
      <w:r>
        <w:rPr>
          <w:rFonts w:eastAsiaTheme="minorEastAsia"/>
          <w:iCs/>
          <w:lang w:eastAsia="en-US"/>
        </w:rPr>
        <w:t xml:space="preserve">где   </w:t>
      </w:r>
      <w:r w:rsidR="00003840">
        <w:rPr>
          <w:rFonts w:eastAsiaTheme="minorEastAsia"/>
          <w:iCs/>
          <w:lang w:eastAsia="en-US"/>
        </w:rPr>
        <w:t xml:space="preserve"> </w:t>
      </w:r>
      <m:oMath>
        <m:sSub>
          <m:sSubPr>
            <m:ctrlPr>
              <w:rPr>
                <w:rFonts w:ascii="Cambria Math" w:eastAsiaTheme="minorEastAsia" w:hAnsi="Cambria Math"/>
                <w:i/>
                <w:iCs/>
                <w:lang w:eastAsia="en-US"/>
              </w:rPr>
            </m:ctrlPr>
          </m:sSubPr>
          <m:e>
            <m:r>
              <w:rPr>
                <w:rFonts w:ascii="Cambria Math" w:eastAsiaTheme="minorEastAsia" w:hAnsi="Cambria Math"/>
                <w:lang w:eastAsia="en-US"/>
              </w:rPr>
              <m:t>R</m:t>
            </m:r>
          </m:e>
          <m:sub>
            <m:r>
              <w:rPr>
                <w:rFonts w:ascii="Cambria Math" w:eastAsiaTheme="minorEastAsia" w:hAnsi="Cambria Math"/>
                <w:lang w:eastAsia="en-US"/>
              </w:rPr>
              <m:t>ср</m:t>
            </m:r>
          </m:sub>
        </m:sSub>
      </m:oMath>
      <w:r w:rsidR="00003840">
        <w:rPr>
          <w:rFonts w:eastAsiaTheme="minorEastAsia"/>
          <w:iCs/>
          <w:lang w:eastAsia="en-US"/>
        </w:rPr>
        <w:t xml:space="preserve"> – средний радиус поверхности трения диска, мм</w:t>
      </w:r>
      <w:r w:rsidR="00003840" w:rsidRPr="00003840">
        <w:rPr>
          <w:rFonts w:eastAsiaTheme="minorEastAsia"/>
          <w:iCs/>
          <w:lang w:eastAsia="en-US"/>
        </w:rPr>
        <w:t>;</w:t>
      </w:r>
    </w:p>
    <w:p w14:paraId="1EA7E807" w14:textId="252232B5" w:rsidR="00003840" w:rsidRDefault="00003840" w:rsidP="00003840">
      <w:pPr>
        <w:pStyle w:val="a1"/>
        <w:rPr>
          <w:rFonts w:eastAsiaTheme="minorEastAsia"/>
          <w:iCs/>
          <w:lang w:eastAsia="en-US"/>
        </w:rPr>
      </w:pPr>
      <m:oMath>
        <m:r>
          <w:rPr>
            <w:rFonts w:ascii="Cambria Math" w:eastAsiaTheme="minorEastAsia" w:hAnsi="Cambria Math"/>
            <w:lang w:val="en-US" w:eastAsia="en-US"/>
          </w:rPr>
          <m:t>b</m:t>
        </m:r>
      </m:oMath>
      <w:r>
        <w:rPr>
          <w:rFonts w:eastAsiaTheme="minorEastAsia"/>
          <w:iCs/>
          <w:lang w:eastAsia="en-US"/>
        </w:rPr>
        <w:t xml:space="preserve"> – ширина поверхности трения диска, мм</w:t>
      </w:r>
      <w:r w:rsidRPr="00003840">
        <w:rPr>
          <w:rFonts w:eastAsiaTheme="minorEastAsia"/>
          <w:iCs/>
          <w:lang w:eastAsia="en-US"/>
        </w:rPr>
        <w:t>;</w:t>
      </w:r>
    </w:p>
    <w:p w14:paraId="2BFFFDC1" w14:textId="21C7AA49" w:rsidR="00003840" w:rsidRDefault="00003840" w:rsidP="00003840">
      <w:pPr>
        <w:pStyle w:val="a1"/>
        <w:rPr>
          <w:rFonts w:eastAsiaTheme="minorEastAsia"/>
          <w:iCs/>
          <w:lang w:eastAsia="en-US"/>
        </w:rPr>
      </w:pPr>
      <m:oMath>
        <m:r>
          <w:rPr>
            <w:rFonts w:ascii="Cambria Math" w:eastAsiaTheme="minorEastAsia" w:hAnsi="Cambria Math"/>
            <w:lang w:val="en-US" w:eastAsia="en-US"/>
          </w:rPr>
          <m:t>λ</m:t>
        </m:r>
      </m:oMath>
      <w:r>
        <w:rPr>
          <w:rFonts w:eastAsiaTheme="minorEastAsia"/>
          <w:iCs/>
          <w:lang w:eastAsia="en-US"/>
        </w:rPr>
        <w:t xml:space="preserve"> – коэффициент, учитывающий уменьшение площади поверхности трения дисков с накладками из-за наличия канавок.</w:t>
      </w:r>
    </w:p>
    <w:p w14:paraId="03DC6C98" w14:textId="20D7AF71" w:rsidR="003E4524" w:rsidRDefault="003E4524" w:rsidP="00003840">
      <w:pPr>
        <w:pStyle w:val="a1"/>
        <w:rPr>
          <w:rFonts w:eastAsiaTheme="minorEastAsia"/>
          <w:iCs/>
          <w:lang w:eastAsia="en-US"/>
        </w:rPr>
      </w:pPr>
      <w:r>
        <w:rPr>
          <w:rFonts w:eastAsiaTheme="minorEastAsia"/>
          <w:iCs/>
          <w:lang w:eastAsia="en-US"/>
        </w:rPr>
        <w:t>Тогда удельное давление на поверхности трения вычисляется по формуле (</w:t>
      </w:r>
      <w:r w:rsidR="007F4CA0">
        <w:rPr>
          <w:rFonts w:eastAsiaTheme="minorEastAsia"/>
          <w:iCs/>
          <w:lang w:eastAsia="en-US"/>
        </w:rPr>
        <w:t>23</w:t>
      </w:r>
      <w:r>
        <w:rPr>
          <w:rFonts w:eastAsiaTheme="minorEastAsia"/>
          <w:iCs/>
          <w:lang w:eastAsia="en-US"/>
        </w:rPr>
        <w:t>)</w:t>
      </w:r>
    </w:p>
    <w:p w14:paraId="197CCE5E" w14:textId="4F63AFD8" w:rsidR="003E4524" w:rsidRPr="003E4524" w:rsidRDefault="00000000" w:rsidP="00003840">
      <w:pPr>
        <w:pStyle w:val="a1"/>
        <w:rPr>
          <w:rFonts w:eastAsiaTheme="minorEastAsia"/>
          <w:iCs/>
          <w:lang w:eastAsia="en-US"/>
        </w:rPr>
      </w:pPr>
      <m:oMathPara>
        <m:oMath>
          <m:eqArr>
            <m:eqArrPr>
              <m:maxDist m:val="1"/>
              <m:ctrlPr>
                <w:rPr>
                  <w:rFonts w:ascii="Cambria Math" w:eastAsiaTheme="minorEastAsia" w:hAnsi="Cambria Math"/>
                  <w:i/>
                  <w:iCs/>
                  <w:lang w:eastAsia="en-US"/>
                </w:rPr>
              </m:ctrlPr>
            </m:eqArrPr>
            <m:e>
              <m:r>
                <w:rPr>
                  <w:rFonts w:ascii="Cambria Math" w:eastAsiaTheme="minorEastAsia" w:hAnsi="Cambria Math"/>
                  <w:lang w:eastAsia="en-US"/>
                </w:rPr>
                <m:t>q=</m:t>
              </m:r>
              <m:f>
                <m:fPr>
                  <m:ctrlPr>
                    <w:rPr>
                      <w:rFonts w:ascii="Cambria Math" w:eastAsiaTheme="minorEastAsia" w:hAnsi="Cambria Math"/>
                      <w:i/>
                      <w:iCs/>
                      <w:lang w:eastAsia="en-US"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  <w:lang w:eastAsia="en-US"/>
                    </w:rPr>
                    <m:t>P</m:t>
                  </m:r>
                </m:num>
                <m:den>
                  <m:r>
                    <w:rPr>
                      <w:rFonts w:ascii="Cambria Math" w:eastAsiaTheme="minorEastAsia" w:hAnsi="Cambria Math"/>
                      <w:lang w:eastAsia="en-US"/>
                    </w:rPr>
                    <m:t>2π∙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iCs/>
                          <w:lang w:eastAsia="en-US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lang w:eastAsia="en-US"/>
                        </w:rPr>
                        <m:t>R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lang w:eastAsia="en-US"/>
                        </w:rPr>
                        <m:t>ср</m:t>
                      </m:r>
                    </m:sub>
                  </m:sSub>
                  <m:r>
                    <w:rPr>
                      <w:rFonts w:ascii="Cambria Math" w:eastAsiaTheme="minorEastAsia" w:hAnsi="Cambria Math"/>
                      <w:lang w:eastAsia="en-US"/>
                    </w:rPr>
                    <m:t>∙</m:t>
                  </m:r>
                  <m:r>
                    <w:rPr>
                      <w:rFonts w:ascii="Cambria Math" w:eastAsiaTheme="minorEastAsia" w:hAnsi="Cambria Math"/>
                      <w:lang w:val="en-US" w:eastAsia="en-US"/>
                    </w:rPr>
                    <m:t>b∙</m:t>
                  </m:r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  <w:iCs/>
                          <w:lang w:val="en-US" w:eastAsia="en-US"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  <w:lang w:val="en-US" w:eastAsia="en-US"/>
                        </w:rPr>
                        <m:t>1-λ</m:t>
                      </m:r>
                    </m:e>
                  </m:d>
                </m:den>
              </m:f>
              <m:r>
                <w:rPr>
                  <w:rFonts w:ascii="Cambria Math" w:eastAsiaTheme="minorEastAsia" w:hAnsi="Cambria Math"/>
                  <w:lang w:eastAsia="en-US"/>
                </w:rPr>
                <m:t>.#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  <w:iCs/>
                      <w:lang w:eastAsia="en-US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lang w:eastAsia="en-US"/>
                    </w:rPr>
                    <m:t>23</m:t>
                  </m:r>
                </m:e>
              </m:d>
            </m:e>
          </m:eqArr>
        </m:oMath>
      </m:oMathPara>
    </w:p>
    <w:p w14:paraId="42A3B406" w14:textId="7682413F" w:rsidR="003E4524" w:rsidRDefault="003E4524" w:rsidP="00003840">
      <w:pPr>
        <w:pStyle w:val="a1"/>
        <w:rPr>
          <w:rFonts w:eastAsiaTheme="minorEastAsia"/>
          <w:iCs/>
          <w:lang w:eastAsia="en-US"/>
        </w:rPr>
      </w:pPr>
      <w:r>
        <w:rPr>
          <w:rFonts w:eastAsiaTheme="minorEastAsia"/>
          <w:iCs/>
          <w:lang w:eastAsia="en-US"/>
        </w:rPr>
        <w:t xml:space="preserve">Момент трения по </w:t>
      </w:r>
      <w:r w:rsidRPr="003E4524">
        <w:rPr>
          <w:rFonts w:eastAsiaTheme="minorEastAsia"/>
          <w:iCs/>
          <w:lang w:eastAsia="en-US"/>
        </w:rPr>
        <w:t>[1]</w:t>
      </w:r>
      <w:r>
        <w:rPr>
          <w:rFonts w:eastAsiaTheme="minorEastAsia"/>
          <w:iCs/>
          <w:lang w:eastAsia="en-US"/>
        </w:rPr>
        <w:t xml:space="preserve"> определяется по формуле (</w:t>
      </w:r>
      <w:r w:rsidR="007F4CA0">
        <w:rPr>
          <w:rFonts w:eastAsiaTheme="minorEastAsia"/>
          <w:iCs/>
          <w:lang w:eastAsia="en-US"/>
        </w:rPr>
        <w:t>24</w:t>
      </w:r>
      <w:r>
        <w:rPr>
          <w:rFonts w:eastAsiaTheme="minorEastAsia"/>
          <w:iCs/>
          <w:lang w:eastAsia="en-US"/>
        </w:rPr>
        <w:t>)</w:t>
      </w:r>
    </w:p>
    <w:p w14:paraId="5C349A66" w14:textId="3CA38C8B" w:rsidR="003E4524" w:rsidRPr="003E4524" w:rsidRDefault="00000000" w:rsidP="00003840">
      <w:pPr>
        <w:pStyle w:val="a1"/>
        <w:rPr>
          <w:rFonts w:eastAsiaTheme="minorEastAsia"/>
          <w:iCs/>
          <w:lang w:eastAsia="en-US"/>
        </w:rPr>
      </w:pPr>
      <m:oMathPara>
        <m:oMath>
          <m:eqArr>
            <m:eqArrPr>
              <m:maxDist m:val="1"/>
              <m:ctrlPr>
                <w:rPr>
                  <w:rFonts w:ascii="Cambria Math" w:eastAsiaTheme="minorEastAsia" w:hAnsi="Cambria Math"/>
                  <w:i/>
                  <w:iCs/>
                  <w:lang w:val="en-US" w:eastAsia="en-US"/>
                </w:rPr>
              </m:ctrlPr>
            </m:eqArr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  <w:iCs/>
                      <w:lang w:eastAsia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lang w:val="en-US" w:eastAsia="en-US"/>
                    </w:rPr>
                    <m:t>M</m:t>
                  </m:r>
                </m:e>
                <m:sub>
                  <m:r>
                    <w:rPr>
                      <w:rFonts w:ascii="Cambria Math" w:eastAsiaTheme="minorEastAsia" w:hAnsi="Cambria Math"/>
                      <w:lang w:eastAsia="en-US"/>
                    </w:rPr>
                    <m:t>ф</m:t>
                  </m:r>
                </m:sub>
              </m:sSub>
              <m:r>
                <w:rPr>
                  <w:rFonts w:ascii="Cambria Math" w:eastAsiaTheme="minorEastAsia" w:hAnsi="Cambria Math"/>
                  <w:lang w:eastAsia="en-US"/>
                </w:rPr>
                <m:t>=2π∙</m:t>
              </m:r>
              <m:r>
                <w:rPr>
                  <w:rFonts w:ascii="Cambria Math" w:eastAsiaTheme="minorEastAsia" w:hAnsi="Cambria Math"/>
                  <w:lang w:val="en-US" w:eastAsia="en-US"/>
                </w:rPr>
                <m:t>z∙μ∙q∙b∙</m:t>
              </m:r>
              <m:sSubSup>
                <m:sSubSupPr>
                  <m:ctrlPr>
                    <w:rPr>
                      <w:rFonts w:ascii="Cambria Math" w:eastAsiaTheme="minorEastAsia" w:hAnsi="Cambria Math"/>
                      <w:i/>
                      <w:iCs/>
                      <w:lang w:eastAsia="en-US"/>
                    </w:rPr>
                  </m:ctrlPr>
                </m:sSubSupPr>
                <m:e>
                  <m:r>
                    <w:rPr>
                      <w:rFonts w:ascii="Cambria Math" w:eastAsiaTheme="minorEastAsia" w:hAnsi="Cambria Math"/>
                      <w:lang w:eastAsia="en-US"/>
                    </w:rPr>
                    <m:t>R</m:t>
                  </m:r>
                </m:e>
                <m:sub>
                  <m:r>
                    <w:rPr>
                      <w:rFonts w:ascii="Cambria Math" w:eastAsiaTheme="minorEastAsia" w:hAnsi="Cambria Math"/>
                      <w:lang w:eastAsia="en-US"/>
                    </w:rPr>
                    <m:t>ср</m:t>
                  </m:r>
                </m:sub>
                <m:sup>
                  <m:r>
                    <w:rPr>
                      <w:rFonts w:ascii="Cambria Math" w:eastAsiaTheme="minorEastAsia" w:hAnsi="Cambria Math"/>
                      <w:lang w:eastAsia="en-US"/>
                    </w:rPr>
                    <m:t>2</m:t>
                  </m:r>
                </m:sup>
              </m:sSubSup>
              <m:r>
                <w:rPr>
                  <w:rFonts w:ascii="Cambria Math" w:eastAsiaTheme="minorEastAsia" w:hAnsi="Cambria Math"/>
                  <w:lang w:val="en-US" w:eastAsia="en-US"/>
                </w:rPr>
                <m:t>∙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  <w:iCs/>
                      <w:lang w:val="en-US" w:eastAsia="en-US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lang w:val="en-US" w:eastAsia="en-US"/>
                    </w:rPr>
                    <m:t>1-λ</m:t>
                  </m:r>
                </m:e>
              </m:d>
              <m:r>
                <w:rPr>
                  <w:rFonts w:ascii="Cambria Math" w:eastAsiaTheme="minorEastAsia" w:hAnsi="Cambria Math"/>
                  <w:lang w:val="en-US" w:eastAsia="en-US"/>
                </w:rPr>
                <m:t>,</m:t>
              </m:r>
              <m:r>
                <w:rPr>
                  <w:rFonts w:ascii="Cambria Math" w:eastAsiaTheme="minorEastAsia" w:hAnsi="Cambria Math"/>
                  <w:lang w:eastAsia="en-US"/>
                </w:rPr>
                <m:t>#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  <w:iCs/>
                      <w:lang w:val="en-US" w:eastAsia="en-US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lang w:val="en-US" w:eastAsia="en-US"/>
                    </w:rPr>
                    <m:t>2</m:t>
                  </m:r>
                  <m:r>
                    <w:rPr>
                      <w:rFonts w:ascii="Cambria Math" w:eastAsiaTheme="minorEastAsia" w:hAnsi="Cambria Math"/>
                      <w:lang w:eastAsia="en-US"/>
                    </w:rPr>
                    <m:t>4</m:t>
                  </m:r>
                </m:e>
              </m:d>
              <m:ctrlPr>
                <w:rPr>
                  <w:rFonts w:ascii="Cambria Math" w:eastAsiaTheme="minorEastAsia" w:hAnsi="Cambria Math"/>
                  <w:i/>
                  <w:iCs/>
                  <w:lang w:eastAsia="en-US"/>
                </w:rPr>
              </m:ctrlPr>
            </m:e>
          </m:eqArr>
        </m:oMath>
      </m:oMathPara>
    </w:p>
    <w:p w14:paraId="372CEA81" w14:textId="09B7F100" w:rsidR="003E4524" w:rsidRPr="003E4524" w:rsidRDefault="003E4524" w:rsidP="007F4CA0">
      <w:pPr>
        <w:pStyle w:val="a1"/>
        <w:spacing w:after="240"/>
        <w:ind w:firstLine="0"/>
        <w:rPr>
          <w:rFonts w:eastAsiaTheme="minorEastAsia"/>
          <w:iCs/>
          <w:lang w:eastAsia="en-US"/>
        </w:rPr>
      </w:pPr>
      <w:r>
        <w:rPr>
          <w:rFonts w:eastAsiaTheme="minorEastAsia"/>
          <w:iCs/>
          <w:lang w:eastAsia="en-US"/>
        </w:rPr>
        <w:t>где</w:t>
      </w:r>
      <w:r>
        <w:rPr>
          <w:rFonts w:eastAsiaTheme="minorEastAsia"/>
          <w:iCs/>
          <w:lang w:eastAsia="en-US"/>
        </w:rPr>
        <w:tab/>
      </w:r>
      <w:r>
        <w:rPr>
          <w:rFonts w:eastAsiaTheme="minorEastAsia"/>
          <w:iCs/>
          <w:lang w:eastAsia="en-US"/>
        </w:rPr>
        <w:tab/>
      </w:r>
      <m:oMath>
        <m:r>
          <w:rPr>
            <w:rFonts w:ascii="Cambria Math" w:eastAsiaTheme="minorEastAsia" w:hAnsi="Cambria Math"/>
            <w:lang w:val="en-US" w:eastAsia="en-US"/>
          </w:rPr>
          <m:t>z</m:t>
        </m:r>
      </m:oMath>
      <w:r>
        <w:rPr>
          <w:rFonts w:eastAsiaTheme="minorEastAsia"/>
          <w:iCs/>
          <w:lang w:eastAsia="en-US"/>
        </w:rPr>
        <w:t xml:space="preserve"> – число пар трения.</w:t>
      </w:r>
    </w:p>
    <w:p w14:paraId="6A31CD51" w14:textId="71E32D6E" w:rsidR="00003840" w:rsidRDefault="00003840" w:rsidP="007F4CA0">
      <w:pPr>
        <w:pStyle w:val="a1"/>
        <w:ind w:firstLine="709"/>
        <w:jc w:val="center"/>
        <w:rPr>
          <w:rFonts w:eastAsiaTheme="minorEastAsia"/>
          <w:lang w:eastAsia="en-US"/>
        </w:rPr>
      </w:pPr>
      <w:r w:rsidRPr="00003840">
        <w:rPr>
          <w:rFonts w:eastAsiaTheme="minorEastAsia"/>
          <w:noProof/>
          <w:lang w:eastAsia="en-US"/>
        </w:rPr>
        <w:drawing>
          <wp:inline distT="0" distB="0" distL="0" distR="0" wp14:anchorId="49C085B1" wp14:editId="1A9BB938">
            <wp:extent cx="3535680" cy="2639476"/>
            <wp:effectExtent l="0" t="0" r="7620" b="889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3548031" cy="26486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27FD00" w14:textId="666E1ED4" w:rsidR="000143ED" w:rsidRPr="000143ED" w:rsidRDefault="00000000" w:rsidP="005B232F">
      <w:pPr>
        <w:pStyle w:val="a1"/>
        <w:jc w:val="center"/>
        <w:rPr>
          <w:rFonts w:eastAsiaTheme="minorEastAsia"/>
          <w:sz w:val="24"/>
          <w:szCs w:val="24"/>
          <w:lang w:eastAsia="en-US"/>
        </w:rPr>
      </w:pPr>
      <m:oMath>
        <m:sSub>
          <m:sSubPr>
            <m:ctrlPr>
              <w:rPr>
                <w:rFonts w:ascii="Cambria Math" w:eastAsia="Calibri" w:hAnsi="Cambria Math"/>
                <w:i/>
                <w:iCs/>
                <w:szCs w:val="28"/>
              </w:rPr>
            </m:ctrlPr>
          </m:sSubPr>
          <m:e>
            <m:r>
              <w:rPr>
                <w:rFonts w:ascii="Cambria Math" w:eastAsia="Calibri" w:hAnsi="Cambria Math"/>
                <w:szCs w:val="28"/>
                <w:lang w:val="en-US"/>
              </w:rPr>
              <m:t>R</m:t>
            </m:r>
          </m:e>
          <m:sub>
            <m:r>
              <w:rPr>
                <w:rFonts w:ascii="Cambria Math" w:eastAsia="Calibri" w:hAnsi="Cambria Math"/>
                <w:szCs w:val="28"/>
              </w:rPr>
              <m:t>пн</m:t>
            </m:r>
          </m:sub>
        </m:sSub>
      </m:oMath>
      <w:r w:rsidR="000143ED">
        <w:rPr>
          <w:rFonts w:eastAsiaTheme="minorEastAsia"/>
          <w:iCs/>
          <w:szCs w:val="28"/>
        </w:rPr>
        <w:t xml:space="preserve"> </w:t>
      </w:r>
      <w:r w:rsidR="000143ED">
        <w:rPr>
          <w:rFonts w:eastAsiaTheme="minorEastAsia"/>
          <w:sz w:val="24"/>
          <w:szCs w:val="24"/>
          <w:lang w:eastAsia="en-US"/>
        </w:rPr>
        <w:t>– н</w:t>
      </w:r>
      <w:r w:rsidR="000143ED" w:rsidRPr="000143ED">
        <w:rPr>
          <w:rFonts w:eastAsiaTheme="minorEastAsia"/>
          <w:sz w:val="24"/>
          <w:szCs w:val="24"/>
          <w:lang w:eastAsia="en-US"/>
        </w:rPr>
        <w:t xml:space="preserve">аружный радиус поршня, </w:t>
      </w:r>
      <m:oMath>
        <m:sSub>
          <m:sSubPr>
            <m:ctrlPr>
              <w:rPr>
                <w:rFonts w:ascii="Cambria Math" w:eastAsia="Calibri" w:hAnsi="Cambria Math"/>
                <w:i/>
                <w:iCs/>
                <w:szCs w:val="28"/>
              </w:rPr>
            </m:ctrlPr>
          </m:sSubPr>
          <m:e>
            <m:r>
              <w:rPr>
                <w:rFonts w:ascii="Cambria Math" w:eastAsia="Calibri" w:hAnsi="Cambria Math"/>
                <w:szCs w:val="28"/>
                <w:lang w:val="en-US"/>
              </w:rPr>
              <m:t>R</m:t>
            </m:r>
          </m:e>
          <m:sub>
            <m:r>
              <w:rPr>
                <w:rFonts w:ascii="Cambria Math" w:eastAsia="Calibri" w:hAnsi="Cambria Math"/>
                <w:szCs w:val="28"/>
              </w:rPr>
              <m:t>пв</m:t>
            </m:r>
          </m:sub>
        </m:sSub>
      </m:oMath>
      <w:r w:rsidR="000143ED">
        <w:rPr>
          <w:rFonts w:eastAsiaTheme="minorEastAsia"/>
          <w:iCs/>
          <w:szCs w:val="28"/>
        </w:rPr>
        <w:t xml:space="preserve"> </w:t>
      </w:r>
      <w:r w:rsidR="000143ED">
        <w:rPr>
          <w:rFonts w:eastAsiaTheme="minorEastAsia"/>
          <w:sz w:val="24"/>
          <w:szCs w:val="24"/>
          <w:lang w:eastAsia="en-US"/>
        </w:rPr>
        <w:t xml:space="preserve">– </w:t>
      </w:r>
      <w:r w:rsidR="000143ED" w:rsidRPr="000143ED">
        <w:rPr>
          <w:rFonts w:eastAsiaTheme="minorEastAsia"/>
          <w:sz w:val="24"/>
          <w:szCs w:val="24"/>
          <w:lang w:eastAsia="en-US"/>
        </w:rPr>
        <w:t xml:space="preserve">внутренний радиус поршня, </w:t>
      </w:r>
      <m:oMath>
        <m:sSub>
          <m:sSubPr>
            <m:ctrlPr>
              <w:rPr>
                <w:rFonts w:ascii="Cambria Math" w:eastAsia="Calibri" w:hAnsi="Cambria Math"/>
                <w:i/>
                <w:iCs/>
                <w:szCs w:val="28"/>
              </w:rPr>
            </m:ctrlPr>
          </m:sSubPr>
          <m:e>
            <m:r>
              <w:rPr>
                <w:rFonts w:ascii="Cambria Math" w:eastAsia="Calibri" w:hAnsi="Cambria Math"/>
                <w:szCs w:val="28"/>
                <w:lang w:val="en-US"/>
              </w:rPr>
              <m:t>R</m:t>
            </m:r>
          </m:e>
          <m:sub>
            <m:r>
              <w:rPr>
                <w:rFonts w:ascii="Cambria Math" w:eastAsia="Calibri" w:hAnsi="Cambria Math"/>
                <w:szCs w:val="28"/>
              </w:rPr>
              <m:t>ср</m:t>
            </m:r>
          </m:sub>
        </m:sSub>
      </m:oMath>
      <w:r w:rsidR="000143ED">
        <w:rPr>
          <w:rFonts w:eastAsiaTheme="minorEastAsia"/>
          <w:iCs/>
          <w:szCs w:val="28"/>
        </w:rPr>
        <w:t xml:space="preserve"> </w:t>
      </w:r>
      <w:r w:rsidR="000143ED">
        <w:rPr>
          <w:rFonts w:eastAsiaTheme="minorEastAsia"/>
          <w:sz w:val="24"/>
          <w:szCs w:val="24"/>
          <w:lang w:eastAsia="en-US"/>
        </w:rPr>
        <w:t>–</w:t>
      </w:r>
      <w:r w:rsidR="000143ED" w:rsidRPr="000143ED">
        <w:rPr>
          <w:rFonts w:eastAsiaTheme="minorEastAsia"/>
          <w:sz w:val="24"/>
          <w:szCs w:val="24"/>
          <w:lang w:eastAsia="en-US"/>
        </w:rPr>
        <w:t xml:space="preserve"> средний радиус поверхности трения, </w:t>
      </w:r>
      <m:oMath>
        <m:sSub>
          <m:sSubPr>
            <m:ctrlPr>
              <w:rPr>
                <w:rFonts w:ascii="Cambria Math" w:eastAsia="Calibri" w:hAnsi="Cambria Math"/>
                <w:i/>
                <w:iCs/>
                <w:szCs w:val="28"/>
              </w:rPr>
            </m:ctrlPr>
          </m:sSubPr>
          <m:e>
            <m:r>
              <w:rPr>
                <w:rFonts w:ascii="Cambria Math" w:eastAsia="Calibri" w:hAnsi="Cambria Math"/>
                <w:szCs w:val="28"/>
                <w:lang w:val="en-US"/>
              </w:rPr>
              <m:t>R</m:t>
            </m:r>
          </m:e>
          <m:sub>
            <m:r>
              <w:rPr>
                <w:rFonts w:ascii="Cambria Math" w:eastAsia="Calibri" w:hAnsi="Cambria Math"/>
                <w:szCs w:val="28"/>
              </w:rPr>
              <m:t>н</m:t>
            </m:r>
          </m:sub>
        </m:sSub>
      </m:oMath>
      <w:r w:rsidR="000143ED">
        <w:rPr>
          <w:rFonts w:eastAsiaTheme="minorEastAsia"/>
          <w:iCs/>
          <w:szCs w:val="28"/>
        </w:rPr>
        <w:t xml:space="preserve"> </w:t>
      </w:r>
      <w:r w:rsidR="000143ED" w:rsidRPr="000143ED">
        <w:rPr>
          <w:rFonts w:eastAsiaTheme="minorEastAsia"/>
          <w:sz w:val="24"/>
          <w:szCs w:val="24"/>
          <w:lang w:eastAsia="en-US"/>
        </w:rPr>
        <w:t xml:space="preserve">и </w:t>
      </w:r>
      <m:oMath>
        <m:sSub>
          <m:sSubPr>
            <m:ctrlPr>
              <w:rPr>
                <w:rFonts w:ascii="Cambria Math" w:eastAsia="Calibri" w:hAnsi="Cambria Math"/>
                <w:i/>
                <w:iCs/>
                <w:szCs w:val="28"/>
              </w:rPr>
            </m:ctrlPr>
          </m:sSubPr>
          <m:e>
            <m:r>
              <w:rPr>
                <w:rFonts w:ascii="Cambria Math" w:eastAsia="Calibri" w:hAnsi="Cambria Math"/>
                <w:szCs w:val="28"/>
                <w:lang w:val="en-US"/>
              </w:rPr>
              <m:t>R</m:t>
            </m:r>
          </m:e>
          <m:sub>
            <m:r>
              <w:rPr>
                <w:rFonts w:ascii="Cambria Math" w:eastAsia="Calibri" w:hAnsi="Cambria Math"/>
                <w:szCs w:val="28"/>
              </w:rPr>
              <m:t>в</m:t>
            </m:r>
          </m:sub>
        </m:sSub>
      </m:oMath>
      <w:r w:rsidR="000143ED" w:rsidRPr="000143ED">
        <w:rPr>
          <w:rFonts w:eastAsiaTheme="minorEastAsia"/>
          <w:sz w:val="24"/>
          <w:szCs w:val="24"/>
          <w:lang w:eastAsia="en-US"/>
        </w:rPr>
        <w:t xml:space="preserve"> - соответственно наружный и внутренний радиусы поверхности трения</w:t>
      </w:r>
    </w:p>
    <w:p w14:paraId="3352D77D" w14:textId="09C05E16" w:rsidR="000143ED" w:rsidRDefault="000143ED" w:rsidP="007F4CA0">
      <w:pPr>
        <w:pStyle w:val="a1"/>
        <w:spacing w:after="240"/>
        <w:ind w:firstLine="709"/>
        <w:jc w:val="center"/>
        <w:rPr>
          <w:rFonts w:eastAsiaTheme="minorEastAsia"/>
          <w:lang w:eastAsia="en-US"/>
        </w:rPr>
      </w:pPr>
      <w:r>
        <w:rPr>
          <w:rFonts w:eastAsiaTheme="minorEastAsia"/>
          <w:lang w:eastAsia="en-US"/>
        </w:rPr>
        <w:t xml:space="preserve">Рисунок </w:t>
      </w:r>
      <w:r w:rsidR="007F4CA0">
        <w:rPr>
          <w:rFonts w:eastAsiaTheme="minorEastAsia"/>
          <w:lang w:eastAsia="en-US"/>
        </w:rPr>
        <w:t>3</w:t>
      </w:r>
      <w:r>
        <w:rPr>
          <w:rFonts w:eastAsiaTheme="minorEastAsia"/>
          <w:lang w:eastAsia="en-US"/>
        </w:rPr>
        <w:t xml:space="preserve"> – расчетная схема фрикционных элементов</w:t>
      </w:r>
    </w:p>
    <w:p w14:paraId="638C7785" w14:textId="61DBDE3D" w:rsidR="00003840" w:rsidRDefault="003E4524" w:rsidP="001F3726">
      <w:pPr>
        <w:pStyle w:val="a1"/>
        <w:rPr>
          <w:rFonts w:eastAsiaTheme="minorEastAsia"/>
          <w:lang w:eastAsia="en-US"/>
        </w:rPr>
      </w:pPr>
      <w:r>
        <w:rPr>
          <w:rFonts w:eastAsiaTheme="minorEastAsia"/>
          <w:lang w:eastAsia="en-US"/>
        </w:rPr>
        <w:t>Выразим средний радиус поверхности трения через наружный радиус диска по формуле (</w:t>
      </w:r>
      <w:r w:rsidR="007F4CA0">
        <w:rPr>
          <w:rFonts w:eastAsiaTheme="minorEastAsia"/>
          <w:lang w:eastAsia="en-US"/>
        </w:rPr>
        <w:t>25</w:t>
      </w:r>
      <w:r>
        <w:rPr>
          <w:rFonts w:eastAsiaTheme="minorEastAsia"/>
          <w:lang w:eastAsia="en-US"/>
        </w:rPr>
        <w:t>)</w:t>
      </w:r>
    </w:p>
    <w:p w14:paraId="5FDDBEC9" w14:textId="4AACC3E1" w:rsidR="003E4524" w:rsidRPr="005B232F" w:rsidRDefault="00000000" w:rsidP="001F3726">
      <w:pPr>
        <w:pStyle w:val="a1"/>
        <w:rPr>
          <w:rFonts w:eastAsiaTheme="minorEastAsia"/>
          <w:iCs/>
          <w:lang w:eastAsia="en-US"/>
        </w:rPr>
      </w:pPr>
      <m:oMathPara>
        <m:oMath>
          <m:eqArr>
            <m:eqArrPr>
              <m:maxDist m:val="1"/>
              <m:ctrlPr>
                <w:rPr>
                  <w:rFonts w:ascii="Cambria Math" w:eastAsiaTheme="minorEastAsia" w:hAnsi="Cambria Math"/>
                  <w:i/>
                  <w:iCs/>
                  <w:lang w:val="en-US" w:eastAsia="en-US"/>
                </w:rPr>
              </m:ctrlPr>
            </m:eqArr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  <w:iCs/>
                      <w:lang w:eastAsia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lang w:eastAsia="en-US"/>
                    </w:rPr>
                    <m:t>R</m:t>
                  </m:r>
                </m:e>
                <m:sub>
                  <m:r>
                    <w:rPr>
                      <w:rFonts w:ascii="Cambria Math" w:eastAsiaTheme="minorEastAsia" w:hAnsi="Cambria Math"/>
                      <w:lang w:eastAsia="en-US"/>
                    </w:rPr>
                    <m:t>ср</m:t>
                  </m:r>
                </m:sub>
              </m:sSub>
              <m:r>
                <w:rPr>
                  <w:rFonts w:ascii="Cambria Math" w:eastAsiaTheme="minorEastAsia" w:hAnsi="Cambria Math"/>
                  <w:lang w:eastAsia="en-US"/>
                </w:rPr>
                <m:t>=</m:t>
              </m:r>
              <m:f>
                <m:fPr>
                  <m:ctrlPr>
                    <w:rPr>
                      <w:rFonts w:ascii="Cambria Math" w:eastAsiaTheme="minorEastAsia" w:hAnsi="Cambria Math"/>
                      <w:i/>
                      <w:iCs/>
                      <w:lang w:eastAsia="en-US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iCs/>
                          <w:lang w:eastAsia="en-US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lang w:val="en-US" w:eastAsia="en-US"/>
                        </w:rPr>
                        <m:t>R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lang w:eastAsia="en-US"/>
                        </w:rPr>
                        <m:t>н</m:t>
                      </m:r>
                    </m:sub>
                  </m:sSub>
                  <m:r>
                    <w:rPr>
                      <w:rFonts w:ascii="Cambria Math" w:eastAsiaTheme="minorEastAsia" w:hAnsi="Cambria Math"/>
                      <w:lang w:eastAsia="en-US"/>
                    </w:rPr>
                    <m:t>+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iCs/>
                          <w:lang w:eastAsia="en-US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lang w:val="en-US" w:eastAsia="en-US"/>
                        </w:rPr>
                        <m:t>R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lang w:eastAsia="en-US"/>
                        </w:rPr>
                        <m:t>в</m:t>
                      </m:r>
                    </m:sub>
                  </m:sSub>
                </m:num>
                <m:den>
                  <m:r>
                    <w:rPr>
                      <w:rFonts w:ascii="Cambria Math" w:eastAsiaTheme="minorEastAsia" w:hAnsi="Cambria Math"/>
                      <w:lang w:eastAsia="en-US"/>
                    </w:rPr>
                    <m:t>2</m:t>
                  </m:r>
                </m:den>
              </m:f>
              <m:r>
                <w:rPr>
                  <w:rFonts w:ascii="Cambria Math" w:eastAsiaTheme="minorEastAsia" w:hAnsi="Cambria Math"/>
                  <w:lang w:eastAsia="en-US"/>
                </w:rPr>
                <m:t>=</m:t>
              </m:r>
              <m:f>
                <m:fPr>
                  <m:ctrlPr>
                    <w:rPr>
                      <w:rFonts w:ascii="Cambria Math" w:eastAsiaTheme="minorEastAsia" w:hAnsi="Cambria Math"/>
                      <w:i/>
                      <w:iCs/>
                      <w:lang w:eastAsia="en-US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iCs/>
                          <w:lang w:eastAsia="en-US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lang w:val="en-US" w:eastAsia="en-US"/>
                        </w:rPr>
                        <m:t>R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lang w:eastAsia="en-US"/>
                        </w:rPr>
                        <m:t>н</m:t>
                      </m:r>
                    </m:sub>
                  </m:sSub>
                </m:num>
                <m:den>
                  <m:r>
                    <w:rPr>
                      <w:rFonts w:ascii="Cambria Math" w:eastAsiaTheme="minorEastAsia" w:hAnsi="Cambria Math"/>
                      <w:lang w:eastAsia="en-US"/>
                    </w:rPr>
                    <m:t>2</m:t>
                  </m:r>
                </m:den>
              </m:f>
              <m:r>
                <w:rPr>
                  <w:rFonts w:ascii="Cambria Math" w:eastAsiaTheme="minorEastAsia" w:hAnsi="Cambria Math"/>
                  <w:lang w:eastAsia="en-US"/>
                </w:rPr>
                <m:t>∙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  <w:iCs/>
                      <w:lang w:eastAsia="en-US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lang w:eastAsia="en-US"/>
                    </w:rPr>
                    <m:t>1-γ</m:t>
                  </m:r>
                </m:e>
              </m:d>
              <m:r>
                <w:rPr>
                  <w:rFonts w:ascii="Cambria Math" w:eastAsiaTheme="minorEastAsia" w:hAnsi="Cambria Math"/>
                  <w:lang w:val="en-US" w:eastAsia="en-US"/>
                </w:rPr>
                <m:t>,</m:t>
              </m:r>
              <m:r>
                <w:rPr>
                  <w:rFonts w:ascii="Cambria Math" w:eastAsiaTheme="minorEastAsia" w:hAnsi="Cambria Math"/>
                  <w:lang w:eastAsia="en-US"/>
                </w:rPr>
                <m:t>#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  <w:iCs/>
                      <w:lang w:val="en-US" w:eastAsia="en-US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lang w:val="en-US" w:eastAsia="en-US"/>
                    </w:rPr>
                    <m:t>2</m:t>
                  </m:r>
                  <m:r>
                    <w:rPr>
                      <w:rFonts w:ascii="Cambria Math" w:eastAsiaTheme="minorEastAsia" w:hAnsi="Cambria Math"/>
                      <w:lang w:eastAsia="en-US"/>
                    </w:rPr>
                    <m:t>5</m:t>
                  </m:r>
                </m:e>
              </m:d>
              <m:ctrlPr>
                <w:rPr>
                  <w:rFonts w:ascii="Cambria Math" w:eastAsiaTheme="minorEastAsia" w:hAnsi="Cambria Math"/>
                  <w:i/>
                  <w:iCs/>
                  <w:lang w:eastAsia="en-US"/>
                </w:rPr>
              </m:ctrlPr>
            </m:e>
          </m:eqArr>
        </m:oMath>
      </m:oMathPara>
    </w:p>
    <w:p w14:paraId="12E5680D" w14:textId="5C3B79C9" w:rsidR="005B232F" w:rsidRDefault="005B232F" w:rsidP="005B232F">
      <w:pPr>
        <w:pStyle w:val="a1"/>
        <w:ind w:firstLine="0"/>
        <w:rPr>
          <w:rFonts w:eastAsiaTheme="minorEastAsia"/>
          <w:iCs/>
          <w:lang w:eastAsia="en-US"/>
        </w:rPr>
      </w:pPr>
      <w:r>
        <w:rPr>
          <w:rFonts w:eastAsiaTheme="minorEastAsia"/>
          <w:lang w:eastAsia="en-US"/>
        </w:rPr>
        <w:t>где</w:t>
      </w:r>
      <w:r>
        <w:rPr>
          <w:rFonts w:eastAsiaTheme="minorEastAsia"/>
          <w:lang w:eastAsia="en-US"/>
        </w:rPr>
        <w:tab/>
      </w:r>
      <w:r>
        <w:rPr>
          <w:rFonts w:eastAsiaTheme="minorEastAsia"/>
          <w:lang w:eastAsia="en-US"/>
        </w:rPr>
        <w:tab/>
      </w:r>
      <m:oMath>
        <m:r>
          <w:rPr>
            <w:rFonts w:ascii="Cambria Math" w:eastAsiaTheme="minorEastAsia" w:hAnsi="Cambria Math"/>
            <w:lang w:eastAsia="en-US"/>
          </w:rPr>
          <m:t>γ</m:t>
        </m:r>
      </m:oMath>
      <w:r>
        <w:rPr>
          <w:rFonts w:eastAsiaTheme="minorEastAsia"/>
          <w:iCs/>
          <w:lang w:eastAsia="en-US"/>
        </w:rPr>
        <w:t xml:space="preserve"> – коэффициент ширины поверхности трения диска, рекомендуется принимать лежащим в диапазоне от 0,1 до 0,2, определяется по формуле (</w:t>
      </w:r>
      <w:r w:rsidR="007F4CA0">
        <w:rPr>
          <w:rFonts w:eastAsiaTheme="minorEastAsia"/>
          <w:iCs/>
          <w:lang w:eastAsia="en-US"/>
        </w:rPr>
        <w:t>26</w:t>
      </w:r>
      <w:r>
        <w:rPr>
          <w:rFonts w:eastAsiaTheme="minorEastAsia"/>
          <w:iCs/>
          <w:lang w:eastAsia="en-US"/>
        </w:rPr>
        <w:t>)</w:t>
      </w:r>
    </w:p>
    <w:p w14:paraId="73BDE60D" w14:textId="5E2E9AAA" w:rsidR="005B232F" w:rsidRPr="005B232F" w:rsidRDefault="00000000" w:rsidP="001F3726">
      <w:pPr>
        <w:pStyle w:val="a1"/>
        <w:rPr>
          <w:rFonts w:eastAsiaTheme="minorEastAsia"/>
          <w:iCs/>
          <w:lang w:eastAsia="en-US"/>
        </w:rPr>
      </w:pPr>
      <m:oMathPara>
        <m:oMath>
          <m:eqArr>
            <m:eqArrPr>
              <m:maxDist m:val="1"/>
              <m:ctrlPr>
                <w:rPr>
                  <w:rFonts w:ascii="Cambria Math" w:eastAsiaTheme="minorEastAsia" w:hAnsi="Cambria Math"/>
                  <w:i/>
                  <w:iCs/>
                  <w:lang w:val="en-US" w:eastAsia="en-US"/>
                </w:rPr>
              </m:ctrlPr>
            </m:eqArrPr>
            <m:e>
              <m:r>
                <w:rPr>
                  <w:rFonts w:ascii="Cambria Math" w:eastAsiaTheme="minorEastAsia" w:hAnsi="Cambria Math"/>
                  <w:lang w:eastAsia="en-US"/>
                </w:rPr>
                <m:t>γ=</m:t>
              </m:r>
              <m:f>
                <m:fPr>
                  <m:ctrlPr>
                    <w:rPr>
                      <w:rFonts w:ascii="Cambria Math" w:eastAsiaTheme="minorEastAsia" w:hAnsi="Cambria Math"/>
                      <w:i/>
                      <w:iCs/>
                      <w:lang w:eastAsia="en-US"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  <w:lang w:val="en-US" w:eastAsia="en-US"/>
                    </w:rPr>
                    <m:t>b</m:t>
                  </m:r>
                </m:num>
                <m:den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iCs/>
                          <w:lang w:eastAsia="en-US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lang w:val="en-US" w:eastAsia="en-US"/>
                        </w:rPr>
                        <m:t>R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lang w:eastAsia="en-US"/>
                        </w:rPr>
                        <m:t>н</m:t>
                      </m:r>
                    </m:sub>
                  </m:sSub>
                </m:den>
              </m:f>
              <m:r>
                <w:rPr>
                  <w:rFonts w:ascii="Cambria Math" w:eastAsiaTheme="minorEastAsia" w:hAnsi="Cambria Math"/>
                  <w:lang w:val="en-US" w:eastAsia="en-US"/>
                </w:rPr>
                <m:t>.</m:t>
              </m:r>
              <m:r>
                <w:rPr>
                  <w:rFonts w:ascii="Cambria Math" w:eastAsiaTheme="minorEastAsia" w:hAnsi="Cambria Math"/>
                  <w:lang w:eastAsia="en-US"/>
                </w:rPr>
                <m:t>#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  <w:iCs/>
                      <w:lang w:val="en-US" w:eastAsia="en-US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lang w:val="en-US" w:eastAsia="en-US"/>
                    </w:rPr>
                    <m:t>2</m:t>
                  </m:r>
                  <m:r>
                    <w:rPr>
                      <w:rFonts w:ascii="Cambria Math" w:eastAsiaTheme="minorEastAsia" w:hAnsi="Cambria Math"/>
                      <w:lang w:eastAsia="en-US"/>
                    </w:rPr>
                    <m:t>6</m:t>
                  </m:r>
                </m:e>
              </m:d>
              <m:ctrlPr>
                <w:rPr>
                  <w:rFonts w:ascii="Cambria Math" w:eastAsiaTheme="minorEastAsia" w:hAnsi="Cambria Math"/>
                  <w:i/>
                  <w:iCs/>
                  <w:lang w:eastAsia="en-US"/>
                </w:rPr>
              </m:ctrlPr>
            </m:e>
          </m:eqArr>
        </m:oMath>
      </m:oMathPara>
    </w:p>
    <w:p w14:paraId="766A91C9" w14:textId="6451B811" w:rsidR="005B232F" w:rsidRDefault="005B232F" w:rsidP="001F3726">
      <w:pPr>
        <w:pStyle w:val="a1"/>
        <w:rPr>
          <w:rFonts w:eastAsiaTheme="minorEastAsia"/>
          <w:lang w:eastAsia="en-US"/>
        </w:rPr>
      </w:pPr>
      <w:r>
        <w:rPr>
          <w:rFonts w:eastAsiaTheme="minorEastAsia"/>
          <w:lang w:eastAsia="en-US"/>
        </w:rPr>
        <w:t>Тогда число пар трения, необходимое для передачи требуемого момента можно определить с помощью выражения (</w:t>
      </w:r>
      <w:r w:rsidR="007F4CA0">
        <w:rPr>
          <w:rFonts w:eastAsiaTheme="minorEastAsia"/>
          <w:lang w:eastAsia="en-US"/>
        </w:rPr>
        <w:t>27</w:t>
      </w:r>
      <w:r>
        <w:rPr>
          <w:rFonts w:eastAsiaTheme="minorEastAsia"/>
          <w:lang w:eastAsia="en-US"/>
        </w:rPr>
        <w:t>)</w:t>
      </w:r>
    </w:p>
    <w:p w14:paraId="3BAA6376" w14:textId="29F373CD" w:rsidR="005B232F" w:rsidRPr="005B232F" w:rsidRDefault="00000000" w:rsidP="001F3726">
      <w:pPr>
        <w:pStyle w:val="a1"/>
        <w:rPr>
          <w:rFonts w:eastAsiaTheme="minorEastAsia"/>
          <w:lang w:eastAsia="en-US"/>
        </w:rPr>
      </w:pPr>
      <m:oMathPara>
        <m:oMath>
          <m:eqArr>
            <m:eqArrPr>
              <m:maxDist m:val="1"/>
              <m:ctrlPr>
                <w:rPr>
                  <w:rFonts w:ascii="Cambria Math" w:eastAsiaTheme="minorEastAsia" w:hAnsi="Cambria Math"/>
                  <w:i/>
                  <w:lang w:eastAsia="en-US"/>
                </w:rPr>
              </m:ctrlPr>
            </m:eqArrPr>
            <m:e>
              <m:r>
                <m:rPr>
                  <m:sty m:val="p"/>
                </m:rPr>
                <w:rPr>
                  <w:rFonts w:ascii="Cambria Math" w:eastAsiaTheme="minorEastAsia" w:hAnsi="Cambria Math"/>
                  <w:lang w:eastAsia="en-US"/>
                </w:rPr>
                <m:t>z</m:t>
              </m:r>
              <m:r>
                <w:rPr>
                  <w:rFonts w:ascii="Cambria Math" w:eastAsiaTheme="minorEastAsia" w:hAnsi="Cambria Math"/>
                  <w:lang w:eastAsia="en-US"/>
                </w:rPr>
                <m:t>=</m:t>
              </m:r>
              <m:f>
                <m:fPr>
                  <m:ctrlPr>
                    <w:rPr>
                      <w:rFonts w:ascii="Cambria Math" w:eastAsiaTheme="minorEastAsia" w:hAnsi="Cambria Math"/>
                      <w:i/>
                      <w:lang w:eastAsia="en-US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iCs/>
                          <w:lang w:eastAsia="en-US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lang w:val="en-US" w:eastAsia="en-US"/>
                        </w:rPr>
                        <m:t>M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lang w:eastAsia="en-US"/>
                        </w:rPr>
                        <m:t>ф</m:t>
                      </m:r>
                    </m:sub>
                  </m:sSub>
                </m:num>
                <m:den>
                  <m:r>
                    <w:rPr>
                      <w:rFonts w:ascii="Cambria Math" w:eastAsiaTheme="minorEastAsia" w:hAnsi="Cambria Math"/>
                      <w:lang w:eastAsia="en-US"/>
                    </w:rPr>
                    <m:t>2π∙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lang w:eastAsia="en-US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lang w:eastAsia="en-US"/>
                        </w:rPr>
                        <m:t>μ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lang w:val="en-US" w:eastAsia="en-US"/>
                        </w:rPr>
                        <m:t>min</m:t>
                      </m:r>
                    </m:sub>
                  </m:sSub>
                  <m:r>
                    <w:rPr>
                      <w:rFonts w:ascii="Cambria Math" w:eastAsiaTheme="minorEastAsia" w:hAnsi="Cambria Math"/>
                      <w:lang w:eastAsia="en-US"/>
                    </w:rPr>
                    <m:t>∙</m:t>
                  </m:r>
                  <m:d>
                    <m:dPr>
                      <m:begChr m:val="["/>
                      <m:endChr m:val="]"/>
                      <m:ctrlPr>
                        <w:rPr>
                          <w:rFonts w:ascii="Cambria Math" w:eastAsiaTheme="minorEastAsia" w:hAnsi="Cambria Math"/>
                          <w:i/>
                          <w:lang w:eastAsia="en-US"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  <w:lang w:eastAsia="en-US"/>
                        </w:rPr>
                        <m:t>q</m:t>
                      </m:r>
                    </m:e>
                  </m:d>
                  <m:r>
                    <w:rPr>
                      <w:rFonts w:ascii="Cambria Math" w:eastAsiaTheme="minorEastAsia" w:hAnsi="Cambria Math"/>
                      <w:lang w:eastAsia="en-US"/>
                    </w:rPr>
                    <m:t>∙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iCs/>
                          <w:lang w:eastAsia="en-US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lang w:eastAsia="en-US"/>
                        </w:rPr>
                        <m:t>R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lang w:eastAsia="en-US"/>
                        </w:rPr>
                        <m:t>ср</m:t>
                      </m:r>
                    </m:sub>
                  </m:sSub>
                  <m:r>
                    <w:rPr>
                      <w:rFonts w:ascii="Cambria Math" w:eastAsiaTheme="minorEastAsia" w:hAnsi="Cambria Math"/>
                      <w:lang w:eastAsia="en-US"/>
                    </w:rPr>
                    <m:t>∙b∙</m:t>
                  </m:r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  <w:iCs/>
                          <w:lang w:eastAsia="en-US"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  <w:lang w:val="en-US" w:eastAsia="en-US"/>
                        </w:rPr>
                        <m:t>1-λ</m:t>
                      </m:r>
                    </m:e>
                  </m:d>
                </m:den>
              </m:f>
              <m:r>
                <w:rPr>
                  <w:rFonts w:ascii="Cambria Math" w:eastAsiaTheme="minorEastAsia" w:hAnsi="Cambria Math"/>
                  <w:lang w:val="en-US" w:eastAsia="en-US"/>
                </w:rPr>
                <m:t>.</m:t>
              </m:r>
              <m:r>
                <w:rPr>
                  <w:rFonts w:ascii="Cambria Math" w:eastAsiaTheme="minorEastAsia" w:hAnsi="Cambria Math"/>
                  <w:lang w:eastAsia="en-US"/>
                </w:rPr>
                <m:t>#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  <w:lang w:eastAsia="en-US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lang w:eastAsia="en-US"/>
                    </w:rPr>
                    <m:t>27</m:t>
                  </m:r>
                </m:e>
              </m:d>
            </m:e>
          </m:eqArr>
        </m:oMath>
      </m:oMathPara>
    </w:p>
    <w:p w14:paraId="65442AD0" w14:textId="3B22F176" w:rsidR="005B232F" w:rsidRPr="005B232F" w:rsidRDefault="005B232F" w:rsidP="001F3726">
      <w:pPr>
        <w:pStyle w:val="a1"/>
        <w:rPr>
          <w:rFonts w:eastAsiaTheme="minorEastAsia"/>
          <w:lang w:eastAsia="en-US"/>
        </w:rPr>
      </w:pPr>
      <w:r>
        <w:rPr>
          <w:rFonts w:eastAsiaTheme="minorEastAsia"/>
          <w:lang w:eastAsia="en-US"/>
        </w:rPr>
        <w:lastRenderedPageBreak/>
        <w:t xml:space="preserve">Осевое усилие </w:t>
      </w:r>
      <m:oMath>
        <m:r>
          <w:rPr>
            <w:rFonts w:ascii="Cambria Math" w:eastAsiaTheme="minorEastAsia" w:hAnsi="Cambria Math"/>
            <w:lang w:eastAsia="en-US"/>
          </w:rPr>
          <m:t>P</m:t>
        </m:r>
      </m:oMath>
      <w:r>
        <w:rPr>
          <w:rFonts w:eastAsiaTheme="minorEastAsia"/>
          <w:iCs/>
          <w:lang w:eastAsia="en-US"/>
        </w:rPr>
        <w:t xml:space="preserve"> ограничивается лишь допускаемым удельным давлением и рассчитывается по формуле (</w:t>
      </w:r>
      <w:r w:rsidR="007F4CA0">
        <w:rPr>
          <w:rFonts w:eastAsiaTheme="minorEastAsia"/>
          <w:iCs/>
          <w:lang w:eastAsia="en-US"/>
        </w:rPr>
        <w:t>28</w:t>
      </w:r>
      <w:r>
        <w:rPr>
          <w:rFonts w:eastAsiaTheme="minorEastAsia"/>
          <w:iCs/>
          <w:lang w:eastAsia="en-US"/>
        </w:rPr>
        <w:t>)</w:t>
      </w:r>
    </w:p>
    <w:p w14:paraId="0FE94B83" w14:textId="3F1DFE54" w:rsidR="003E4524" w:rsidRPr="005B232F" w:rsidRDefault="00000000" w:rsidP="001F3726">
      <w:pPr>
        <w:pStyle w:val="a1"/>
        <w:rPr>
          <w:rFonts w:eastAsiaTheme="minorEastAsia"/>
          <w:iCs/>
          <w:lang w:eastAsia="en-US"/>
        </w:rPr>
      </w:pPr>
      <m:oMathPara>
        <m:oMath>
          <m:eqArr>
            <m:eqArrPr>
              <m:maxDist m:val="1"/>
              <m:ctrlPr>
                <w:rPr>
                  <w:rFonts w:ascii="Cambria Math" w:eastAsiaTheme="minorEastAsia" w:hAnsi="Cambria Math"/>
                  <w:i/>
                  <w:iCs/>
                  <w:lang w:val="en-US" w:eastAsia="en-US"/>
                </w:rPr>
              </m:ctrlPr>
            </m:eqArrPr>
            <m:e>
              <m:r>
                <w:rPr>
                  <w:rFonts w:ascii="Cambria Math" w:eastAsiaTheme="minorEastAsia" w:hAnsi="Cambria Math"/>
                  <w:lang w:eastAsia="en-US"/>
                </w:rPr>
                <m:t>P=2π∙</m:t>
              </m:r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/>
                      <w:i/>
                      <w:lang w:eastAsia="en-US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lang w:eastAsia="en-US"/>
                    </w:rPr>
                    <m:t>q</m:t>
                  </m:r>
                </m:e>
              </m:d>
              <m:r>
                <w:rPr>
                  <w:rFonts w:ascii="Cambria Math" w:eastAsiaTheme="minorEastAsia" w:hAnsi="Cambria Math"/>
                  <w:lang w:eastAsia="en-US"/>
                </w:rPr>
                <m:t>∙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  <w:iCs/>
                      <w:lang w:eastAsia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lang w:eastAsia="en-US"/>
                    </w:rPr>
                    <m:t>R</m:t>
                  </m:r>
                </m:e>
                <m:sub>
                  <m:r>
                    <w:rPr>
                      <w:rFonts w:ascii="Cambria Math" w:eastAsiaTheme="minorEastAsia" w:hAnsi="Cambria Math"/>
                      <w:lang w:eastAsia="en-US"/>
                    </w:rPr>
                    <m:t>ср</m:t>
                  </m:r>
                </m:sub>
              </m:sSub>
              <m:r>
                <w:rPr>
                  <w:rFonts w:ascii="Cambria Math" w:eastAsiaTheme="minorEastAsia" w:hAnsi="Cambria Math"/>
                  <w:lang w:eastAsia="en-US"/>
                </w:rPr>
                <m:t>∙b∙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  <w:iCs/>
                      <w:lang w:eastAsia="en-US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lang w:val="en-US" w:eastAsia="en-US"/>
                    </w:rPr>
                    <m:t>1-λ</m:t>
                  </m:r>
                </m:e>
              </m:d>
              <m:r>
                <w:rPr>
                  <w:rFonts w:ascii="Cambria Math" w:eastAsiaTheme="minorEastAsia" w:hAnsi="Cambria Math"/>
                  <w:lang w:val="en-US" w:eastAsia="en-US"/>
                </w:rPr>
                <m:t>.</m:t>
              </m:r>
              <m:r>
                <w:rPr>
                  <w:rFonts w:ascii="Cambria Math" w:eastAsiaTheme="minorEastAsia" w:hAnsi="Cambria Math"/>
                  <w:lang w:eastAsia="en-US"/>
                </w:rPr>
                <m:t>#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  <w:iCs/>
                      <w:lang w:val="en-US" w:eastAsia="en-US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lang w:val="en-US" w:eastAsia="en-US"/>
                    </w:rPr>
                    <m:t>2</m:t>
                  </m:r>
                  <m:r>
                    <w:rPr>
                      <w:rFonts w:ascii="Cambria Math" w:eastAsiaTheme="minorEastAsia" w:hAnsi="Cambria Math"/>
                      <w:lang w:eastAsia="en-US"/>
                    </w:rPr>
                    <m:t>8</m:t>
                  </m:r>
                </m:e>
              </m:d>
              <m:ctrlPr>
                <w:rPr>
                  <w:rFonts w:ascii="Cambria Math" w:eastAsiaTheme="minorEastAsia" w:hAnsi="Cambria Math"/>
                  <w:i/>
                  <w:iCs/>
                  <w:lang w:eastAsia="en-US"/>
                </w:rPr>
              </m:ctrlPr>
            </m:e>
          </m:eqArr>
        </m:oMath>
      </m:oMathPara>
    </w:p>
    <w:p w14:paraId="3C96AABD" w14:textId="595A7917" w:rsidR="005B232F" w:rsidRDefault="005B232F" w:rsidP="001F3726">
      <w:pPr>
        <w:pStyle w:val="a1"/>
        <w:rPr>
          <w:rFonts w:eastAsiaTheme="minorEastAsia"/>
          <w:lang w:eastAsia="en-US"/>
        </w:rPr>
      </w:pPr>
      <w:r>
        <w:rPr>
          <w:rFonts w:eastAsiaTheme="minorEastAsia"/>
          <w:lang w:eastAsia="en-US"/>
        </w:rPr>
        <w:t>Площадь поршня вычисляется по формуле (</w:t>
      </w:r>
      <w:r w:rsidR="007F4CA0">
        <w:rPr>
          <w:rFonts w:eastAsiaTheme="minorEastAsia"/>
          <w:lang w:eastAsia="en-US"/>
        </w:rPr>
        <w:t>29</w:t>
      </w:r>
      <w:r>
        <w:rPr>
          <w:rFonts w:eastAsiaTheme="minorEastAsia"/>
          <w:lang w:eastAsia="en-US"/>
        </w:rPr>
        <w:t>)</w:t>
      </w:r>
    </w:p>
    <w:p w14:paraId="20A7309D" w14:textId="3D6C689E" w:rsidR="005B232F" w:rsidRPr="0063732D" w:rsidRDefault="00000000" w:rsidP="001F3726">
      <w:pPr>
        <w:pStyle w:val="a1"/>
        <w:rPr>
          <w:rFonts w:eastAsiaTheme="minorEastAsia"/>
          <w:lang w:eastAsia="en-US"/>
        </w:rPr>
      </w:pPr>
      <m:oMathPara>
        <m:oMath>
          <m:eqArr>
            <m:eqArrPr>
              <m:maxDist m:val="1"/>
              <m:ctrlPr>
                <w:rPr>
                  <w:rFonts w:ascii="Cambria Math" w:eastAsiaTheme="minorEastAsia" w:hAnsi="Cambria Math"/>
                  <w:i/>
                  <w:lang w:val="en-US" w:eastAsia="en-US"/>
                </w:rPr>
              </m:ctrlPr>
            </m:eqArr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  <w:lang w:eastAsia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lang w:val="en-US" w:eastAsia="en-US"/>
                    </w:rPr>
                    <m:t>F</m:t>
                  </m:r>
                </m:e>
                <m:sub>
                  <m:r>
                    <w:rPr>
                      <w:rFonts w:ascii="Cambria Math" w:eastAsiaTheme="minorEastAsia" w:hAnsi="Cambria Math"/>
                      <w:lang w:eastAsia="en-US"/>
                    </w:rPr>
                    <m:t>п</m:t>
                  </m:r>
                </m:sub>
              </m:sSub>
              <m:r>
                <w:rPr>
                  <w:rFonts w:ascii="Cambria Math" w:eastAsiaTheme="minorEastAsia" w:hAnsi="Cambria Math"/>
                  <w:lang w:eastAsia="en-US"/>
                </w:rPr>
                <m:t>=</m:t>
              </m:r>
              <m:f>
                <m:fPr>
                  <m:ctrlPr>
                    <w:rPr>
                      <w:rFonts w:ascii="Cambria Math" w:eastAsiaTheme="minorEastAsia" w:hAnsi="Cambria Math"/>
                      <w:i/>
                      <w:lang w:eastAsia="en-US"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  <w:lang w:val="en-US" w:eastAsia="en-US"/>
                    </w:rPr>
                    <m:t>P-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lang w:val="en-US" w:eastAsia="en-US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lang w:val="en-US" w:eastAsia="en-US"/>
                        </w:rPr>
                        <m:t>P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lang w:eastAsia="en-US"/>
                        </w:rPr>
                        <m:t>пр</m:t>
                      </m:r>
                    </m:sub>
                  </m:sSub>
                </m:num>
                <m:den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lang w:val="en-US" w:eastAsia="en-US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lang w:val="en-US" w:eastAsia="en-US"/>
                        </w:rPr>
                        <m:t>p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lang w:eastAsia="en-US"/>
                        </w:rPr>
                        <m:t>м</m:t>
                      </m:r>
                    </m:sub>
                  </m:sSub>
                </m:den>
              </m:f>
              <m:r>
                <w:rPr>
                  <w:rFonts w:ascii="Cambria Math" w:eastAsiaTheme="minorEastAsia" w:hAnsi="Cambria Math"/>
                  <w:lang w:val="en-US" w:eastAsia="en-US"/>
                </w:rPr>
                <m:t>,</m:t>
              </m:r>
              <m:r>
                <w:rPr>
                  <w:rFonts w:ascii="Cambria Math" w:eastAsiaTheme="minorEastAsia" w:hAnsi="Cambria Math"/>
                  <w:lang w:eastAsia="en-US"/>
                </w:rPr>
                <m:t>#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  <w:lang w:val="en-US" w:eastAsia="en-US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lang w:val="en-US" w:eastAsia="en-US"/>
                    </w:rPr>
                    <m:t>2</m:t>
                  </m:r>
                  <m:r>
                    <w:rPr>
                      <w:rFonts w:ascii="Cambria Math" w:eastAsiaTheme="minorEastAsia" w:hAnsi="Cambria Math"/>
                      <w:lang w:eastAsia="en-US"/>
                    </w:rPr>
                    <m:t>9</m:t>
                  </m:r>
                </m:e>
              </m:d>
              <m:ctrlPr>
                <w:rPr>
                  <w:rFonts w:ascii="Cambria Math" w:eastAsiaTheme="minorEastAsia" w:hAnsi="Cambria Math"/>
                  <w:i/>
                  <w:lang w:eastAsia="en-US"/>
                </w:rPr>
              </m:ctrlPr>
            </m:e>
          </m:eqArr>
        </m:oMath>
      </m:oMathPara>
    </w:p>
    <w:p w14:paraId="0362C708" w14:textId="3C90D7AD" w:rsidR="0063732D" w:rsidRDefault="0063732D" w:rsidP="0063732D">
      <w:pPr>
        <w:pStyle w:val="a1"/>
        <w:ind w:firstLine="0"/>
        <w:rPr>
          <w:rFonts w:eastAsiaTheme="minorEastAsia"/>
          <w:iCs/>
        </w:rPr>
      </w:pPr>
      <w:r>
        <w:rPr>
          <w:rFonts w:eastAsiaTheme="minorEastAsia"/>
          <w:lang w:eastAsia="en-US"/>
        </w:rPr>
        <w:t>где</w:t>
      </w:r>
      <w:r>
        <w:rPr>
          <w:rFonts w:eastAsiaTheme="minorEastAsia"/>
          <w:lang w:eastAsia="en-US"/>
        </w:rPr>
        <w:tab/>
      </w:r>
      <w:r>
        <w:rPr>
          <w:rFonts w:eastAsiaTheme="minorEastAsia"/>
          <w:lang w:eastAsia="en-US"/>
        </w:rPr>
        <w:tab/>
      </w:r>
      <m:oMath>
        <m:sSub>
          <m:sSubPr>
            <m:ctrlPr>
              <w:rPr>
                <w:rFonts w:ascii="Cambria Math" w:eastAsiaTheme="minorEastAsia" w:hAnsi="Cambria Math"/>
                <w:i/>
                <w:lang w:val="en-US" w:eastAsia="en-US"/>
              </w:rPr>
            </m:ctrlPr>
          </m:sSubPr>
          <m:e>
            <m:r>
              <w:rPr>
                <w:rFonts w:ascii="Cambria Math" w:eastAsiaTheme="minorEastAsia" w:hAnsi="Cambria Math"/>
                <w:lang w:val="en-US" w:eastAsia="en-US"/>
              </w:rPr>
              <m:t>p</m:t>
            </m:r>
          </m:e>
          <m:sub>
            <m:r>
              <w:rPr>
                <w:rFonts w:ascii="Cambria Math" w:eastAsiaTheme="minorEastAsia" w:hAnsi="Cambria Math"/>
                <w:lang w:eastAsia="en-US"/>
              </w:rPr>
              <m:t>м</m:t>
            </m:r>
          </m:sub>
        </m:sSub>
      </m:oMath>
      <w:r>
        <w:rPr>
          <w:rFonts w:eastAsiaTheme="minorEastAsia"/>
          <w:lang w:eastAsia="en-US"/>
        </w:rPr>
        <w:t xml:space="preserve"> – усилие возвратных пружин, как правило составляет приблизительно 20% от осевого усилия сжатия пакета фрикционных дисков </w:t>
      </w:r>
      <m:oMath>
        <m:r>
          <w:rPr>
            <w:rFonts w:ascii="Cambria Math" w:eastAsiaTheme="minorEastAsia" w:hAnsi="Cambria Math"/>
          </w:rPr>
          <m:t>P</m:t>
        </m:r>
      </m:oMath>
      <w:r>
        <w:rPr>
          <w:rFonts w:eastAsiaTheme="minorEastAsia"/>
          <w:iCs/>
        </w:rPr>
        <w:t>.</w:t>
      </w:r>
    </w:p>
    <w:p w14:paraId="6DBF45A0" w14:textId="56C4D29B" w:rsidR="001F3726" w:rsidRDefault="001F3726" w:rsidP="002E3FF2">
      <w:pPr>
        <w:pStyle w:val="2"/>
      </w:pPr>
      <w:bookmarkStart w:id="25" w:name="_Toc233079110"/>
      <w:bookmarkStart w:id="26" w:name="_Toc233310916"/>
      <w:r>
        <w:t>Расчет шлицевых соединений</w:t>
      </w:r>
      <w:bookmarkEnd w:id="25"/>
      <w:bookmarkEnd w:id="26"/>
    </w:p>
    <w:p w14:paraId="754B1EEE" w14:textId="77E165FA" w:rsidR="001F3726" w:rsidRPr="001F3726" w:rsidRDefault="001F3726" w:rsidP="001F3726">
      <w:pPr>
        <w:autoSpaceDE w:val="0"/>
        <w:autoSpaceDN w:val="0"/>
        <w:adjustRightInd w:val="0"/>
        <w:ind w:firstLine="709"/>
        <w:jc w:val="left"/>
        <w:rPr>
          <w:color w:val="000000"/>
          <w:szCs w:val="28"/>
        </w:rPr>
      </w:pPr>
      <w:r w:rsidRPr="001F3726">
        <w:rPr>
          <w:color w:val="000000"/>
          <w:szCs w:val="28"/>
        </w:rPr>
        <w:t xml:space="preserve">Расчет шлицевых соединений ведется по напряжениям смятия при максимальном моменте в соединении. Момент определяется из силового расчета ПКП, приведенного в приложении А. </w:t>
      </w:r>
    </w:p>
    <w:p w14:paraId="1ABA476E" w14:textId="70E2405B" w:rsidR="000143ED" w:rsidRDefault="001F3726" w:rsidP="003650B3">
      <w:pPr>
        <w:autoSpaceDE w:val="0"/>
        <w:autoSpaceDN w:val="0"/>
        <w:adjustRightInd w:val="0"/>
        <w:ind w:firstLine="709"/>
        <w:rPr>
          <w:color w:val="000000"/>
          <w:szCs w:val="28"/>
        </w:rPr>
      </w:pPr>
      <w:r w:rsidRPr="001F3726">
        <w:rPr>
          <w:color w:val="000000"/>
          <w:szCs w:val="28"/>
        </w:rPr>
        <w:t xml:space="preserve">Шлицевые соединения </w:t>
      </w:r>
      <w:proofErr w:type="spellStart"/>
      <w:r w:rsidRPr="001F3726">
        <w:rPr>
          <w:color w:val="000000"/>
          <w:szCs w:val="28"/>
        </w:rPr>
        <w:t>эвольвентные</w:t>
      </w:r>
      <w:proofErr w:type="spellEnd"/>
      <w:r w:rsidRPr="001F3726">
        <w:rPr>
          <w:color w:val="000000"/>
          <w:szCs w:val="28"/>
        </w:rPr>
        <w:t xml:space="preserve"> по ГОСТ 6033-80. Исходные данные для расчета шлицевых соединений приведены в таблице </w:t>
      </w:r>
      <w:r w:rsidR="007F4CA0">
        <w:rPr>
          <w:color w:val="000000"/>
          <w:szCs w:val="28"/>
        </w:rPr>
        <w:t>7</w:t>
      </w:r>
      <w:r w:rsidRPr="001F3726">
        <w:rPr>
          <w:color w:val="000000"/>
          <w:szCs w:val="28"/>
        </w:rPr>
        <w:t xml:space="preserve">. На рисунке </w:t>
      </w:r>
      <w:r w:rsidR="007F4CA0">
        <w:rPr>
          <w:color w:val="000000"/>
          <w:szCs w:val="28"/>
        </w:rPr>
        <w:t>4</w:t>
      </w:r>
      <w:r w:rsidRPr="001F3726">
        <w:rPr>
          <w:color w:val="000000"/>
          <w:szCs w:val="28"/>
        </w:rPr>
        <w:t xml:space="preserve"> представлены рассчитываемые шлицевые соединения.</w:t>
      </w:r>
    </w:p>
    <w:p w14:paraId="720D685F" w14:textId="34BF3557" w:rsidR="00155DF4" w:rsidRDefault="00105C28" w:rsidP="00155DF4">
      <w:pPr>
        <w:autoSpaceDE w:val="0"/>
        <w:autoSpaceDN w:val="0"/>
        <w:adjustRightInd w:val="0"/>
        <w:jc w:val="center"/>
        <w:rPr>
          <w:color w:val="000000"/>
          <w:szCs w:val="28"/>
          <w:lang w:val="en-US"/>
        </w:rPr>
      </w:pPr>
      <w:r w:rsidRPr="00105C28">
        <w:rPr>
          <w:noProof/>
          <w:color w:val="000000"/>
          <w:szCs w:val="28"/>
          <w:lang w:val="en-US"/>
        </w:rPr>
        <w:drawing>
          <wp:inline distT="0" distB="0" distL="0" distR="0" wp14:anchorId="266E1204" wp14:editId="0929B493">
            <wp:extent cx="5939790" cy="1697082"/>
            <wp:effectExtent l="0" t="0" r="3810" b="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Рисунок 19"/>
                    <pic:cNvPicPr/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16970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FBA833" w14:textId="17491791" w:rsidR="00155DF4" w:rsidRDefault="00155DF4" w:rsidP="00155DF4">
      <w:pPr>
        <w:autoSpaceDE w:val="0"/>
        <w:autoSpaceDN w:val="0"/>
        <w:adjustRightInd w:val="0"/>
        <w:ind w:firstLine="709"/>
        <w:jc w:val="center"/>
        <w:rPr>
          <w:color w:val="000000"/>
          <w:szCs w:val="28"/>
        </w:rPr>
      </w:pPr>
      <w:r>
        <w:rPr>
          <w:color w:val="000000"/>
          <w:szCs w:val="28"/>
        </w:rPr>
        <w:t xml:space="preserve">Рисунок </w:t>
      </w:r>
      <w:r w:rsidR="00F91703" w:rsidRPr="00B96250">
        <w:rPr>
          <w:color w:val="000000"/>
          <w:szCs w:val="28"/>
        </w:rPr>
        <w:t>4</w:t>
      </w:r>
      <w:r>
        <w:rPr>
          <w:color w:val="000000"/>
          <w:szCs w:val="28"/>
        </w:rPr>
        <w:t xml:space="preserve"> – Рассчитываемые шлицевые соединения</w:t>
      </w:r>
    </w:p>
    <w:p w14:paraId="13D9AB09" w14:textId="521CA729" w:rsidR="00800A20" w:rsidRDefault="00800A20" w:rsidP="00800A20">
      <w:pPr>
        <w:spacing w:after="160"/>
        <w:ind w:firstLine="737"/>
        <w:rPr>
          <w:szCs w:val="28"/>
        </w:rPr>
      </w:pPr>
      <w:r>
        <w:rPr>
          <w:szCs w:val="28"/>
        </w:rPr>
        <w:t>Основным для шлицевых соединений является расчет на смятие [1]. Минимальная допустимая длина соединения определяется по формуле (3</w:t>
      </w:r>
      <w:r w:rsidR="007F4CA0">
        <w:rPr>
          <w:szCs w:val="28"/>
        </w:rPr>
        <w:t>0</w:t>
      </w:r>
      <w:r>
        <w:rPr>
          <w:szCs w:val="28"/>
        </w:rPr>
        <w:t>)</w:t>
      </w:r>
    </w:p>
    <w:p w14:paraId="20833B08" w14:textId="7CE37393" w:rsidR="00800A20" w:rsidRPr="00EA14CA" w:rsidRDefault="00000000" w:rsidP="00800A20">
      <w:pPr>
        <w:spacing w:after="160"/>
        <w:ind w:firstLine="737"/>
        <w:rPr>
          <w:rFonts w:eastAsiaTheme="minorEastAsia"/>
          <w:szCs w:val="28"/>
        </w:rPr>
      </w:pPr>
      <m:oMathPara>
        <m:oMath>
          <m:eqArr>
            <m:eqArrPr>
              <m:maxDist m:val="1"/>
              <m:ctrlPr>
                <w:rPr>
                  <w:rFonts w:ascii="Cambria Math" w:hAnsi="Cambria Math"/>
                  <w:i/>
                  <w:szCs w:val="28"/>
                  <w:lang w:val="en-US"/>
                </w:rPr>
              </m:ctrlPr>
            </m:eqArrPr>
            <m:e>
              <m:sSub>
                <m:sSubPr>
                  <m:ctrlPr>
                    <w:rPr>
                      <w:rFonts w:ascii="Cambria Math" w:hAnsi="Cambria Math"/>
                      <w:i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Cs w:val="28"/>
                      <w:lang w:val="en-US"/>
                    </w:rPr>
                    <m:t>l</m:t>
                  </m:r>
                </m:e>
                <m:sub>
                  <m:r>
                    <w:rPr>
                      <w:rFonts w:ascii="Cambria Math" w:hAnsi="Cambria Math"/>
                      <w:szCs w:val="28"/>
                    </w:rPr>
                    <m:t>min</m:t>
                  </m:r>
                </m:sub>
              </m:sSub>
              <m:r>
                <w:rPr>
                  <w:rFonts w:ascii="Cambria Math" w:hAnsi="Cambria Math"/>
                  <w:szCs w:val="28"/>
                </w:rPr>
                <m:t>=</m:t>
              </m:r>
              <m:f>
                <m:fPr>
                  <m:ctrlPr>
                    <w:rPr>
                      <w:rFonts w:ascii="Cambria Math" w:hAnsi="Cambria Math"/>
                      <w:i/>
                      <w:szCs w:val="28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hAnsi="Cambria Math"/>
                          <w:i/>
                          <w:szCs w:val="28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Cs w:val="28"/>
                        </w:rPr>
                        <m:t>10</m:t>
                      </m:r>
                    </m:e>
                    <m:sup>
                      <m:r>
                        <w:rPr>
                          <w:rFonts w:ascii="Cambria Math" w:hAnsi="Cambria Math"/>
                          <w:szCs w:val="28"/>
                        </w:rPr>
                        <m:t>3</m:t>
                      </m:r>
                    </m:sup>
                  </m:sSup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color w:val="000000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color w:val="000000"/>
                          <w:szCs w:val="28"/>
                          <w:lang w:val="en-US"/>
                        </w:rPr>
                        <m:t>M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color w:val="000000"/>
                          <w:szCs w:val="28"/>
                        </w:rPr>
                        <m:t>ш</m:t>
                      </m:r>
                    </m:sub>
                  </m:sSub>
                </m:num>
                <m:den>
                  <m:r>
                    <w:rPr>
                      <w:rFonts w:ascii="Cambria Math" w:hAnsi="Cambria Math"/>
                      <w:szCs w:val="28"/>
                    </w:rPr>
                    <m:t>φ∙F∙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Cs w:val="28"/>
                        </w:rPr>
                        <m:t>r</m:t>
                      </m:r>
                    </m:e>
                    <m:sub>
                      <m:r>
                        <w:rPr>
                          <w:rFonts w:ascii="Cambria Math" w:hAnsi="Cambria Math"/>
                          <w:szCs w:val="28"/>
                        </w:rPr>
                        <m:t>ср</m:t>
                      </m:r>
                    </m:sub>
                  </m:sSub>
                  <m:r>
                    <w:rPr>
                      <w:rFonts w:ascii="Cambria Math" w:hAnsi="Cambria Math"/>
                      <w:szCs w:val="28"/>
                      <w:lang w:val="en-US"/>
                    </w:rPr>
                    <m:t>∙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Cs w:val="28"/>
                          <w:lang w:val="en-US"/>
                        </w:rPr>
                      </m:ctrlPr>
                    </m:sSubPr>
                    <m:e>
                      <m:d>
                        <m:dPr>
                          <m:begChr m:val="["/>
                          <m:endChr m:val="]"/>
                          <m:ctrlPr>
                            <w:rPr>
                              <w:rFonts w:ascii="Cambria Math" w:hAnsi="Cambria Math"/>
                              <w:i/>
                              <w:szCs w:val="28"/>
                              <w:lang w:val="en-US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Cs w:val="28"/>
                              <w:lang w:val="en-US"/>
                            </w:rPr>
                            <m:t>σ</m:t>
                          </m:r>
                        </m:e>
                      </m:d>
                    </m:e>
                    <m:sub>
                      <m:r>
                        <w:rPr>
                          <w:rFonts w:ascii="Cambria Math" w:hAnsi="Cambria Math"/>
                          <w:szCs w:val="28"/>
                        </w:rPr>
                        <m:t>см</m:t>
                      </m:r>
                    </m:sub>
                  </m:sSub>
                </m:den>
              </m:f>
              <m:r>
                <w:rPr>
                  <w:rFonts w:ascii="Cambria Math" w:hAnsi="Cambria Math"/>
                  <w:szCs w:val="28"/>
                </w:rPr>
                <m:t>,#</m:t>
              </m:r>
              <m:d>
                <m:dPr>
                  <m:ctrlPr>
                    <w:rPr>
                      <w:rFonts w:ascii="Cambria Math" w:hAnsi="Cambria Math"/>
                      <w:i/>
                      <w:szCs w:val="28"/>
                      <w:lang w:val="en-US"/>
                    </w:rPr>
                  </m:ctrlPr>
                </m:dPr>
                <m:e>
                  <m:r>
                    <w:rPr>
                      <w:rFonts w:ascii="Cambria Math" w:hAnsi="Cambria Math"/>
                      <w:szCs w:val="28"/>
                      <w:lang w:val="en-US"/>
                    </w:rPr>
                    <m:t>30</m:t>
                  </m:r>
                </m:e>
              </m:d>
              <m:ctrlPr>
                <w:rPr>
                  <w:rFonts w:ascii="Cambria Math" w:hAnsi="Cambria Math"/>
                  <w:i/>
                  <w:szCs w:val="28"/>
                </w:rPr>
              </m:ctrlPr>
            </m:e>
          </m:eqArr>
        </m:oMath>
      </m:oMathPara>
    </w:p>
    <w:p w14:paraId="657C75AD" w14:textId="77777777" w:rsidR="00800A20" w:rsidRPr="00EA14CA" w:rsidRDefault="00800A20" w:rsidP="00800A20">
      <w:pPr>
        <w:autoSpaceDE w:val="0"/>
        <w:autoSpaceDN w:val="0"/>
        <w:adjustRightInd w:val="0"/>
        <w:jc w:val="left"/>
        <w:rPr>
          <w:color w:val="000000"/>
          <w:szCs w:val="28"/>
        </w:rPr>
      </w:pPr>
      <w:r w:rsidRPr="00EA14CA">
        <w:rPr>
          <w:color w:val="000000"/>
          <w:szCs w:val="28"/>
        </w:rPr>
        <w:t xml:space="preserve">где </w:t>
      </w:r>
      <w:r>
        <w:rPr>
          <w:color w:val="000000"/>
          <w:szCs w:val="28"/>
        </w:rPr>
        <w:tab/>
      </w:r>
      <m:oMath>
        <m:r>
          <w:rPr>
            <w:rFonts w:ascii="Cambria Math" w:hAnsi="Cambria Math"/>
            <w:color w:val="000000"/>
            <w:szCs w:val="28"/>
          </w:rPr>
          <m:t>φ</m:t>
        </m:r>
      </m:oMath>
      <w:r w:rsidRPr="00EA14CA">
        <w:rPr>
          <w:color w:val="000000"/>
          <w:szCs w:val="28"/>
        </w:rPr>
        <w:t xml:space="preserve"> – коэффициент неравномерности распределения нагрузки по рабочим поверхностям зубьев, принимается равным 0,75 [1]; </w:t>
      </w:r>
    </w:p>
    <w:p w14:paraId="72BB4A88" w14:textId="77777777" w:rsidR="00800A20" w:rsidRPr="00EA14CA" w:rsidRDefault="00800A20" w:rsidP="00800A20">
      <w:pPr>
        <w:autoSpaceDE w:val="0"/>
        <w:autoSpaceDN w:val="0"/>
        <w:adjustRightInd w:val="0"/>
        <w:ind w:firstLine="709"/>
        <w:jc w:val="left"/>
        <w:rPr>
          <w:color w:val="000000"/>
          <w:szCs w:val="28"/>
        </w:rPr>
      </w:pPr>
      <m:oMath>
        <m:r>
          <w:rPr>
            <w:rFonts w:ascii="Cambria Math" w:hAnsi="Cambria Math"/>
            <w:szCs w:val="28"/>
          </w:rPr>
          <w:lastRenderedPageBreak/>
          <m:t>F</m:t>
        </m:r>
      </m:oMath>
      <w:r w:rsidRPr="00EA14CA">
        <w:rPr>
          <w:color w:val="000000"/>
          <w:szCs w:val="28"/>
        </w:rPr>
        <w:t xml:space="preserve"> – суммарная площадь боковых поверхностей зубьев, с одной стороны, м2; </w:t>
      </w:r>
    </w:p>
    <w:p w14:paraId="162737B3" w14:textId="77777777" w:rsidR="00800A20" w:rsidRPr="00EA14CA" w:rsidRDefault="00000000" w:rsidP="00800A20">
      <w:pPr>
        <w:autoSpaceDE w:val="0"/>
        <w:autoSpaceDN w:val="0"/>
        <w:adjustRightInd w:val="0"/>
        <w:ind w:firstLine="709"/>
        <w:jc w:val="left"/>
        <w:rPr>
          <w:color w:val="000000"/>
          <w:szCs w:val="28"/>
        </w:rPr>
      </w:pPr>
      <m:oMath>
        <m:sSub>
          <m:sSubPr>
            <m:ctrlPr>
              <w:rPr>
                <w:rFonts w:ascii="Cambria Math" w:hAnsi="Cambria Math"/>
                <w:i/>
                <w:szCs w:val="28"/>
              </w:rPr>
            </m:ctrlPr>
          </m:sSubPr>
          <m:e>
            <m:r>
              <w:rPr>
                <w:rFonts w:ascii="Cambria Math" w:hAnsi="Cambria Math"/>
                <w:szCs w:val="28"/>
              </w:rPr>
              <m:t>r</m:t>
            </m:r>
          </m:e>
          <m:sub>
            <m:r>
              <w:rPr>
                <w:rFonts w:ascii="Cambria Math" w:hAnsi="Cambria Math"/>
                <w:szCs w:val="28"/>
              </w:rPr>
              <m:t>ср</m:t>
            </m:r>
          </m:sub>
        </m:sSub>
      </m:oMath>
      <w:r w:rsidR="00800A20" w:rsidRPr="00EA14CA">
        <w:rPr>
          <w:color w:val="000000"/>
          <w:szCs w:val="28"/>
        </w:rPr>
        <w:t xml:space="preserve"> – средний радиус соединения, м; </w:t>
      </w:r>
    </w:p>
    <w:p w14:paraId="79907DE7" w14:textId="77777777" w:rsidR="00800A20" w:rsidRPr="00EA14CA" w:rsidRDefault="00000000" w:rsidP="00800A20">
      <w:pPr>
        <w:autoSpaceDE w:val="0"/>
        <w:autoSpaceDN w:val="0"/>
        <w:adjustRightInd w:val="0"/>
        <w:ind w:firstLine="709"/>
        <w:jc w:val="left"/>
        <w:rPr>
          <w:color w:val="000000"/>
          <w:szCs w:val="28"/>
        </w:rPr>
      </w:pPr>
      <m:oMath>
        <m:sSub>
          <m:sSubPr>
            <m:ctrlPr>
              <w:rPr>
                <w:rFonts w:ascii="Cambria Math" w:hAnsi="Cambria Math"/>
                <w:i/>
                <w:szCs w:val="28"/>
                <w:lang w:val="en-US"/>
              </w:rPr>
            </m:ctrlPr>
          </m:sSubPr>
          <m:e>
            <m:d>
              <m:dPr>
                <m:begChr m:val="["/>
                <m:endChr m:val="]"/>
                <m:ctrlPr>
                  <w:rPr>
                    <w:rFonts w:ascii="Cambria Math" w:hAnsi="Cambria Math"/>
                    <w:i/>
                    <w:szCs w:val="28"/>
                    <w:lang w:val="en-US"/>
                  </w:rPr>
                </m:ctrlPr>
              </m:dPr>
              <m:e>
                <m:r>
                  <w:rPr>
                    <w:rFonts w:ascii="Cambria Math" w:hAnsi="Cambria Math"/>
                    <w:szCs w:val="28"/>
                    <w:lang w:val="en-US"/>
                  </w:rPr>
                  <m:t>σ</m:t>
                </m:r>
              </m:e>
            </m:d>
          </m:e>
          <m:sub>
            <m:r>
              <w:rPr>
                <w:rFonts w:ascii="Cambria Math" w:hAnsi="Cambria Math"/>
                <w:szCs w:val="28"/>
              </w:rPr>
              <m:t>см</m:t>
            </m:r>
          </m:sub>
        </m:sSub>
      </m:oMath>
      <w:r w:rsidR="00800A20">
        <w:rPr>
          <w:rFonts w:eastAsiaTheme="minorEastAsia"/>
          <w:szCs w:val="28"/>
        </w:rPr>
        <w:t xml:space="preserve"> </w:t>
      </w:r>
      <w:r w:rsidR="00800A20" w:rsidRPr="00EA14CA">
        <w:rPr>
          <w:color w:val="000000"/>
          <w:szCs w:val="28"/>
        </w:rPr>
        <w:t xml:space="preserve">– допускаемые напряжения смятия для шлицевых соединений, для </w:t>
      </w:r>
      <w:proofErr w:type="spellStart"/>
      <w:r w:rsidR="00800A20" w:rsidRPr="00EA14CA">
        <w:rPr>
          <w:color w:val="000000"/>
          <w:szCs w:val="28"/>
        </w:rPr>
        <w:t>термообработанных</w:t>
      </w:r>
      <w:proofErr w:type="spellEnd"/>
      <w:r w:rsidR="00800A20" w:rsidRPr="00EA14CA">
        <w:rPr>
          <w:color w:val="000000"/>
          <w:szCs w:val="28"/>
        </w:rPr>
        <w:t xml:space="preserve"> зубьев неподвижного соединения принимаются равными 200 МПа [1]. </w:t>
      </w:r>
    </w:p>
    <w:p w14:paraId="373B09BE" w14:textId="77D14211" w:rsidR="00800A20" w:rsidRDefault="00800A20" w:rsidP="00800A20">
      <w:pPr>
        <w:spacing w:after="160"/>
        <w:ind w:firstLine="709"/>
        <w:rPr>
          <w:color w:val="000000"/>
          <w:szCs w:val="28"/>
        </w:rPr>
      </w:pPr>
      <w:r w:rsidRPr="00EA14CA">
        <w:rPr>
          <w:color w:val="000000"/>
          <w:szCs w:val="28"/>
        </w:rPr>
        <w:t>Суммарная площадь боковых поверхностей зубьев, с одной стороны, определяется по формуле (</w:t>
      </w:r>
      <w:r w:rsidR="007F4CA0">
        <w:rPr>
          <w:color w:val="000000"/>
          <w:szCs w:val="28"/>
        </w:rPr>
        <w:t>31</w:t>
      </w:r>
      <w:r w:rsidRPr="00EA14CA">
        <w:rPr>
          <w:color w:val="000000"/>
          <w:szCs w:val="28"/>
        </w:rPr>
        <w:t>)</w:t>
      </w:r>
    </w:p>
    <w:p w14:paraId="6EF19D8E" w14:textId="09DE539D" w:rsidR="00800A20" w:rsidRPr="00EA14CA" w:rsidRDefault="00000000" w:rsidP="00800A20">
      <w:pPr>
        <w:spacing w:after="160"/>
        <w:ind w:firstLine="709"/>
        <w:rPr>
          <w:rFonts w:eastAsiaTheme="minorEastAsia"/>
          <w:szCs w:val="28"/>
        </w:rPr>
      </w:pPr>
      <m:oMathPara>
        <m:oMath>
          <m:eqArr>
            <m:eqArrPr>
              <m:maxDist m:val="1"/>
              <m:ctrlPr>
                <w:rPr>
                  <w:rFonts w:ascii="Cambria Math" w:eastAsiaTheme="minorEastAsia" w:hAnsi="Cambria Math"/>
                  <w:i/>
                  <w:szCs w:val="28"/>
                </w:rPr>
              </m:ctrlPr>
            </m:eqArrPr>
            <m:e>
              <m:r>
                <w:rPr>
                  <w:rFonts w:ascii="Cambria Math" w:eastAsiaTheme="minorEastAsia" w:hAnsi="Cambria Math"/>
                  <w:szCs w:val="28"/>
                </w:rPr>
                <m:t>F=0,8∙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  <w:szCs w:val="28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Cs w:val="28"/>
                    </w:rPr>
                    <m:t>z</m:t>
                  </m:r>
                </m:e>
                <m:sub>
                  <m:r>
                    <w:rPr>
                      <w:rFonts w:ascii="Cambria Math" w:eastAsiaTheme="minorEastAsia" w:hAnsi="Cambria Math"/>
                      <w:szCs w:val="28"/>
                    </w:rPr>
                    <m:t>ш</m:t>
                  </m:r>
                </m:sub>
              </m:sSub>
              <m:r>
                <w:rPr>
                  <w:rFonts w:ascii="Cambria Math" w:eastAsiaTheme="minorEastAsia" w:hAnsi="Cambria Math"/>
                  <w:szCs w:val="28"/>
                </w:rPr>
                <m:t>∙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  <w:szCs w:val="28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Cs w:val="28"/>
                      <w:lang w:val="en-US"/>
                    </w:rPr>
                    <m:t>m</m:t>
                  </m:r>
                </m:e>
                <m:sub>
                  <m:r>
                    <w:rPr>
                      <w:rFonts w:ascii="Cambria Math" w:eastAsiaTheme="minorEastAsia" w:hAnsi="Cambria Math"/>
                      <w:szCs w:val="28"/>
                    </w:rPr>
                    <m:t>ш</m:t>
                  </m:r>
                </m:sub>
              </m:sSub>
              <m:r>
                <w:rPr>
                  <w:rFonts w:ascii="Cambria Math" w:eastAsiaTheme="minorEastAsia" w:hAnsi="Cambria Math"/>
                  <w:szCs w:val="28"/>
                </w:rPr>
                <m:t>,#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  <w:szCs w:val="28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szCs w:val="28"/>
                    </w:rPr>
                    <m:t>31</m:t>
                  </m:r>
                </m:e>
              </m:d>
            </m:e>
          </m:eqArr>
        </m:oMath>
      </m:oMathPara>
    </w:p>
    <w:p w14:paraId="46364121" w14:textId="77777777" w:rsidR="00800A20" w:rsidRPr="00EA14CA" w:rsidRDefault="00800A20" w:rsidP="00800A20">
      <w:pPr>
        <w:autoSpaceDE w:val="0"/>
        <w:autoSpaceDN w:val="0"/>
        <w:adjustRightInd w:val="0"/>
        <w:ind w:left="709" w:hanging="709"/>
        <w:rPr>
          <w:color w:val="000000"/>
          <w:szCs w:val="28"/>
        </w:rPr>
      </w:pPr>
      <w:r w:rsidRPr="00EA14CA">
        <w:rPr>
          <w:color w:val="000000"/>
          <w:szCs w:val="28"/>
        </w:rPr>
        <w:t xml:space="preserve">где </w:t>
      </w:r>
      <w:r>
        <w:rPr>
          <w:rFonts w:eastAsiaTheme="minorEastAsia"/>
          <w:color w:val="000000"/>
          <w:szCs w:val="28"/>
        </w:rPr>
        <w:tab/>
      </w:r>
      <m:oMath>
        <m:sSub>
          <m:sSubPr>
            <m:ctrlPr>
              <w:rPr>
                <w:rFonts w:ascii="Cambria Math" w:eastAsiaTheme="minorEastAsia" w:hAnsi="Cambria Math"/>
                <w:i/>
                <w:szCs w:val="28"/>
              </w:rPr>
            </m:ctrlPr>
          </m:sSubPr>
          <m:e>
            <m:r>
              <w:rPr>
                <w:rFonts w:ascii="Cambria Math" w:eastAsiaTheme="minorEastAsia" w:hAnsi="Cambria Math"/>
                <w:szCs w:val="28"/>
              </w:rPr>
              <m:t>z</m:t>
            </m:r>
          </m:e>
          <m:sub>
            <m:r>
              <w:rPr>
                <w:rFonts w:ascii="Cambria Math" w:eastAsiaTheme="minorEastAsia" w:hAnsi="Cambria Math"/>
                <w:szCs w:val="28"/>
              </w:rPr>
              <m:t>ш</m:t>
            </m:r>
          </m:sub>
        </m:sSub>
      </m:oMath>
      <w:r w:rsidRPr="00EA14CA">
        <w:rPr>
          <w:rFonts w:eastAsiaTheme="minorEastAsia"/>
          <w:szCs w:val="28"/>
        </w:rPr>
        <w:t xml:space="preserve"> </w:t>
      </w:r>
      <w:r w:rsidRPr="00EA14CA">
        <w:rPr>
          <w:color w:val="000000"/>
          <w:szCs w:val="28"/>
        </w:rPr>
        <w:t xml:space="preserve">– количество шлицев; </w:t>
      </w:r>
    </w:p>
    <w:p w14:paraId="2A6D623C" w14:textId="77777777" w:rsidR="00800A20" w:rsidRPr="00EA14CA" w:rsidRDefault="00000000" w:rsidP="007F4CA0">
      <w:pPr>
        <w:autoSpaceDE w:val="0"/>
        <w:autoSpaceDN w:val="0"/>
        <w:adjustRightInd w:val="0"/>
        <w:spacing w:after="120"/>
        <w:ind w:firstLine="709"/>
        <w:rPr>
          <w:color w:val="000000"/>
          <w:szCs w:val="28"/>
        </w:rPr>
      </w:pPr>
      <m:oMath>
        <m:sSub>
          <m:sSubPr>
            <m:ctrlPr>
              <w:rPr>
                <w:rFonts w:ascii="Cambria Math" w:eastAsiaTheme="minorEastAsia" w:hAnsi="Cambria Math"/>
                <w:i/>
                <w:szCs w:val="28"/>
              </w:rPr>
            </m:ctrlPr>
          </m:sSubPr>
          <m:e>
            <m:r>
              <w:rPr>
                <w:rFonts w:ascii="Cambria Math" w:eastAsiaTheme="minorEastAsia" w:hAnsi="Cambria Math"/>
                <w:szCs w:val="28"/>
                <w:lang w:val="en-US"/>
              </w:rPr>
              <m:t>m</m:t>
            </m:r>
          </m:e>
          <m:sub>
            <m:r>
              <w:rPr>
                <w:rFonts w:ascii="Cambria Math" w:eastAsiaTheme="minorEastAsia" w:hAnsi="Cambria Math"/>
                <w:szCs w:val="28"/>
              </w:rPr>
              <m:t>ш</m:t>
            </m:r>
          </m:sub>
        </m:sSub>
      </m:oMath>
      <w:r w:rsidR="00800A20" w:rsidRPr="00EA14CA">
        <w:rPr>
          <w:color w:val="000000"/>
          <w:szCs w:val="28"/>
        </w:rPr>
        <w:t xml:space="preserve"> – модуль шлицевого зацепления.</w:t>
      </w:r>
    </w:p>
    <w:p w14:paraId="6F6FB8DB" w14:textId="189166E3" w:rsidR="001F3726" w:rsidRDefault="001F3726" w:rsidP="007F4CA0">
      <w:pPr>
        <w:autoSpaceDE w:val="0"/>
        <w:autoSpaceDN w:val="0"/>
        <w:adjustRightInd w:val="0"/>
        <w:rPr>
          <w:color w:val="000000"/>
          <w:szCs w:val="28"/>
        </w:rPr>
      </w:pPr>
      <w:r>
        <w:rPr>
          <w:color w:val="000000"/>
          <w:szCs w:val="28"/>
        </w:rPr>
        <w:t xml:space="preserve">Таблица </w:t>
      </w:r>
      <w:r w:rsidR="009E0B66" w:rsidRPr="009E0B66">
        <w:rPr>
          <w:color w:val="000000"/>
          <w:szCs w:val="28"/>
        </w:rPr>
        <w:t>7</w:t>
      </w:r>
      <w:r>
        <w:rPr>
          <w:color w:val="000000"/>
          <w:szCs w:val="28"/>
        </w:rPr>
        <w:t xml:space="preserve"> – Исходные данные для расчета шлицевого соединения</w:t>
      </w:r>
    </w:p>
    <w:tbl>
      <w:tblPr>
        <w:tblStyle w:val="af2"/>
        <w:tblW w:w="9351" w:type="dxa"/>
        <w:tblLayout w:type="fixed"/>
        <w:tblLook w:val="04A0" w:firstRow="1" w:lastRow="0" w:firstColumn="1" w:lastColumn="0" w:noHBand="0" w:noVBand="1"/>
      </w:tblPr>
      <w:tblGrid>
        <w:gridCol w:w="2830"/>
        <w:gridCol w:w="1583"/>
        <w:gridCol w:w="1678"/>
        <w:gridCol w:w="1559"/>
        <w:gridCol w:w="1701"/>
      </w:tblGrid>
      <w:tr w:rsidR="00120F47" w14:paraId="386D40F5" w14:textId="77777777" w:rsidTr="000143ED">
        <w:trPr>
          <w:trHeight w:val="613"/>
        </w:trPr>
        <w:tc>
          <w:tcPr>
            <w:tcW w:w="2830" w:type="dxa"/>
            <w:vAlign w:val="center"/>
          </w:tcPr>
          <w:p w14:paraId="0E4E0D39" w14:textId="36CCB798" w:rsidR="00120F47" w:rsidRDefault="00120F47" w:rsidP="001F3726">
            <w:pPr>
              <w:autoSpaceDE w:val="0"/>
              <w:autoSpaceDN w:val="0"/>
              <w:adjustRightInd w:val="0"/>
              <w:jc w:val="center"/>
              <w:rPr>
                <w:rFonts w:eastAsiaTheme="minorEastAsia"/>
                <w:color w:val="000000"/>
                <w:szCs w:val="28"/>
              </w:rPr>
            </w:pPr>
            <w:r>
              <w:rPr>
                <w:rFonts w:eastAsiaTheme="minorEastAsia"/>
                <w:color w:val="000000"/>
                <w:szCs w:val="28"/>
              </w:rPr>
              <w:t xml:space="preserve">Шлицевое соединение </w:t>
            </w:r>
          </w:p>
        </w:tc>
        <w:tc>
          <w:tcPr>
            <w:tcW w:w="1583" w:type="dxa"/>
            <w:vAlign w:val="center"/>
          </w:tcPr>
          <w:p w14:paraId="635E0232" w14:textId="66AC04D4" w:rsidR="00120F47" w:rsidRDefault="00120F47" w:rsidP="001F3726">
            <w:pPr>
              <w:autoSpaceDE w:val="0"/>
              <w:autoSpaceDN w:val="0"/>
              <w:adjustRightInd w:val="0"/>
              <w:jc w:val="center"/>
              <w:rPr>
                <w:rFonts w:eastAsiaTheme="minorEastAsia"/>
                <w:color w:val="000000"/>
                <w:szCs w:val="28"/>
              </w:rPr>
            </w:pPr>
            <w:r>
              <w:rPr>
                <w:rFonts w:eastAsiaTheme="minorEastAsia"/>
                <w:color w:val="000000"/>
                <w:szCs w:val="28"/>
              </w:rPr>
              <w:t>1</w:t>
            </w:r>
          </w:p>
        </w:tc>
        <w:tc>
          <w:tcPr>
            <w:tcW w:w="1678" w:type="dxa"/>
            <w:vAlign w:val="center"/>
          </w:tcPr>
          <w:p w14:paraId="288724BD" w14:textId="70422536" w:rsidR="00120F47" w:rsidRDefault="00120F47" w:rsidP="001F3726">
            <w:pPr>
              <w:autoSpaceDE w:val="0"/>
              <w:autoSpaceDN w:val="0"/>
              <w:adjustRightInd w:val="0"/>
              <w:jc w:val="center"/>
              <w:rPr>
                <w:rFonts w:eastAsiaTheme="minorEastAsia"/>
                <w:color w:val="000000"/>
                <w:szCs w:val="28"/>
              </w:rPr>
            </w:pPr>
            <w:r>
              <w:rPr>
                <w:rFonts w:eastAsiaTheme="minorEastAsia"/>
                <w:color w:val="000000"/>
                <w:szCs w:val="28"/>
              </w:rPr>
              <w:t>2</w:t>
            </w:r>
          </w:p>
        </w:tc>
        <w:tc>
          <w:tcPr>
            <w:tcW w:w="1559" w:type="dxa"/>
            <w:vAlign w:val="center"/>
          </w:tcPr>
          <w:p w14:paraId="639921B4" w14:textId="349A6D8C" w:rsidR="00120F47" w:rsidRDefault="00120F47" w:rsidP="001F3726">
            <w:pPr>
              <w:autoSpaceDE w:val="0"/>
              <w:autoSpaceDN w:val="0"/>
              <w:adjustRightInd w:val="0"/>
              <w:jc w:val="center"/>
              <w:rPr>
                <w:rFonts w:eastAsiaTheme="minorEastAsia"/>
                <w:color w:val="000000"/>
                <w:szCs w:val="28"/>
              </w:rPr>
            </w:pPr>
            <w:r>
              <w:rPr>
                <w:rFonts w:eastAsiaTheme="minorEastAsia"/>
                <w:color w:val="000000"/>
                <w:szCs w:val="28"/>
              </w:rPr>
              <w:t>3</w:t>
            </w:r>
          </w:p>
        </w:tc>
        <w:tc>
          <w:tcPr>
            <w:tcW w:w="1701" w:type="dxa"/>
            <w:vAlign w:val="center"/>
          </w:tcPr>
          <w:p w14:paraId="04AED554" w14:textId="2369611D" w:rsidR="00120F47" w:rsidRDefault="00120F47" w:rsidP="001F3726">
            <w:pPr>
              <w:autoSpaceDE w:val="0"/>
              <w:autoSpaceDN w:val="0"/>
              <w:adjustRightInd w:val="0"/>
              <w:jc w:val="center"/>
              <w:rPr>
                <w:rFonts w:eastAsiaTheme="minorEastAsia"/>
                <w:color w:val="000000"/>
                <w:szCs w:val="28"/>
              </w:rPr>
            </w:pPr>
            <w:r>
              <w:rPr>
                <w:rFonts w:eastAsiaTheme="minorEastAsia"/>
                <w:color w:val="000000"/>
                <w:szCs w:val="28"/>
              </w:rPr>
              <w:t>4</w:t>
            </w:r>
          </w:p>
        </w:tc>
      </w:tr>
      <w:tr w:rsidR="00120F47" w14:paraId="26465258" w14:textId="77777777" w:rsidTr="000143ED">
        <w:trPr>
          <w:trHeight w:val="1663"/>
        </w:trPr>
        <w:tc>
          <w:tcPr>
            <w:tcW w:w="2830" w:type="dxa"/>
            <w:vAlign w:val="center"/>
          </w:tcPr>
          <w:p w14:paraId="5261D543" w14:textId="279722AA" w:rsidR="00120F47" w:rsidRDefault="00120F47" w:rsidP="001F3726">
            <w:pPr>
              <w:autoSpaceDE w:val="0"/>
              <w:autoSpaceDN w:val="0"/>
              <w:adjustRightInd w:val="0"/>
              <w:jc w:val="center"/>
              <w:rPr>
                <w:rFonts w:eastAsiaTheme="minorEastAsia"/>
                <w:color w:val="000000"/>
                <w:szCs w:val="28"/>
              </w:rPr>
            </w:pPr>
            <w:r>
              <w:rPr>
                <w:rFonts w:eastAsiaTheme="minorEastAsia"/>
                <w:color w:val="000000"/>
                <w:szCs w:val="28"/>
              </w:rPr>
              <w:t>Обозначение соединения по ГОСТ 6033-80</w:t>
            </w:r>
          </w:p>
        </w:tc>
        <w:tc>
          <w:tcPr>
            <w:tcW w:w="1583" w:type="dxa"/>
            <w:vAlign w:val="center"/>
          </w:tcPr>
          <w:p w14:paraId="0E3F5884" w14:textId="0F4ACF8A" w:rsidR="00120F47" w:rsidRPr="00120F47" w:rsidRDefault="00F91703" w:rsidP="001F3726">
            <w:pPr>
              <w:autoSpaceDE w:val="0"/>
              <w:autoSpaceDN w:val="0"/>
              <w:adjustRightInd w:val="0"/>
              <w:jc w:val="center"/>
              <w:rPr>
                <w:rFonts w:eastAsiaTheme="minorEastAsia"/>
                <w:color w:val="000000"/>
                <w:szCs w:val="28"/>
                <w:lang w:val="en-US"/>
              </w:rPr>
            </w:pPr>
            <w:r>
              <w:rPr>
                <w:rFonts w:eastAsiaTheme="minorEastAsia"/>
                <w:color w:val="000000"/>
                <w:szCs w:val="28"/>
                <w:lang w:val="en-US"/>
              </w:rPr>
              <w:t>30</w:t>
            </w:r>
            <w:r w:rsidR="00120F47">
              <w:rPr>
                <w:rFonts w:eastAsiaTheme="minorEastAsia"/>
                <w:color w:val="000000"/>
                <w:szCs w:val="28"/>
                <w:lang w:val="en-US"/>
              </w:rPr>
              <w:t>x1,25x9g</w:t>
            </w:r>
          </w:p>
        </w:tc>
        <w:tc>
          <w:tcPr>
            <w:tcW w:w="1678" w:type="dxa"/>
            <w:vAlign w:val="center"/>
          </w:tcPr>
          <w:p w14:paraId="2F336605" w14:textId="5712D291" w:rsidR="00120F47" w:rsidRPr="00120F47" w:rsidRDefault="00F91703" w:rsidP="001F3726">
            <w:pPr>
              <w:autoSpaceDE w:val="0"/>
              <w:autoSpaceDN w:val="0"/>
              <w:adjustRightInd w:val="0"/>
              <w:jc w:val="center"/>
              <w:rPr>
                <w:rFonts w:eastAsiaTheme="minorEastAsia"/>
                <w:color w:val="000000"/>
                <w:szCs w:val="28"/>
                <w:lang w:val="en-US"/>
              </w:rPr>
            </w:pPr>
            <w:r>
              <w:rPr>
                <w:rFonts w:eastAsiaTheme="minorEastAsia"/>
                <w:color w:val="000000"/>
                <w:szCs w:val="28"/>
                <w:lang w:val="en-US"/>
              </w:rPr>
              <w:t>45</w:t>
            </w:r>
            <w:r w:rsidR="00120F47">
              <w:rPr>
                <w:rFonts w:eastAsiaTheme="minorEastAsia"/>
                <w:color w:val="000000"/>
                <w:szCs w:val="28"/>
                <w:lang w:val="en-US"/>
              </w:rPr>
              <w:t>x</w:t>
            </w:r>
            <w:r>
              <w:rPr>
                <w:rFonts w:eastAsiaTheme="minorEastAsia"/>
                <w:color w:val="000000"/>
                <w:szCs w:val="28"/>
                <w:lang w:val="en-US"/>
              </w:rPr>
              <w:t>2</w:t>
            </w:r>
            <w:r w:rsidR="00120F47">
              <w:rPr>
                <w:rFonts w:eastAsiaTheme="minorEastAsia"/>
                <w:color w:val="000000"/>
                <w:szCs w:val="28"/>
                <w:lang w:val="en-US"/>
              </w:rPr>
              <w:t>x9g</w:t>
            </w:r>
          </w:p>
        </w:tc>
        <w:tc>
          <w:tcPr>
            <w:tcW w:w="1559" w:type="dxa"/>
            <w:vAlign w:val="center"/>
          </w:tcPr>
          <w:p w14:paraId="61DD8BC8" w14:textId="28D22AAA" w:rsidR="00120F47" w:rsidRPr="00031CE8" w:rsidRDefault="00F91703" w:rsidP="001F3726">
            <w:pPr>
              <w:autoSpaceDE w:val="0"/>
              <w:autoSpaceDN w:val="0"/>
              <w:adjustRightInd w:val="0"/>
              <w:jc w:val="center"/>
              <w:rPr>
                <w:rFonts w:eastAsiaTheme="minorEastAsia"/>
                <w:color w:val="000000"/>
                <w:szCs w:val="28"/>
              </w:rPr>
            </w:pPr>
            <w:r>
              <w:rPr>
                <w:rFonts w:eastAsiaTheme="minorEastAsia"/>
                <w:color w:val="000000"/>
                <w:szCs w:val="28"/>
                <w:lang w:val="en-US"/>
              </w:rPr>
              <w:t>45</w:t>
            </w:r>
            <w:r w:rsidR="00031CE8">
              <w:rPr>
                <w:rFonts w:eastAsiaTheme="minorEastAsia"/>
                <w:color w:val="000000"/>
                <w:szCs w:val="28"/>
                <w:lang w:val="en-US"/>
              </w:rPr>
              <w:t>x2x9g</w:t>
            </w:r>
          </w:p>
        </w:tc>
        <w:tc>
          <w:tcPr>
            <w:tcW w:w="1701" w:type="dxa"/>
            <w:vAlign w:val="center"/>
          </w:tcPr>
          <w:p w14:paraId="0B4859D1" w14:textId="4DF7950E" w:rsidR="00120F47" w:rsidRPr="00031CE8" w:rsidRDefault="00F91703" w:rsidP="001F3726">
            <w:pPr>
              <w:autoSpaceDE w:val="0"/>
              <w:autoSpaceDN w:val="0"/>
              <w:adjustRightInd w:val="0"/>
              <w:jc w:val="center"/>
              <w:rPr>
                <w:rFonts w:eastAsiaTheme="minorEastAsia"/>
                <w:color w:val="000000"/>
                <w:szCs w:val="28"/>
              </w:rPr>
            </w:pPr>
            <w:r>
              <w:rPr>
                <w:rFonts w:eastAsiaTheme="minorEastAsia"/>
                <w:color w:val="000000"/>
                <w:szCs w:val="28"/>
                <w:lang w:val="en-US"/>
              </w:rPr>
              <w:t>40</w:t>
            </w:r>
            <w:r w:rsidR="00031CE8">
              <w:rPr>
                <w:rFonts w:eastAsiaTheme="minorEastAsia"/>
                <w:color w:val="000000"/>
                <w:szCs w:val="28"/>
                <w:lang w:val="en-US"/>
              </w:rPr>
              <w:t>x</w:t>
            </w:r>
            <w:r>
              <w:rPr>
                <w:rFonts w:eastAsiaTheme="minorEastAsia"/>
                <w:color w:val="000000"/>
                <w:szCs w:val="28"/>
                <w:lang w:val="en-US"/>
              </w:rPr>
              <w:t>2</w:t>
            </w:r>
            <w:r w:rsidR="00031CE8">
              <w:rPr>
                <w:rFonts w:eastAsiaTheme="minorEastAsia"/>
                <w:color w:val="000000"/>
                <w:szCs w:val="28"/>
                <w:lang w:val="en-US"/>
              </w:rPr>
              <w:t>x9g</w:t>
            </w:r>
          </w:p>
        </w:tc>
      </w:tr>
      <w:tr w:rsidR="00120F47" w14:paraId="64EA4601" w14:textId="77777777" w:rsidTr="000143ED">
        <w:trPr>
          <w:trHeight w:val="1259"/>
        </w:trPr>
        <w:tc>
          <w:tcPr>
            <w:tcW w:w="2830" w:type="dxa"/>
            <w:vAlign w:val="center"/>
          </w:tcPr>
          <w:p w14:paraId="72D1AE31" w14:textId="3693A309" w:rsidR="00120F47" w:rsidRDefault="00120F47" w:rsidP="001F3726">
            <w:pPr>
              <w:autoSpaceDE w:val="0"/>
              <w:autoSpaceDN w:val="0"/>
              <w:adjustRightInd w:val="0"/>
              <w:jc w:val="center"/>
              <w:rPr>
                <w:rFonts w:eastAsiaTheme="minorEastAsia"/>
                <w:color w:val="000000"/>
                <w:szCs w:val="28"/>
              </w:rPr>
            </w:pPr>
            <w:r>
              <w:rPr>
                <w:rFonts w:eastAsiaTheme="minorEastAsia"/>
                <w:color w:val="000000"/>
                <w:szCs w:val="28"/>
              </w:rPr>
              <w:t xml:space="preserve">Передаваемый момент </w:t>
            </w:r>
            <m:oMath>
              <m:sSub>
                <m:sSubPr>
                  <m:ctrlPr>
                    <w:rPr>
                      <w:rFonts w:ascii="Cambria Math" w:eastAsiaTheme="minorEastAsia" w:hAnsi="Cambria Math"/>
                      <w:i/>
                      <w:color w:val="000000"/>
                      <w:szCs w:val="28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color w:val="000000"/>
                      <w:szCs w:val="28"/>
                      <w:lang w:val="en-US"/>
                    </w:rPr>
                    <m:t>M</m:t>
                  </m:r>
                </m:e>
                <m:sub>
                  <m:r>
                    <w:rPr>
                      <w:rFonts w:ascii="Cambria Math" w:eastAsiaTheme="minorEastAsia" w:hAnsi="Cambria Math"/>
                      <w:color w:val="000000"/>
                      <w:szCs w:val="28"/>
                    </w:rPr>
                    <m:t>ш</m:t>
                  </m:r>
                </m:sub>
              </m:sSub>
            </m:oMath>
            <w:r>
              <w:rPr>
                <w:rFonts w:eastAsiaTheme="minorEastAsia"/>
                <w:color w:val="000000"/>
                <w:szCs w:val="28"/>
              </w:rPr>
              <w:t xml:space="preserve">, </w:t>
            </w:r>
            <m:oMath>
              <m:r>
                <w:rPr>
                  <w:rFonts w:ascii="Cambria Math" w:eastAsiaTheme="minorEastAsia" w:hAnsi="Cambria Math"/>
                  <w:color w:val="000000"/>
                  <w:szCs w:val="28"/>
                </w:rPr>
                <m:t>Н∙м</m:t>
              </m:r>
            </m:oMath>
          </w:p>
        </w:tc>
        <w:tc>
          <w:tcPr>
            <w:tcW w:w="1583" w:type="dxa"/>
            <w:vAlign w:val="center"/>
          </w:tcPr>
          <w:p w14:paraId="71147ECA" w14:textId="364619C6" w:rsidR="00120F47" w:rsidRPr="00F91703" w:rsidRDefault="00F91703" w:rsidP="001F3726">
            <w:pPr>
              <w:autoSpaceDE w:val="0"/>
              <w:autoSpaceDN w:val="0"/>
              <w:adjustRightInd w:val="0"/>
              <w:jc w:val="center"/>
              <w:rPr>
                <w:rFonts w:eastAsiaTheme="minorEastAsia"/>
                <w:color w:val="000000"/>
                <w:szCs w:val="28"/>
                <w:lang w:val="en-US"/>
              </w:rPr>
            </w:pPr>
            <w:r>
              <w:rPr>
                <w:rFonts w:eastAsiaTheme="minorEastAsia"/>
                <w:color w:val="000000"/>
                <w:szCs w:val="28"/>
                <w:lang w:val="en-US"/>
              </w:rPr>
              <w:t>1250</w:t>
            </w:r>
          </w:p>
        </w:tc>
        <w:tc>
          <w:tcPr>
            <w:tcW w:w="1678" w:type="dxa"/>
            <w:vAlign w:val="center"/>
          </w:tcPr>
          <w:p w14:paraId="3A51084A" w14:textId="37D95957" w:rsidR="00120F47" w:rsidRPr="00031CE8" w:rsidRDefault="00F91703" w:rsidP="001F3726">
            <w:pPr>
              <w:autoSpaceDE w:val="0"/>
              <w:autoSpaceDN w:val="0"/>
              <w:adjustRightInd w:val="0"/>
              <w:jc w:val="center"/>
              <w:rPr>
                <w:rFonts w:eastAsiaTheme="minorEastAsia"/>
                <w:color w:val="000000"/>
                <w:szCs w:val="28"/>
              </w:rPr>
            </w:pPr>
            <w:r>
              <w:rPr>
                <w:rFonts w:eastAsiaTheme="minorEastAsia"/>
                <w:color w:val="000000"/>
                <w:szCs w:val="28"/>
                <w:lang w:val="en-US"/>
              </w:rPr>
              <w:t>1250</w:t>
            </w:r>
          </w:p>
        </w:tc>
        <w:tc>
          <w:tcPr>
            <w:tcW w:w="1559" w:type="dxa"/>
            <w:vAlign w:val="center"/>
          </w:tcPr>
          <w:p w14:paraId="51B7D0EE" w14:textId="2460B868" w:rsidR="00120F47" w:rsidRPr="00F91703" w:rsidRDefault="00F91703" w:rsidP="001F3726">
            <w:pPr>
              <w:autoSpaceDE w:val="0"/>
              <w:autoSpaceDN w:val="0"/>
              <w:adjustRightInd w:val="0"/>
              <w:jc w:val="center"/>
              <w:rPr>
                <w:rFonts w:eastAsiaTheme="minorEastAsia"/>
                <w:color w:val="000000"/>
                <w:szCs w:val="28"/>
                <w:lang w:val="en-US"/>
              </w:rPr>
            </w:pPr>
            <w:r>
              <w:rPr>
                <w:rFonts w:eastAsiaTheme="minorEastAsia"/>
                <w:color w:val="000000"/>
                <w:szCs w:val="28"/>
                <w:lang w:val="en-US"/>
              </w:rPr>
              <w:t>1587,5</w:t>
            </w:r>
          </w:p>
        </w:tc>
        <w:tc>
          <w:tcPr>
            <w:tcW w:w="1701" w:type="dxa"/>
            <w:vAlign w:val="center"/>
          </w:tcPr>
          <w:p w14:paraId="13D71055" w14:textId="005E26F5" w:rsidR="00120F47" w:rsidRPr="00F91703" w:rsidRDefault="009E0B66" w:rsidP="001F3726">
            <w:pPr>
              <w:autoSpaceDE w:val="0"/>
              <w:autoSpaceDN w:val="0"/>
              <w:adjustRightInd w:val="0"/>
              <w:jc w:val="center"/>
              <w:rPr>
                <w:rFonts w:eastAsiaTheme="minorEastAsia"/>
                <w:color w:val="000000"/>
                <w:szCs w:val="28"/>
                <w:lang w:val="en-US"/>
              </w:rPr>
            </w:pPr>
            <w:r>
              <w:rPr>
                <w:rFonts w:eastAsiaTheme="minorEastAsia"/>
                <w:color w:val="000000"/>
                <w:szCs w:val="28"/>
                <w:lang w:val="en-US"/>
              </w:rPr>
              <w:t>1950</w:t>
            </w:r>
          </w:p>
        </w:tc>
      </w:tr>
      <w:tr w:rsidR="000143ED" w14:paraId="549527C4" w14:textId="77777777" w:rsidTr="000143ED">
        <w:trPr>
          <w:trHeight w:val="840"/>
        </w:trPr>
        <w:tc>
          <w:tcPr>
            <w:tcW w:w="2830" w:type="dxa"/>
            <w:vAlign w:val="center"/>
          </w:tcPr>
          <w:p w14:paraId="2C1A71A7" w14:textId="77777777" w:rsidR="00064132" w:rsidRDefault="00064132" w:rsidP="00064132">
            <w:pPr>
              <w:autoSpaceDE w:val="0"/>
              <w:autoSpaceDN w:val="0"/>
              <w:adjustRightInd w:val="0"/>
              <w:jc w:val="center"/>
              <w:rPr>
                <w:rFonts w:eastAsiaTheme="minorEastAsia"/>
                <w:color w:val="000000"/>
                <w:szCs w:val="28"/>
              </w:rPr>
            </w:pPr>
            <w:r>
              <w:rPr>
                <w:rFonts w:eastAsiaTheme="minorEastAsia"/>
                <w:color w:val="000000"/>
                <w:szCs w:val="28"/>
              </w:rPr>
              <w:t xml:space="preserve">Шлицевое соединение </w:t>
            </w:r>
          </w:p>
        </w:tc>
        <w:tc>
          <w:tcPr>
            <w:tcW w:w="3261" w:type="dxa"/>
            <w:gridSpan w:val="2"/>
            <w:vAlign w:val="center"/>
          </w:tcPr>
          <w:p w14:paraId="0D86D323" w14:textId="77777777" w:rsidR="00064132" w:rsidRDefault="00064132" w:rsidP="00064132">
            <w:pPr>
              <w:autoSpaceDE w:val="0"/>
              <w:autoSpaceDN w:val="0"/>
              <w:adjustRightInd w:val="0"/>
              <w:jc w:val="center"/>
              <w:rPr>
                <w:rFonts w:eastAsiaTheme="minorEastAsia"/>
                <w:color w:val="000000"/>
                <w:szCs w:val="28"/>
              </w:rPr>
            </w:pPr>
            <w:r>
              <w:rPr>
                <w:rFonts w:eastAsiaTheme="minorEastAsia"/>
                <w:color w:val="000000"/>
                <w:szCs w:val="28"/>
              </w:rPr>
              <w:t>5</w:t>
            </w:r>
          </w:p>
        </w:tc>
        <w:tc>
          <w:tcPr>
            <w:tcW w:w="1559" w:type="dxa"/>
            <w:vAlign w:val="center"/>
          </w:tcPr>
          <w:p w14:paraId="085E936D" w14:textId="77777777" w:rsidR="00064132" w:rsidRDefault="00064132" w:rsidP="00064132">
            <w:pPr>
              <w:autoSpaceDE w:val="0"/>
              <w:autoSpaceDN w:val="0"/>
              <w:adjustRightInd w:val="0"/>
              <w:jc w:val="center"/>
              <w:rPr>
                <w:rFonts w:eastAsiaTheme="minorEastAsia"/>
                <w:color w:val="000000"/>
                <w:szCs w:val="28"/>
              </w:rPr>
            </w:pPr>
            <w:r>
              <w:rPr>
                <w:rFonts w:eastAsiaTheme="minorEastAsia"/>
                <w:color w:val="000000"/>
                <w:szCs w:val="28"/>
              </w:rPr>
              <w:t>6</w:t>
            </w:r>
          </w:p>
        </w:tc>
        <w:tc>
          <w:tcPr>
            <w:tcW w:w="1701" w:type="dxa"/>
            <w:vAlign w:val="center"/>
          </w:tcPr>
          <w:p w14:paraId="2F4A686F" w14:textId="77777777" w:rsidR="00064132" w:rsidRDefault="00064132" w:rsidP="00064132">
            <w:pPr>
              <w:autoSpaceDE w:val="0"/>
              <w:autoSpaceDN w:val="0"/>
              <w:adjustRightInd w:val="0"/>
              <w:jc w:val="center"/>
              <w:rPr>
                <w:rFonts w:eastAsiaTheme="minorEastAsia"/>
                <w:color w:val="000000"/>
                <w:szCs w:val="28"/>
              </w:rPr>
            </w:pPr>
            <w:r>
              <w:rPr>
                <w:rFonts w:eastAsiaTheme="minorEastAsia"/>
                <w:color w:val="000000"/>
                <w:szCs w:val="28"/>
              </w:rPr>
              <w:t>7</w:t>
            </w:r>
          </w:p>
        </w:tc>
      </w:tr>
      <w:tr w:rsidR="009E0B66" w14:paraId="754EAE20" w14:textId="77777777" w:rsidTr="000143ED">
        <w:trPr>
          <w:trHeight w:val="1691"/>
        </w:trPr>
        <w:tc>
          <w:tcPr>
            <w:tcW w:w="2830" w:type="dxa"/>
            <w:vAlign w:val="center"/>
          </w:tcPr>
          <w:p w14:paraId="792361F1" w14:textId="77777777" w:rsidR="009E0B66" w:rsidRDefault="009E0B66" w:rsidP="009E0B66">
            <w:pPr>
              <w:autoSpaceDE w:val="0"/>
              <w:autoSpaceDN w:val="0"/>
              <w:adjustRightInd w:val="0"/>
              <w:jc w:val="center"/>
              <w:rPr>
                <w:rFonts w:eastAsiaTheme="minorEastAsia"/>
                <w:color w:val="000000"/>
                <w:szCs w:val="28"/>
              </w:rPr>
            </w:pPr>
            <w:r>
              <w:rPr>
                <w:rFonts w:eastAsiaTheme="minorEastAsia"/>
                <w:color w:val="000000"/>
                <w:szCs w:val="28"/>
              </w:rPr>
              <w:t>Обозначение соединения по ГОСТ 6033-80</w:t>
            </w:r>
          </w:p>
        </w:tc>
        <w:tc>
          <w:tcPr>
            <w:tcW w:w="3261" w:type="dxa"/>
            <w:gridSpan w:val="2"/>
            <w:vAlign w:val="center"/>
          </w:tcPr>
          <w:p w14:paraId="5D714F4A" w14:textId="5B630544" w:rsidR="009E0B66" w:rsidRPr="00031CE8" w:rsidRDefault="009E0B66" w:rsidP="009E0B66">
            <w:pPr>
              <w:autoSpaceDE w:val="0"/>
              <w:autoSpaceDN w:val="0"/>
              <w:adjustRightInd w:val="0"/>
              <w:jc w:val="center"/>
              <w:rPr>
                <w:rFonts w:eastAsiaTheme="minorEastAsia"/>
                <w:color w:val="000000"/>
                <w:szCs w:val="28"/>
                <w:lang w:val="en-US"/>
              </w:rPr>
            </w:pPr>
            <w:r>
              <w:rPr>
                <w:rFonts w:eastAsiaTheme="minorEastAsia"/>
                <w:color w:val="000000"/>
                <w:szCs w:val="28"/>
                <w:lang w:val="en-US"/>
              </w:rPr>
              <w:t>80x2x9g</w:t>
            </w:r>
          </w:p>
        </w:tc>
        <w:tc>
          <w:tcPr>
            <w:tcW w:w="1559" w:type="dxa"/>
            <w:vAlign w:val="center"/>
          </w:tcPr>
          <w:p w14:paraId="5EFBA3B8" w14:textId="4B989A26" w:rsidR="009E0B66" w:rsidRPr="00031CE8" w:rsidRDefault="009E0B66" w:rsidP="009E0B66">
            <w:pPr>
              <w:autoSpaceDE w:val="0"/>
              <w:autoSpaceDN w:val="0"/>
              <w:adjustRightInd w:val="0"/>
              <w:jc w:val="center"/>
              <w:rPr>
                <w:rFonts w:eastAsiaTheme="minorEastAsia"/>
                <w:color w:val="000000"/>
                <w:szCs w:val="28"/>
                <w:lang w:val="en-US"/>
              </w:rPr>
            </w:pPr>
            <w:r>
              <w:rPr>
                <w:rFonts w:eastAsiaTheme="minorEastAsia"/>
                <w:color w:val="000000"/>
                <w:szCs w:val="28"/>
                <w:lang w:val="en-US"/>
              </w:rPr>
              <w:t>85x3x9g</w:t>
            </w:r>
          </w:p>
        </w:tc>
        <w:tc>
          <w:tcPr>
            <w:tcW w:w="1701" w:type="dxa"/>
            <w:vAlign w:val="center"/>
          </w:tcPr>
          <w:p w14:paraId="76C4C1E0" w14:textId="5CA994F7" w:rsidR="009E0B66" w:rsidRPr="00031CE8" w:rsidRDefault="009E0B66" w:rsidP="009E0B66">
            <w:pPr>
              <w:autoSpaceDE w:val="0"/>
              <w:autoSpaceDN w:val="0"/>
              <w:adjustRightInd w:val="0"/>
              <w:jc w:val="center"/>
              <w:rPr>
                <w:rFonts w:eastAsiaTheme="minorEastAsia"/>
                <w:color w:val="000000"/>
                <w:szCs w:val="28"/>
                <w:lang w:val="en-US"/>
              </w:rPr>
            </w:pPr>
            <w:r>
              <w:rPr>
                <w:rFonts w:eastAsiaTheme="minorEastAsia"/>
                <w:color w:val="000000"/>
                <w:szCs w:val="28"/>
                <w:lang w:val="en-US"/>
              </w:rPr>
              <w:t>40x2x9g</w:t>
            </w:r>
          </w:p>
        </w:tc>
      </w:tr>
      <w:tr w:rsidR="009E0B66" w14:paraId="5387DA27" w14:textId="77777777" w:rsidTr="000143ED">
        <w:trPr>
          <w:trHeight w:val="1270"/>
        </w:trPr>
        <w:tc>
          <w:tcPr>
            <w:tcW w:w="2830" w:type="dxa"/>
            <w:vAlign w:val="center"/>
          </w:tcPr>
          <w:p w14:paraId="667AF649" w14:textId="77777777" w:rsidR="009E0B66" w:rsidRDefault="009E0B66" w:rsidP="009E0B66">
            <w:pPr>
              <w:autoSpaceDE w:val="0"/>
              <w:autoSpaceDN w:val="0"/>
              <w:adjustRightInd w:val="0"/>
              <w:jc w:val="center"/>
              <w:rPr>
                <w:rFonts w:eastAsiaTheme="minorEastAsia"/>
                <w:color w:val="000000"/>
                <w:szCs w:val="28"/>
              </w:rPr>
            </w:pPr>
            <w:r>
              <w:rPr>
                <w:rFonts w:eastAsiaTheme="minorEastAsia"/>
                <w:color w:val="000000"/>
                <w:szCs w:val="28"/>
              </w:rPr>
              <w:t xml:space="preserve">Передаваемый момент </w:t>
            </w:r>
            <m:oMath>
              <m:sSub>
                <m:sSubPr>
                  <m:ctrlPr>
                    <w:rPr>
                      <w:rFonts w:ascii="Cambria Math" w:eastAsiaTheme="minorEastAsia" w:hAnsi="Cambria Math"/>
                      <w:i/>
                      <w:color w:val="000000"/>
                      <w:szCs w:val="28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color w:val="000000"/>
                      <w:szCs w:val="28"/>
                      <w:lang w:val="en-US"/>
                    </w:rPr>
                    <m:t>M</m:t>
                  </m:r>
                </m:e>
                <m:sub>
                  <m:r>
                    <w:rPr>
                      <w:rFonts w:ascii="Cambria Math" w:eastAsiaTheme="minorEastAsia" w:hAnsi="Cambria Math"/>
                      <w:color w:val="000000"/>
                      <w:szCs w:val="28"/>
                    </w:rPr>
                    <m:t>ш</m:t>
                  </m:r>
                </m:sub>
              </m:sSub>
            </m:oMath>
            <w:r>
              <w:rPr>
                <w:rFonts w:eastAsiaTheme="minorEastAsia"/>
                <w:color w:val="000000"/>
                <w:szCs w:val="28"/>
              </w:rPr>
              <w:t xml:space="preserve">, </w:t>
            </w:r>
            <m:oMath>
              <m:r>
                <w:rPr>
                  <w:rFonts w:ascii="Cambria Math" w:eastAsiaTheme="minorEastAsia" w:hAnsi="Cambria Math"/>
                  <w:color w:val="000000"/>
                  <w:szCs w:val="28"/>
                </w:rPr>
                <m:t>Н∙м</m:t>
              </m:r>
            </m:oMath>
          </w:p>
        </w:tc>
        <w:tc>
          <w:tcPr>
            <w:tcW w:w="3261" w:type="dxa"/>
            <w:gridSpan w:val="2"/>
            <w:vAlign w:val="center"/>
          </w:tcPr>
          <w:p w14:paraId="164747AE" w14:textId="38B555BA" w:rsidR="009E0B66" w:rsidRPr="00031CE8" w:rsidRDefault="009E0B66" w:rsidP="009E0B66">
            <w:pPr>
              <w:autoSpaceDE w:val="0"/>
              <w:autoSpaceDN w:val="0"/>
              <w:adjustRightInd w:val="0"/>
              <w:jc w:val="center"/>
              <w:rPr>
                <w:rFonts w:eastAsiaTheme="minorEastAsia"/>
                <w:color w:val="000000"/>
                <w:szCs w:val="28"/>
                <w:lang w:val="en-US"/>
              </w:rPr>
            </w:pPr>
            <w:r>
              <w:rPr>
                <w:rFonts w:eastAsiaTheme="minorEastAsia"/>
                <w:color w:val="000000"/>
                <w:szCs w:val="28"/>
                <w:lang w:val="en-US"/>
              </w:rPr>
              <w:t>1825</w:t>
            </w:r>
          </w:p>
        </w:tc>
        <w:tc>
          <w:tcPr>
            <w:tcW w:w="1559" w:type="dxa"/>
            <w:vAlign w:val="center"/>
          </w:tcPr>
          <w:p w14:paraId="4795AD09" w14:textId="7C838F6D" w:rsidR="009E0B66" w:rsidRPr="00031CE8" w:rsidRDefault="009E0B66" w:rsidP="009E0B66">
            <w:pPr>
              <w:autoSpaceDE w:val="0"/>
              <w:autoSpaceDN w:val="0"/>
              <w:adjustRightInd w:val="0"/>
              <w:jc w:val="center"/>
              <w:rPr>
                <w:rFonts w:eastAsiaTheme="minorEastAsia"/>
                <w:color w:val="000000"/>
                <w:szCs w:val="28"/>
                <w:lang w:val="en-US"/>
              </w:rPr>
            </w:pPr>
            <w:r>
              <w:rPr>
                <w:rFonts w:eastAsiaTheme="minorEastAsia"/>
                <w:color w:val="000000"/>
                <w:szCs w:val="28"/>
                <w:lang w:val="en-US"/>
              </w:rPr>
              <w:t>1250</w:t>
            </w:r>
          </w:p>
        </w:tc>
        <w:tc>
          <w:tcPr>
            <w:tcW w:w="1701" w:type="dxa"/>
            <w:vAlign w:val="center"/>
          </w:tcPr>
          <w:p w14:paraId="541C0F68" w14:textId="19BEFCBE" w:rsidR="009E0B66" w:rsidRPr="00D73935" w:rsidRDefault="009E0B66" w:rsidP="009E0B66">
            <w:pPr>
              <w:autoSpaceDE w:val="0"/>
              <w:autoSpaceDN w:val="0"/>
              <w:adjustRightInd w:val="0"/>
              <w:jc w:val="center"/>
              <w:rPr>
                <w:rFonts w:eastAsiaTheme="minorEastAsia"/>
                <w:color w:val="000000"/>
                <w:szCs w:val="28"/>
                <w:lang w:val="en-US"/>
              </w:rPr>
            </w:pPr>
            <w:r>
              <w:rPr>
                <w:rFonts w:eastAsiaTheme="minorEastAsia"/>
                <w:color w:val="000000"/>
                <w:szCs w:val="28"/>
                <w:lang w:val="en-US"/>
              </w:rPr>
              <w:t>2937,5</w:t>
            </w:r>
          </w:p>
        </w:tc>
      </w:tr>
    </w:tbl>
    <w:p w14:paraId="52E99EBB" w14:textId="6A8F824A" w:rsidR="00EA14CA" w:rsidRDefault="00EA14CA" w:rsidP="00294334">
      <w:pPr>
        <w:spacing w:after="160"/>
        <w:ind w:firstLine="709"/>
        <w:rPr>
          <w:color w:val="000000"/>
          <w:szCs w:val="28"/>
        </w:rPr>
      </w:pPr>
      <w:r w:rsidRPr="00EA14CA">
        <w:rPr>
          <w:color w:val="000000"/>
          <w:szCs w:val="28"/>
        </w:rPr>
        <w:lastRenderedPageBreak/>
        <w:t xml:space="preserve">Расчет по приведенным формулам проводится с помощью программы для расчёта </w:t>
      </w:r>
      <w:proofErr w:type="spellStart"/>
      <w:r w:rsidRPr="00EA14CA">
        <w:rPr>
          <w:color w:val="000000"/>
          <w:szCs w:val="28"/>
        </w:rPr>
        <w:t>эвольвентных</w:t>
      </w:r>
      <w:proofErr w:type="spellEnd"/>
      <w:r w:rsidRPr="00EA14CA">
        <w:rPr>
          <w:color w:val="000000"/>
          <w:szCs w:val="28"/>
        </w:rPr>
        <w:t xml:space="preserve"> шлицев</w:t>
      </w:r>
      <w:r w:rsidR="00BA209E">
        <w:rPr>
          <w:color w:val="000000"/>
          <w:szCs w:val="28"/>
        </w:rPr>
        <w:t xml:space="preserve">. </w:t>
      </w:r>
      <w:r w:rsidRPr="00EA14CA">
        <w:rPr>
          <w:color w:val="000000"/>
          <w:szCs w:val="28"/>
        </w:rPr>
        <w:t xml:space="preserve">Результаты расчета шлицевых соединений представлены в таблице </w:t>
      </w:r>
      <w:r w:rsidR="009E0B66" w:rsidRPr="009E0B66">
        <w:rPr>
          <w:color w:val="000000"/>
          <w:szCs w:val="28"/>
        </w:rPr>
        <w:t>8</w:t>
      </w:r>
      <w:r w:rsidRPr="00EA14CA">
        <w:rPr>
          <w:color w:val="000000"/>
          <w:szCs w:val="28"/>
        </w:rPr>
        <w:t>.</w:t>
      </w:r>
    </w:p>
    <w:p w14:paraId="75A0DD08" w14:textId="52D7DF09" w:rsidR="00C75679" w:rsidRDefault="00C75679" w:rsidP="009E0B66">
      <w:pPr>
        <w:rPr>
          <w:color w:val="000000"/>
          <w:szCs w:val="28"/>
        </w:rPr>
      </w:pPr>
      <w:r>
        <w:rPr>
          <w:color w:val="000000"/>
          <w:szCs w:val="28"/>
        </w:rPr>
        <w:t xml:space="preserve">Таблица </w:t>
      </w:r>
      <w:r w:rsidR="009E0B66" w:rsidRPr="009E0B66">
        <w:rPr>
          <w:color w:val="000000"/>
          <w:szCs w:val="28"/>
        </w:rPr>
        <w:t>8</w:t>
      </w:r>
      <w:r>
        <w:rPr>
          <w:color w:val="000000"/>
          <w:szCs w:val="28"/>
        </w:rPr>
        <w:t xml:space="preserve"> – Минимальные длины шлицевых соединений</w:t>
      </w:r>
    </w:p>
    <w:tbl>
      <w:tblPr>
        <w:tblStyle w:val="af2"/>
        <w:tblW w:w="0" w:type="auto"/>
        <w:tblLook w:val="04A0" w:firstRow="1" w:lastRow="0" w:firstColumn="1" w:lastColumn="0" w:noHBand="0" w:noVBand="1"/>
      </w:tblPr>
      <w:tblGrid>
        <w:gridCol w:w="3397"/>
        <w:gridCol w:w="851"/>
        <w:gridCol w:w="850"/>
        <w:gridCol w:w="851"/>
        <w:gridCol w:w="850"/>
        <w:gridCol w:w="851"/>
        <w:gridCol w:w="850"/>
        <w:gridCol w:w="844"/>
      </w:tblGrid>
      <w:tr w:rsidR="00EA14CA" w14:paraId="75A09884" w14:textId="77777777" w:rsidTr="00EA14CA">
        <w:tc>
          <w:tcPr>
            <w:tcW w:w="3397" w:type="dxa"/>
            <w:vAlign w:val="center"/>
          </w:tcPr>
          <w:p w14:paraId="76D00252" w14:textId="56E9FC21" w:rsidR="00EA14CA" w:rsidRDefault="00EA14CA" w:rsidP="00EA14CA">
            <w:pPr>
              <w:autoSpaceDE w:val="0"/>
              <w:autoSpaceDN w:val="0"/>
              <w:adjustRightInd w:val="0"/>
              <w:jc w:val="center"/>
              <w:rPr>
                <w:rFonts w:eastAsiaTheme="minorEastAsia"/>
                <w:color w:val="000000"/>
                <w:szCs w:val="28"/>
              </w:rPr>
            </w:pPr>
            <w:r>
              <w:rPr>
                <w:rFonts w:eastAsiaTheme="minorEastAsia"/>
                <w:color w:val="000000"/>
                <w:szCs w:val="28"/>
              </w:rPr>
              <w:t>Шлицевое соединение</w:t>
            </w:r>
          </w:p>
        </w:tc>
        <w:tc>
          <w:tcPr>
            <w:tcW w:w="851" w:type="dxa"/>
            <w:vAlign w:val="center"/>
          </w:tcPr>
          <w:p w14:paraId="24F5FB4D" w14:textId="77777777" w:rsidR="00EA14CA" w:rsidRDefault="00EA14CA" w:rsidP="00EA14CA">
            <w:pPr>
              <w:autoSpaceDE w:val="0"/>
              <w:autoSpaceDN w:val="0"/>
              <w:adjustRightInd w:val="0"/>
              <w:jc w:val="center"/>
              <w:rPr>
                <w:rFonts w:eastAsiaTheme="minorEastAsia"/>
                <w:color w:val="000000"/>
                <w:szCs w:val="28"/>
              </w:rPr>
            </w:pPr>
            <w:r>
              <w:rPr>
                <w:rFonts w:eastAsiaTheme="minorEastAsia"/>
                <w:color w:val="000000"/>
                <w:szCs w:val="28"/>
              </w:rPr>
              <w:t>1</w:t>
            </w:r>
          </w:p>
        </w:tc>
        <w:tc>
          <w:tcPr>
            <w:tcW w:w="850" w:type="dxa"/>
            <w:vAlign w:val="center"/>
          </w:tcPr>
          <w:p w14:paraId="0BB68807" w14:textId="77777777" w:rsidR="00EA14CA" w:rsidRDefault="00EA14CA" w:rsidP="00EA14CA">
            <w:pPr>
              <w:autoSpaceDE w:val="0"/>
              <w:autoSpaceDN w:val="0"/>
              <w:adjustRightInd w:val="0"/>
              <w:jc w:val="center"/>
              <w:rPr>
                <w:rFonts w:eastAsiaTheme="minorEastAsia"/>
                <w:color w:val="000000"/>
                <w:szCs w:val="28"/>
              </w:rPr>
            </w:pPr>
            <w:r>
              <w:rPr>
                <w:rFonts w:eastAsiaTheme="minorEastAsia"/>
                <w:color w:val="000000"/>
                <w:szCs w:val="28"/>
              </w:rPr>
              <w:t>2</w:t>
            </w:r>
          </w:p>
        </w:tc>
        <w:tc>
          <w:tcPr>
            <w:tcW w:w="851" w:type="dxa"/>
            <w:vAlign w:val="center"/>
          </w:tcPr>
          <w:p w14:paraId="748D19DB" w14:textId="77777777" w:rsidR="00EA14CA" w:rsidRDefault="00EA14CA" w:rsidP="00EA14CA">
            <w:pPr>
              <w:autoSpaceDE w:val="0"/>
              <w:autoSpaceDN w:val="0"/>
              <w:adjustRightInd w:val="0"/>
              <w:jc w:val="center"/>
              <w:rPr>
                <w:rFonts w:eastAsiaTheme="minorEastAsia"/>
                <w:color w:val="000000"/>
                <w:szCs w:val="28"/>
              </w:rPr>
            </w:pPr>
            <w:r>
              <w:rPr>
                <w:rFonts w:eastAsiaTheme="minorEastAsia"/>
                <w:color w:val="000000"/>
                <w:szCs w:val="28"/>
              </w:rPr>
              <w:t>3</w:t>
            </w:r>
          </w:p>
        </w:tc>
        <w:tc>
          <w:tcPr>
            <w:tcW w:w="850" w:type="dxa"/>
            <w:vAlign w:val="center"/>
          </w:tcPr>
          <w:p w14:paraId="6425D1EE" w14:textId="77777777" w:rsidR="00EA14CA" w:rsidRDefault="00EA14CA" w:rsidP="00EA14CA">
            <w:pPr>
              <w:autoSpaceDE w:val="0"/>
              <w:autoSpaceDN w:val="0"/>
              <w:adjustRightInd w:val="0"/>
              <w:jc w:val="center"/>
              <w:rPr>
                <w:rFonts w:eastAsiaTheme="minorEastAsia"/>
                <w:color w:val="000000"/>
                <w:szCs w:val="28"/>
              </w:rPr>
            </w:pPr>
            <w:r>
              <w:rPr>
                <w:rFonts w:eastAsiaTheme="minorEastAsia"/>
                <w:color w:val="000000"/>
                <w:szCs w:val="28"/>
              </w:rPr>
              <w:t>4</w:t>
            </w:r>
          </w:p>
        </w:tc>
        <w:tc>
          <w:tcPr>
            <w:tcW w:w="851" w:type="dxa"/>
            <w:vAlign w:val="center"/>
          </w:tcPr>
          <w:p w14:paraId="19F37C8B" w14:textId="77777777" w:rsidR="00EA14CA" w:rsidRDefault="00EA14CA" w:rsidP="00EA14CA">
            <w:pPr>
              <w:autoSpaceDE w:val="0"/>
              <w:autoSpaceDN w:val="0"/>
              <w:adjustRightInd w:val="0"/>
              <w:jc w:val="center"/>
              <w:rPr>
                <w:rFonts w:eastAsiaTheme="minorEastAsia"/>
                <w:color w:val="000000"/>
                <w:szCs w:val="28"/>
              </w:rPr>
            </w:pPr>
            <w:r>
              <w:rPr>
                <w:rFonts w:eastAsiaTheme="minorEastAsia"/>
                <w:color w:val="000000"/>
                <w:szCs w:val="28"/>
              </w:rPr>
              <w:t>5</w:t>
            </w:r>
          </w:p>
        </w:tc>
        <w:tc>
          <w:tcPr>
            <w:tcW w:w="850" w:type="dxa"/>
            <w:vAlign w:val="center"/>
          </w:tcPr>
          <w:p w14:paraId="2CFD953F" w14:textId="77777777" w:rsidR="00EA14CA" w:rsidRDefault="00EA14CA" w:rsidP="00EA14CA">
            <w:pPr>
              <w:autoSpaceDE w:val="0"/>
              <w:autoSpaceDN w:val="0"/>
              <w:adjustRightInd w:val="0"/>
              <w:jc w:val="center"/>
              <w:rPr>
                <w:rFonts w:eastAsiaTheme="minorEastAsia"/>
                <w:color w:val="000000"/>
                <w:szCs w:val="28"/>
              </w:rPr>
            </w:pPr>
            <w:r>
              <w:rPr>
                <w:rFonts w:eastAsiaTheme="minorEastAsia"/>
                <w:color w:val="000000"/>
                <w:szCs w:val="28"/>
              </w:rPr>
              <w:t>6</w:t>
            </w:r>
          </w:p>
        </w:tc>
        <w:tc>
          <w:tcPr>
            <w:tcW w:w="844" w:type="dxa"/>
            <w:vAlign w:val="center"/>
          </w:tcPr>
          <w:p w14:paraId="175366EF" w14:textId="77777777" w:rsidR="00EA14CA" w:rsidRDefault="00EA14CA" w:rsidP="00EA14CA">
            <w:pPr>
              <w:autoSpaceDE w:val="0"/>
              <w:autoSpaceDN w:val="0"/>
              <w:adjustRightInd w:val="0"/>
              <w:jc w:val="center"/>
              <w:rPr>
                <w:rFonts w:eastAsiaTheme="minorEastAsia"/>
                <w:color w:val="000000"/>
                <w:szCs w:val="28"/>
              </w:rPr>
            </w:pPr>
            <w:r>
              <w:rPr>
                <w:rFonts w:eastAsiaTheme="minorEastAsia"/>
                <w:color w:val="000000"/>
                <w:szCs w:val="28"/>
              </w:rPr>
              <w:t>7</w:t>
            </w:r>
          </w:p>
        </w:tc>
      </w:tr>
      <w:tr w:rsidR="00EA14CA" w14:paraId="0E63D4CE" w14:textId="77777777" w:rsidTr="00EA14CA">
        <w:tc>
          <w:tcPr>
            <w:tcW w:w="3397" w:type="dxa"/>
            <w:vAlign w:val="center"/>
          </w:tcPr>
          <w:p w14:paraId="2D07FAE9" w14:textId="79715F2C" w:rsidR="00EA14CA" w:rsidRPr="00EA14CA" w:rsidRDefault="00EA14CA" w:rsidP="00EA14CA">
            <w:pPr>
              <w:autoSpaceDE w:val="0"/>
              <w:autoSpaceDN w:val="0"/>
              <w:adjustRightInd w:val="0"/>
              <w:jc w:val="center"/>
              <w:rPr>
                <w:rFonts w:eastAsiaTheme="minorEastAsia"/>
                <w:color w:val="000000"/>
                <w:szCs w:val="28"/>
              </w:rPr>
            </w:pPr>
            <w:r>
              <w:rPr>
                <w:rFonts w:eastAsiaTheme="minorEastAsia"/>
                <w:color w:val="000000"/>
                <w:szCs w:val="28"/>
              </w:rPr>
              <w:t xml:space="preserve">Минимальная длина соединения 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Cs w:val="28"/>
                      <w:lang w:val="en-US"/>
                    </w:rPr>
                    <m:t>l</m:t>
                  </m:r>
                </m:e>
                <m:sub>
                  <m:r>
                    <w:rPr>
                      <w:rFonts w:ascii="Cambria Math" w:hAnsi="Cambria Math"/>
                      <w:szCs w:val="28"/>
                    </w:rPr>
                    <m:t>min</m:t>
                  </m:r>
                </m:sub>
              </m:sSub>
            </m:oMath>
            <w:r>
              <w:rPr>
                <w:rFonts w:eastAsiaTheme="minorEastAsia"/>
                <w:szCs w:val="28"/>
              </w:rPr>
              <w:t>, мм</w:t>
            </w:r>
          </w:p>
        </w:tc>
        <w:tc>
          <w:tcPr>
            <w:tcW w:w="851" w:type="dxa"/>
            <w:vAlign w:val="center"/>
          </w:tcPr>
          <w:p w14:paraId="26319955" w14:textId="7D91CE0A" w:rsidR="00EA14CA" w:rsidRPr="00F91703" w:rsidRDefault="00F91703" w:rsidP="00EA14CA">
            <w:pPr>
              <w:autoSpaceDE w:val="0"/>
              <w:autoSpaceDN w:val="0"/>
              <w:adjustRightInd w:val="0"/>
              <w:jc w:val="center"/>
              <w:rPr>
                <w:rFonts w:eastAsiaTheme="minorEastAsia"/>
                <w:color w:val="000000"/>
                <w:szCs w:val="28"/>
                <w:lang w:val="en-US"/>
              </w:rPr>
            </w:pPr>
            <w:r>
              <w:rPr>
                <w:rFonts w:eastAsiaTheme="minorEastAsia"/>
                <w:color w:val="000000"/>
                <w:szCs w:val="28"/>
                <w:lang w:val="en-US"/>
              </w:rPr>
              <w:t>56,77</w:t>
            </w:r>
          </w:p>
        </w:tc>
        <w:tc>
          <w:tcPr>
            <w:tcW w:w="850" w:type="dxa"/>
            <w:vAlign w:val="center"/>
          </w:tcPr>
          <w:p w14:paraId="57D41FCE" w14:textId="2D346BBA" w:rsidR="00EA14CA" w:rsidRPr="00F91703" w:rsidRDefault="00F91703" w:rsidP="00EA14CA">
            <w:pPr>
              <w:autoSpaceDE w:val="0"/>
              <w:autoSpaceDN w:val="0"/>
              <w:adjustRightInd w:val="0"/>
              <w:jc w:val="center"/>
              <w:rPr>
                <w:rFonts w:eastAsiaTheme="minorEastAsia"/>
                <w:color w:val="000000"/>
                <w:szCs w:val="28"/>
                <w:lang w:val="en-US"/>
              </w:rPr>
            </w:pPr>
            <w:r>
              <w:rPr>
                <w:rFonts w:eastAsiaTheme="minorEastAsia"/>
                <w:color w:val="000000"/>
                <w:szCs w:val="28"/>
                <w:lang w:val="en-US"/>
              </w:rPr>
              <w:t>25,25</w:t>
            </w:r>
          </w:p>
        </w:tc>
        <w:tc>
          <w:tcPr>
            <w:tcW w:w="851" w:type="dxa"/>
            <w:vAlign w:val="center"/>
          </w:tcPr>
          <w:p w14:paraId="7FD4F813" w14:textId="327E6705" w:rsidR="00EA14CA" w:rsidRPr="00F91703" w:rsidRDefault="00F91703" w:rsidP="00EA14CA">
            <w:pPr>
              <w:autoSpaceDE w:val="0"/>
              <w:autoSpaceDN w:val="0"/>
              <w:adjustRightInd w:val="0"/>
              <w:jc w:val="center"/>
              <w:rPr>
                <w:rFonts w:eastAsiaTheme="minorEastAsia"/>
                <w:color w:val="000000"/>
                <w:szCs w:val="28"/>
                <w:lang w:val="en-US"/>
              </w:rPr>
            </w:pPr>
            <w:r>
              <w:rPr>
                <w:rFonts w:eastAsiaTheme="minorEastAsia"/>
                <w:color w:val="000000"/>
                <w:szCs w:val="28"/>
                <w:lang w:val="en-US"/>
              </w:rPr>
              <w:t>32,07</w:t>
            </w:r>
          </w:p>
        </w:tc>
        <w:tc>
          <w:tcPr>
            <w:tcW w:w="850" w:type="dxa"/>
            <w:vAlign w:val="center"/>
          </w:tcPr>
          <w:p w14:paraId="283DF3BB" w14:textId="5232C865" w:rsidR="00EA14CA" w:rsidRPr="00F91703" w:rsidRDefault="009E0B66" w:rsidP="00EA14CA">
            <w:pPr>
              <w:autoSpaceDE w:val="0"/>
              <w:autoSpaceDN w:val="0"/>
              <w:adjustRightInd w:val="0"/>
              <w:jc w:val="center"/>
              <w:rPr>
                <w:rFonts w:eastAsiaTheme="minorEastAsia"/>
                <w:color w:val="000000"/>
                <w:szCs w:val="28"/>
                <w:lang w:val="en-US"/>
              </w:rPr>
            </w:pPr>
            <w:r>
              <w:rPr>
                <w:rFonts w:eastAsiaTheme="minorEastAsia"/>
                <w:color w:val="000000"/>
                <w:szCs w:val="28"/>
                <w:lang w:val="en-US"/>
              </w:rPr>
              <w:t>51</w:t>
            </w:r>
            <w:r w:rsidR="00F91703">
              <w:rPr>
                <w:rFonts w:eastAsiaTheme="minorEastAsia"/>
                <w:color w:val="000000"/>
                <w:szCs w:val="28"/>
                <w:lang w:val="en-US"/>
              </w:rPr>
              <w:t>,</w:t>
            </w:r>
            <w:r>
              <w:rPr>
                <w:rFonts w:eastAsiaTheme="minorEastAsia"/>
                <w:color w:val="000000"/>
                <w:szCs w:val="28"/>
                <w:lang w:val="en-US"/>
              </w:rPr>
              <w:t>18</w:t>
            </w:r>
          </w:p>
        </w:tc>
        <w:tc>
          <w:tcPr>
            <w:tcW w:w="851" w:type="dxa"/>
            <w:vAlign w:val="center"/>
          </w:tcPr>
          <w:p w14:paraId="6BBC061A" w14:textId="1BAB64EE" w:rsidR="00EA14CA" w:rsidRPr="009E0B66" w:rsidRDefault="009E0B66" w:rsidP="00EA14CA">
            <w:pPr>
              <w:autoSpaceDE w:val="0"/>
              <w:autoSpaceDN w:val="0"/>
              <w:adjustRightInd w:val="0"/>
              <w:jc w:val="center"/>
              <w:rPr>
                <w:rFonts w:eastAsiaTheme="minorEastAsia"/>
                <w:color w:val="000000"/>
                <w:szCs w:val="28"/>
                <w:lang w:val="en-US"/>
              </w:rPr>
            </w:pPr>
            <w:r>
              <w:rPr>
                <w:rFonts w:eastAsiaTheme="minorEastAsia"/>
                <w:color w:val="000000"/>
                <w:szCs w:val="28"/>
                <w:lang w:val="en-US"/>
              </w:rPr>
              <w:t>11,55</w:t>
            </w:r>
          </w:p>
        </w:tc>
        <w:tc>
          <w:tcPr>
            <w:tcW w:w="850" w:type="dxa"/>
            <w:vAlign w:val="center"/>
          </w:tcPr>
          <w:p w14:paraId="274303FD" w14:textId="352DAD6A" w:rsidR="00EA14CA" w:rsidRPr="009E0B66" w:rsidRDefault="009E0B66" w:rsidP="00EA14CA">
            <w:pPr>
              <w:autoSpaceDE w:val="0"/>
              <w:autoSpaceDN w:val="0"/>
              <w:adjustRightInd w:val="0"/>
              <w:jc w:val="center"/>
              <w:rPr>
                <w:rFonts w:eastAsiaTheme="minorEastAsia"/>
                <w:color w:val="000000"/>
                <w:szCs w:val="28"/>
                <w:lang w:val="en-US"/>
              </w:rPr>
            </w:pPr>
            <w:r>
              <w:rPr>
                <w:rFonts w:eastAsiaTheme="minorEastAsia"/>
                <w:color w:val="000000"/>
                <w:szCs w:val="28"/>
                <w:lang w:val="en-US"/>
              </w:rPr>
              <w:t>7,33</w:t>
            </w:r>
          </w:p>
        </w:tc>
        <w:tc>
          <w:tcPr>
            <w:tcW w:w="844" w:type="dxa"/>
            <w:vAlign w:val="center"/>
          </w:tcPr>
          <w:p w14:paraId="50FCD428" w14:textId="19072EDE" w:rsidR="00EA14CA" w:rsidRPr="009E0B66" w:rsidRDefault="009E0B66" w:rsidP="00EA14CA">
            <w:pPr>
              <w:autoSpaceDE w:val="0"/>
              <w:autoSpaceDN w:val="0"/>
              <w:adjustRightInd w:val="0"/>
              <w:jc w:val="center"/>
              <w:rPr>
                <w:rFonts w:eastAsiaTheme="minorEastAsia"/>
                <w:color w:val="000000"/>
                <w:szCs w:val="28"/>
                <w:lang w:val="en-US"/>
              </w:rPr>
            </w:pPr>
            <w:r>
              <w:rPr>
                <w:rFonts w:eastAsiaTheme="minorEastAsia"/>
                <w:color w:val="000000"/>
                <w:szCs w:val="28"/>
                <w:lang w:val="en-US"/>
              </w:rPr>
              <w:t>77,1</w:t>
            </w:r>
          </w:p>
        </w:tc>
      </w:tr>
    </w:tbl>
    <w:p w14:paraId="1453A62E" w14:textId="77777777" w:rsidR="00105C28" w:rsidRDefault="00105C28" w:rsidP="006E7B5D">
      <w:pPr>
        <w:spacing w:after="160" w:line="240" w:lineRule="auto"/>
        <w:jc w:val="left"/>
        <w:rPr>
          <w:color w:val="000000"/>
          <w:szCs w:val="28"/>
        </w:rPr>
      </w:pPr>
    </w:p>
    <w:p w14:paraId="03E672FF" w14:textId="1FABD817" w:rsidR="009C5F80" w:rsidRDefault="009C5F80">
      <w:pPr>
        <w:spacing w:after="160" w:line="240" w:lineRule="auto"/>
        <w:ind w:firstLine="737"/>
        <w:jc w:val="left"/>
        <w:rPr>
          <w:color w:val="000000"/>
          <w:szCs w:val="28"/>
        </w:rPr>
      </w:pPr>
      <w:r>
        <w:rPr>
          <w:color w:val="000000"/>
          <w:szCs w:val="28"/>
        </w:rPr>
        <w:br w:type="page"/>
      </w:r>
    </w:p>
    <w:p w14:paraId="1DB38573" w14:textId="1CB64244" w:rsidR="00490EB1" w:rsidRDefault="00966F21" w:rsidP="002E3FF2">
      <w:pPr>
        <w:pStyle w:val="1"/>
        <w:numPr>
          <w:ilvl w:val="0"/>
          <w:numId w:val="52"/>
        </w:numPr>
      </w:pPr>
      <w:bookmarkStart w:id="27" w:name="_Toc233079111"/>
      <w:bookmarkStart w:id="28" w:name="_Toc233310917"/>
      <w:proofErr w:type="spellStart"/>
      <w:r>
        <w:lastRenderedPageBreak/>
        <w:t>Расчет</w:t>
      </w:r>
      <w:proofErr w:type="spellEnd"/>
      <w:r>
        <w:t xml:space="preserve"> </w:t>
      </w:r>
      <w:proofErr w:type="spellStart"/>
      <w:r>
        <w:t>оси</w:t>
      </w:r>
      <w:proofErr w:type="spellEnd"/>
      <w:r>
        <w:t xml:space="preserve"> </w:t>
      </w:r>
      <w:proofErr w:type="spellStart"/>
      <w:r>
        <w:t>сателлита</w:t>
      </w:r>
      <w:bookmarkEnd w:id="27"/>
      <w:bookmarkEnd w:id="28"/>
      <w:proofErr w:type="spellEnd"/>
    </w:p>
    <w:p w14:paraId="030F2681" w14:textId="6660E7BA" w:rsidR="00F87853" w:rsidRDefault="00F87853" w:rsidP="002E3FF2">
      <w:pPr>
        <w:pStyle w:val="2"/>
      </w:pPr>
      <w:bookmarkStart w:id="29" w:name="_Toc233079112"/>
      <w:bookmarkStart w:id="30" w:name="_Toc233310918"/>
      <w:r>
        <w:t>Порядок выполнения работы</w:t>
      </w:r>
      <w:bookmarkEnd w:id="29"/>
      <w:bookmarkEnd w:id="30"/>
    </w:p>
    <w:p w14:paraId="0BBF1E0D" w14:textId="7AC4B67C" w:rsidR="003650B3" w:rsidRDefault="003650B3" w:rsidP="003650B3">
      <w:pPr>
        <w:ind w:firstLine="709"/>
        <w:rPr>
          <w:rFonts w:eastAsia="Calibri"/>
          <w:szCs w:val="28"/>
        </w:rPr>
      </w:pPr>
      <w:r w:rsidRPr="009B01D1">
        <w:rPr>
          <w:rFonts w:eastAsia="Calibri"/>
          <w:szCs w:val="28"/>
        </w:rPr>
        <w:t xml:space="preserve">Выполнение прочностного расчета состоит из нескольких этапов. Необходимо построить расчётную модель для проведения расчётов в комплексе </w:t>
      </w:r>
      <w:r w:rsidR="009E0B66">
        <w:rPr>
          <w:rFonts w:eastAsia="Calibri"/>
          <w:szCs w:val="28"/>
          <w:lang w:val="en-US"/>
        </w:rPr>
        <w:t>NX</w:t>
      </w:r>
      <w:r w:rsidR="009E0B66" w:rsidRPr="009E0B66">
        <w:rPr>
          <w:rFonts w:eastAsia="Calibri"/>
          <w:szCs w:val="28"/>
        </w:rPr>
        <w:t xml:space="preserve"> </w:t>
      </w:r>
      <w:r w:rsidR="009E0B66">
        <w:rPr>
          <w:rFonts w:eastAsia="Calibri"/>
          <w:szCs w:val="28"/>
          <w:lang w:val="en-US"/>
        </w:rPr>
        <w:t>Nastran</w:t>
      </w:r>
      <w:r w:rsidRPr="009B01D1">
        <w:rPr>
          <w:rFonts w:eastAsia="Calibri"/>
          <w:szCs w:val="28"/>
        </w:rPr>
        <w:t xml:space="preserve">. Следующим шагом следует произвести наложение сетки, граничных условий, а также вывод результатов расчетов. Необходимо провести анализ полученных результатов. В качестве исследуемых параметров </w:t>
      </w:r>
      <w:r>
        <w:rPr>
          <w:rFonts w:eastAsia="Calibri"/>
          <w:szCs w:val="28"/>
        </w:rPr>
        <w:t>приняты э</w:t>
      </w:r>
      <w:r w:rsidRPr="009B01D1">
        <w:rPr>
          <w:rFonts w:eastAsia="Calibri"/>
          <w:szCs w:val="28"/>
        </w:rPr>
        <w:t>квивалентное напряжение по теории Хубера-Мизеса</w:t>
      </w:r>
      <w:r>
        <w:rPr>
          <w:rFonts w:eastAsia="Calibri"/>
          <w:szCs w:val="28"/>
        </w:rPr>
        <w:t xml:space="preserve"> и о</w:t>
      </w:r>
      <w:r w:rsidRPr="009B01D1">
        <w:rPr>
          <w:rFonts w:eastAsia="Calibri"/>
          <w:szCs w:val="28"/>
        </w:rPr>
        <w:t xml:space="preserve">бщая деформация. </w:t>
      </w:r>
    </w:p>
    <w:p w14:paraId="3DF0975D" w14:textId="47E9A8F3" w:rsidR="003650B3" w:rsidRDefault="003650B3" w:rsidP="003650B3">
      <w:pPr>
        <w:ind w:firstLine="709"/>
        <w:rPr>
          <w:rFonts w:eastAsia="Calibri"/>
          <w:szCs w:val="28"/>
        </w:rPr>
      </w:pPr>
      <w:r w:rsidRPr="009B01D1">
        <w:rPr>
          <w:rFonts w:eastAsia="Calibri"/>
          <w:szCs w:val="28"/>
        </w:rPr>
        <w:t xml:space="preserve">В качестве исследуемых параметров </w:t>
      </w:r>
      <w:r>
        <w:rPr>
          <w:rFonts w:eastAsia="Calibri"/>
          <w:szCs w:val="28"/>
        </w:rPr>
        <w:t>приняты э</w:t>
      </w:r>
      <w:r w:rsidRPr="009B01D1">
        <w:rPr>
          <w:rFonts w:eastAsia="Calibri"/>
          <w:szCs w:val="28"/>
        </w:rPr>
        <w:t>квивалентное напряжение по теории Хубера-Мизеса</w:t>
      </w:r>
      <w:r>
        <w:rPr>
          <w:rFonts w:eastAsia="Calibri"/>
          <w:szCs w:val="28"/>
        </w:rPr>
        <w:t xml:space="preserve"> и о</w:t>
      </w:r>
      <w:r w:rsidRPr="009B01D1">
        <w:rPr>
          <w:rFonts w:eastAsia="Calibri"/>
          <w:szCs w:val="28"/>
        </w:rPr>
        <w:t xml:space="preserve">бщая деформация. </w:t>
      </w:r>
      <w:r>
        <w:rPr>
          <w:rFonts w:eastAsia="Calibri"/>
          <w:szCs w:val="28"/>
        </w:rPr>
        <w:t xml:space="preserve">Теория </w:t>
      </w:r>
      <w:r w:rsidRPr="009B01D1">
        <w:rPr>
          <w:rFonts w:eastAsia="Calibri"/>
          <w:szCs w:val="28"/>
        </w:rPr>
        <w:t>Хубера-Мизеса</w:t>
      </w:r>
      <w:r>
        <w:rPr>
          <w:rFonts w:eastAsia="Calibri"/>
          <w:szCs w:val="28"/>
        </w:rPr>
        <w:t xml:space="preserve"> предполагает рассмотрение эквивалентного напряжения (</w:t>
      </w:r>
      <w:r w:rsidR="009E0B66" w:rsidRPr="009E0B66">
        <w:rPr>
          <w:rFonts w:eastAsia="Calibri"/>
          <w:szCs w:val="28"/>
        </w:rPr>
        <w:t>32</w:t>
      </w:r>
      <w:r>
        <w:rPr>
          <w:rFonts w:eastAsia="Calibri"/>
          <w:szCs w:val="28"/>
        </w:rPr>
        <w:t xml:space="preserve">), посчитанного на основании трех главных напряжений </w:t>
      </w:r>
    </w:p>
    <w:p w14:paraId="51EB9EEE" w14:textId="038BC6F0" w:rsidR="003650B3" w:rsidRPr="009B01D1" w:rsidRDefault="00000000" w:rsidP="003650B3">
      <w:pPr>
        <w:ind w:firstLine="709"/>
        <w:rPr>
          <w:rFonts w:eastAsia="Calibri"/>
          <w:szCs w:val="28"/>
        </w:rPr>
      </w:pPr>
      <m:oMathPara>
        <m:oMath>
          <m:eqArr>
            <m:eqArrPr>
              <m:maxDist m:val="1"/>
              <m:ctrlPr>
                <w:rPr>
                  <w:rFonts w:ascii="Cambria Math" w:eastAsia="Calibri" w:hAnsi="Cambria Math"/>
                  <w:i/>
                  <w:szCs w:val="28"/>
                  <w:lang w:val="en-US"/>
                </w:rPr>
              </m:ctrlPr>
            </m:eqArrPr>
            <m:e>
              <m:sSub>
                <m:sSubPr>
                  <m:ctrlPr>
                    <w:rPr>
                      <w:rFonts w:ascii="Cambria Math" w:eastAsia="Calibri" w:hAnsi="Cambria Math"/>
                      <w:i/>
                      <w:szCs w:val="28"/>
                    </w:rPr>
                  </m:ctrlPr>
                </m:sSubPr>
                <m:e>
                  <m:r>
                    <w:rPr>
                      <w:rFonts w:ascii="Cambria Math" w:eastAsia="Calibri" w:hAnsi="Cambria Math"/>
                      <w:szCs w:val="28"/>
                    </w:rPr>
                    <m:t>σ</m:t>
                  </m:r>
                </m:e>
                <m:sub>
                  <m:r>
                    <w:rPr>
                      <w:rFonts w:ascii="Cambria Math" w:eastAsia="Calibri" w:hAnsi="Cambria Math"/>
                      <w:szCs w:val="28"/>
                    </w:rPr>
                    <m:t>экв</m:t>
                  </m:r>
                </m:sub>
              </m:sSub>
              <m:r>
                <w:rPr>
                  <w:rFonts w:ascii="Cambria Math" w:eastAsia="Calibri" w:hAnsi="Cambria Math"/>
                  <w:szCs w:val="28"/>
                </w:rPr>
                <m:t>=</m:t>
              </m:r>
              <m:f>
                <m:fPr>
                  <m:ctrlPr>
                    <w:rPr>
                      <w:rFonts w:ascii="Cambria Math" w:eastAsia="Calibri" w:hAnsi="Cambria Math"/>
                      <w:i/>
                      <w:szCs w:val="28"/>
                    </w:rPr>
                  </m:ctrlPr>
                </m:fPr>
                <m:num>
                  <m:r>
                    <w:rPr>
                      <w:rFonts w:ascii="Cambria Math" w:eastAsia="Calibri" w:hAnsi="Cambria Math"/>
                      <w:szCs w:val="28"/>
                    </w:rPr>
                    <m:t>1</m:t>
                  </m:r>
                </m:num>
                <m:den>
                  <m:rad>
                    <m:radPr>
                      <m:degHide m:val="1"/>
                      <m:ctrlPr>
                        <w:rPr>
                          <w:rFonts w:ascii="Cambria Math" w:eastAsia="Calibri" w:hAnsi="Cambria Math"/>
                          <w:i/>
                          <w:szCs w:val="28"/>
                        </w:rPr>
                      </m:ctrlPr>
                    </m:radPr>
                    <m:deg/>
                    <m:e>
                      <m:r>
                        <w:rPr>
                          <w:rFonts w:ascii="Cambria Math" w:eastAsia="Calibri" w:hAnsi="Cambria Math"/>
                          <w:szCs w:val="28"/>
                        </w:rPr>
                        <m:t>2</m:t>
                      </m:r>
                    </m:e>
                  </m:rad>
                </m:den>
              </m:f>
              <m:r>
                <w:rPr>
                  <w:rFonts w:ascii="Cambria Math" w:eastAsia="Calibri" w:hAnsi="Cambria Math"/>
                  <w:szCs w:val="28"/>
                </w:rPr>
                <m:t>∙</m:t>
              </m:r>
              <m:rad>
                <m:radPr>
                  <m:degHide m:val="1"/>
                  <m:ctrlPr>
                    <w:rPr>
                      <w:rFonts w:ascii="Cambria Math" w:eastAsia="Calibri" w:hAnsi="Cambria Math"/>
                      <w:i/>
                      <w:szCs w:val="28"/>
                    </w:rPr>
                  </m:ctrlPr>
                </m:radPr>
                <m:deg/>
                <m:e>
                  <m:sSup>
                    <m:sSupPr>
                      <m:ctrlPr>
                        <w:rPr>
                          <w:rFonts w:ascii="Cambria Math" w:eastAsia="Calibri" w:hAnsi="Cambria Math"/>
                          <w:i/>
                          <w:szCs w:val="28"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eastAsia="Calibri" w:hAnsi="Cambria Math"/>
                              <w:i/>
                              <w:szCs w:val="28"/>
                            </w:rPr>
                          </m:ctrlPr>
                        </m:dPr>
                        <m:e>
                          <m:sSub>
                            <m:sSubPr>
                              <m:ctrlPr>
                                <w:rPr>
                                  <w:rFonts w:ascii="Cambria Math" w:eastAsia="Calibri" w:hAnsi="Cambria Math"/>
                                  <w:i/>
                                  <w:szCs w:val="28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="Calibri" w:hAnsi="Cambria Math"/>
                                  <w:szCs w:val="28"/>
                                </w:rPr>
                                <m:t>σ</m:t>
                              </m:r>
                            </m:e>
                            <m:sub>
                              <m:r>
                                <w:rPr>
                                  <w:rFonts w:ascii="Cambria Math" w:eastAsia="Calibri" w:hAnsi="Cambria Math"/>
                                  <w:szCs w:val="28"/>
                                </w:rPr>
                                <m:t>1</m:t>
                              </m:r>
                            </m:sub>
                          </m:sSub>
                          <m:r>
                            <w:rPr>
                              <w:rFonts w:ascii="Cambria Math" w:eastAsia="Calibri" w:hAnsi="Cambria Math"/>
                              <w:szCs w:val="28"/>
                            </w:rPr>
                            <m:t>-</m:t>
                          </m:r>
                          <m:sSub>
                            <m:sSubPr>
                              <m:ctrlPr>
                                <w:rPr>
                                  <w:rFonts w:ascii="Cambria Math" w:eastAsia="Calibri" w:hAnsi="Cambria Math"/>
                                  <w:i/>
                                  <w:szCs w:val="28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="Calibri" w:hAnsi="Cambria Math"/>
                                  <w:szCs w:val="28"/>
                                </w:rPr>
                                <m:t>σ</m:t>
                              </m:r>
                            </m:e>
                            <m:sub>
                              <m:r>
                                <w:rPr>
                                  <w:rFonts w:ascii="Cambria Math" w:eastAsia="Calibri" w:hAnsi="Cambria Math"/>
                                  <w:szCs w:val="28"/>
                                </w:rPr>
                                <m:t>2</m:t>
                              </m:r>
                            </m:sub>
                          </m:sSub>
                        </m:e>
                      </m:d>
                    </m:e>
                    <m:sup>
                      <m:r>
                        <w:rPr>
                          <w:rFonts w:ascii="Cambria Math" w:eastAsia="Calibri" w:hAnsi="Cambria Math"/>
                          <w:szCs w:val="28"/>
                        </w:rPr>
                        <m:t>2</m:t>
                      </m:r>
                    </m:sup>
                  </m:sSup>
                  <m:r>
                    <w:rPr>
                      <w:rFonts w:ascii="Cambria Math" w:eastAsia="Calibri" w:hAnsi="Cambria Math"/>
                      <w:szCs w:val="28"/>
                    </w:rPr>
                    <m:t>+</m:t>
                  </m:r>
                  <m:sSup>
                    <m:sSupPr>
                      <m:ctrlPr>
                        <w:rPr>
                          <w:rFonts w:ascii="Cambria Math" w:eastAsia="Calibri" w:hAnsi="Cambria Math"/>
                          <w:i/>
                          <w:szCs w:val="28"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eastAsia="Calibri" w:hAnsi="Cambria Math"/>
                              <w:i/>
                              <w:szCs w:val="28"/>
                            </w:rPr>
                          </m:ctrlPr>
                        </m:dPr>
                        <m:e>
                          <m:sSub>
                            <m:sSubPr>
                              <m:ctrlPr>
                                <w:rPr>
                                  <w:rFonts w:ascii="Cambria Math" w:eastAsia="Calibri" w:hAnsi="Cambria Math"/>
                                  <w:i/>
                                  <w:szCs w:val="28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="Calibri" w:hAnsi="Cambria Math"/>
                                  <w:szCs w:val="28"/>
                                </w:rPr>
                                <m:t>σ</m:t>
                              </m:r>
                            </m:e>
                            <m:sub>
                              <m:r>
                                <w:rPr>
                                  <w:rFonts w:ascii="Cambria Math" w:eastAsia="Calibri" w:hAnsi="Cambria Math"/>
                                  <w:szCs w:val="28"/>
                                </w:rPr>
                                <m:t>2</m:t>
                              </m:r>
                            </m:sub>
                          </m:sSub>
                          <m:r>
                            <w:rPr>
                              <w:rFonts w:ascii="Cambria Math" w:eastAsia="Calibri" w:hAnsi="Cambria Math"/>
                              <w:szCs w:val="28"/>
                            </w:rPr>
                            <m:t>-</m:t>
                          </m:r>
                          <m:sSub>
                            <m:sSubPr>
                              <m:ctrlPr>
                                <w:rPr>
                                  <w:rFonts w:ascii="Cambria Math" w:eastAsia="Calibri" w:hAnsi="Cambria Math"/>
                                  <w:i/>
                                  <w:szCs w:val="28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="Calibri" w:hAnsi="Cambria Math"/>
                                  <w:szCs w:val="28"/>
                                </w:rPr>
                                <m:t>σ</m:t>
                              </m:r>
                            </m:e>
                            <m:sub>
                              <m:r>
                                <w:rPr>
                                  <w:rFonts w:ascii="Cambria Math" w:eastAsia="Calibri" w:hAnsi="Cambria Math"/>
                                  <w:szCs w:val="28"/>
                                </w:rPr>
                                <m:t>3</m:t>
                              </m:r>
                            </m:sub>
                          </m:sSub>
                        </m:e>
                      </m:d>
                    </m:e>
                    <m:sup>
                      <m:r>
                        <w:rPr>
                          <w:rFonts w:ascii="Cambria Math" w:eastAsia="Calibri" w:hAnsi="Cambria Math"/>
                          <w:szCs w:val="28"/>
                        </w:rPr>
                        <m:t>2</m:t>
                      </m:r>
                    </m:sup>
                  </m:sSup>
                  <m:r>
                    <w:rPr>
                      <w:rFonts w:ascii="Cambria Math" w:eastAsia="Calibri" w:hAnsi="Cambria Math"/>
                      <w:szCs w:val="28"/>
                    </w:rPr>
                    <m:t>+</m:t>
                  </m:r>
                  <m:sSup>
                    <m:sSupPr>
                      <m:ctrlPr>
                        <w:rPr>
                          <w:rFonts w:ascii="Cambria Math" w:eastAsia="Calibri" w:hAnsi="Cambria Math"/>
                          <w:i/>
                          <w:szCs w:val="28"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eastAsia="Calibri" w:hAnsi="Cambria Math"/>
                              <w:i/>
                              <w:szCs w:val="28"/>
                            </w:rPr>
                          </m:ctrlPr>
                        </m:dPr>
                        <m:e>
                          <m:sSub>
                            <m:sSubPr>
                              <m:ctrlPr>
                                <w:rPr>
                                  <w:rFonts w:ascii="Cambria Math" w:eastAsia="Calibri" w:hAnsi="Cambria Math"/>
                                  <w:i/>
                                  <w:szCs w:val="28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="Calibri" w:hAnsi="Cambria Math"/>
                                  <w:szCs w:val="28"/>
                                </w:rPr>
                                <m:t>σ</m:t>
                              </m:r>
                            </m:e>
                            <m:sub>
                              <m:r>
                                <w:rPr>
                                  <w:rFonts w:ascii="Cambria Math" w:eastAsia="Calibri" w:hAnsi="Cambria Math"/>
                                  <w:szCs w:val="28"/>
                                </w:rPr>
                                <m:t>3</m:t>
                              </m:r>
                            </m:sub>
                          </m:sSub>
                          <m:r>
                            <w:rPr>
                              <w:rFonts w:ascii="Cambria Math" w:eastAsia="Calibri" w:hAnsi="Cambria Math"/>
                              <w:szCs w:val="28"/>
                            </w:rPr>
                            <m:t>-</m:t>
                          </m:r>
                          <m:sSub>
                            <m:sSubPr>
                              <m:ctrlPr>
                                <w:rPr>
                                  <w:rFonts w:ascii="Cambria Math" w:eastAsia="Calibri" w:hAnsi="Cambria Math"/>
                                  <w:i/>
                                  <w:szCs w:val="28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="Calibri" w:hAnsi="Cambria Math"/>
                                  <w:szCs w:val="28"/>
                                </w:rPr>
                                <m:t>σ</m:t>
                              </m:r>
                            </m:e>
                            <m:sub>
                              <m:r>
                                <w:rPr>
                                  <w:rFonts w:ascii="Cambria Math" w:eastAsia="Calibri" w:hAnsi="Cambria Math"/>
                                  <w:szCs w:val="28"/>
                                </w:rPr>
                                <m:t>1</m:t>
                              </m:r>
                            </m:sub>
                          </m:sSub>
                        </m:e>
                      </m:d>
                    </m:e>
                    <m:sup>
                      <m:r>
                        <w:rPr>
                          <w:rFonts w:ascii="Cambria Math" w:eastAsia="Calibri" w:hAnsi="Cambria Math"/>
                          <w:szCs w:val="28"/>
                        </w:rPr>
                        <m:t>2</m:t>
                      </m:r>
                    </m:sup>
                  </m:sSup>
                </m:e>
              </m:rad>
              <m:r>
                <w:rPr>
                  <w:rFonts w:ascii="Cambria Math" w:eastAsia="Calibri" w:hAnsi="Cambria Math"/>
                  <w:szCs w:val="28"/>
                </w:rPr>
                <m:t>, #</m:t>
              </m:r>
              <m:d>
                <m:dPr>
                  <m:ctrlPr>
                    <w:rPr>
                      <w:rFonts w:ascii="Cambria Math" w:eastAsia="Calibri" w:hAnsi="Cambria Math"/>
                      <w:i/>
                      <w:szCs w:val="28"/>
                    </w:rPr>
                  </m:ctrlPr>
                </m:dPr>
                <m:e>
                  <m:r>
                    <w:rPr>
                      <w:rFonts w:ascii="Cambria Math" w:eastAsia="Calibri" w:hAnsi="Cambria Math"/>
                      <w:szCs w:val="28"/>
                    </w:rPr>
                    <m:t>3</m:t>
                  </m:r>
                  <m:r>
                    <w:rPr>
                      <w:rFonts w:ascii="Cambria Math" w:eastAsia="Calibri" w:hAnsi="Cambria Math"/>
                      <w:szCs w:val="28"/>
                      <w:lang w:val="en-US"/>
                    </w:rPr>
                    <m:t>2</m:t>
                  </m:r>
                </m:e>
              </m:d>
              <m:ctrlPr>
                <w:rPr>
                  <w:rFonts w:ascii="Cambria Math" w:eastAsia="Calibri" w:hAnsi="Cambria Math"/>
                  <w:i/>
                  <w:szCs w:val="28"/>
                </w:rPr>
              </m:ctrlPr>
            </m:e>
          </m:eqArr>
        </m:oMath>
      </m:oMathPara>
    </w:p>
    <w:p w14:paraId="573CE9A0" w14:textId="77777777" w:rsidR="003650B3" w:rsidRDefault="003650B3" w:rsidP="003650B3">
      <w:pPr>
        <w:rPr>
          <w:rFonts w:eastAsia="Calibri"/>
          <w:szCs w:val="28"/>
        </w:rPr>
      </w:pPr>
      <w:r>
        <w:rPr>
          <w:rFonts w:eastAsia="Calibri"/>
          <w:color w:val="000000"/>
          <w:szCs w:val="28"/>
        </w:rPr>
        <w:t>где</w:t>
      </w:r>
      <w:r>
        <w:rPr>
          <w:rFonts w:eastAsia="Calibri"/>
          <w:color w:val="000000"/>
          <w:szCs w:val="28"/>
        </w:rPr>
        <w:tab/>
      </w:r>
      <w:r>
        <w:rPr>
          <w:rFonts w:eastAsia="Calibri"/>
          <w:color w:val="000000"/>
          <w:szCs w:val="28"/>
        </w:rPr>
        <w:tab/>
      </w:r>
      <m:oMath>
        <m:sSub>
          <m:sSubPr>
            <m:ctrlPr>
              <w:rPr>
                <w:rFonts w:ascii="Cambria Math" w:eastAsia="Calibri" w:hAnsi="Cambria Math"/>
                <w:i/>
                <w:szCs w:val="28"/>
              </w:rPr>
            </m:ctrlPr>
          </m:sSubPr>
          <m:e>
            <m:r>
              <w:rPr>
                <w:rFonts w:ascii="Cambria Math" w:eastAsia="Calibri" w:hAnsi="Cambria Math"/>
                <w:szCs w:val="28"/>
              </w:rPr>
              <m:t>σ</m:t>
            </m:r>
          </m:e>
          <m:sub>
            <m:r>
              <w:rPr>
                <w:rFonts w:ascii="Cambria Math" w:eastAsia="Calibri" w:hAnsi="Cambria Math"/>
                <w:szCs w:val="28"/>
              </w:rPr>
              <m:t>1</m:t>
            </m:r>
          </m:sub>
        </m:sSub>
      </m:oMath>
      <w:r>
        <w:rPr>
          <w:rFonts w:eastAsia="Calibri"/>
          <w:szCs w:val="28"/>
        </w:rPr>
        <w:t xml:space="preserve"> – первое главное напряжение;</w:t>
      </w:r>
    </w:p>
    <w:p w14:paraId="56DB7ECF" w14:textId="77777777" w:rsidR="003650B3" w:rsidRDefault="003650B3" w:rsidP="003650B3">
      <w:pPr>
        <w:rPr>
          <w:rFonts w:eastAsia="Calibri"/>
          <w:szCs w:val="28"/>
        </w:rPr>
      </w:pPr>
      <w:r>
        <w:rPr>
          <w:rFonts w:eastAsia="Calibri"/>
          <w:szCs w:val="28"/>
        </w:rPr>
        <w:tab/>
      </w:r>
      <w:r>
        <w:rPr>
          <w:rFonts w:eastAsia="Calibri"/>
          <w:szCs w:val="28"/>
        </w:rPr>
        <w:tab/>
      </w:r>
      <m:oMath>
        <m:sSub>
          <m:sSubPr>
            <m:ctrlPr>
              <w:rPr>
                <w:rFonts w:ascii="Cambria Math" w:eastAsia="Calibri" w:hAnsi="Cambria Math"/>
                <w:i/>
                <w:szCs w:val="28"/>
              </w:rPr>
            </m:ctrlPr>
          </m:sSubPr>
          <m:e>
            <m:r>
              <w:rPr>
                <w:rFonts w:ascii="Cambria Math" w:eastAsia="Calibri" w:hAnsi="Cambria Math"/>
                <w:szCs w:val="28"/>
              </w:rPr>
              <m:t>σ</m:t>
            </m:r>
          </m:e>
          <m:sub>
            <m:r>
              <w:rPr>
                <w:rFonts w:ascii="Cambria Math" w:eastAsia="Calibri" w:hAnsi="Cambria Math"/>
                <w:szCs w:val="28"/>
              </w:rPr>
              <m:t>2</m:t>
            </m:r>
          </m:sub>
        </m:sSub>
      </m:oMath>
      <w:r>
        <w:rPr>
          <w:rFonts w:eastAsia="Calibri"/>
          <w:szCs w:val="28"/>
        </w:rPr>
        <w:t xml:space="preserve"> – второе главное напряжение;</w:t>
      </w:r>
    </w:p>
    <w:p w14:paraId="3D9CA351" w14:textId="77777777" w:rsidR="003650B3" w:rsidRDefault="003650B3" w:rsidP="003650B3">
      <w:pPr>
        <w:rPr>
          <w:rFonts w:eastAsia="Calibri"/>
          <w:szCs w:val="28"/>
        </w:rPr>
      </w:pPr>
      <w:r>
        <w:rPr>
          <w:rFonts w:eastAsia="Calibri"/>
          <w:szCs w:val="28"/>
        </w:rPr>
        <w:tab/>
      </w:r>
      <w:r>
        <w:rPr>
          <w:rFonts w:eastAsia="Calibri"/>
          <w:szCs w:val="28"/>
        </w:rPr>
        <w:tab/>
      </w:r>
      <m:oMath>
        <m:sSub>
          <m:sSubPr>
            <m:ctrlPr>
              <w:rPr>
                <w:rFonts w:ascii="Cambria Math" w:eastAsia="Calibri" w:hAnsi="Cambria Math"/>
                <w:i/>
                <w:szCs w:val="28"/>
              </w:rPr>
            </m:ctrlPr>
          </m:sSubPr>
          <m:e>
            <m:r>
              <w:rPr>
                <w:rFonts w:ascii="Cambria Math" w:eastAsia="Calibri" w:hAnsi="Cambria Math"/>
                <w:szCs w:val="28"/>
              </w:rPr>
              <m:t>σ</m:t>
            </m:r>
          </m:e>
          <m:sub>
            <m:r>
              <w:rPr>
                <w:rFonts w:ascii="Cambria Math" w:eastAsia="Calibri" w:hAnsi="Cambria Math"/>
                <w:szCs w:val="28"/>
              </w:rPr>
              <m:t>3</m:t>
            </m:r>
          </m:sub>
        </m:sSub>
      </m:oMath>
      <w:r>
        <w:rPr>
          <w:rFonts w:eastAsia="Calibri"/>
          <w:szCs w:val="28"/>
        </w:rPr>
        <w:t xml:space="preserve"> – третье главное напряжение.</w:t>
      </w:r>
    </w:p>
    <w:p w14:paraId="4828FC5D" w14:textId="77777777" w:rsidR="00F816C1" w:rsidRDefault="003650B3" w:rsidP="00F816C1">
      <w:pPr>
        <w:ind w:firstLine="709"/>
        <w:rPr>
          <w:sz w:val="30"/>
          <w:lang w:eastAsia="ru-RU"/>
        </w:rPr>
      </w:pPr>
      <w:r>
        <w:rPr>
          <w:rFonts w:eastAsia="Calibri"/>
          <w:szCs w:val="28"/>
        </w:rPr>
        <w:t>Данное эквивалентное напряжение сравнивается с пределом текучести материала</w:t>
      </w:r>
      <w:r w:rsidR="00F816C1">
        <w:rPr>
          <w:rFonts w:eastAsia="Calibri"/>
          <w:szCs w:val="28"/>
        </w:rPr>
        <w:t xml:space="preserve"> по формуле (33)</w:t>
      </w:r>
      <w:r>
        <w:rPr>
          <w:rFonts w:eastAsia="Calibri"/>
          <w:szCs w:val="28"/>
        </w:rPr>
        <w:t>, на основании чего делается вывод о работоспособности детали.</w:t>
      </w:r>
    </w:p>
    <w:p w14:paraId="67665805" w14:textId="3D236F35" w:rsidR="00F816C1" w:rsidRDefault="00F816C1" w:rsidP="00F816C1">
      <w:pPr>
        <w:pStyle w:val="MTDisplayEquation"/>
        <w:spacing w:before="0"/>
      </w:pPr>
      <w:r>
        <w:tab/>
      </w:r>
      <m:oMath>
        <m:sSub>
          <m:sSubPr>
            <m:ctrlPr>
              <w:rPr>
                <w:rFonts w:ascii="Cambria Math" w:hAnsi="Cambria Math"/>
                <w:i/>
                <w:sz w:val="32"/>
                <w:szCs w:val="32"/>
              </w:rPr>
            </m:ctrlPr>
          </m:sSubPr>
          <m:e>
            <m:r>
              <w:rPr>
                <w:rFonts w:ascii="Cambria Math" w:hAnsi="Cambria Math"/>
                <w:sz w:val="32"/>
                <w:szCs w:val="32"/>
                <w:lang w:val="en-US"/>
              </w:rPr>
              <m:t>n</m:t>
            </m:r>
          </m:e>
          <m:sub>
            <m:r>
              <w:rPr>
                <w:rFonts w:ascii="Cambria Math" w:hAnsi="Cambria Math"/>
                <w:sz w:val="32"/>
                <w:szCs w:val="32"/>
              </w:rPr>
              <m:t>зап</m:t>
            </m:r>
          </m:sub>
        </m:sSub>
        <m:r>
          <w:rPr>
            <w:rFonts w:ascii="Cambria Math" w:hAnsi="Cambria Math"/>
            <w:sz w:val="32"/>
            <w:szCs w:val="32"/>
          </w:rPr>
          <m:t>=</m:t>
        </m:r>
        <m:f>
          <m:fPr>
            <m:ctrlPr>
              <w:rPr>
                <w:rFonts w:ascii="Cambria Math" w:hAnsi="Cambria Math"/>
                <w:i/>
                <w:sz w:val="32"/>
                <w:szCs w:val="32"/>
              </w:rPr>
            </m:ctrlPr>
          </m:fPr>
          <m:num>
            <m:r>
              <w:rPr>
                <w:rFonts w:ascii="Cambria Math" w:hAnsi="Cambria Math"/>
                <w:sz w:val="32"/>
                <w:szCs w:val="32"/>
              </w:rPr>
              <m:t>[</m:t>
            </m:r>
            <m:sSub>
              <m:sSubPr>
                <m:ctrlPr>
                  <w:rPr>
                    <w:rFonts w:ascii="Cambria Math" w:hAnsi="Cambria Math"/>
                    <w:i/>
                    <w:sz w:val="32"/>
                    <w:szCs w:val="32"/>
                  </w:rPr>
                </m:ctrlPr>
              </m:sSubPr>
              <m:e>
                <m:r>
                  <w:rPr>
                    <w:rFonts w:ascii="Cambria Math" w:hAnsi="Cambria Math"/>
                    <w:sz w:val="32"/>
                    <w:szCs w:val="32"/>
                  </w:rPr>
                  <m:t>σ</m:t>
                </m:r>
              </m:e>
              <m:sub>
                <m:r>
                  <w:rPr>
                    <w:rFonts w:ascii="Cambria Math" w:hAnsi="Cambria Math"/>
                    <w:sz w:val="32"/>
                    <w:szCs w:val="32"/>
                    <w:lang w:val="en-US"/>
                  </w:rPr>
                  <m:t>τ</m:t>
                </m:r>
              </m:sub>
            </m:sSub>
            <m:r>
              <w:rPr>
                <w:rFonts w:ascii="Cambria Math" w:hAnsi="Cambria Math"/>
                <w:sz w:val="32"/>
                <w:szCs w:val="32"/>
              </w:rPr>
              <m:t>]</m:t>
            </m:r>
          </m:num>
          <m:den>
            <m:sSub>
              <m:sSubPr>
                <m:ctrlPr>
                  <w:rPr>
                    <w:rFonts w:ascii="Cambria Math" w:hAnsi="Cambria Math"/>
                    <w:i/>
                    <w:sz w:val="32"/>
                    <w:szCs w:val="32"/>
                  </w:rPr>
                </m:ctrlPr>
              </m:sSubPr>
              <m:e>
                <m:r>
                  <w:rPr>
                    <w:rFonts w:ascii="Cambria Math" w:hAnsi="Cambria Math"/>
                    <w:sz w:val="32"/>
                    <w:szCs w:val="32"/>
                  </w:rPr>
                  <m:t>σ</m:t>
                </m:r>
              </m:e>
              <m:sub>
                <m:r>
                  <w:rPr>
                    <w:rFonts w:ascii="Cambria Math" w:hAnsi="Cambria Math"/>
                    <w:sz w:val="32"/>
                    <w:szCs w:val="32"/>
                  </w:rPr>
                  <m:t>экв</m:t>
                </m:r>
              </m:sub>
            </m:sSub>
          </m:den>
        </m:f>
      </m:oMath>
      <w:r w:rsidRPr="00B04B53">
        <w:rPr>
          <w:rFonts w:ascii="Cambria Math" w:hAnsi="Cambria Math"/>
          <w:sz w:val="32"/>
          <w:szCs w:val="32"/>
        </w:rPr>
        <w:t>,</w:t>
      </w:r>
      <w:r>
        <w:t xml:space="preserve"> </w:t>
      </w:r>
      <w:r>
        <w:tab/>
        <w:t>(33)</w:t>
      </w:r>
    </w:p>
    <w:p w14:paraId="5C4BA8A8" w14:textId="1CE2231E" w:rsidR="00F816C1" w:rsidRDefault="00F816C1" w:rsidP="00F816C1">
      <w:pPr>
        <w:ind w:left="709" w:hanging="709"/>
        <w:rPr>
          <w:lang w:eastAsia="ru-RU"/>
        </w:rPr>
      </w:pPr>
      <w:r>
        <w:rPr>
          <w:lang w:eastAsia="ru-RU"/>
        </w:rPr>
        <w:t>где</w:t>
      </w:r>
      <w:r w:rsidR="00271E36">
        <w:rPr>
          <w:lang w:eastAsia="ru-RU"/>
        </w:rPr>
        <w:tab/>
      </w:r>
      <w:r w:rsidRPr="00271E36">
        <w:rPr>
          <w:i/>
          <w:iCs/>
          <w:lang w:val="en-US" w:eastAsia="ru-RU"/>
        </w:rPr>
        <w:t>n</w:t>
      </w:r>
      <w:proofErr w:type="spellStart"/>
      <w:r w:rsidRPr="00271E36">
        <w:rPr>
          <w:i/>
          <w:iCs/>
          <w:vertAlign w:val="subscript"/>
          <w:lang w:eastAsia="ru-RU"/>
        </w:rPr>
        <w:t>зап</w:t>
      </w:r>
      <w:proofErr w:type="spellEnd"/>
      <w:r w:rsidRPr="00C925D5">
        <w:rPr>
          <w:lang w:eastAsia="ru-RU"/>
        </w:rPr>
        <w:t xml:space="preserve"> – </w:t>
      </w:r>
      <w:r>
        <w:rPr>
          <w:lang w:eastAsia="ru-RU"/>
        </w:rPr>
        <w:t>коэффициент запаса,</w:t>
      </w:r>
    </w:p>
    <w:p w14:paraId="3D322548" w14:textId="136E1ACD" w:rsidR="003650B3" w:rsidRPr="00F816C1" w:rsidRDefault="00F816C1" w:rsidP="00F816C1">
      <w:pPr>
        <w:ind w:left="709"/>
        <w:rPr>
          <w:lang w:eastAsia="ru-RU"/>
        </w:rPr>
      </w:pPr>
      <w:proofErr w:type="spellStart"/>
      <w:r w:rsidRPr="00271E36">
        <w:rPr>
          <w:i/>
          <w:iCs/>
          <w:lang w:eastAsia="ru-RU"/>
        </w:rPr>
        <w:t>σ</w:t>
      </w:r>
      <w:r w:rsidRPr="00271E36">
        <w:rPr>
          <w:i/>
          <w:iCs/>
          <w:vertAlign w:val="subscript"/>
          <w:lang w:eastAsia="ru-RU"/>
        </w:rPr>
        <w:t>экв</w:t>
      </w:r>
      <w:proofErr w:type="spellEnd"/>
      <w:r>
        <w:rPr>
          <w:lang w:eastAsia="ru-RU"/>
        </w:rPr>
        <w:t xml:space="preserve"> – максимальные напряжения, МПа.</w:t>
      </w:r>
    </w:p>
    <w:p w14:paraId="458FC4B9" w14:textId="0206D616" w:rsidR="00F87853" w:rsidRDefault="003650B3" w:rsidP="00F816C1">
      <w:pPr>
        <w:ind w:firstLine="709"/>
        <w:rPr>
          <w:rFonts w:eastAsia="Calibri"/>
          <w:szCs w:val="28"/>
        </w:rPr>
      </w:pPr>
      <w:r w:rsidRPr="009B01D1">
        <w:rPr>
          <w:rFonts w:eastAsia="Calibri"/>
          <w:color w:val="000000"/>
          <w:szCs w:val="28"/>
        </w:rPr>
        <w:t xml:space="preserve">В качестве расчётной модели </w:t>
      </w:r>
      <w:r>
        <w:rPr>
          <w:rFonts w:eastAsia="Calibri"/>
          <w:color w:val="000000"/>
          <w:szCs w:val="28"/>
        </w:rPr>
        <w:t xml:space="preserve">выбрана ось сателлита </w:t>
      </w:r>
      <w:r w:rsidR="009E0B66">
        <w:rPr>
          <w:rFonts w:eastAsia="Calibri"/>
          <w:color w:val="000000"/>
          <w:szCs w:val="28"/>
        </w:rPr>
        <w:t>первого</w:t>
      </w:r>
      <w:r>
        <w:rPr>
          <w:rFonts w:eastAsia="Calibri"/>
          <w:color w:val="000000"/>
          <w:szCs w:val="28"/>
        </w:rPr>
        <w:t xml:space="preserve"> планетарного ряда</w:t>
      </w:r>
      <w:r w:rsidRPr="009B01D1">
        <w:rPr>
          <w:rFonts w:eastAsia="Calibri"/>
          <w:color w:val="000000"/>
          <w:szCs w:val="28"/>
        </w:rPr>
        <w:t xml:space="preserve">, представленная на рисунке </w:t>
      </w:r>
      <w:r w:rsidR="009E0B66">
        <w:rPr>
          <w:rFonts w:eastAsia="Calibri"/>
          <w:color w:val="000000"/>
          <w:szCs w:val="28"/>
        </w:rPr>
        <w:t>5</w:t>
      </w:r>
      <w:r>
        <w:rPr>
          <w:rFonts w:eastAsia="Calibri"/>
          <w:color w:val="000000"/>
          <w:szCs w:val="28"/>
        </w:rPr>
        <w:t xml:space="preserve">. </w:t>
      </w:r>
      <w:r w:rsidRPr="009B01D1">
        <w:rPr>
          <w:rFonts w:eastAsia="Calibri"/>
          <w:szCs w:val="28"/>
        </w:rPr>
        <w:t xml:space="preserve">Данный объект исследования был выбран исходя из его высокого нагружения </w:t>
      </w:r>
      <w:r>
        <w:rPr>
          <w:rFonts w:eastAsia="Calibri"/>
          <w:szCs w:val="28"/>
        </w:rPr>
        <w:t>радиальной</w:t>
      </w:r>
      <w:r w:rsidRPr="009B01D1">
        <w:rPr>
          <w:rFonts w:eastAsia="Calibri"/>
          <w:szCs w:val="28"/>
        </w:rPr>
        <w:t xml:space="preserve"> </w:t>
      </w:r>
      <w:r w:rsidRPr="009B01D1">
        <w:rPr>
          <w:rFonts w:eastAsia="Calibri"/>
          <w:szCs w:val="28"/>
        </w:rPr>
        <w:lastRenderedPageBreak/>
        <w:t>силой</w:t>
      </w:r>
      <w:r>
        <w:rPr>
          <w:rFonts w:eastAsia="Calibri"/>
          <w:szCs w:val="28"/>
        </w:rPr>
        <w:t>, а также отсутствия проектировочных расчетов конструкции.</w:t>
      </w:r>
      <w:r w:rsidRPr="009B01D1">
        <w:rPr>
          <w:rFonts w:eastAsia="Calibri"/>
          <w:szCs w:val="28"/>
        </w:rPr>
        <w:t xml:space="preserve"> Для решения поставленной задачи использовался программный комплекс</w:t>
      </w:r>
      <w:r w:rsidR="009E0B66">
        <w:rPr>
          <w:rFonts w:eastAsia="Calibri"/>
          <w:szCs w:val="28"/>
        </w:rPr>
        <w:t xml:space="preserve"> </w:t>
      </w:r>
      <w:r w:rsidR="009E0B66">
        <w:rPr>
          <w:rFonts w:eastAsia="Calibri"/>
          <w:szCs w:val="28"/>
          <w:lang w:val="en-US"/>
        </w:rPr>
        <w:t>NX2412</w:t>
      </w:r>
      <w:r w:rsidRPr="009B01D1">
        <w:rPr>
          <w:rFonts w:eastAsia="Calibri"/>
          <w:szCs w:val="28"/>
        </w:rPr>
        <w:t>.</w:t>
      </w:r>
    </w:p>
    <w:p w14:paraId="0B1358AF" w14:textId="3A69AC98" w:rsidR="002E64E8" w:rsidRDefault="00966F21" w:rsidP="002E3FF2">
      <w:pPr>
        <w:pStyle w:val="2"/>
      </w:pPr>
      <w:bookmarkStart w:id="31" w:name="_Toc233079113"/>
      <w:bookmarkStart w:id="32" w:name="_Toc233310919"/>
      <w:r>
        <w:t>Цель расчета и основные допущения</w:t>
      </w:r>
      <w:bookmarkEnd w:id="31"/>
      <w:bookmarkEnd w:id="32"/>
    </w:p>
    <w:p w14:paraId="6FAA2A83" w14:textId="710024D1" w:rsidR="003650B3" w:rsidRDefault="003650B3" w:rsidP="003650B3">
      <w:pPr>
        <w:pStyle w:val="a1"/>
        <w:spacing w:before="0"/>
        <w:ind w:firstLine="709"/>
      </w:pPr>
      <w:r>
        <w:t xml:space="preserve">Цель расчета: подтвердить работоспособность оси сателлита </w:t>
      </w:r>
      <w:r>
        <w:rPr>
          <w:lang w:val="en-US"/>
        </w:rPr>
        <w:t>I</w:t>
      </w:r>
      <w:r>
        <w:t xml:space="preserve"> планетарного ряда.</w:t>
      </w:r>
    </w:p>
    <w:p w14:paraId="6E2DDEEB" w14:textId="77777777" w:rsidR="003650B3" w:rsidRDefault="003650B3" w:rsidP="003650B3">
      <w:pPr>
        <w:pStyle w:val="a1"/>
        <w:spacing w:before="0"/>
        <w:ind w:firstLine="709"/>
      </w:pPr>
      <w:r>
        <w:t>Задачи расчета:</w:t>
      </w:r>
    </w:p>
    <w:p w14:paraId="70CDDCF9" w14:textId="6F7A349C" w:rsidR="003650B3" w:rsidRDefault="003650B3" w:rsidP="003650B3">
      <w:pPr>
        <w:pStyle w:val="a1"/>
        <w:numPr>
          <w:ilvl w:val="0"/>
          <w:numId w:val="33"/>
        </w:numPr>
        <w:spacing w:before="0"/>
        <w:ind w:left="0" w:firstLine="709"/>
      </w:pPr>
      <w:r>
        <w:t xml:space="preserve">Провести расчет на статическую прочность в </w:t>
      </w:r>
      <w:r w:rsidR="009E0B66">
        <w:rPr>
          <w:lang w:val="en-US"/>
        </w:rPr>
        <w:t>NX</w:t>
      </w:r>
      <w:r w:rsidR="009E0B66" w:rsidRPr="009E0B66">
        <w:t xml:space="preserve"> </w:t>
      </w:r>
      <w:r w:rsidR="009E0B66">
        <w:rPr>
          <w:lang w:val="en-US"/>
        </w:rPr>
        <w:t>Nastran</w:t>
      </w:r>
      <w:r w:rsidR="009E0B66" w:rsidRPr="009E0B66">
        <w:t xml:space="preserve"> </w:t>
      </w:r>
      <w:r>
        <w:t>с использованием метода конечных элементов (МКЭ)</w:t>
      </w:r>
      <w:r w:rsidRPr="00966F21">
        <w:t>;</w:t>
      </w:r>
    </w:p>
    <w:p w14:paraId="24A32330" w14:textId="77777777" w:rsidR="003650B3" w:rsidRDefault="003650B3" w:rsidP="003650B3">
      <w:pPr>
        <w:pStyle w:val="a1"/>
        <w:numPr>
          <w:ilvl w:val="0"/>
          <w:numId w:val="33"/>
        </w:numPr>
        <w:spacing w:before="0"/>
        <w:ind w:left="0" w:firstLine="709"/>
      </w:pPr>
      <w:r>
        <w:t>Сравнить полученные напряжения с пределом текучести</w:t>
      </w:r>
      <w:r w:rsidRPr="00966F21">
        <w:t>;</w:t>
      </w:r>
    </w:p>
    <w:p w14:paraId="21899D1D" w14:textId="77777777" w:rsidR="003650B3" w:rsidRDefault="003650B3" w:rsidP="003650B3">
      <w:pPr>
        <w:pStyle w:val="a1"/>
        <w:numPr>
          <w:ilvl w:val="0"/>
          <w:numId w:val="33"/>
        </w:numPr>
        <w:spacing w:before="0"/>
        <w:ind w:left="0" w:firstLine="709"/>
      </w:pPr>
      <w:r>
        <w:t>Сделать вывод о работоспособности элемента конструкции из условия прочности.</w:t>
      </w:r>
    </w:p>
    <w:p w14:paraId="375D2F9C" w14:textId="77777777" w:rsidR="003650B3" w:rsidRDefault="003650B3" w:rsidP="003650B3">
      <w:pPr>
        <w:pStyle w:val="a1"/>
        <w:spacing w:before="0"/>
      </w:pPr>
      <w:r>
        <w:t>Допущения:</w:t>
      </w:r>
    </w:p>
    <w:p w14:paraId="0CF857DB" w14:textId="77777777" w:rsidR="003650B3" w:rsidRDefault="003650B3" w:rsidP="003650B3">
      <w:pPr>
        <w:pStyle w:val="a1"/>
        <w:numPr>
          <w:ilvl w:val="0"/>
          <w:numId w:val="8"/>
        </w:numPr>
        <w:ind w:left="0" w:firstLine="709"/>
      </w:pPr>
      <w:r>
        <w:t>Материал считается однородным;</w:t>
      </w:r>
    </w:p>
    <w:p w14:paraId="2E4F1A6B" w14:textId="77777777" w:rsidR="003650B3" w:rsidRDefault="003650B3" w:rsidP="003650B3">
      <w:pPr>
        <w:pStyle w:val="a1"/>
        <w:numPr>
          <w:ilvl w:val="0"/>
          <w:numId w:val="8"/>
        </w:numPr>
        <w:ind w:left="0" w:firstLine="709"/>
      </w:pPr>
      <w:r>
        <w:t>Материал полностью заполняет весь объем тела;</w:t>
      </w:r>
    </w:p>
    <w:p w14:paraId="2BB534A4" w14:textId="77777777" w:rsidR="003650B3" w:rsidRDefault="003650B3" w:rsidP="003650B3">
      <w:pPr>
        <w:pStyle w:val="a1"/>
        <w:numPr>
          <w:ilvl w:val="0"/>
          <w:numId w:val="8"/>
        </w:numPr>
        <w:ind w:left="0" w:firstLine="709"/>
      </w:pPr>
      <w:r>
        <w:t>Материал изотропный;</w:t>
      </w:r>
    </w:p>
    <w:p w14:paraId="61B15324" w14:textId="77777777" w:rsidR="003650B3" w:rsidRDefault="003650B3" w:rsidP="003650B3">
      <w:pPr>
        <w:pStyle w:val="a1"/>
        <w:numPr>
          <w:ilvl w:val="0"/>
          <w:numId w:val="8"/>
        </w:numPr>
        <w:ind w:left="0" w:firstLine="709"/>
      </w:pPr>
      <w:r>
        <w:t>Материал является идеально упругим;</w:t>
      </w:r>
    </w:p>
    <w:p w14:paraId="6ACF6491" w14:textId="77777777" w:rsidR="003650B3" w:rsidRDefault="003650B3" w:rsidP="003650B3">
      <w:pPr>
        <w:pStyle w:val="a1"/>
        <w:numPr>
          <w:ilvl w:val="0"/>
          <w:numId w:val="8"/>
        </w:numPr>
        <w:ind w:left="0" w:firstLine="709"/>
      </w:pPr>
      <w:r>
        <w:t>Деформации считаются малыми</w:t>
      </w:r>
      <w:r>
        <w:rPr>
          <w:lang w:val="en-US"/>
        </w:rPr>
        <w:t>;</w:t>
      </w:r>
    </w:p>
    <w:p w14:paraId="143B864E" w14:textId="0291BE94" w:rsidR="009C39AC" w:rsidRPr="005A50CF" w:rsidRDefault="003650B3" w:rsidP="00DA563A">
      <w:pPr>
        <w:pStyle w:val="a1"/>
        <w:numPr>
          <w:ilvl w:val="0"/>
          <w:numId w:val="8"/>
        </w:numPr>
        <w:ind w:left="0" w:firstLine="709"/>
      </w:pPr>
      <w:r>
        <w:t>Перемещения точек тела пропорциональны нагрузкам.</w:t>
      </w:r>
      <w:r w:rsidR="0083585D">
        <w:tab/>
      </w:r>
    </w:p>
    <w:p w14:paraId="131A944A" w14:textId="3708916D" w:rsidR="006E7B5D" w:rsidRDefault="006E7B5D" w:rsidP="002E3FF2">
      <w:pPr>
        <w:pStyle w:val="2"/>
      </w:pPr>
      <w:bookmarkStart w:id="33" w:name="_Toc233079114"/>
      <w:bookmarkStart w:id="34" w:name="_Toc233310920"/>
      <w:r>
        <w:t>Выполнение работы</w:t>
      </w:r>
      <w:bookmarkEnd w:id="33"/>
      <w:bookmarkEnd w:id="34"/>
    </w:p>
    <w:p w14:paraId="06F4DD23" w14:textId="0EC4565A" w:rsidR="00211D4E" w:rsidRDefault="00211D4E" w:rsidP="002E3FF2">
      <w:pPr>
        <w:pStyle w:val="3"/>
      </w:pPr>
      <w:bookmarkStart w:id="35" w:name="_Toc233079115"/>
      <w:bookmarkStart w:id="36" w:name="_Toc233310921"/>
      <w:r>
        <w:t>Создание конечно-элементной модели (КЭМ)</w:t>
      </w:r>
      <w:bookmarkEnd w:id="35"/>
      <w:bookmarkEnd w:id="36"/>
    </w:p>
    <w:p w14:paraId="68EED13D" w14:textId="2A94BD81" w:rsidR="003650B3" w:rsidRDefault="003650B3" w:rsidP="003650B3">
      <w:pPr>
        <w:pStyle w:val="a1"/>
        <w:rPr>
          <w:rFonts w:eastAsia="Calibri"/>
          <w:szCs w:val="28"/>
        </w:rPr>
      </w:pPr>
      <w:r>
        <w:rPr>
          <w:lang w:eastAsia="en-US"/>
        </w:rPr>
        <w:t>3</w:t>
      </w:r>
      <w:r>
        <w:rPr>
          <w:lang w:val="en-US" w:eastAsia="en-US"/>
        </w:rPr>
        <w:t>D</w:t>
      </w:r>
      <w:r w:rsidRPr="00CF1158">
        <w:rPr>
          <w:lang w:eastAsia="en-US"/>
        </w:rPr>
        <w:t>-</w:t>
      </w:r>
      <w:r>
        <w:rPr>
          <w:lang w:eastAsia="en-US"/>
        </w:rPr>
        <w:t xml:space="preserve">модель оси представлена на рисунке </w:t>
      </w:r>
      <w:r w:rsidR="0049463D">
        <w:rPr>
          <w:lang w:eastAsia="en-US"/>
        </w:rPr>
        <w:t>5</w:t>
      </w:r>
      <w:r>
        <w:rPr>
          <w:lang w:eastAsia="en-US"/>
        </w:rPr>
        <w:t xml:space="preserve">. </w:t>
      </w:r>
      <w:r w:rsidRPr="009B01D1">
        <w:rPr>
          <w:rFonts w:eastAsia="Calibri"/>
          <w:szCs w:val="28"/>
        </w:rPr>
        <w:t xml:space="preserve">Для наложения сетки было выбрано все тело целиком, что показано на </w:t>
      </w:r>
      <w:r>
        <w:rPr>
          <w:rFonts w:eastAsia="Calibri"/>
          <w:szCs w:val="28"/>
        </w:rPr>
        <w:t xml:space="preserve">рисунке </w:t>
      </w:r>
      <w:r w:rsidR="0049463D">
        <w:rPr>
          <w:rFonts w:eastAsia="Calibri"/>
          <w:szCs w:val="28"/>
        </w:rPr>
        <w:t>6</w:t>
      </w:r>
      <w:r>
        <w:rPr>
          <w:rFonts w:eastAsia="Calibri"/>
          <w:szCs w:val="28"/>
        </w:rPr>
        <w:t>.</w:t>
      </w:r>
    </w:p>
    <w:p w14:paraId="606E9179" w14:textId="3BF11B3F" w:rsidR="00211D4E" w:rsidRDefault="00315DDD" w:rsidP="00211D4E">
      <w:pPr>
        <w:pStyle w:val="a1"/>
        <w:jc w:val="center"/>
        <w:rPr>
          <w:lang w:eastAsia="en-US"/>
        </w:rPr>
      </w:pPr>
      <w:r w:rsidRPr="00315DDD">
        <w:rPr>
          <w:noProof/>
          <w:lang w:eastAsia="en-US"/>
        </w:rPr>
        <w:lastRenderedPageBreak/>
        <w:drawing>
          <wp:inline distT="0" distB="0" distL="0" distR="0" wp14:anchorId="2BAF05B9" wp14:editId="49CC626A">
            <wp:extent cx="2988106" cy="2095500"/>
            <wp:effectExtent l="0" t="0" r="3175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Рисунок 5"/>
                    <pic:cNvPicPr/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10034" cy="21108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CFBEC1" w14:textId="7E6B2125" w:rsidR="00211D4E" w:rsidRDefault="00211D4E" w:rsidP="00211D4E">
      <w:pPr>
        <w:pStyle w:val="a1"/>
        <w:jc w:val="center"/>
        <w:rPr>
          <w:lang w:eastAsia="en-US"/>
        </w:rPr>
      </w:pPr>
      <w:r>
        <w:rPr>
          <w:lang w:eastAsia="en-US"/>
        </w:rPr>
        <w:t xml:space="preserve">Рисунок </w:t>
      </w:r>
      <w:r w:rsidR="0049463D">
        <w:rPr>
          <w:lang w:eastAsia="en-US"/>
        </w:rPr>
        <w:t>5</w:t>
      </w:r>
      <w:r>
        <w:rPr>
          <w:lang w:eastAsia="en-US"/>
        </w:rPr>
        <w:t xml:space="preserve"> – 3</w:t>
      </w:r>
      <w:r>
        <w:rPr>
          <w:lang w:val="en-US" w:eastAsia="en-US"/>
        </w:rPr>
        <w:t>D</w:t>
      </w:r>
      <w:r>
        <w:rPr>
          <w:lang w:eastAsia="en-US"/>
        </w:rPr>
        <w:t>-модель сателлита</w:t>
      </w:r>
    </w:p>
    <w:p w14:paraId="18D5A5E4" w14:textId="4AE5D88F" w:rsidR="00211D4E" w:rsidRDefault="00315DDD" w:rsidP="00211D4E">
      <w:pPr>
        <w:pStyle w:val="a1"/>
        <w:jc w:val="center"/>
        <w:rPr>
          <w:lang w:eastAsia="en-US"/>
        </w:rPr>
      </w:pPr>
      <w:r w:rsidRPr="00315DDD">
        <w:rPr>
          <w:noProof/>
          <w:lang w:eastAsia="en-US"/>
        </w:rPr>
        <w:drawing>
          <wp:inline distT="0" distB="0" distL="0" distR="0" wp14:anchorId="6EB1C3FB" wp14:editId="71DC8B0F">
            <wp:extent cx="2915504" cy="1878445"/>
            <wp:effectExtent l="0" t="0" r="0" b="762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Рисунок 6"/>
                    <pic:cNvPicPr/>
                  </pic:nvPicPr>
                  <pic:blipFill>
                    <a:blip r:embed="rId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19208" cy="18808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49E302" w14:textId="6146AC9E" w:rsidR="00211D4E" w:rsidRDefault="00211D4E" w:rsidP="00211D4E">
      <w:pPr>
        <w:pStyle w:val="a1"/>
        <w:jc w:val="center"/>
        <w:rPr>
          <w:lang w:eastAsia="en-US"/>
        </w:rPr>
      </w:pPr>
      <w:r>
        <w:rPr>
          <w:lang w:eastAsia="en-US"/>
        </w:rPr>
        <w:t xml:space="preserve">Рисунок </w:t>
      </w:r>
      <w:r w:rsidR="0049463D">
        <w:rPr>
          <w:lang w:eastAsia="en-US"/>
        </w:rPr>
        <w:t>6</w:t>
      </w:r>
      <w:r>
        <w:rPr>
          <w:lang w:eastAsia="en-US"/>
        </w:rPr>
        <w:t xml:space="preserve"> – Наложение сетки на математическую модель</w:t>
      </w:r>
    </w:p>
    <w:p w14:paraId="5863443C" w14:textId="7D4DEF77" w:rsidR="00294334" w:rsidRDefault="00294334" w:rsidP="00F816C1">
      <w:pPr>
        <w:spacing w:before="120" w:after="120"/>
        <w:ind w:firstLine="709"/>
        <w:rPr>
          <w:rFonts w:eastAsia="Calibri"/>
          <w:szCs w:val="28"/>
        </w:rPr>
      </w:pPr>
      <w:r>
        <w:rPr>
          <w:rFonts w:eastAsia="Calibri"/>
          <w:szCs w:val="28"/>
        </w:rPr>
        <w:t>В качестве элемента для расчета был выбран тетраэдр</w:t>
      </w:r>
      <w:r w:rsidR="00E15E30" w:rsidRPr="00E15E30">
        <w:rPr>
          <w:rFonts w:eastAsia="Calibri"/>
          <w:szCs w:val="28"/>
        </w:rPr>
        <w:t xml:space="preserve"> (</w:t>
      </w:r>
      <w:proofErr w:type="gramStart"/>
      <w:r w:rsidR="00E15E30">
        <w:rPr>
          <w:rFonts w:eastAsia="Calibri"/>
          <w:szCs w:val="28"/>
          <w:lang w:val="en-US"/>
        </w:rPr>
        <w:t>CTETRA</w:t>
      </w:r>
      <w:r w:rsidR="00E15E30" w:rsidRPr="00E15E30">
        <w:rPr>
          <w:rFonts w:eastAsia="Calibri"/>
          <w:szCs w:val="28"/>
        </w:rPr>
        <w:t>(</w:t>
      </w:r>
      <w:proofErr w:type="gramEnd"/>
      <w:r w:rsidR="00E15E30" w:rsidRPr="00E15E30">
        <w:rPr>
          <w:rFonts w:eastAsia="Calibri"/>
          <w:szCs w:val="28"/>
        </w:rPr>
        <w:t xml:space="preserve">10)), </w:t>
      </w:r>
      <w:r w:rsidR="00E15E30">
        <w:rPr>
          <w:rFonts w:eastAsia="Calibri"/>
          <w:szCs w:val="28"/>
        </w:rPr>
        <w:t xml:space="preserve">изображенный на </w:t>
      </w:r>
      <w:r>
        <w:rPr>
          <w:rFonts w:eastAsia="Calibri"/>
          <w:szCs w:val="28"/>
        </w:rPr>
        <w:t>рисун</w:t>
      </w:r>
      <w:r w:rsidR="00E15E30">
        <w:rPr>
          <w:rFonts w:eastAsia="Calibri"/>
          <w:szCs w:val="28"/>
        </w:rPr>
        <w:t>ке</w:t>
      </w:r>
      <w:r>
        <w:rPr>
          <w:rFonts w:eastAsia="Calibri"/>
          <w:szCs w:val="28"/>
        </w:rPr>
        <w:t xml:space="preserve"> </w:t>
      </w:r>
      <w:r w:rsidR="00E15E30" w:rsidRPr="00E15E30">
        <w:rPr>
          <w:rFonts w:eastAsia="Calibri"/>
          <w:szCs w:val="28"/>
        </w:rPr>
        <w:t>7</w:t>
      </w:r>
      <w:r>
        <w:rPr>
          <w:rFonts w:eastAsia="Calibri"/>
          <w:szCs w:val="28"/>
        </w:rPr>
        <w:t xml:space="preserve"> со стороной 1,5 мм</w:t>
      </w:r>
      <w:r w:rsidR="00E15E30">
        <w:rPr>
          <w:rFonts w:eastAsia="Calibri"/>
          <w:szCs w:val="28"/>
        </w:rPr>
        <w:t>.</w:t>
      </w:r>
    </w:p>
    <w:p w14:paraId="733D8F4E" w14:textId="77777777" w:rsidR="00294334" w:rsidRDefault="00294334" w:rsidP="00294334">
      <w:pPr>
        <w:ind w:firstLine="709"/>
        <w:jc w:val="center"/>
        <w:rPr>
          <w:rFonts w:eastAsia="Calibri"/>
          <w:szCs w:val="28"/>
        </w:rPr>
      </w:pPr>
      <w:r w:rsidRPr="006E7B5D">
        <w:rPr>
          <w:rFonts w:eastAsia="Calibri"/>
          <w:noProof/>
          <w:szCs w:val="28"/>
        </w:rPr>
        <w:drawing>
          <wp:inline distT="0" distB="0" distL="0" distR="0" wp14:anchorId="39B186BF" wp14:editId="7DBC5ADA">
            <wp:extent cx="4730061" cy="2331720"/>
            <wp:effectExtent l="0" t="0" r="0" b="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Рисунок 17"/>
                    <pic:cNvPicPr/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56201" cy="23446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AF978D" w14:textId="4C2F7705" w:rsidR="00294334" w:rsidRDefault="00294334" w:rsidP="00294334">
      <w:pPr>
        <w:ind w:firstLine="709"/>
        <w:jc w:val="center"/>
        <w:rPr>
          <w:rFonts w:eastAsia="Calibri"/>
          <w:szCs w:val="28"/>
        </w:rPr>
      </w:pPr>
      <w:r>
        <w:rPr>
          <w:rFonts w:eastAsia="Calibri"/>
          <w:szCs w:val="28"/>
        </w:rPr>
        <w:t xml:space="preserve">Рисунок </w:t>
      </w:r>
      <w:r w:rsidR="00E15E30">
        <w:rPr>
          <w:rFonts w:eastAsia="Calibri"/>
          <w:szCs w:val="28"/>
        </w:rPr>
        <w:t>7</w:t>
      </w:r>
      <w:r>
        <w:rPr>
          <w:rFonts w:eastAsia="Calibri"/>
          <w:szCs w:val="28"/>
        </w:rPr>
        <w:t xml:space="preserve"> – Параметры размера КЭ сетки</w:t>
      </w:r>
    </w:p>
    <w:p w14:paraId="6FFC79E1" w14:textId="6CFA1172" w:rsidR="00294334" w:rsidRPr="00B96250" w:rsidRDefault="00294334" w:rsidP="00F816C1">
      <w:pPr>
        <w:spacing w:before="120" w:after="120"/>
        <w:ind w:firstLine="709"/>
        <w:rPr>
          <w:rFonts w:eastAsia="Calibri"/>
          <w:szCs w:val="28"/>
        </w:rPr>
      </w:pPr>
      <w:r w:rsidRPr="00294334">
        <w:rPr>
          <w:rFonts w:eastAsia="Calibri"/>
          <w:szCs w:val="28"/>
        </w:rPr>
        <w:t xml:space="preserve">Параметры КЭМ представлены в таблице </w:t>
      </w:r>
      <w:r w:rsidR="00DA563A" w:rsidRPr="00DA563A">
        <w:rPr>
          <w:rFonts w:eastAsia="Calibri"/>
          <w:szCs w:val="28"/>
        </w:rPr>
        <w:t>9</w:t>
      </w:r>
      <w:r w:rsidRPr="00294334">
        <w:rPr>
          <w:rFonts w:eastAsia="Calibri"/>
          <w:szCs w:val="28"/>
        </w:rPr>
        <w:t>.</w:t>
      </w:r>
    </w:p>
    <w:p w14:paraId="1E74C354" w14:textId="77777777" w:rsidR="00F816C1" w:rsidRDefault="00F816C1" w:rsidP="00DA563A">
      <w:pPr>
        <w:spacing w:before="120"/>
        <w:rPr>
          <w:rFonts w:eastAsia="Calibri"/>
          <w:szCs w:val="28"/>
        </w:rPr>
      </w:pPr>
    </w:p>
    <w:p w14:paraId="36F7CCDF" w14:textId="5E026F4D" w:rsidR="00DA563A" w:rsidRPr="00DA563A" w:rsidRDefault="00DA563A" w:rsidP="00DA563A">
      <w:pPr>
        <w:spacing w:before="120"/>
        <w:rPr>
          <w:rFonts w:eastAsia="Calibri"/>
          <w:szCs w:val="28"/>
          <w:lang w:val="en-US"/>
        </w:rPr>
      </w:pPr>
      <w:r w:rsidRPr="00294334">
        <w:rPr>
          <w:rFonts w:eastAsia="Calibri"/>
          <w:szCs w:val="28"/>
        </w:rPr>
        <w:lastRenderedPageBreak/>
        <w:t xml:space="preserve">Таблица </w:t>
      </w:r>
      <w:r>
        <w:rPr>
          <w:rFonts w:eastAsia="Calibri"/>
          <w:szCs w:val="28"/>
          <w:lang w:val="en-US"/>
        </w:rPr>
        <w:t>9</w:t>
      </w:r>
      <w:r w:rsidRPr="00294334">
        <w:rPr>
          <w:rFonts w:eastAsia="Calibri"/>
          <w:szCs w:val="28"/>
        </w:rPr>
        <w:t xml:space="preserve"> ‒ Параметры КЭМ</w:t>
      </w:r>
    </w:p>
    <w:tbl>
      <w:tblPr>
        <w:tblStyle w:val="101"/>
        <w:tblW w:w="0" w:type="auto"/>
        <w:tblInd w:w="-5" w:type="dxa"/>
        <w:tblLook w:val="04A0" w:firstRow="1" w:lastRow="0" w:firstColumn="1" w:lastColumn="0" w:noHBand="0" w:noVBand="1"/>
      </w:tblPr>
      <w:tblGrid>
        <w:gridCol w:w="4672"/>
        <w:gridCol w:w="4672"/>
      </w:tblGrid>
      <w:tr w:rsidR="00294334" w:rsidRPr="00294334" w14:paraId="32932E6D" w14:textId="77777777" w:rsidTr="00DA563A">
        <w:tc>
          <w:tcPr>
            <w:tcW w:w="4672" w:type="dxa"/>
          </w:tcPr>
          <w:p w14:paraId="236330F7" w14:textId="77777777" w:rsidR="00294334" w:rsidRPr="00294334" w:rsidRDefault="00294334" w:rsidP="00A52E53">
            <w:pPr>
              <w:keepLines/>
              <w:widowControl w:val="0"/>
              <w:spacing w:before="120"/>
              <w:rPr>
                <w:rFonts w:ascii="Times New Roman" w:eastAsia="Calibri" w:hAnsi="Times New Roman"/>
                <w:iCs/>
                <w:color w:val="000000"/>
                <w:szCs w:val="28"/>
              </w:rPr>
            </w:pPr>
            <w:r w:rsidRPr="00294334">
              <w:rPr>
                <w:rFonts w:ascii="Times New Roman" w:eastAsia="Calibri" w:hAnsi="Times New Roman"/>
                <w:iCs/>
                <w:color w:val="000000"/>
                <w:szCs w:val="28"/>
              </w:rPr>
              <w:t>Размер конечного элемента, мм</w:t>
            </w:r>
          </w:p>
        </w:tc>
        <w:tc>
          <w:tcPr>
            <w:tcW w:w="4672" w:type="dxa"/>
          </w:tcPr>
          <w:p w14:paraId="2F5A343F" w14:textId="77777777" w:rsidR="00294334" w:rsidRPr="00294334" w:rsidRDefault="00294334" w:rsidP="00A52E53">
            <w:pPr>
              <w:keepLines/>
              <w:widowControl w:val="0"/>
              <w:spacing w:before="120"/>
              <w:rPr>
                <w:rFonts w:ascii="Times New Roman" w:eastAsia="Calibri" w:hAnsi="Times New Roman"/>
                <w:iCs/>
                <w:color w:val="000000"/>
                <w:szCs w:val="28"/>
              </w:rPr>
            </w:pPr>
            <w:r w:rsidRPr="00294334">
              <w:rPr>
                <w:rFonts w:ascii="Times New Roman" w:eastAsia="Calibri" w:hAnsi="Times New Roman"/>
                <w:iCs/>
                <w:color w:val="000000"/>
                <w:szCs w:val="28"/>
              </w:rPr>
              <w:t>1,5</w:t>
            </w:r>
          </w:p>
        </w:tc>
      </w:tr>
      <w:tr w:rsidR="00294334" w:rsidRPr="00294334" w14:paraId="7DAB346B" w14:textId="77777777" w:rsidTr="00DA563A">
        <w:tc>
          <w:tcPr>
            <w:tcW w:w="4672" w:type="dxa"/>
          </w:tcPr>
          <w:p w14:paraId="5368E7C2" w14:textId="77777777" w:rsidR="00294334" w:rsidRPr="00294334" w:rsidRDefault="00294334" w:rsidP="00A52E53">
            <w:pPr>
              <w:keepLines/>
              <w:widowControl w:val="0"/>
              <w:spacing w:before="120"/>
              <w:rPr>
                <w:rFonts w:ascii="Times New Roman" w:eastAsia="Calibri" w:hAnsi="Times New Roman"/>
                <w:iCs/>
                <w:color w:val="000000"/>
                <w:szCs w:val="28"/>
              </w:rPr>
            </w:pPr>
            <w:r w:rsidRPr="00294334">
              <w:rPr>
                <w:rFonts w:ascii="Times New Roman" w:eastAsia="Calibri" w:hAnsi="Times New Roman"/>
                <w:iCs/>
                <w:color w:val="000000"/>
                <w:szCs w:val="28"/>
              </w:rPr>
              <w:t>Типы элементов сетки</w:t>
            </w:r>
          </w:p>
        </w:tc>
        <w:tc>
          <w:tcPr>
            <w:tcW w:w="4672" w:type="dxa"/>
          </w:tcPr>
          <w:p w14:paraId="7A8FE759" w14:textId="77777777" w:rsidR="00294334" w:rsidRPr="00294334" w:rsidRDefault="00294334" w:rsidP="00A52E53">
            <w:pPr>
              <w:keepLines/>
              <w:widowControl w:val="0"/>
              <w:spacing w:before="120"/>
              <w:rPr>
                <w:rFonts w:ascii="Times New Roman" w:eastAsia="Calibri" w:hAnsi="Times New Roman"/>
                <w:iCs/>
                <w:color w:val="000000"/>
                <w:szCs w:val="28"/>
                <w:lang w:val="en-US"/>
              </w:rPr>
            </w:pPr>
            <w:r w:rsidRPr="00294334">
              <w:rPr>
                <w:rFonts w:ascii="Times New Roman" w:eastAsia="Calibri" w:hAnsi="Times New Roman"/>
                <w:iCs/>
                <w:color w:val="000000"/>
                <w:szCs w:val="28"/>
                <w:lang w:val="en-US"/>
              </w:rPr>
              <w:t>Tet10</w:t>
            </w:r>
          </w:p>
        </w:tc>
      </w:tr>
      <w:tr w:rsidR="00294334" w:rsidRPr="00294334" w14:paraId="447B97AA" w14:textId="77777777" w:rsidTr="00DA563A">
        <w:tc>
          <w:tcPr>
            <w:tcW w:w="4672" w:type="dxa"/>
          </w:tcPr>
          <w:p w14:paraId="2C06ED13" w14:textId="77777777" w:rsidR="00294334" w:rsidRPr="00294334" w:rsidRDefault="00294334" w:rsidP="00A52E53">
            <w:pPr>
              <w:keepLines/>
              <w:widowControl w:val="0"/>
              <w:spacing w:before="120"/>
              <w:rPr>
                <w:rFonts w:ascii="Times New Roman" w:eastAsia="Calibri" w:hAnsi="Times New Roman"/>
                <w:iCs/>
                <w:color w:val="000000"/>
                <w:szCs w:val="28"/>
              </w:rPr>
            </w:pPr>
            <w:r w:rsidRPr="00294334">
              <w:rPr>
                <w:rFonts w:ascii="Times New Roman" w:eastAsia="Calibri" w:hAnsi="Times New Roman"/>
                <w:iCs/>
                <w:color w:val="000000"/>
                <w:szCs w:val="28"/>
              </w:rPr>
              <w:t>Количество элементов</w:t>
            </w:r>
          </w:p>
        </w:tc>
        <w:tc>
          <w:tcPr>
            <w:tcW w:w="4672" w:type="dxa"/>
          </w:tcPr>
          <w:p w14:paraId="20C1C3A7" w14:textId="691CFE01" w:rsidR="00294334" w:rsidRPr="00DA563A" w:rsidRDefault="00DA563A" w:rsidP="00A52E53">
            <w:pPr>
              <w:keepLines/>
              <w:widowControl w:val="0"/>
              <w:spacing w:before="120"/>
              <w:rPr>
                <w:rFonts w:ascii="Times New Roman" w:eastAsia="Calibri" w:hAnsi="Times New Roman"/>
                <w:iCs/>
                <w:color w:val="000000"/>
                <w:szCs w:val="28"/>
                <w:lang w:val="en-US"/>
              </w:rPr>
            </w:pPr>
            <w:r>
              <w:rPr>
                <w:rFonts w:ascii="Times New Roman" w:eastAsia="Calibri" w:hAnsi="Times New Roman"/>
                <w:iCs/>
                <w:color w:val="000000"/>
                <w:szCs w:val="28"/>
                <w:lang w:val="en-US"/>
              </w:rPr>
              <w:t>13768</w:t>
            </w:r>
          </w:p>
        </w:tc>
      </w:tr>
      <w:tr w:rsidR="00294334" w:rsidRPr="00294334" w14:paraId="326A3AF7" w14:textId="77777777" w:rsidTr="00DA563A">
        <w:tc>
          <w:tcPr>
            <w:tcW w:w="4672" w:type="dxa"/>
          </w:tcPr>
          <w:p w14:paraId="54761EDC" w14:textId="77777777" w:rsidR="00294334" w:rsidRPr="00294334" w:rsidRDefault="00294334" w:rsidP="00A52E53">
            <w:pPr>
              <w:keepLines/>
              <w:widowControl w:val="0"/>
              <w:spacing w:before="120"/>
              <w:rPr>
                <w:rFonts w:ascii="Times New Roman" w:eastAsia="Calibri" w:hAnsi="Times New Roman"/>
                <w:iCs/>
                <w:color w:val="000000"/>
                <w:szCs w:val="28"/>
              </w:rPr>
            </w:pPr>
            <w:r w:rsidRPr="00294334">
              <w:rPr>
                <w:rFonts w:ascii="Times New Roman" w:eastAsia="Calibri" w:hAnsi="Times New Roman"/>
                <w:iCs/>
                <w:color w:val="000000"/>
                <w:szCs w:val="28"/>
              </w:rPr>
              <w:t>Количество узлов</w:t>
            </w:r>
          </w:p>
        </w:tc>
        <w:tc>
          <w:tcPr>
            <w:tcW w:w="4672" w:type="dxa"/>
          </w:tcPr>
          <w:p w14:paraId="528AD069" w14:textId="5A235D39" w:rsidR="00294334" w:rsidRPr="00DA563A" w:rsidRDefault="00DA563A" w:rsidP="00A52E53">
            <w:pPr>
              <w:keepLines/>
              <w:widowControl w:val="0"/>
              <w:spacing w:before="120"/>
              <w:rPr>
                <w:rFonts w:ascii="Times New Roman" w:eastAsia="Calibri" w:hAnsi="Times New Roman"/>
                <w:iCs/>
                <w:color w:val="000000"/>
                <w:szCs w:val="28"/>
                <w:lang w:val="en-US"/>
              </w:rPr>
            </w:pPr>
            <w:r>
              <w:rPr>
                <w:rFonts w:ascii="Times New Roman" w:eastAsia="Calibri" w:hAnsi="Times New Roman"/>
                <w:iCs/>
                <w:color w:val="000000"/>
                <w:szCs w:val="28"/>
                <w:lang w:val="en-US"/>
              </w:rPr>
              <w:t>22574</w:t>
            </w:r>
          </w:p>
        </w:tc>
      </w:tr>
    </w:tbl>
    <w:p w14:paraId="63A229CA" w14:textId="77777777" w:rsidR="00211D4E" w:rsidRPr="006E7B5D" w:rsidRDefault="00211D4E" w:rsidP="00211D4E">
      <w:pPr>
        <w:pStyle w:val="a1"/>
        <w:spacing w:before="0"/>
        <w:rPr>
          <w:lang w:eastAsia="en-US"/>
        </w:rPr>
      </w:pPr>
    </w:p>
    <w:p w14:paraId="30A96353" w14:textId="677B71D1" w:rsidR="005A50CF" w:rsidRDefault="00211D4E" w:rsidP="002E3FF2">
      <w:pPr>
        <w:pStyle w:val="3"/>
      </w:pPr>
      <w:bookmarkStart w:id="37" w:name="_Toc233079116"/>
      <w:bookmarkStart w:id="38" w:name="_Toc233310922"/>
      <w:r>
        <w:t>Свойства материала модели</w:t>
      </w:r>
      <w:bookmarkEnd w:id="37"/>
      <w:bookmarkEnd w:id="38"/>
    </w:p>
    <w:p w14:paraId="20E55016" w14:textId="755EBA71" w:rsidR="00294334" w:rsidRDefault="00294334" w:rsidP="00DA563A">
      <w:pPr>
        <w:ind w:firstLine="709"/>
        <w:rPr>
          <w:lang w:val="en-US"/>
        </w:rPr>
      </w:pPr>
      <w:r>
        <w:t xml:space="preserve">Материал оси сателлита – цементированная сталь 20Х. </w:t>
      </w:r>
      <w:r w:rsidRPr="009B01D1">
        <w:rPr>
          <w:rFonts w:eastAsia="Calibri"/>
          <w:szCs w:val="28"/>
        </w:rPr>
        <w:t>Ее свойства схожи с материалом «</w:t>
      </w:r>
      <w:r w:rsidRPr="009B01D1">
        <w:rPr>
          <w:rFonts w:eastAsia="Calibri"/>
          <w:szCs w:val="28"/>
          <w:lang w:val="en-US"/>
        </w:rPr>
        <w:t>Steel</w:t>
      </w:r>
      <w:r w:rsidRPr="009B01D1">
        <w:rPr>
          <w:rFonts w:eastAsia="Calibri"/>
          <w:szCs w:val="28"/>
        </w:rPr>
        <w:t xml:space="preserve">» из библиотеки </w:t>
      </w:r>
      <w:r w:rsidR="00DA563A">
        <w:rPr>
          <w:rFonts w:eastAsia="Calibri"/>
          <w:szCs w:val="28"/>
          <w:lang w:val="en-US"/>
        </w:rPr>
        <w:t>NX</w:t>
      </w:r>
      <w:r w:rsidRPr="009B01D1">
        <w:rPr>
          <w:rFonts w:eastAsia="Calibri"/>
          <w:szCs w:val="28"/>
        </w:rPr>
        <w:t>, поэтому для расчета будем использовать его.</w:t>
      </w:r>
      <w:r w:rsidR="00DA563A" w:rsidRPr="00DA563A">
        <w:rPr>
          <w:rFonts w:eastAsia="Calibri"/>
          <w:noProof/>
          <w:szCs w:val="28"/>
          <w:lang w:eastAsia="ru-RU"/>
        </w:rPr>
        <w:t xml:space="preserve"> </w:t>
      </w:r>
      <w:r>
        <w:t>Характеристики материала приведены в таблице 1</w:t>
      </w:r>
      <w:r w:rsidR="00DA563A">
        <w:rPr>
          <w:lang w:val="en-US"/>
        </w:rPr>
        <w:t>0</w:t>
      </w:r>
      <w:r>
        <w:t>.</w:t>
      </w:r>
    </w:p>
    <w:p w14:paraId="6461641A" w14:textId="2B2BDAD6" w:rsidR="00DA563A" w:rsidRPr="00DA563A" w:rsidRDefault="00DA563A" w:rsidP="00DA563A">
      <w:pPr>
        <w:spacing w:before="120"/>
        <w:rPr>
          <w:rFonts w:eastAsia="Calibri"/>
          <w:noProof/>
          <w:szCs w:val="28"/>
          <w:lang w:eastAsia="ru-RU"/>
        </w:rPr>
      </w:pPr>
      <w:r>
        <w:t>Таблица 1</w:t>
      </w:r>
      <w:r w:rsidRPr="00DA563A">
        <w:t>0</w:t>
      </w:r>
      <w:r>
        <w:t xml:space="preserve"> – Характеристики материала оси сателлита</w:t>
      </w:r>
    </w:p>
    <w:tbl>
      <w:tblPr>
        <w:tblStyle w:val="af2"/>
        <w:tblW w:w="0" w:type="auto"/>
        <w:tblLook w:val="04A0" w:firstRow="1" w:lastRow="0" w:firstColumn="1" w:lastColumn="0" w:noHBand="0" w:noVBand="1"/>
      </w:tblPr>
      <w:tblGrid>
        <w:gridCol w:w="4672"/>
        <w:gridCol w:w="4672"/>
      </w:tblGrid>
      <w:tr w:rsidR="00294334" w14:paraId="4638C9CF" w14:textId="77777777" w:rsidTr="00A52E53">
        <w:tc>
          <w:tcPr>
            <w:tcW w:w="4672" w:type="dxa"/>
            <w:vAlign w:val="center"/>
          </w:tcPr>
          <w:p w14:paraId="2299011A" w14:textId="77777777" w:rsidR="00294334" w:rsidRDefault="00294334" w:rsidP="00A52E53">
            <w:pPr>
              <w:pStyle w:val="a1"/>
              <w:spacing w:before="0"/>
              <w:ind w:firstLine="0"/>
              <w:jc w:val="center"/>
              <w:rPr>
                <w:lang w:eastAsia="en-US"/>
              </w:rPr>
            </w:pPr>
            <w:r>
              <w:rPr>
                <w:lang w:eastAsia="en-US"/>
              </w:rPr>
              <w:t>Наименование параметра</w:t>
            </w:r>
          </w:p>
        </w:tc>
        <w:tc>
          <w:tcPr>
            <w:tcW w:w="4672" w:type="dxa"/>
            <w:vAlign w:val="center"/>
          </w:tcPr>
          <w:p w14:paraId="62CBF9BE" w14:textId="77777777" w:rsidR="00294334" w:rsidRDefault="00294334" w:rsidP="00A52E53">
            <w:pPr>
              <w:pStyle w:val="a1"/>
              <w:spacing w:before="0"/>
              <w:ind w:firstLine="0"/>
              <w:jc w:val="center"/>
              <w:rPr>
                <w:lang w:eastAsia="en-US"/>
              </w:rPr>
            </w:pPr>
            <w:r>
              <w:rPr>
                <w:lang w:eastAsia="en-US"/>
              </w:rPr>
              <w:t>Значение</w:t>
            </w:r>
          </w:p>
        </w:tc>
      </w:tr>
      <w:tr w:rsidR="00294334" w14:paraId="7E54F02F" w14:textId="77777777" w:rsidTr="00A52E53">
        <w:tc>
          <w:tcPr>
            <w:tcW w:w="4672" w:type="dxa"/>
            <w:vAlign w:val="center"/>
          </w:tcPr>
          <w:p w14:paraId="0BA2F799" w14:textId="77777777" w:rsidR="00294334" w:rsidRDefault="00294334" w:rsidP="00A52E53">
            <w:pPr>
              <w:pStyle w:val="a1"/>
              <w:spacing w:before="0"/>
              <w:ind w:firstLine="0"/>
              <w:jc w:val="center"/>
              <w:rPr>
                <w:lang w:eastAsia="en-US"/>
              </w:rPr>
            </w:pPr>
            <w:r>
              <w:rPr>
                <w:lang w:eastAsia="en-US"/>
              </w:rPr>
              <w:t xml:space="preserve">Предел текучести 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  <w:lang w:eastAsia="en-US"/>
                    </w:rPr>
                  </m:ctrlPr>
                </m:sSubPr>
                <m:e>
                  <m:r>
                    <w:rPr>
                      <w:rFonts w:ascii="Cambria Math" w:hAnsi="Cambria Math"/>
                      <w:lang w:eastAsia="en-US"/>
                    </w:rPr>
                    <m:t>σ</m:t>
                  </m:r>
                </m:e>
                <m:sub>
                  <m:r>
                    <w:rPr>
                      <w:rFonts w:ascii="Cambria Math" w:hAnsi="Cambria Math"/>
                      <w:lang w:eastAsia="en-US"/>
                    </w:rPr>
                    <m:t>т</m:t>
                  </m:r>
                </m:sub>
              </m:sSub>
            </m:oMath>
            <w:r>
              <w:rPr>
                <w:lang w:eastAsia="en-US"/>
              </w:rPr>
              <w:t>, МПа</w:t>
            </w:r>
          </w:p>
        </w:tc>
        <w:tc>
          <w:tcPr>
            <w:tcW w:w="4672" w:type="dxa"/>
            <w:vAlign w:val="center"/>
          </w:tcPr>
          <w:p w14:paraId="0601638E" w14:textId="6B830FBB" w:rsidR="00294334" w:rsidRPr="008E1AAB" w:rsidRDefault="008E1AAB" w:rsidP="00A52E53">
            <w:pPr>
              <w:pStyle w:val="a1"/>
              <w:spacing w:before="0"/>
              <w:ind w:firstLine="0"/>
              <w:jc w:val="center"/>
              <w:rPr>
                <w:lang w:eastAsia="en-US"/>
              </w:rPr>
            </w:pPr>
            <w:r>
              <w:rPr>
                <w:lang w:eastAsia="en-US"/>
              </w:rPr>
              <w:t>390</w:t>
            </w:r>
          </w:p>
        </w:tc>
      </w:tr>
      <w:tr w:rsidR="00294334" w14:paraId="1BB180B7" w14:textId="77777777" w:rsidTr="00A52E53">
        <w:tc>
          <w:tcPr>
            <w:tcW w:w="4672" w:type="dxa"/>
            <w:vAlign w:val="center"/>
          </w:tcPr>
          <w:p w14:paraId="1B8F44B8" w14:textId="4CDD959E" w:rsidR="00294334" w:rsidRDefault="008E1AAB" w:rsidP="00A52E53">
            <w:pPr>
              <w:pStyle w:val="a1"/>
              <w:spacing w:before="0"/>
              <w:ind w:firstLine="0"/>
              <w:jc w:val="center"/>
              <w:rPr>
                <w:lang w:eastAsia="en-US"/>
              </w:rPr>
            </w:pPr>
            <w:r>
              <w:rPr>
                <w:lang w:eastAsia="en-US"/>
              </w:rPr>
              <w:t>Временное сопротивление разрыву</w:t>
            </w:r>
            <w:r w:rsidR="00294334">
              <w:rPr>
                <w:lang w:eastAsia="en-US"/>
              </w:rPr>
              <w:t xml:space="preserve"> 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  <w:lang w:eastAsia="en-US"/>
                    </w:rPr>
                  </m:ctrlPr>
                </m:sSubPr>
                <m:e>
                  <m:r>
                    <w:rPr>
                      <w:rFonts w:ascii="Cambria Math" w:hAnsi="Cambria Math"/>
                      <w:lang w:eastAsia="en-US"/>
                    </w:rPr>
                    <m:t>σ</m:t>
                  </m:r>
                </m:e>
                <m:sub>
                  <m:r>
                    <w:rPr>
                      <w:rFonts w:ascii="Cambria Math" w:hAnsi="Cambria Math"/>
                      <w:lang w:eastAsia="en-US"/>
                    </w:rPr>
                    <m:t>в</m:t>
                  </m:r>
                </m:sub>
              </m:sSub>
            </m:oMath>
            <w:r w:rsidR="00294334">
              <w:rPr>
                <w:lang w:eastAsia="en-US"/>
              </w:rPr>
              <w:t>, МПа</w:t>
            </w:r>
          </w:p>
        </w:tc>
        <w:tc>
          <w:tcPr>
            <w:tcW w:w="4672" w:type="dxa"/>
            <w:vAlign w:val="center"/>
          </w:tcPr>
          <w:p w14:paraId="624C143E" w14:textId="46C3EDA4" w:rsidR="00294334" w:rsidRDefault="008E1AAB" w:rsidP="00A52E53">
            <w:pPr>
              <w:pStyle w:val="a1"/>
              <w:spacing w:before="0"/>
              <w:ind w:firstLine="0"/>
              <w:jc w:val="center"/>
              <w:rPr>
                <w:lang w:eastAsia="en-US"/>
              </w:rPr>
            </w:pPr>
            <w:r>
              <w:rPr>
                <w:lang w:eastAsia="en-US"/>
              </w:rPr>
              <w:t>640</w:t>
            </w:r>
          </w:p>
        </w:tc>
      </w:tr>
    </w:tbl>
    <w:p w14:paraId="407F4C86" w14:textId="6C694C59" w:rsidR="00315DDD" w:rsidRDefault="00315DDD" w:rsidP="002E3FF2">
      <w:pPr>
        <w:pStyle w:val="3"/>
      </w:pPr>
      <w:bookmarkStart w:id="39" w:name="_Toc233079117"/>
      <w:bookmarkStart w:id="40" w:name="_Toc233310923"/>
      <w:r>
        <w:t>Задание граничных условий. Режим нагружения</w:t>
      </w:r>
      <w:bookmarkEnd w:id="39"/>
      <w:bookmarkEnd w:id="40"/>
    </w:p>
    <w:p w14:paraId="765E7CAE" w14:textId="441FEC62" w:rsidR="00294334" w:rsidRPr="0097684D" w:rsidRDefault="00294334" w:rsidP="00C55CBF">
      <w:pPr>
        <w:pStyle w:val="a1"/>
        <w:spacing w:before="0"/>
        <w:ind w:firstLine="709"/>
        <w:rPr>
          <w:lang w:eastAsia="en-US"/>
        </w:rPr>
      </w:pPr>
      <w:r>
        <w:rPr>
          <w:lang w:eastAsia="en-US"/>
        </w:rPr>
        <w:t xml:space="preserve">В качестве граничных условий наложена заделка </w:t>
      </w:r>
      <w:r>
        <w:rPr>
          <w:lang w:val="en-US" w:eastAsia="en-US"/>
        </w:rPr>
        <w:t>Fixed</w:t>
      </w:r>
      <w:r w:rsidRPr="0097684D">
        <w:rPr>
          <w:lang w:eastAsia="en-US"/>
        </w:rPr>
        <w:t xml:space="preserve"> </w:t>
      </w:r>
      <w:r>
        <w:rPr>
          <w:lang w:eastAsia="en-US"/>
        </w:rPr>
        <w:t xml:space="preserve">в местах контакта оси сателлита и щеки водила ПР. Режим нагружения задан с помощью инструмента </w:t>
      </w:r>
      <w:r w:rsidR="00C55CBF">
        <w:rPr>
          <w:lang w:eastAsia="en-US"/>
        </w:rPr>
        <w:t>«Давление смятия» (</w:t>
      </w:r>
      <w:r w:rsidR="00C55CBF">
        <w:rPr>
          <w:lang w:val="en-US" w:eastAsia="en-US"/>
        </w:rPr>
        <w:t>Bearing</w:t>
      </w:r>
      <w:r w:rsidR="00C55CBF" w:rsidRPr="00C55CBF">
        <w:rPr>
          <w:lang w:eastAsia="en-US"/>
        </w:rPr>
        <w:t xml:space="preserve"> </w:t>
      </w:r>
      <w:r w:rsidR="00C55CBF">
        <w:rPr>
          <w:lang w:val="en-US" w:eastAsia="en-US"/>
        </w:rPr>
        <w:t>load</w:t>
      </w:r>
      <w:r w:rsidR="00C55CBF" w:rsidRPr="00C55CBF">
        <w:rPr>
          <w:lang w:eastAsia="en-US"/>
        </w:rPr>
        <w:t>)</w:t>
      </w:r>
      <w:r>
        <w:rPr>
          <w:lang w:eastAsia="en-US"/>
        </w:rPr>
        <w:t xml:space="preserve"> и применен к зоне контакта оси сателлита с игольчатым подшипником сателлита ПР. Данная сила является центробежной и составляет </w:t>
      </w:r>
      <w:r w:rsidR="00C55CBF" w:rsidRPr="00C55CBF">
        <w:rPr>
          <w:lang w:eastAsia="en-US"/>
        </w:rPr>
        <w:t xml:space="preserve">16395,27 </w:t>
      </w:r>
      <w:r>
        <w:rPr>
          <w:lang w:eastAsia="en-US"/>
        </w:rPr>
        <w:t>Н, направлена вертикально.</w:t>
      </w:r>
      <w:r w:rsidR="00C55CBF">
        <w:rPr>
          <w:lang w:eastAsia="en-US"/>
        </w:rPr>
        <w:t xml:space="preserve"> Также была приложена сила тяжести, исходящая из самого сателлита и направленная вертикально вниз.</w:t>
      </w:r>
      <w:r>
        <w:rPr>
          <w:lang w:eastAsia="en-US"/>
        </w:rPr>
        <w:t xml:space="preserve"> Режим нагружения </w:t>
      </w:r>
      <w:r w:rsidR="00C55CBF">
        <w:rPr>
          <w:lang w:eastAsia="en-US"/>
        </w:rPr>
        <w:t xml:space="preserve">и граничные условия </w:t>
      </w:r>
      <w:r>
        <w:rPr>
          <w:lang w:eastAsia="en-US"/>
        </w:rPr>
        <w:t>модели представлен</w:t>
      </w:r>
      <w:r w:rsidR="00C55CBF">
        <w:rPr>
          <w:lang w:eastAsia="en-US"/>
        </w:rPr>
        <w:t>ы</w:t>
      </w:r>
      <w:r>
        <w:rPr>
          <w:lang w:eastAsia="en-US"/>
        </w:rPr>
        <w:t xml:space="preserve"> на рисунке </w:t>
      </w:r>
      <w:r w:rsidR="00C55CBF">
        <w:rPr>
          <w:lang w:eastAsia="en-US"/>
        </w:rPr>
        <w:t>8</w:t>
      </w:r>
      <w:r>
        <w:rPr>
          <w:lang w:eastAsia="en-US"/>
        </w:rPr>
        <w:t>.</w:t>
      </w:r>
    </w:p>
    <w:p w14:paraId="21E20ACF" w14:textId="77777777" w:rsidR="00294334" w:rsidRDefault="00294334" w:rsidP="00294334">
      <w:pPr>
        <w:pStyle w:val="a1"/>
        <w:spacing w:before="0"/>
        <w:ind w:firstLine="709"/>
        <w:jc w:val="center"/>
        <w:rPr>
          <w:lang w:eastAsia="en-US"/>
        </w:rPr>
      </w:pPr>
      <w:r w:rsidRPr="00315DDD">
        <w:rPr>
          <w:noProof/>
          <w:lang w:eastAsia="en-US"/>
        </w:rPr>
        <w:lastRenderedPageBreak/>
        <w:drawing>
          <wp:inline distT="0" distB="0" distL="0" distR="0" wp14:anchorId="3811FF95" wp14:editId="6A48E64D">
            <wp:extent cx="4132416" cy="2628900"/>
            <wp:effectExtent l="0" t="0" r="1905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Рисунок 13"/>
                    <pic:cNvPicPr/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43245" cy="26357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C57ABE" w14:textId="5ACD548C" w:rsidR="00294334" w:rsidRDefault="00294334" w:rsidP="00294334">
      <w:pPr>
        <w:pStyle w:val="a1"/>
        <w:spacing w:before="0"/>
        <w:ind w:firstLine="709"/>
        <w:jc w:val="center"/>
        <w:rPr>
          <w:lang w:eastAsia="en-US"/>
        </w:rPr>
      </w:pPr>
      <w:r>
        <w:rPr>
          <w:lang w:eastAsia="en-US"/>
        </w:rPr>
        <w:t xml:space="preserve">Рисунок </w:t>
      </w:r>
      <w:r w:rsidR="00C55CBF">
        <w:rPr>
          <w:lang w:eastAsia="en-US"/>
        </w:rPr>
        <w:t>8</w:t>
      </w:r>
      <w:r>
        <w:rPr>
          <w:lang w:eastAsia="en-US"/>
        </w:rPr>
        <w:t xml:space="preserve"> – Граничные условия модели</w:t>
      </w:r>
    </w:p>
    <w:p w14:paraId="0AD44ED6" w14:textId="14EF734C" w:rsidR="00315DDD" w:rsidRDefault="00315DDD" w:rsidP="002E3FF2">
      <w:pPr>
        <w:pStyle w:val="3"/>
      </w:pPr>
      <w:bookmarkStart w:id="41" w:name="_Toc233079118"/>
      <w:bookmarkStart w:id="42" w:name="_Toc233310924"/>
      <w:r>
        <w:t>Анализ результатов расчета</w:t>
      </w:r>
      <w:bookmarkStart w:id="43" w:name="_Hlk229328609"/>
      <w:bookmarkEnd w:id="41"/>
      <w:bookmarkEnd w:id="42"/>
    </w:p>
    <w:p w14:paraId="1243BD65" w14:textId="77777777" w:rsidR="00F816C1" w:rsidRPr="00B04B53" w:rsidRDefault="00294334" w:rsidP="00F816C1">
      <w:pPr>
        <w:ind w:firstLine="709"/>
        <w:rPr>
          <w:lang w:eastAsia="ru-RU"/>
        </w:rPr>
      </w:pPr>
      <w:r>
        <w:t xml:space="preserve">В результате прочностного расчета оси сателлита </w:t>
      </w:r>
      <w:r w:rsidR="00C55CBF">
        <w:t>первого</w:t>
      </w:r>
      <w:r>
        <w:t xml:space="preserve"> планетарного ряда максимальные напряжения</w:t>
      </w:r>
      <w:r w:rsidR="008E1AAB">
        <w:t>, изображенные на рисунке 9,</w:t>
      </w:r>
      <w:r>
        <w:t xml:space="preserve"> составили </w:t>
      </w:r>
      <w:r w:rsidR="008E1AAB">
        <w:t xml:space="preserve">279,48 </w:t>
      </w:r>
      <w:r>
        <w:t xml:space="preserve">МПа. </w:t>
      </w:r>
      <w:r w:rsidR="00F816C1">
        <w:rPr>
          <w:lang w:eastAsia="ru-RU"/>
        </w:rPr>
        <w:t>Таким образом,</w:t>
      </w:r>
    </w:p>
    <w:p w14:paraId="4BC594AC" w14:textId="16DAC2FB" w:rsidR="00F816C1" w:rsidRPr="00C925D5" w:rsidRDefault="00000000" w:rsidP="00F816C1">
      <w:pPr>
        <w:pStyle w:val="a1"/>
        <w:spacing w:before="0"/>
        <w:ind w:firstLine="709"/>
        <w:rPr>
          <w:szCs w:val="28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szCs w:val="28"/>
                </w:rPr>
              </m:ctrlPr>
            </m:sSubPr>
            <m:e>
              <m:r>
                <w:rPr>
                  <w:rFonts w:ascii="Cambria Math" w:hAnsi="Cambria Math"/>
                  <w:szCs w:val="28"/>
                  <w:lang w:val="en-US"/>
                </w:rPr>
                <m:t>n</m:t>
              </m:r>
            </m:e>
            <m:sub>
              <m:r>
                <w:rPr>
                  <w:rFonts w:ascii="Cambria Math" w:hAnsi="Cambria Math"/>
                  <w:szCs w:val="28"/>
                </w:rPr>
                <m:t>зап</m:t>
              </m:r>
            </m:sub>
          </m:sSub>
          <m:r>
            <w:rPr>
              <w:rFonts w:ascii="Cambria Math" w:hAnsi="Cambria Math"/>
              <w:szCs w:val="28"/>
            </w:rPr>
            <m:t>=</m:t>
          </m:r>
          <m:f>
            <m:fPr>
              <m:ctrlPr>
                <w:rPr>
                  <w:rFonts w:ascii="Cambria Math" w:hAnsi="Cambria Math"/>
                  <w:i/>
                  <w:szCs w:val="28"/>
                </w:rPr>
              </m:ctrlPr>
            </m:fPr>
            <m:num>
              <m:r>
                <w:rPr>
                  <w:rFonts w:ascii="Cambria Math" w:hAnsi="Cambria Math"/>
                  <w:szCs w:val="28"/>
                </w:rPr>
                <m:t>390</m:t>
              </m:r>
            </m:num>
            <m:den>
              <m:r>
                <w:rPr>
                  <w:rFonts w:ascii="Cambria Math" w:hAnsi="Cambria Math"/>
                  <w:szCs w:val="28"/>
                </w:rPr>
                <m:t>279,48</m:t>
              </m:r>
            </m:den>
          </m:f>
          <m:r>
            <w:rPr>
              <w:rFonts w:ascii="Cambria Math" w:hAnsi="Cambria Math"/>
              <w:szCs w:val="28"/>
            </w:rPr>
            <m:t>=1,4.</m:t>
          </m:r>
        </m:oMath>
      </m:oMathPara>
    </w:p>
    <w:p w14:paraId="7F5EC5D7" w14:textId="77777777" w:rsidR="00294334" w:rsidRDefault="00294334" w:rsidP="00294334">
      <w:pPr>
        <w:pStyle w:val="a1"/>
        <w:ind w:firstLine="709"/>
        <w:rPr>
          <w:lang w:eastAsia="en-US"/>
        </w:rPr>
      </w:pPr>
      <w:r>
        <w:rPr>
          <w:lang w:eastAsia="en-US"/>
        </w:rPr>
        <w:t xml:space="preserve">Максимальные эквивалентные напряжения сосредоточены на внешней поверхности оси сателлита рядом с опорой щеки сателлита и локализованы точечно. </w:t>
      </w:r>
    </w:p>
    <w:p w14:paraId="71D8C974" w14:textId="14E6AFAE" w:rsidR="00294334" w:rsidRDefault="00294334" w:rsidP="00294334">
      <w:pPr>
        <w:pStyle w:val="a1"/>
        <w:rPr>
          <w:lang w:eastAsia="en-US"/>
        </w:rPr>
      </w:pPr>
      <w:r>
        <w:rPr>
          <w:lang w:eastAsia="en-US"/>
        </w:rPr>
        <w:t>Общие перемещения</w:t>
      </w:r>
      <w:r w:rsidR="008E1AAB">
        <w:rPr>
          <w:lang w:eastAsia="en-US"/>
        </w:rPr>
        <w:t>, показанные на рисунке 10,</w:t>
      </w:r>
      <w:r>
        <w:rPr>
          <w:lang w:eastAsia="en-US"/>
        </w:rPr>
        <w:t xml:space="preserve"> составили 0,000</w:t>
      </w:r>
      <w:r w:rsidR="008E1AAB">
        <w:rPr>
          <w:lang w:eastAsia="en-US"/>
        </w:rPr>
        <w:t>744</w:t>
      </w:r>
      <w:r>
        <w:rPr>
          <w:lang w:eastAsia="en-US"/>
        </w:rPr>
        <w:t xml:space="preserve"> мм</w:t>
      </w:r>
      <w:r w:rsidR="008E1AAB">
        <w:rPr>
          <w:rFonts w:eastAsia="Calibri"/>
          <w:szCs w:val="28"/>
        </w:rPr>
        <w:t>, что является допустимой величиной, находящейся в пределах области упругих деформаций диаграммы «растяжение-сжатие» для выбранного материала.</w:t>
      </w:r>
    </w:p>
    <w:bookmarkEnd w:id="43"/>
    <w:p w14:paraId="20257949" w14:textId="77777777" w:rsidR="00294334" w:rsidRPr="00322E78" w:rsidRDefault="00294334" w:rsidP="00294334">
      <w:pPr>
        <w:pStyle w:val="a1"/>
        <w:jc w:val="center"/>
        <w:rPr>
          <w:lang w:eastAsia="en-US"/>
        </w:rPr>
      </w:pPr>
      <w:r w:rsidRPr="00D72CB6">
        <w:rPr>
          <w:noProof/>
          <w:lang w:eastAsia="en-US"/>
        </w:rPr>
        <w:lastRenderedPageBreak/>
        <w:drawing>
          <wp:inline distT="0" distB="0" distL="0" distR="0" wp14:anchorId="3A838079" wp14:editId="0D263510">
            <wp:extent cx="4738255" cy="3169617"/>
            <wp:effectExtent l="0" t="0" r="5715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Рисунок 14"/>
                    <pic:cNvPicPr/>
                  </pic:nvPicPr>
                  <pic:blipFill>
                    <a:blip r:embed="rId3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60707" cy="31846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AAA44F" w14:textId="22BF7B77" w:rsidR="00294334" w:rsidRDefault="00294334" w:rsidP="00294334">
      <w:pPr>
        <w:pStyle w:val="a1"/>
        <w:spacing w:before="0"/>
        <w:ind w:firstLine="709"/>
        <w:jc w:val="center"/>
        <w:rPr>
          <w:rFonts w:eastAsia="Calibri"/>
          <w:szCs w:val="28"/>
        </w:rPr>
      </w:pPr>
      <w:r>
        <w:rPr>
          <w:rFonts w:eastAsia="Calibri"/>
          <w:szCs w:val="28"/>
        </w:rPr>
        <w:t xml:space="preserve">Рисунок </w:t>
      </w:r>
      <w:r w:rsidR="008E1AAB">
        <w:rPr>
          <w:rFonts w:eastAsia="Calibri"/>
          <w:szCs w:val="28"/>
        </w:rPr>
        <w:t>9</w:t>
      </w:r>
      <w:r>
        <w:rPr>
          <w:rFonts w:eastAsia="Calibri"/>
          <w:szCs w:val="28"/>
        </w:rPr>
        <w:t xml:space="preserve"> – Распределение эквивалентных напряжений, МПа</w:t>
      </w:r>
    </w:p>
    <w:p w14:paraId="256E4CC8" w14:textId="77777777" w:rsidR="00294334" w:rsidRDefault="00294334" w:rsidP="00294334">
      <w:pPr>
        <w:pStyle w:val="a1"/>
        <w:spacing w:before="0"/>
        <w:ind w:firstLine="709"/>
        <w:jc w:val="center"/>
        <w:rPr>
          <w:rFonts w:eastAsia="Calibri"/>
          <w:szCs w:val="28"/>
        </w:rPr>
      </w:pPr>
      <w:r w:rsidRPr="0097684D">
        <w:rPr>
          <w:rFonts w:eastAsia="Calibri"/>
          <w:noProof/>
          <w:szCs w:val="28"/>
        </w:rPr>
        <w:drawing>
          <wp:inline distT="0" distB="0" distL="0" distR="0" wp14:anchorId="12DEB045" wp14:editId="5BF2D019">
            <wp:extent cx="4751368" cy="3186546"/>
            <wp:effectExtent l="0" t="0" r="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Рисунок 7"/>
                    <pic:cNvPicPr/>
                  </pic:nvPicPr>
                  <pic:blipFill>
                    <a:blip r:embed="rId3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76191" cy="32031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846595" w14:textId="6588CEF1" w:rsidR="00294334" w:rsidRDefault="00294334" w:rsidP="008E1AAB">
      <w:pPr>
        <w:pStyle w:val="a1"/>
        <w:spacing w:before="0" w:after="240"/>
        <w:ind w:firstLine="709"/>
        <w:jc w:val="center"/>
        <w:rPr>
          <w:rFonts w:eastAsia="Calibri"/>
          <w:szCs w:val="28"/>
        </w:rPr>
      </w:pPr>
      <w:r>
        <w:rPr>
          <w:rFonts w:eastAsia="Calibri"/>
          <w:szCs w:val="28"/>
        </w:rPr>
        <w:t xml:space="preserve">Рисунок </w:t>
      </w:r>
      <w:r w:rsidR="008E1AAB">
        <w:rPr>
          <w:rFonts w:eastAsia="Calibri"/>
          <w:szCs w:val="28"/>
        </w:rPr>
        <w:t>10</w:t>
      </w:r>
      <w:r>
        <w:rPr>
          <w:rFonts w:eastAsia="Calibri"/>
          <w:szCs w:val="28"/>
        </w:rPr>
        <w:t xml:space="preserve"> – Распределение общих перемещений, мм</w:t>
      </w:r>
    </w:p>
    <w:p w14:paraId="5939BF32" w14:textId="751A22DA" w:rsidR="00294334" w:rsidRDefault="00294334" w:rsidP="008E1AAB">
      <w:pPr>
        <w:pStyle w:val="a1"/>
        <w:spacing w:before="120"/>
        <w:ind w:firstLine="709"/>
        <w:rPr>
          <w:rFonts w:eastAsia="Calibri"/>
          <w:szCs w:val="28"/>
        </w:rPr>
      </w:pPr>
      <w:r>
        <w:rPr>
          <w:rFonts w:eastAsia="Calibri"/>
          <w:szCs w:val="28"/>
        </w:rPr>
        <w:t>Эквивалентные напряжения не превыша</w:t>
      </w:r>
      <w:r w:rsidR="008E1AAB">
        <w:rPr>
          <w:rFonts w:eastAsia="Calibri"/>
          <w:szCs w:val="28"/>
        </w:rPr>
        <w:t>ю</w:t>
      </w:r>
      <w:r>
        <w:rPr>
          <w:rFonts w:eastAsia="Calibri"/>
          <w:szCs w:val="28"/>
        </w:rPr>
        <w:t>т предел текучести выбранного материала в 3</w:t>
      </w:r>
      <w:r w:rsidR="008E1AAB">
        <w:rPr>
          <w:rFonts w:eastAsia="Calibri"/>
          <w:szCs w:val="28"/>
        </w:rPr>
        <w:t>9</w:t>
      </w:r>
      <w:r>
        <w:rPr>
          <w:rFonts w:eastAsia="Calibri"/>
          <w:szCs w:val="28"/>
        </w:rPr>
        <w:t>0 МПа. Это значит, что деталь не подвергается разрушению и при снятии нагрузки возвращается в свое начальное состояние. Можно сделать вывод, что деталь спроектирована верно и удовлетворяет прочностным требованиям конструкции.</w:t>
      </w:r>
    </w:p>
    <w:p w14:paraId="2C4A53F4" w14:textId="77777777" w:rsidR="00294334" w:rsidRPr="00315DDD" w:rsidRDefault="00294334" w:rsidP="00294334">
      <w:pPr>
        <w:pStyle w:val="a1"/>
        <w:spacing w:before="0"/>
        <w:ind w:firstLine="709"/>
        <w:rPr>
          <w:lang w:eastAsia="en-US"/>
        </w:rPr>
      </w:pPr>
      <w:r>
        <w:rPr>
          <w:rFonts w:eastAsia="Calibri"/>
          <w:szCs w:val="28"/>
        </w:rPr>
        <w:t>Исходя из вышесказанного, можно сделать вывод о достаточный конструкционной прочности исследуемой детали.</w:t>
      </w:r>
    </w:p>
    <w:p w14:paraId="7450A4AF" w14:textId="700F0D7E" w:rsidR="00ED663B" w:rsidRPr="003E3F16" w:rsidRDefault="00ED663B" w:rsidP="002E3FF2">
      <w:pPr>
        <w:pStyle w:val="1"/>
        <w:rPr>
          <w:lang w:val="ru-RU"/>
        </w:rPr>
      </w:pPr>
      <w:bookmarkStart w:id="44" w:name="_Toc233079119"/>
      <w:bookmarkStart w:id="45" w:name="_Toc233310925"/>
      <w:r w:rsidRPr="003E3F16">
        <w:rPr>
          <w:lang w:val="ru-RU"/>
        </w:rPr>
        <w:lastRenderedPageBreak/>
        <w:t>З</w:t>
      </w:r>
      <w:r w:rsidR="00F816C1" w:rsidRPr="003E3F16">
        <w:rPr>
          <w:lang w:val="ru-RU"/>
        </w:rPr>
        <w:t>аключение</w:t>
      </w:r>
      <w:bookmarkEnd w:id="44"/>
      <w:bookmarkEnd w:id="45"/>
    </w:p>
    <w:p w14:paraId="084B63EB" w14:textId="77777777" w:rsidR="00F816C1" w:rsidRDefault="00F816C1" w:rsidP="00F816C1">
      <w:pPr>
        <w:ind w:firstLine="709"/>
        <w:rPr>
          <w:color w:val="000000"/>
          <w:szCs w:val="28"/>
        </w:rPr>
      </w:pPr>
      <w:r w:rsidRPr="00F816C1">
        <w:rPr>
          <w:color w:val="000000"/>
          <w:szCs w:val="28"/>
        </w:rPr>
        <w:t>В рамках данного курсового проекта разработана ПКП на 8 передач переднего и 1 передачу заднего хода.</w:t>
      </w:r>
    </w:p>
    <w:p w14:paraId="2FCC0EDD" w14:textId="0117C774" w:rsidR="00F816C1" w:rsidRPr="00F816C1" w:rsidRDefault="00F816C1" w:rsidP="00F816C1">
      <w:pPr>
        <w:ind w:firstLine="709"/>
        <w:rPr>
          <w:color w:val="000000"/>
          <w:szCs w:val="28"/>
        </w:rPr>
      </w:pPr>
      <w:r w:rsidRPr="00F816C1">
        <w:rPr>
          <w:color w:val="000000"/>
          <w:szCs w:val="28"/>
        </w:rPr>
        <w:t>Конструкция полностью отвечает критериям прочности и технологичности. В работе реализован полный цикл расчетов: кинематический, силовой, а также прочностной анализ валов, шлицев, подшипников, осей сателлитов, зубчатых передач и фрикционных пакетов. Дополнительно выполнен КЭ-расчет оси водила первого ряда, оценена технологичность детали и подготовлена пояснительная записка.</w:t>
      </w:r>
    </w:p>
    <w:p w14:paraId="60A9FCB5" w14:textId="426311B9" w:rsidR="00ED663B" w:rsidRDefault="00F816C1" w:rsidP="00F816C1">
      <w:pPr>
        <w:ind w:firstLine="709"/>
        <w:rPr>
          <w:rFonts w:eastAsia="Calibri"/>
          <w:b/>
          <w:bCs/>
          <w:spacing w:val="-10"/>
          <w:kern w:val="28"/>
          <w:sz w:val="32"/>
          <w:szCs w:val="32"/>
        </w:rPr>
      </w:pPr>
      <w:r w:rsidRPr="00F816C1">
        <w:rPr>
          <w:color w:val="000000"/>
          <w:szCs w:val="28"/>
        </w:rPr>
        <w:t xml:space="preserve">Все расчетно-графические задачи решены в программных средах: </w:t>
      </w:r>
      <w:proofErr w:type="spellStart"/>
      <w:r w:rsidRPr="00F816C1">
        <w:rPr>
          <w:color w:val="000000"/>
          <w:szCs w:val="28"/>
        </w:rPr>
        <w:t>Mathcad</w:t>
      </w:r>
      <w:proofErr w:type="spellEnd"/>
      <w:r w:rsidRPr="00F816C1">
        <w:rPr>
          <w:color w:val="000000"/>
          <w:szCs w:val="28"/>
        </w:rPr>
        <w:t xml:space="preserve">, MS Excel, Siemens NX (с модулем </w:t>
      </w:r>
      <w:proofErr w:type="spellStart"/>
      <w:r w:rsidRPr="00F816C1">
        <w:rPr>
          <w:color w:val="000000"/>
          <w:szCs w:val="28"/>
        </w:rPr>
        <w:t>Nastran</w:t>
      </w:r>
      <w:proofErr w:type="spellEnd"/>
      <w:r w:rsidRPr="00F816C1">
        <w:rPr>
          <w:color w:val="000000"/>
          <w:szCs w:val="28"/>
        </w:rPr>
        <w:t>) и Компас-3D.</w:t>
      </w:r>
    </w:p>
    <w:p w14:paraId="2DBD17E3" w14:textId="77777777" w:rsidR="00ED663B" w:rsidRDefault="00ED663B">
      <w:pPr>
        <w:spacing w:after="160" w:line="240" w:lineRule="auto"/>
        <w:ind w:firstLine="737"/>
        <w:jc w:val="left"/>
        <w:rPr>
          <w:rFonts w:eastAsia="Calibri"/>
          <w:b/>
          <w:bCs/>
          <w:spacing w:val="-10"/>
          <w:kern w:val="28"/>
          <w:sz w:val="32"/>
          <w:szCs w:val="32"/>
        </w:rPr>
      </w:pPr>
      <w:r>
        <w:rPr>
          <w:rFonts w:eastAsia="Calibri"/>
          <w:b/>
          <w:bCs/>
          <w:sz w:val="32"/>
          <w:szCs w:val="32"/>
        </w:rPr>
        <w:br w:type="page"/>
      </w:r>
    </w:p>
    <w:p w14:paraId="35F6CC46" w14:textId="05F5474D" w:rsidR="00211D4E" w:rsidRPr="00ED663B" w:rsidRDefault="00ED663B" w:rsidP="00ED663B">
      <w:pPr>
        <w:pStyle w:val="afff8"/>
        <w:jc w:val="center"/>
        <w:rPr>
          <w:rFonts w:ascii="Times New Roman" w:eastAsia="Calibri" w:hAnsi="Times New Roman" w:cs="Times New Roman"/>
          <w:b/>
          <w:bCs/>
          <w:sz w:val="32"/>
          <w:szCs w:val="32"/>
        </w:rPr>
      </w:pPr>
      <w:r w:rsidRPr="00ED663B">
        <w:rPr>
          <w:rFonts w:ascii="Times New Roman" w:eastAsia="Calibri" w:hAnsi="Times New Roman" w:cs="Times New Roman"/>
          <w:b/>
          <w:bCs/>
          <w:sz w:val="32"/>
          <w:szCs w:val="32"/>
        </w:rPr>
        <w:lastRenderedPageBreak/>
        <w:t>Список использованных источников</w:t>
      </w:r>
    </w:p>
    <w:p w14:paraId="1F3E1D9F" w14:textId="77777777" w:rsidR="00ED663B" w:rsidRDefault="00ED663B" w:rsidP="006E7B5D">
      <w:pPr>
        <w:ind w:firstLine="709"/>
        <w:rPr>
          <w:rFonts w:eastAsia="Calibri"/>
          <w:szCs w:val="28"/>
        </w:rPr>
      </w:pPr>
    </w:p>
    <w:p w14:paraId="03E2EBC8" w14:textId="753D7AF7" w:rsidR="00ED663B" w:rsidRDefault="00ED663B" w:rsidP="00CF63E4">
      <w:pPr>
        <w:pStyle w:val="af"/>
        <w:numPr>
          <w:ilvl w:val="0"/>
          <w:numId w:val="34"/>
        </w:numPr>
        <w:ind w:left="0" w:firstLine="709"/>
        <w:rPr>
          <w:rFonts w:eastAsia="Calibri"/>
          <w:szCs w:val="28"/>
        </w:rPr>
      </w:pPr>
      <w:r w:rsidRPr="00ED663B">
        <w:rPr>
          <w:rFonts w:eastAsia="Calibri"/>
          <w:szCs w:val="28"/>
        </w:rPr>
        <w:t>Харитонов, С.А. Нагайцев М.В. «Расчет и проектирование планетарных коробок передач»/ С.А. Харитонов, М.В. Нагайцев – Москва, МГТУ им. Н. Э. Баумана, 2013, с.227.</w:t>
      </w:r>
    </w:p>
    <w:p w14:paraId="0F90BB39" w14:textId="308A2910" w:rsidR="00ED663B" w:rsidRDefault="00ED663B" w:rsidP="00CF63E4">
      <w:pPr>
        <w:pStyle w:val="af"/>
        <w:numPr>
          <w:ilvl w:val="0"/>
          <w:numId w:val="34"/>
        </w:numPr>
        <w:ind w:left="0" w:firstLine="709"/>
        <w:rPr>
          <w:rFonts w:eastAsia="Calibri"/>
          <w:szCs w:val="28"/>
        </w:rPr>
      </w:pPr>
      <w:r w:rsidRPr="00ED663B">
        <w:rPr>
          <w:rFonts w:eastAsia="Calibri"/>
          <w:szCs w:val="28"/>
        </w:rPr>
        <w:t>Зубченко А.С. «Марочник сталей и сплавов» – Москва, «Машиностроение», 2001, с. 672.</w:t>
      </w:r>
    </w:p>
    <w:p w14:paraId="28284839" w14:textId="12327E3B" w:rsidR="00ED663B" w:rsidRDefault="00ED663B" w:rsidP="00CF63E4">
      <w:pPr>
        <w:pStyle w:val="af"/>
        <w:numPr>
          <w:ilvl w:val="0"/>
          <w:numId w:val="34"/>
        </w:numPr>
        <w:ind w:left="0" w:firstLine="709"/>
        <w:rPr>
          <w:rFonts w:eastAsia="Calibri"/>
          <w:szCs w:val="28"/>
        </w:rPr>
      </w:pPr>
      <w:r w:rsidRPr="00ED663B">
        <w:rPr>
          <w:rFonts w:eastAsia="Calibri"/>
          <w:szCs w:val="28"/>
        </w:rPr>
        <w:t>Ряховский О. А. «Механика в техническом университете» – Москва, изд-во МГТУ им. Н. Э. Баумана, 2002, с. 544</w:t>
      </w:r>
      <w:r>
        <w:rPr>
          <w:rFonts w:eastAsia="Calibri"/>
          <w:szCs w:val="28"/>
        </w:rPr>
        <w:t>.</w:t>
      </w:r>
    </w:p>
    <w:p w14:paraId="36B9B15C" w14:textId="77737EB0" w:rsidR="00ED663B" w:rsidRDefault="00ED663B" w:rsidP="00CF63E4">
      <w:pPr>
        <w:pStyle w:val="af"/>
        <w:numPr>
          <w:ilvl w:val="0"/>
          <w:numId w:val="34"/>
        </w:numPr>
        <w:ind w:left="0" w:firstLine="709"/>
        <w:rPr>
          <w:rFonts w:eastAsia="Calibri"/>
          <w:szCs w:val="28"/>
        </w:rPr>
      </w:pPr>
      <w:r w:rsidRPr="00ED663B">
        <w:rPr>
          <w:rFonts w:eastAsia="Calibri"/>
          <w:szCs w:val="28"/>
        </w:rPr>
        <w:t xml:space="preserve">Харитонов, С.А. «Автоматические коробки передач» - Москва, </w:t>
      </w:r>
      <w:proofErr w:type="spellStart"/>
      <w:r w:rsidRPr="00ED663B">
        <w:rPr>
          <w:rFonts w:eastAsia="Calibri"/>
          <w:szCs w:val="28"/>
        </w:rPr>
        <w:t>Астрель∙АСТ</w:t>
      </w:r>
      <w:proofErr w:type="spellEnd"/>
      <w:r w:rsidRPr="00ED663B">
        <w:rPr>
          <w:rFonts w:eastAsia="Calibri"/>
          <w:szCs w:val="28"/>
        </w:rPr>
        <w:t>, 2003, с. 479.</w:t>
      </w:r>
    </w:p>
    <w:p w14:paraId="5D126A54" w14:textId="4DFDF27A" w:rsidR="00F84C08" w:rsidRDefault="00F84C08" w:rsidP="00CF63E4">
      <w:pPr>
        <w:pStyle w:val="af"/>
        <w:numPr>
          <w:ilvl w:val="0"/>
          <w:numId w:val="34"/>
        </w:numPr>
        <w:ind w:left="0" w:firstLine="709"/>
      </w:pPr>
      <w:r w:rsidRPr="00AD73A1">
        <w:t xml:space="preserve">Носов, Н. А., </w:t>
      </w:r>
      <w:proofErr w:type="spellStart"/>
      <w:r w:rsidRPr="00AD73A1">
        <w:t>Галышев</w:t>
      </w:r>
      <w:proofErr w:type="spellEnd"/>
      <w:r w:rsidRPr="00AD73A1">
        <w:t xml:space="preserve">, В. Д., Волков, Ю. П., Харченко, А. П. Расчет и конструирование гусеничных машин [Текст] / Н. А. Носов, В. Д. </w:t>
      </w:r>
      <w:proofErr w:type="spellStart"/>
      <w:r w:rsidRPr="00AD73A1">
        <w:t>Галышев</w:t>
      </w:r>
      <w:proofErr w:type="spellEnd"/>
      <w:r w:rsidRPr="00AD73A1">
        <w:t>, Ю. П. Волков, А. П. Харченко. — Л.: Машиностроение, 1972 — 560 c.: ил.</w:t>
      </w:r>
    </w:p>
    <w:p w14:paraId="731A4D3E" w14:textId="035F08DE" w:rsidR="00F84C08" w:rsidRPr="00F84C08" w:rsidRDefault="00F84C08" w:rsidP="00CF63E4">
      <w:pPr>
        <w:numPr>
          <w:ilvl w:val="0"/>
          <w:numId w:val="34"/>
        </w:numPr>
        <w:ind w:left="0" w:firstLine="709"/>
        <w:contextualSpacing/>
        <w:rPr>
          <w:rFonts w:eastAsia="Calibri"/>
          <w:szCs w:val="28"/>
        </w:rPr>
      </w:pPr>
      <w:proofErr w:type="spellStart"/>
      <w:r w:rsidRPr="003F3550">
        <w:rPr>
          <w:rFonts w:eastAsia="Calibri"/>
          <w:szCs w:val="28"/>
        </w:rPr>
        <w:t>Бруяка</w:t>
      </w:r>
      <w:proofErr w:type="spellEnd"/>
      <w:r w:rsidRPr="003F3550">
        <w:rPr>
          <w:rFonts w:eastAsia="Calibri"/>
          <w:szCs w:val="28"/>
        </w:rPr>
        <w:t xml:space="preserve"> В. А., Инженерный анализ в ANSYS </w:t>
      </w:r>
      <w:r w:rsidRPr="003F3550">
        <w:rPr>
          <w:rFonts w:eastAsia="Calibri"/>
          <w:szCs w:val="28"/>
          <w:lang w:val="en-US"/>
        </w:rPr>
        <w:t>Workbench</w:t>
      </w:r>
      <w:r w:rsidRPr="003F3550">
        <w:rPr>
          <w:rFonts w:eastAsia="Calibri"/>
          <w:szCs w:val="28"/>
        </w:rPr>
        <w:t xml:space="preserve">: учеб. </w:t>
      </w:r>
      <w:proofErr w:type="spellStart"/>
      <w:r w:rsidRPr="003F3550">
        <w:rPr>
          <w:rFonts w:eastAsia="Calibri"/>
          <w:szCs w:val="28"/>
        </w:rPr>
        <w:t>пособ</w:t>
      </w:r>
      <w:proofErr w:type="spellEnd"/>
      <w:r w:rsidRPr="003F3550">
        <w:rPr>
          <w:rFonts w:eastAsia="Calibri"/>
          <w:szCs w:val="28"/>
        </w:rPr>
        <w:t xml:space="preserve">. / В. А. </w:t>
      </w:r>
      <w:proofErr w:type="spellStart"/>
      <w:r w:rsidRPr="003F3550">
        <w:rPr>
          <w:rFonts w:eastAsia="Calibri"/>
          <w:szCs w:val="28"/>
        </w:rPr>
        <w:t>Бруяка</w:t>
      </w:r>
      <w:proofErr w:type="spellEnd"/>
      <w:r w:rsidRPr="003F3550">
        <w:rPr>
          <w:rFonts w:eastAsia="Calibri"/>
          <w:szCs w:val="28"/>
        </w:rPr>
        <w:t xml:space="preserve">, В. Г. Фокин, Е. А. </w:t>
      </w:r>
      <w:proofErr w:type="spellStart"/>
      <w:r w:rsidRPr="003F3550">
        <w:rPr>
          <w:rFonts w:eastAsia="Calibri"/>
          <w:szCs w:val="28"/>
        </w:rPr>
        <w:t>Солдусова</w:t>
      </w:r>
      <w:proofErr w:type="spellEnd"/>
      <w:r w:rsidRPr="003F3550">
        <w:rPr>
          <w:rFonts w:eastAsia="Calibri"/>
          <w:szCs w:val="28"/>
        </w:rPr>
        <w:t xml:space="preserve">, Н. А. Глазунова, И. Е. </w:t>
      </w:r>
      <w:proofErr w:type="spellStart"/>
      <w:r w:rsidRPr="003F3550">
        <w:rPr>
          <w:rFonts w:eastAsia="Calibri"/>
          <w:szCs w:val="28"/>
        </w:rPr>
        <w:t>Адеянов</w:t>
      </w:r>
      <w:proofErr w:type="spellEnd"/>
      <w:r w:rsidRPr="003F3550">
        <w:rPr>
          <w:rFonts w:eastAsia="Calibri"/>
          <w:szCs w:val="28"/>
        </w:rPr>
        <w:t xml:space="preserve"> — Самара: Самар. гос. техн. ун-т, 2010. — 271 с.: ил. </w:t>
      </w:r>
    </w:p>
    <w:p w14:paraId="5EA92B33" w14:textId="3B051246" w:rsidR="00A427DF" w:rsidRPr="00ED663B" w:rsidRDefault="00F87853" w:rsidP="00ED663B">
      <w:pPr>
        <w:spacing w:after="160" w:line="240" w:lineRule="auto"/>
        <w:ind w:firstLine="737"/>
        <w:jc w:val="left"/>
        <w:rPr>
          <w:rFonts w:eastAsia="Times New Roman"/>
          <w:szCs w:val="20"/>
        </w:rPr>
      </w:pPr>
      <w:r>
        <w:br w:type="page"/>
      </w:r>
    </w:p>
    <w:p w14:paraId="7FF2CD6C" w14:textId="1DDF11DC" w:rsidR="0094094A" w:rsidRPr="003E3F16" w:rsidRDefault="0072782F" w:rsidP="003E3F16">
      <w:pPr>
        <w:pStyle w:val="af9"/>
      </w:pPr>
      <w:bookmarkStart w:id="46" w:name="_Toc233079120"/>
      <w:bookmarkStart w:id="47" w:name="_Toc233310926"/>
      <w:r w:rsidRPr="003E3F16">
        <w:lastRenderedPageBreak/>
        <w:t>ПРИЛОЖЕНИЕ А</w:t>
      </w:r>
      <w:bookmarkEnd w:id="46"/>
      <w:bookmarkEnd w:id="47"/>
    </w:p>
    <w:p w14:paraId="2D4813E9" w14:textId="77777777" w:rsidR="00F816C1" w:rsidRPr="00F816C1" w:rsidRDefault="00F816C1" w:rsidP="00F816C1">
      <w:pPr>
        <w:spacing w:line="240" w:lineRule="auto"/>
        <w:jc w:val="left"/>
        <w:rPr>
          <w:rFonts w:ascii="Courier New" w:eastAsia="Calibri" w:hAnsi="Courier New" w:cs="Courier New"/>
          <w:sz w:val="14"/>
          <w:szCs w:val="14"/>
        </w:rPr>
      </w:pPr>
      <w:r w:rsidRPr="00F816C1">
        <w:rPr>
          <w:rFonts w:ascii="Courier New" w:eastAsia="Calibri" w:hAnsi="Courier New" w:cs="Courier New"/>
          <w:sz w:val="14"/>
          <w:szCs w:val="14"/>
        </w:rPr>
        <w:t>Количество планетарных рядов - 4</w:t>
      </w:r>
    </w:p>
    <w:p w14:paraId="41309F1F" w14:textId="77777777" w:rsidR="00F816C1" w:rsidRPr="00F816C1" w:rsidRDefault="00F816C1" w:rsidP="00F816C1">
      <w:pPr>
        <w:spacing w:line="240" w:lineRule="auto"/>
        <w:jc w:val="left"/>
        <w:rPr>
          <w:rFonts w:ascii="Courier New" w:eastAsia="Calibri" w:hAnsi="Courier New" w:cs="Courier New"/>
          <w:sz w:val="14"/>
          <w:szCs w:val="14"/>
        </w:rPr>
      </w:pPr>
      <w:r w:rsidRPr="00F816C1">
        <w:rPr>
          <w:rFonts w:ascii="Courier New" w:eastAsia="Calibri" w:hAnsi="Courier New" w:cs="Courier New"/>
          <w:sz w:val="14"/>
          <w:szCs w:val="14"/>
        </w:rPr>
        <w:t xml:space="preserve"> Количество элементов управления - 7</w:t>
      </w:r>
    </w:p>
    <w:p w14:paraId="01553B10" w14:textId="77777777" w:rsidR="00F816C1" w:rsidRPr="00F816C1" w:rsidRDefault="00F816C1" w:rsidP="00F816C1">
      <w:pPr>
        <w:spacing w:line="240" w:lineRule="auto"/>
        <w:jc w:val="left"/>
        <w:rPr>
          <w:rFonts w:ascii="Courier New" w:eastAsia="Calibri" w:hAnsi="Courier New" w:cs="Courier New"/>
          <w:sz w:val="14"/>
          <w:szCs w:val="14"/>
        </w:rPr>
      </w:pPr>
      <w:r w:rsidRPr="00F816C1">
        <w:rPr>
          <w:rFonts w:ascii="Courier New" w:eastAsia="Calibri" w:hAnsi="Courier New" w:cs="Courier New"/>
          <w:sz w:val="14"/>
          <w:szCs w:val="14"/>
        </w:rPr>
        <w:t xml:space="preserve"> Количество звеньев ПКП - 7</w:t>
      </w:r>
    </w:p>
    <w:p w14:paraId="3DC77D46" w14:textId="77777777" w:rsidR="00F816C1" w:rsidRPr="00F816C1" w:rsidRDefault="00F816C1" w:rsidP="00F816C1">
      <w:pPr>
        <w:spacing w:line="240" w:lineRule="auto"/>
        <w:jc w:val="left"/>
        <w:rPr>
          <w:rFonts w:ascii="Courier New" w:eastAsia="Calibri" w:hAnsi="Courier New" w:cs="Courier New"/>
          <w:sz w:val="14"/>
          <w:szCs w:val="14"/>
        </w:rPr>
      </w:pPr>
      <w:r w:rsidRPr="00F816C1">
        <w:rPr>
          <w:rFonts w:ascii="Courier New" w:eastAsia="Calibri" w:hAnsi="Courier New" w:cs="Courier New"/>
          <w:sz w:val="14"/>
          <w:szCs w:val="14"/>
        </w:rPr>
        <w:t xml:space="preserve"> Количество передач ПКП - 9</w:t>
      </w:r>
    </w:p>
    <w:p w14:paraId="291DC392" w14:textId="77777777" w:rsidR="00F816C1" w:rsidRPr="00F816C1" w:rsidRDefault="00F816C1" w:rsidP="00F816C1">
      <w:pPr>
        <w:spacing w:line="240" w:lineRule="auto"/>
        <w:jc w:val="left"/>
        <w:rPr>
          <w:rFonts w:ascii="Courier New" w:eastAsia="Calibri" w:hAnsi="Courier New" w:cs="Courier New"/>
          <w:sz w:val="14"/>
          <w:szCs w:val="14"/>
        </w:rPr>
      </w:pPr>
      <w:r w:rsidRPr="00F816C1">
        <w:rPr>
          <w:rFonts w:ascii="Courier New" w:eastAsia="Calibri" w:hAnsi="Courier New" w:cs="Courier New"/>
          <w:sz w:val="14"/>
          <w:szCs w:val="14"/>
        </w:rPr>
        <w:t xml:space="preserve"> Схема ПКП:</w:t>
      </w:r>
    </w:p>
    <w:p w14:paraId="75E46E82" w14:textId="77777777" w:rsidR="00F816C1" w:rsidRPr="00F816C1" w:rsidRDefault="00F816C1" w:rsidP="00F816C1">
      <w:pPr>
        <w:spacing w:line="240" w:lineRule="auto"/>
        <w:jc w:val="left"/>
        <w:rPr>
          <w:rFonts w:ascii="Courier New" w:eastAsia="Calibri" w:hAnsi="Courier New" w:cs="Courier New"/>
          <w:sz w:val="14"/>
          <w:szCs w:val="14"/>
        </w:rPr>
      </w:pPr>
      <w:r w:rsidRPr="00F816C1">
        <w:rPr>
          <w:rFonts w:ascii="Courier New" w:eastAsia="Calibri" w:hAnsi="Courier New" w:cs="Courier New"/>
          <w:sz w:val="14"/>
          <w:szCs w:val="14"/>
        </w:rPr>
        <w:t xml:space="preserve"> ПР 1 2 3</w:t>
      </w:r>
    </w:p>
    <w:p w14:paraId="57707373" w14:textId="77777777" w:rsidR="00F816C1" w:rsidRPr="00F816C1" w:rsidRDefault="00F816C1" w:rsidP="00F816C1">
      <w:pPr>
        <w:spacing w:line="240" w:lineRule="auto"/>
        <w:jc w:val="left"/>
        <w:rPr>
          <w:rFonts w:ascii="Courier New" w:eastAsia="Calibri" w:hAnsi="Courier New" w:cs="Courier New"/>
          <w:sz w:val="14"/>
          <w:szCs w:val="14"/>
        </w:rPr>
      </w:pPr>
      <w:r w:rsidRPr="00F816C1">
        <w:rPr>
          <w:rFonts w:ascii="Courier New" w:eastAsia="Calibri" w:hAnsi="Courier New" w:cs="Courier New"/>
          <w:sz w:val="14"/>
          <w:szCs w:val="14"/>
        </w:rPr>
        <w:t xml:space="preserve"> ПР 4 6 3</w:t>
      </w:r>
    </w:p>
    <w:p w14:paraId="1009F74B" w14:textId="77777777" w:rsidR="00F816C1" w:rsidRPr="00F816C1" w:rsidRDefault="00F816C1" w:rsidP="00F816C1">
      <w:pPr>
        <w:spacing w:line="240" w:lineRule="auto"/>
        <w:jc w:val="left"/>
        <w:rPr>
          <w:rFonts w:ascii="Courier New" w:eastAsia="Calibri" w:hAnsi="Courier New" w:cs="Courier New"/>
          <w:sz w:val="14"/>
          <w:szCs w:val="14"/>
        </w:rPr>
      </w:pPr>
      <w:r w:rsidRPr="00F816C1">
        <w:rPr>
          <w:rFonts w:ascii="Courier New" w:eastAsia="Calibri" w:hAnsi="Courier New" w:cs="Courier New"/>
          <w:sz w:val="14"/>
          <w:szCs w:val="14"/>
        </w:rPr>
        <w:t xml:space="preserve"> ПР 5 3 2</w:t>
      </w:r>
    </w:p>
    <w:p w14:paraId="6960BD07" w14:textId="77777777" w:rsidR="00F816C1" w:rsidRPr="00F816C1" w:rsidRDefault="00F816C1" w:rsidP="00F816C1">
      <w:pPr>
        <w:spacing w:line="240" w:lineRule="auto"/>
        <w:jc w:val="left"/>
        <w:rPr>
          <w:rFonts w:ascii="Courier New" w:eastAsia="Calibri" w:hAnsi="Courier New" w:cs="Courier New"/>
          <w:sz w:val="14"/>
          <w:szCs w:val="14"/>
        </w:rPr>
      </w:pPr>
      <w:r w:rsidRPr="00F816C1">
        <w:rPr>
          <w:rFonts w:ascii="Courier New" w:eastAsia="Calibri" w:hAnsi="Courier New" w:cs="Courier New"/>
          <w:sz w:val="14"/>
          <w:szCs w:val="14"/>
        </w:rPr>
        <w:t xml:space="preserve"> ПР 5 6 7</w:t>
      </w:r>
    </w:p>
    <w:p w14:paraId="3F40AC01" w14:textId="77777777" w:rsidR="00F816C1" w:rsidRPr="00F816C1" w:rsidRDefault="00F816C1" w:rsidP="00F816C1">
      <w:pPr>
        <w:spacing w:line="240" w:lineRule="auto"/>
        <w:jc w:val="left"/>
        <w:rPr>
          <w:rFonts w:ascii="Courier New" w:eastAsia="Calibri" w:hAnsi="Courier New" w:cs="Courier New"/>
          <w:sz w:val="14"/>
          <w:szCs w:val="14"/>
        </w:rPr>
      </w:pPr>
      <w:r w:rsidRPr="00F816C1">
        <w:rPr>
          <w:rFonts w:ascii="Courier New" w:eastAsia="Calibri" w:hAnsi="Courier New" w:cs="Courier New"/>
          <w:sz w:val="14"/>
          <w:szCs w:val="14"/>
        </w:rPr>
        <w:t xml:space="preserve"> Схема элементов управления:</w:t>
      </w:r>
    </w:p>
    <w:p w14:paraId="2F1382DF" w14:textId="77777777" w:rsidR="00F816C1" w:rsidRPr="00F816C1" w:rsidRDefault="00F816C1" w:rsidP="00F816C1">
      <w:pPr>
        <w:spacing w:line="240" w:lineRule="auto"/>
        <w:jc w:val="left"/>
        <w:rPr>
          <w:rFonts w:ascii="Courier New" w:eastAsia="Calibri" w:hAnsi="Courier New" w:cs="Courier New"/>
          <w:sz w:val="14"/>
          <w:szCs w:val="14"/>
        </w:rPr>
      </w:pPr>
      <w:r w:rsidRPr="00F816C1">
        <w:rPr>
          <w:rFonts w:ascii="Courier New" w:eastAsia="Calibri" w:hAnsi="Courier New" w:cs="Courier New"/>
          <w:sz w:val="14"/>
          <w:szCs w:val="14"/>
        </w:rPr>
        <w:t xml:space="preserve"> 1) 2 0</w:t>
      </w:r>
    </w:p>
    <w:p w14:paraId="1A907D0E" w14:textId="77777777" w:rsidR="00F816C1" w:rsidRPr="00F816C1" w:rsidRDefault="00F816C1" w:rsidP="00F816C1">
      <w:pPr>
        <w:spacing w:line="240" w:lineRule="auto"/>
        <w:jc w:val="left"/>
        <w:rPr>
          <w:rFonts w:ascii="Courier New" w:eastAsia="Calibri" w:hAnsi="Courier New" w:cs="Courier New"/>
          <w:sz w:val="14"/>
          <w:szCs w:val="14"/>
        </w:rPr>
      </w:pPr>
      <w:r w:rsidRPr="00F816C1">
        <w:rPr>
          <w:rFonts w:ascii="Courier New" w:eastAsia="Calibri" w:hAnsi="Courier New" w:cs="Courier New"/>
          <w:sz w:val="14"/>
          <w:szCs w:val="14"/>
        </w:rPr>
        <w:t xml:space="preserve"> 2) 3 0</w:t>
      </w:r>
    </w:p>
    <w:p w14:paraId="341A45F9" w14:textId="77777777" w:rsidR="00F816C1" w:rsidRPr="00F816C1" w:rsidRDefault="00F816C1" w:rsidP="00F816C1">
      <w:pPr>
        <w:spacing w:line="240" w:lineRule="auto"/>
        <w:jc w:val="left"/>
        <w:rPr>
          <w:rFonts w:ascii="Courier New" w:eastAsia="Calibri" w:hAnsi="Courier New" w:cs="Courier New"/>
          <w:sz w:val="14"/>
          <w:szCs w:val="14"/>
        </w:rPr>
      </w:pPr>
      <w:r w:rsidRPr="00F816C1">
        <w:rPr>
          <w:rFonts w:ascii="Courier New" w:eastAsia="Calibri" w:hAnsi="Courier New" w:cs="Courier New"/>
          <w:sz w:val="14"/>
          <w:szCs w:val="14"/>
        </w:rPr>
        <w:t xml:space="preserve"> 3) 4 0</w:t>
      </w:r>
    </w:p>
    <w:p w14:paraId="6EFB2AA9" w14:textId="77777777" w:rsidR="00F816C1" w:rsidRPr="00F816C1" w:rsidRDefault="00F816C1" w:rsidP="00F816C1">
      <w:pPr>
        <w:spacing w:line="240" w:lineRule="auto"/>
        <w:jc w:val="left"/>
        <w:rPr>
          <w:rFonts w:ascii="Courier New" w:eastAsia="Calibri" w:hAnsi="Courier New" w:cs="Courier New"/>
          <w:sz w:val="14"/>
          <w:szCs w:val="14"/>
        </w:rPr>
      </w:pPr>
      <w:r w:rsidRPr="00F816C1">
        <w:rPr>
          <w:rFonts w:ascii="Courier New" w:eastAsia="Calibri" w:hAnsi="Courier New" w:cs="Courier New"/>
          <w:sz w:val="14"/>
          <w:szCs w:val="14"/>
        </w:rPr>
        <w:t xml:space="preserve"> 4) 5 0</w:t>
      </w:r>
    </w:p>
    <w:p w14:paraId="34A080FE" w14:textId="77777777" w:rsidR="00F816C1" w:rsidRPr="00F816C1" w:rsidRDefault="00F816C1" w:rsidP="00F816C1">
      <w:pPr>
        <w:spacing w:line="240" w:lineRule="auto"/>
        <w:jc w:val="left"/>
        <w:rPr>
          <w:rFonts w:ascii="Courier New" w:eastAsia="Calibri" w:hAnsi="Courier New" w:cs="Courier New"/>
          <w:sz w:val="14"/>
          <w:szCs w:val="14"/>
        </w:rPr>
      </w:pPr>
      <w:r w:rsidRPr="00F816C1">
        <w:rPr>
          <w:rFonts w:ascii="Courier New" w:eastAsia="Calibri" w:hAnsi="Courier New" w:cs="Courier New"/>
          <w:sz w:val="14"/>
          <w:szCs w:val="14"/>
        </w:rPr>
        <w:t xml:space="preserve"> 5) 6 0</w:t>
      </w:r>
    </w:p>
    <w:p w14:paraId="0C8163D2" w14:textId="77777777" w:rsidR="00F816C1" w:rsidRPr="00F816C1" w:rsidRDefault="00F816C1" w:rsidP="00F816C1">
      <w:pPr>
        <w:spacing w:line="240" w:lineRule="auto"/>
        <w:jc w:val="left"/>
        <w:rPr>
          <w:rFonts w:ascii="Courier New" w:eastAsia="Calibri" w:hAnsi="Courier New" w:cs="Courier New"/>
          <w:sz w:val="14"/>
          <w:szCs w:val="14"/>
        </w:rPr>
      </w:pPr>
      <w:r w:rsidRPr="00F816C1">
        <w:rPr>
          <w:rFonts w:ascii="Courier New" w:eastAsia="Calibri" w:hAnsi="Courier New" w:cs="Courier New"/>
          <w:sz w:val="14"/>
          <w:szCs w:val="14"/>
        </w:rPr>
        <w:t xml:space="preserve"> 6) 1 6</w:t>
      </w:r>
    </w:p>
    <w:p w14:paraId="5ADF3712" w14:textId="77777777" w:rsidR="00F816C1" w:rsidRPr="00F816C1" w:rsidRDefault="00F816C1" w:rsidP="00F816C1">
      <w:pPr>
        <w:spacing w:line="240" w:lineRule="auto"/>
        <w:jc w:val="left"/>
        <w:rPr>
          <w:rFonts w:ascii="Courier New" w:eastAsia="Calibri" w:hAnsi="Courier New" w:cs="Courier New"/>
          <w:sz w:val="14"/>
          <w:szCs w:val="14"/>
        </w:rPr>
      </w:pPr>
      <w:r w:rsidRPr="00F816C1">
        <w:rPr>
          <w:rFonts w:ascii="Courier New" w:eastAsia="Calibri" w:hAnsi="Courier New" w:cs="Courier New"/>
          <w:sz w:val="14"/>
          <w:szCs w:val="14"/>
        </w:rPr>
        <w:t xml:space="preserve"> 7) 3 5</w:t>
      </w:r>
    </w:p>
    <w:p w14:paraId="405087D4" w14:textId="77777777" w:rsidR="00F816C1" w:rsidRPr="00F816C1" w:rsidRDefault="00F816C1" w:rsidP="00F816C1">
      <w:pPr>
        <w:spacing w:line="240" w:lineRule="auto"/>
        <w:jc w:val="left"/>
        <w:rPr>
          <w:rFonts w:ascii="Courier New" w:eastAsia="Calibri" w:hAnsi="Courier New" w:cs="Courier New"/>
          <w:sz w:val="14"/>
          <w:szCs w:val="14"/>
        </w:rPr>
      </w:pPr>
      <w:r w:rsidRPr="00F816C1">
        <w:rPr>
          <w:rFonts w:ascii="Courier New" w:eastAsia="Calibri" w:hAnsi="Courier New" w:cs="Courier New"/>
          <w:sz w:val="14"/>
          <w:szCs w:val="14"/>
        </w:rPr>
        <w:t xml:space="preserve"> Схема включения элементов управления на передачах:</w:t>
      </w:r>
    </w:p>
    <w:p w14:paraId="6C77A522" w14:textId="77777777" w:rsidR="00F816C1" w:rsidRPr="00F816C1" w:rsidRDefault="00F816C1" w:rsidP="00F816C1">
      <w:pPr>
        <w:spacing w:line="240" w:lineRule="auto"/>
        <w:jc w:val="left"/>
        <w:rPr>
          <w:rFonts w:ascii="Courier New" w:eastAsia="Calibri" w:hAnsi="Courier New" w:cs="Courier New"/>
          <w:sz w:val="14"/>
          <w:szCs w:val="14"/>
        </w:rPr>
      </w:pPr>
      <w:r w:rsidRPr="00F816C1">
        <w:rPr>
          <w:rFonts w:ascii="Courier New" w:eastAsia="Calibri" w:hAnsi="Courier New" w:cs="Courier New"/>
          <w:sz w:val="14"/>
          <w:szCs w:val="14"/>
        </w:rPr>
        <w:t xml:space="preserve"> 1) 2 3 0</w:t>
      </w:r>
    </w:p>
    <w:p w14:paraId="4506F061" w14:textId="77777777" w:rsidR="00F816C1" w:rsidRPr="00F816C1" w:rsidRDefault="00F816C1" w:rsidP="00F816C1">
      <w:pPr>
        <w:spacing w:line="240" w:lineRule="auto"/>
        <w:jc w:val="left"/>
        <w:rPr>
          <w:rFonts w:ascii="Courier New" w:eastAsia="Calibri" w:hAnsi="Courier New" w:cs="Courier New"/>
          <w:sz w:val="14"/>
          <w:szCs w:val="14"/>
        </w:rPr>
      </w:pPr>
      <w:r w:rsidRPr="00F816C1">
        <w:rPr>
          <w:rFonts w:ascii="Courier New" w:eastAsia="Calibri" w:hAnsi="Courier New" w:cs="Courier New"/>
          <w:sz w:val="14"/>
          <w:szCs w:val="14"/>
        </w:rPr>
        <w:t xml:space="preserve"> 2) 3 4 0</w:t>
      </w:r>
    </w:p>
    <w:p w14:paraId="364089CA" w14:textId="77777777" w:rsidR="00F816C1" w:rsidRPr="00F816C1" w:rsidRDefault="00F816C1" w:rsidP="00F816C1">
      <w:pPr>
        <w:spacing w:line="240" w:lineRule="auto"/>
        <w:jc w:val="left"/>
        <w:rPr>
          <w:rFonts w:ascii="Courier New" w:eastAsia="Calibri" w:hAnsi="Courier New" w:cs="Courier New"/>
          <w:sz w:val="14"/>
          <w:szCs w:val="14"/>
        </w:rPr>
      </w:pPr>
      <w:r w:rsidRPr="00F816C1">
        <w:rPr>
          <w:rFonts w:ascii="Courier New" w:eastAsia="Calibri" w:hAnsi="Courier New" w:cs="Courier New"/>
          <w:sz w:val="14"/>
          <w:szCs w:val="14"/>
        </w:rPr>
        <w:t xml:space="preserve"> 3) 3 7 0</w:t>
      </w:r>
    </w:p>
    <w:p w14:paraId="64F2C7F9" w14:textId="77777777" w:rsidR="00F816C1" w:rsidRPr="00F816C1" w:rsidRDefault="00F816C1" w:rsidP="00F816C1">
      <w:pPr>
        <w:spacing w:line="240" w:lineRule="auto"/>
        <w:jc w:val="left"/>
        <w:rPr>
          <w:rFonts w:ascii="Courier New" w:eastAsia="Calibri" w:hAnsi="Courier New" w:cs="Courier New"/>
          <w:sz w:val="14"/>
          <w:szCs w:val="14"/>
        </w:rPr>
      </w:pPr>
      <w:r w:rsidRPr="00F816C1">
        <w:rPr>
          <w:rFonts w:ascii="Courier New" w:eastAsia="Calibri" w:hAnsi="Courier New" w:cs="Courier New"/>
          <w:sz w:val="14"/>
          <w:szCs w:val="14"/>
        </w:rPr>
        <w:t xml:space="preserve"> 4) 3 6 0</w:t>
      </w:r>
    </w:p>
    <w:p w14:paraId="50EE8122" w14:textId="77777777" w:rsidR="00F816C1" w:rsidRPr="00F816C1" w:rsidRDefault="00F816C1" w:rsidP="00F816C1">
      <w:pPr>
        <w:spacing w:line="240" w:lineRule="auto"/>
        <w:jc w:val="left"/>
        <w:rPr>
          <w:rFonts w:ascii="Courier New" w:eastAsia="Calibri" w:hAnsi="Courier New" w:cs="Courier New"/>
          <w:sz w:val="14"/>
          <w:szCs w:val="14"/>
        </w:rPr>
      </w:pPr>
      <w:r w:rsidRPr="00F816C1">
        <w:rPr>
          <w:rFonts w:ascii="Courier New" w:eastAsia="Calibri" w:hAnsi="Courier New" w:cs="Courier New"/>
          <w:sz w:val="14"/>
          <w:szCs w:val="14"/>
        </w:rPr>
        <w:t xml:space="preserve"> 5) 6 7 0</w:t>
      </w:r>
    </w:p>
    <w:p w14:paraId="68DCE1D8" w14:textId="77777777" w:rsidR="00F816C1" w:rsidRPr="00F816C1" w:rsidRDefault="00F816C1" w:rsidP="00F816C1">
      <w:pPr>
        <w:spacing w:line="240" w:lineRule="auto"/>
        <w:jc w:val="left"/>
        <w:rPr>
          <w:rFonts w:ascii="Courier New" w:eastAsia="Calibri" w:hAnsi="Courier New" w:cs="Courier New"/>
          <w:sz w:val="14"/>
          <w:szCs w:val="14"/>
        </w:rPr>
      </w:pPr>
      <w:r w:rsidRPr="00F816C1">
        <w:rPr>
          <w:rFonts w:ascii="Courier New" w:eastAsia="Calibri" w:hAnsi="Courier New" w:cs="Courier New"/>
          <w:sz w:val="14"/>
          <w:szCs w:val="14"/>
        </w:rPr>
        <w:t xml:space="preserve"> 6) 4 6 0</w:t>
      </w:r>
    </w:p>
    <w:p w14:paraId="7CD11C44" w14:textId="77777777" w:rsidR="00F816C1" w:rsidRPr="00F816C1" w:rsidRDefault="00F816C1" w:rsidP="00F816C1">
      <w:pPr>
        <w:spacing w:line="240" w:lineRule="auto"/>
        <w:jc w:val="left"/>
        <w:rPr>
          <w:rFonts w:ascii="Courier New" w:eastAsia="Calibri" w:hAnsi="Courier New" w:cs="Courier New"/>
          <w:sz w:val="14"/>
          <w:szCs w:val="14"/>
        </w:rPr>
      </w:pPr>
      <w:r w:rsidRPr="00F816C1">
        <w:rPr>
          <w:rFonts w:ascii="Courier New" w:eastAsia="Calibri" w:hAnsi="Courier New" w:cs="Courier New"/>
          <w:sz w:val="14"/>
          <w:szCs w:val="14"/>
        </w:rPr>
        <w:t xml:space="preserve"> 7) 2 6 0</w:t>
      </w:r>
    </w:p>
    <w:p w14:paraId="7D36661E" w14:textId="77777777" w:rsidR="00F816C1" w:rsidRPr="00F816C1" w:rsidRDefault="00F816C1" w:rsidP="00F816C1">
      <w:pPr>
        <w:spacing w:line="240" w:lineRule="auto"/>
        <w:jc w:val="left"/>
        <w:rPr>
          <w:rFonts w:ascii="Courier New" w:eastAsia="Calibri" w:hAnsi="Courier New" w:cs="Courier New"/>
          <w:sz w:val="14"/>
          <w:szCs w:val="14"/>
        </w:rPr>
      </w:pPr>
      <w:r w:rsidRPr="00F816C1">
        <w:rPr>
          <w:rFonts w:ascii="Courier New" w:eastAsia="Calibri" w:hAnsi="Courier New" w:cs="Courier New"/>
          <w:sz w:val="14"/>
          <w:szCs w:val="14"/>
        </w:rPr>
        <w:t xml:space="preserve"> 8) 1 6 0</w:t>
      </w:r>
    </w:p>
    <w:p w14:paraId="2AF89233" w14:textId="77777777" w:rsidR="00F816C1" w:rsidRPr="00F816C1" w:rsidRDefault="00F816C1" w:rsidP="00F816C1">
      <w:pPr>
        <w:spacing w:line="240" w:lineRule="auto"/>
        <w:jc w:val="left"/>
        <w:rPr>
          <w:rFonts w:ascii="Courier New" w:eastAsia="Calibri" w:hAnsi="Courier New" w:cs="Courier New"/>
          <w:sz w:val="14"/>
          <w:szCs w:val="14"/>
        </w:rPr>
      </w:pPr>
      <w:r w:rsidRPr="00F816C1">
        <w:rPr>
          <w:rFonts w:ascii="Courier New" w:eastAsia="Calibri" w:hAnsi="Courier New" w:cs="Courier New"/>
          <w:sz w:val="14"/>
          <w:szCs w:val="14"/>
        </w:rPr>
        <w:t xml:space="preserve"> 9) 5 7 0</w:t>
      </w:r>
    </w:p>
    <w:p w14:paraId="1D0D6766" w14:textId="77777777" w:rsidR="00F816C1" w:rsidRPr="00F816C1" w:rsidRDefault="00F816C1" w:rsidP="00F816C1">
      <w:pPr>
        <w:spacing w:line="240" w:lineRule="auto"/>
        <w:jc w:val="left"/>
        <w:rPr>
          <w:rFonts w:ascii="Courier New" w:eastAsia="Calibri" w:hAnsi="Courier New" w:cs="Courier New"/>
          <w:sz w:val="14"/>
          <w:szCs w:val="14"/>
        </w:rPr>
      </w:pPr>
      <w:r w:rsidRPr="00F816C1">
        <w:rPr>
          <w:rFonts w:ascii="Courier New" w:eastAsia="Calibri" w:hAnsi="Courier New" w:cs="Courier New"/>
          <w:sz w:val="14"/>
          <w:szCs w:val="14"/>
        </w:rPr>
        <w:t xml:space="preserve"> Число зубьев шестерен планетарных рядов:</w:t>
      </w:r>
    </w:p>
    <w:p w14:paraId="264488BA" w14:textId="77777777" w:rsidR="00F816C1" w:rsidRPr="00F816C1" w:rsidRDefault="00F816C1" w:rsidP="00F816C1">
      <w:pPr>
        <w:spacing w:line="240" w:lineRule="auto"/>
        <w:jc w:val="left"/>
        <w:rPr>
          <w:rFonts w:ascii="Courier New" w:eastAsia="Calibri" w:hAnsi="Courier New" w:cs="Courier New"/>
          <w:sz w:val="14"/>
          <w:szCs w:val="14"/>
        </w:rPr>
      </w:pPr>
      <w:r w:rsidRPr="00F816C1">
        <w:rPr>
          <w:rFonts w:ascii="Courier New" w:eastAsia="Calibri" w:hAnsi="Courier New" w:cs="Courier New"/>
          <w:sz w:val="14"/>
          <w:szCs w:val="14"/>
        </w:rPr>
        <w:t xml:space="preserve"> ПР1: -10 17 0 18.3 </w:t>
      </w:r>
    </w:p>
    <w:p w14:paraId="2E3E04CA" w14:textId="77777777" w:rsidR="00F816C1" w:rsidRPr="00F816C1" w:rsidRDefault="00F816C1" w:rsidP="00F816C1">
      <w:pPr>
        <w:spacing w:line="240" w:lineRule="auto"/>
        <w:jc w:val="left"/>
        <w:rPr>
          <w:rFonts w:ascii="Courier New" w:eastAsia="Calibri" w:hAnsi="Courier New" w:cs="Courier New"/>
          <w:sz w:val="14"/>
          <w:szCs w:val="14"/>
        </w:rPr>
      </w:pPr>
      <w:r w:rsidRPr="00F816C1">
        <w:rPr>
          <w:rFonts w:ascii="Courier New" w:eastAsia="Calibri" w:hAnsi="Courier New" w:cs="Courier New"/>
          <w:sz w:val="14"/>
          <w:szCs w:val="14"/>
        </w:rPr>
        <w:t xml:space="preserve"> ПР2: -10 17 0 19.5 </w:t>
      </w:r>
    </w:p>
    <w:p w14:paraId="1C4A7C39" w14:textId="77777777" w:rsidR="00F816C1" w:rsidRPr="00F816C1" w:rsidRDefault="00F816C1" w:rsidP="00F816C1">
      <w:pPr>
        <w:spacing w:line="240" w:lineRule="auto"/>
        <w:jc w:val="left"/>
        <w:rPr>
          <w:rFonts w:ascii="Courier New" w:eastAsia="Calibri" w:hAnsi="Courier New" w:cs="Courier New"/>
          <w:sz w:val="14"/>
          <w:szCs w:val="14"/>
        </w:rPr>
      </w:pPr>
      <w:r w:rsidRPr="00F816C1">
        <w:rPr>
          <w:rFonts w:ascii="Courier New" w:eastAsia="Calibri" w:hAnsi="Courier New" w:cs="Courier New"/>
          <w:sz w:val="14"/>
          <w:szCs w:val="14"/>
        </w:rPr>
        <w:t xml:space="preserve"> ПР3: -10 17 0 19.4 </w:t>
      </w:r>
    </w:p>
    <w:p w14:paraId="708C4B14" w14:textId="77777777" w:rsidR="00F816C1" w:rsidRPr="00F816C1" w:rsidRDefault="00F816C1" w:rsidP="00F816C1">
      <w:pPr>
        <w:spacing w:line="240" w:lineRule="auto"/>
        <w:jc w:val="left"/>
        <w:rPr>
          <w:rFonts w:ascii="Courier New" w:eastAsia="Calibri" w:hAnsi="Courier New" w:cs="Courier New"/>
          <w:sz w:val="14"/>
          <w:szCs w:val="14"/>
        </w:rPr>
      </w:pPr>
      <w:r w:rsidRPr="00F816C1">
        <w:rPr>
          <w:rFonts w:ascii="Courier New" w:eastAsia="Calibri" w:hAnsi="Courier New" w:cs="Courier New"/>
          <w:sz w:val="14"/>
          <w:szCs w:val="14"/>
        </w:rPr>
        <w:t xml:space="preserve"> ПР4: -10 17 0 37.6 </w:t>
      </w:r>
    </w:p>
    <w:p w14:paraId="51293D32" w14:textId="77777777" w:rsidR="00F816C1" w:rsidRPr="00F816C1" w:rsidRDefault="00F816C1" w:rsidP="00F816C1">
      <w:pPr>
        <w:spacing w:line="240" w:lineRule="auto"/>
        <w:jc w:val="left"/>
        <w:rPr>
          <w:rFonts w:ascii="Courier New" w:eastAsia="Calibri" w:hAnsi="Courier New" w:cs="Courier New"/>
          <w:sz w:val="14"/>
          <w:szCs w:val="14"/>
        </w:rPr>
      </w:pPr>
      <w:r w:rsidRPr="00F816C1">
        <w:rPr>
          <w:rFonts w:ascii="Courier New" w:eastAsia="Calibri" w:hAnsi="Courier New" w:cs="Courier New"/>
          <w:sz w:val="14"/>
          <w:szCs w:val="14"/>
        </w:rPr>
        <w:t xml:space="preserve"> Конструктивные параметры планетарных рядов:</w:t>
      </w:r>
    </w:p>
    <w:p w14:paraId="361D759D" w14:textId="77777777" w:rsidR="00F816C1" w:rsidRPr="00F816C1" w:rsidRDefault="00F816C1" w:rsidP="00F816C1">
      <w:pPr>
        <w:spacing w:line="240" w:lineRule="auto"/>
        <w:jc w:val="left"/>
        <w:rPr>
          <w:rFonts w:ascii="Courier New" w:eastAsia="Calibri" w:hAnsi="Courier New" w:cs="Courier New"/>
          <w:sz w:val="14"/>
          <w:szCs w:val="14"/>
        </w:rPr>
      </w:pPr>
      <w:r w:rsidRPr="00F816C1">
        <w:rPr>
          <w:rFonts w:ascii="Courier New" w:eastAsia="Calibri" w:hAnsi="Courier New" w:cs="Courier New"/>
          <w:sz w:val="14"/>
          <w:szCs w:val="14"/>
        </w:rPr>
        <w:t xml:space="preserve"> ПР1: -1.83</w:t>
      </w:r>
    </w:p>
    <w:p w14:paraId="2335E8B2" w14:textId="77777777" w:rsidR="00F816C1" w:rsidRPr="00F816C1" w:rsidRDefault="00F816C1" w:rsidP="00F816C1">
      <w:pPr>
        <w:spacing w:line="240" w:lineRule="auto"/>
        <w:jc w:val="left"/>
        <w:rPr>
          <w:rFonts w:ascii="Courier New" w:eastAsia="Calibri" w:hAnsi="Courier New" w:cs="Courier New"/>
          <w:sz w:val="14"/>
          <w:szCs w:val="14"/>
        </w:rPr>
      </w:pPr>
      <w:r w:rsidRPr="00F816C1">
        <w:rPr>
          <w:rFonts w:ascii="Courier New" w:eastAsia="Calibri" w:hAnsi="Courier New" w:cs="Courier New"/>
          <w:sz w:val="14"/>
          <w:szCs w:val="14"/>
        </w:rPr>
        <w:t xml:space="preserve"> ПР2: -1.95</w:t>
      </w:r>
    </w:p>
    <w:p w14:paraId="662CB447" w14:textId="77777777" w:rsidR="00F816C1" w:rsidRPr="00F816C1" w:rsidRDefault="00F816C1" w:rsidP="00F816C1">
      <w:pPr>
        <w:spacing w:line="240" w:lineRule="auto"/>
        <w:jc w:val="left"/>
        <w:rPr>
          <w:rFonts w:ascii="Courier New" w:eastAsia="Calibri" w:hAnsi="Courier New" w:cs="Courier New"/>
          <w:sz w:val="14"/>
          <w:szCs w:val="14"/>
        </w:rPr>
      </w:pPr>
      <w:r w:rsidRPr="00F816C1">
        <w:rPr>
          <w:rFonts w:ascii="Courier New" w:eastAsia="Calibri" w:hAnsi="Courier New" w:cs="Courier New"/>
          <w:sz w:val="14"/>
          <w:szCs w:val="14"/>
        </w:rPr>
        <w:t xml:space="preserve"> ПР3: -1.94</w:t>
      </w:r>
    </w:p>
    <w:p w14:paraId="5C0CE9CC" w14:textId="77777777" w:rsidR="00F816C1" w:rsidRPr="00F816C1" w:rsidRDefault="00F816C1" w:rsidP="00F816C1">
      <w:pPr>
        <w:spacing w:line="240" w:lineRule="auto"/>
        <w:jc w:val="left"/>
        <w:rPr>
          <w:rFonts w:ascii="Courier New" w:eastAsia="Calibri" w:hAnsi="Courier New" w:cs="Courier New"/>
          <w:sz w:val="14"/>
          <w:szCs w:val="14"/>
        </w:rPr>
      </w:pPr>
      <w:r w:rsidRPr="00F816C1">
        <w:rPr>
          <w:rFonts w:ascii="Courier New" w:eastAsia="Calibri" w:hAnsi="Courier New" w:cs="Courier New"/>
          <w:sz w:val="14"/>
          <w:szCs w:val="14"/>
        </w:rPr>
        <w:t xml:space="preserve"> ПР4: -3.76</w:t>
      </w:r>
    </w:p>
    <w:p w14:paraId="7672276D" w14:textId="77777777" w:rsidR="00F816C1" w:rsidRPr="00F816C1" w:rsidRDefault="00F816C1" w:rsidP="00F816C1">
      <w:pPr>
        <w:spacing w:line="240" w:lineRule="auto"/>
        <w:jc w:val="left"/>
        <w:rPr>
          <w:rFonts w:ascii="Courier New" w:eastAsia="Calibri" w:hAnsi="Courier New" w:cs="Courier New"/>
          <w:sz w:val="14"/>
          <w:szCs w:val="14"/>
        </w:rPr>
      </w:pPr>
      <w:r w:rsidRPr="00F816C1">
        <w:rPr>
          <w:rFonts w:ascii="Courier New" w:eastAsia="Calibri" w:hAnsi="Courier New" w:cs="Courier New"/>
          <w:sz w:val="14"/>
          <w:szCs w:val="14"/>
        </w:rPr>
        <w:t xml:space="preserve">      </w:t>
      </w:r>
    </w:p>
    <w:p w14:paraId="145F6528" w14:textId="77777777" w:rsidR="00F816C1" w:rsidRPr="00F816C1" w:rsidRDefault="00F816C1" w:rsidP="00F816C1">
      <w:pPr>
        <w:spacing w:line="240" w:lineRule="auto"/>
        <w:jc w:val="left"/>
        <w:rPr>
          <w:rFonts w:ascii="Courier New" w:eastAsia="Calibri" w:hAnsi="Courier New" w:cs="Courier New"/>
          <w:sz w:val="14"/>
          <w:szCs w:val="14"/>
        </w:rPr>
      </w:pPr>
      <w:r w:rsidRPr="00F816C1">
        <w:rPr>
          <w:rFonts w:ascii="Courier New" w:eastAsia="Calibri" w:hAnsi="Courier New" w:cs="Courier New"/>
          <w:sz w:val="14"/>
          <w:szCs w:val="14"/>
        </w:rPr>
        <w:t xml:space="preserve"> КПД планетарных рядов:</w:t>
      </w:r>
    </w:p>
    <w:p w14:paraId="2AB85A04" w14:textId="77777777" w:rsidR="00F816C1" w:rsidRPr="00F816C1" w:rsidRDefault="00F816C1" w:rsidP="00F816C1">
      <w:pPr>
        <w:spacing w:line="240" w:lineRule="auto"/>
        <w:jc w:val="left"/>
        <w:rPr>
          <w:rFonts w:ascii="Courier New" w:eastAsia="Calibri" w:hAnsi="Courier New" w:cs="Courier New"/>
          <w:sz w:val="14"/>
          <w:szCs w:val="14"/>
        </w:rPr>
      </w:pPr>
      <w:r w:rsidRPr="00F816C1">
        <w:rPr>
          <w:rFonts w:ascii="Courier New" w:eastAsia="Calibri" w:hAnsi="Courier New" w:cs="Courier New"/>
          <w:sz w:val="14"/>
          <w:szCs w:val="14"/>
        </w:rPr>
        <w:t xml:space="preserve"> ПР1: 0.97</w:t>
      </w:r>
    </w:p>
    <w:p w14:paraId="7D6224EA" w14:textId="77777777" w:rsidR="00F816C1" w:rsidRPr="00F816C1" w:rsidRDefault="00F816C1" w:rsidP="00F816C1">
      <w:pPr>
        <w:spacing w:line="240" w:lineRule="auto"/>
        <w:jc w:val="left"/>
        <w:rPr>
          <w:rFonts w:ascii="Courier New" w:eastAsia="Calibri" w:hAnsi="Courier New" w:cs="Courier New"/>
          <w:sz w:val="14"/>
          <w:szCs w:val="14"/>
        </w:rPr>
      </w:pPr>
      <w:r w:rsidRPr="00F816C1">
        <w:rPr>
          <w:rFonts w:ascii="Courier New" w:eastAsia="Calibri" w:hAnsi="Courier New" w:cs="Courier New"/>
          <w:sz w:val="14"/>
          <w:szCs w:val="14"/>
        </w:rPr>
        <w:t xml:space="preserve"> ПР2: 0.97</w:t>
      </w:r>
    </w:p>
    <w:p w14:paraId="392F2091" w14:textId="77777777" w:rsidR="00F816C1" w:rsidRPr="00F816C1" w:rsidRDefault="00F816C1" w:rsidP="00F816C1">
      <w:pPr>
        <w:spacing w:line="240" w:lineRule="auto"/>
        <w:jc w:val="left"/>
        <w:rPr>
          <w:rFonts w:ascii="Courier New" w:eastAsia="Calibri" w:hAnsi="Courier New" w:cs="Courier New"/>
          <w:sz w:val="14"/>
          <w:szCs w:val="14"/>
        </w:rPr>
      </w:pPr>
      <w:r w:rsidRPr="00F816C1">
        <w:rPr>
          <w:rFonts w:ascii="Courier New" w:eastAsia="Calibri" w:hAnsi="Courier New" w:cs="Courier New"/>
          <w:sz w:val="14"/>
          <w:szCs w:val="14"/>
        </w:rPr>
        <w:t xml:space="preserve"> ПР3: 0.97</w:t>
      </w:r>
    </w:p>
    <w:p w14:paraId="60012261" w14:textId="77777777" w:rsidR="00F816C1" w:rsidRPr="00F816C1" w:rsidRDefault="00F816C1" w:rsidP="00F816C1">
      <w:pPr>
        <w:spacing w:line="240" w:lineRule="auto"/>
        <w:jc w:val="left"/>
        <w:rPr>
          <w:rFonts w:ascii="Courier New" w:eastAsia="Calibri" w:hAnsi="Courier New" w:cs="Courier New"/>
          <w:sz w:val="14"/>
          <w:szCs w:val="14"/>
        </w:rPr>
      </w:pPr>
      <w:r w:rsidRPr="00F816C1">
        <w:rPr>
          <w:rFonts w:ascii="Courier New" w:eastAsia="Calibri" w:hAnsi="Courier New" w:cs="Courier New"/>
          <w:sz w:val="14"/>
          <w:szCs w:val="14"/>
        </w:rPr>
        <w:t xml:space="preserve"> ПР4: 0.97</w:t>
      </w:r>
    </w:p>
    <w:p w14:paraId="2690DCEC" w14:textId="77777777" w:rsidR="00F816C1" w:rsidRPr="00F816C1" w:rsidRDefault="00F816C1" w:rsidP="00F816C1">
      <w:pPr>
        <w:spacing w:line="240" w:lineRule="auto"/>
        <w:jc w:val="left"/>
        <w:rPr>
          <w:rFonts w:ascii="Courier New" w:eastAsia="Calibri" w:hAnsi="Courier New" w:cs="Courier New"/>
          <w:sz w:val="14"/>
          <w:szCs w:val="14"/>
        </w:rPr>
      </w:pPr>
      <w:r w:rsidRPr="00F816C1">
        <w:rPr>
          <w:rFonts w:ascii="Courier New" w:eastAsia="Calibri" w:hAnsi="Courier New" w:cs="Courier New"/>
          <w:sz w:val="14"/>
          <w:szCs w:val="14"/>
        </w:rPr>
        <w:t>************************************************************</w:t>
      </w:r>
    </w:p>
    <w:p w14:paraId="1E7822FA" w14:textId="77777777" w:rsidR="00F816C1" w:rsidRPr="00F816C1" w:rsidRDefault="00F816C1" w:rsidP="00F816C1">
      <w:pPr>
        <w:spacing w:line="240" w:lineRule="auto"/>
        <w:jc w:val="left"/>
        <w:rPr>
          <w:rFonts w:ascii="Courier New" w:eastAsia="Calibri" w:hAnsi="Courier New" w:cs="Courier New"/>
          <w:sz w:val="14"/>
          <w:szCs w:val="14"/>
        </w:rPr>
      </w:pPr>
      <w:r w:rsidRPr="00F816C1">
        <w:rPr>
          <w:rFonts w:ascii="Courier New" w:eastAsia="Calibri" w:hAnsi="Courier New" w:cs="Courier New"/>
          <w:sz w:val="14"/>
          <w:szCs w:val="14"/>
        </w:rPr>
        <w:t xml:space="preserve">     </w:t>
      </w:r>
    </w:p>
    <w:p w14:paraId="01E2911D" w14:textId="77777777" w:rsidR="00F816C1" w:rsidRPr="00F816C1" w:rsidRDefault="00F816C1" w:rsidP="00F816C1">
      <w:pPr>
        <w:spacing w:line="240" w:lineRule="auto"/>
        <w:jc w:val="left"/>
        <w:rPr>
          <w:rFonts w:ascii="Courier New" w:eastAsia="Calibri" w:hAnsi="Courier New" w:cs="Courier New"/>
          <w:sz w:val="14"/>
          <w:szCs w:val="14"/>
        </w:rPr>
      </w:pPr>
      <w:r w:rsidRPr="00F816C1">
        <w:rPr>
          <w:rFonts w:ascii="Courier New" w:eastAsia="Calibri" w:hAnsi="Courier New" w:cs="Courier New"/>
          <w:sz w:val="14"/>
          <w:szCs w:val="14"/>
        </w:rPr>
        <w:t xml:space="preserve">          РЕЗУЛЬТАТЫ РАСЧЕТОВ</w:t>
      </w:r>
    </w:p>
    <w:p w14:paraId="6BE5B32A" w14:textId="77777777" w:rsidR="00F816C1" w:rsidRPr="00F816C1" w:rsidRDefault="00F816C1" w:rsidP="00F816C1">
      <w:pPr>
        <w:spacing w:line="240" w:lineRule="auto"/>
        <w:jc w:val="left"/>
        <w:rPr>
          <w:rFonts w:ascii="Courier New" w:eastAsia="Calibri" w:hAnsi="Courier New" w:cs="Courier New"/>
          <w:sz w:val="14"/>
          <w:szCs w:val="14"/>
          <w:lang w:val="en-US"/>
        </w:rPr>
      </w:pPr>
      <w:r w:rsidRPr="00F816C1">
        <w:rPr>
          <w:rFonts w:ascii="Courier New" w:eastAsia="Calibri" w:hAnsi="Courier New" w:cs="Courier New"/>
          <w:sz w:val="14"/>
          <w:szCs w:val="14"/>
        </w:rPr>
        <w:t xml:space="preserve"> </w:t>
      </w:r>
      <w:r w:rsidRPr="00F816C1">
        <w:rPr>
          <w:rFonts w:ascii="Courier New" w:eastAsia="Calibri" w:hAnsi="Courier New" w:cs="Courier New"/>
          <w:sz w:val="14"/>
          <w:szCs w:val="14"/>
          <w:lang w:val="en-US"/>
        </w:rPr>
        <w:t>-----------------------------------------------------------------------------------------------------------</w:t>
      </w:r>
    </w:p>
    <w:p w14:paraId="661743D9" w14:textId="77777777" w:rsidR="00F816C1" w:rsidRPr="00F816C1" w:rsidRDefault="00F816C1" w:rsidP="00F816C1">
      <w:pPr>
        <w:spacing w:line="240" w:lineRule="auto"/>
        <w:jc w:val="left"/>
        <w:rPr>
          <w:rFonts w:ascii="Courier New" w:eastAsia="Calibri" w:hAnsi="Courier New" w:cs="Courier New"/>
          <w:sz w:val="14"/>
          <w:szCs w:val="14"/>
          <w:lang w:val="en-US"/>
        </w:rPr>
      </w:pPr>
      <w:r w:rsidRPr="00F816C1">
        <w:rPr>
          <w:rFonts w:ascii="Courier New" w:eastAsia="Calibri" w:hAnsi="Courier New" w:cs="Courier New"/>
          <w:sz w:val="14"/>
          <w:szCs w:val="14"/>
          <w:lang w:val="en-US"/>
        </w:rPr>
        <w:t xml:space="preserve"> I   </w:t>
      </w:r>
      <w:r w:rsidRPr="00F816C1">
        <w:rPr>
          <w:rFonts w:ascii="Courier New" w:eastAsia="Calibri" w:hAnsi="Courier New" w:cs="Courier New"/>
          <w:sz w:val="14"/>
          <w:szCs w:val="14"/>
        </w:rPr>
        <w:t>Передача</w:t>
      </w:r>
      <w:r w:rsidRPr="00F816C1">
        <w:rPr>
          <w:rFonts w:ascii="Courier New" w:eastAsia="Calibri" w:hAnsi="Courier New" w:cs="Courier New"/>
          <w:sz w:val="14"/>
          <w:szCs w:val="14"/>
          <w:lang w:val="en-US"/>
        </w:rPr>
        <w:t xml:space="preserve">    I    1    I    2    I    3    I    4    I    5    I    6    I    7    I    8    I    9    I</w:t>
      </w:r>
    </w:p>
    <w:p w14:paraId="2592DAD6" w14:textId="77777777" w:rsidR="00F816C1" w:rsidRPr="00F816C1" w:rsidRDefault="00F816C1" w:rsidP="00F816C1">
      <w:pPr>
        <w:spacing w:line="240" w:lineRule="auto"/>
        <w:jc w:val="left"/>
        <w:rPr>
          <w:rFonts w:ascii="Courier New" w:eastAsia="Calibri" w:hAnsi="Courier New" w:cs="Courier New"/>
          <w:sz w:val="14"/>
          <w:szCs w:val="14"/>
          <w:lang w:val="en-US"/>
        </w:rPr>
      </w:pPr>
      <w:r w:rsidRPr="00F816C1">
        <w:rPr>
          <w:rFonts w:ascii="Courier New" w:eastAsia="Calibri" w:hAnsi="Courier New" w:cs="Courier New"/>
          <w:sz w:val="14"/>
          <w:szCs w:val="14"/>
          <w:lang w:val="en-US"/>
        </w:rPr>
        <w:t xml:space="preserve"> -----------------------------------------------------------------------------------------------------------</w:t>
      </w:r>
    </w:p>
    <w:p w14:paraId="0DE21904" w14:textId="77777777" w:rsidR="00F816C1" w:rsidRPr="00F816C1" w:rsidRDefault="00F816C1" w:rsidP="00F816C1">
      <w:pPr>
        <w:spacing w:line="240" w:lineRule="auto"/>
        <w:jc w:val="left"/>
        <w:rPr>
          <w:rFonts w:ascii="Courier New" w:eastAsia="Calibri" w:hAnsi="Courier New" w:cs="Courier New"/>
          <w:sz w:val="14"/>
          <w:szCs w:val="14"/>
          <w:lang w:val="en-US"/>
        </w:rPr>
      </w:pPr>
      <w:r w:rsidRPr="00F816C1">
        <w:rPr>
          <w:rFonts w:ascii="Courier New" w:eastAsia="Calibri" w:hAnsi="Courier New" w:cs="Courier New"/>
          <w:sz w:val="14"/>
          <w:szCs w:val="14"/>
          <w:lang w:val="en-US"/>
        </w:rPr>
        <w:t xml:space="preserve"> I     I(0X)     I   5.485 I   2.938 I   1.752 I   1.299 I   1.000 I   0.790 I   0.690 I   0.591 </w:t>
      </w:r>
      <w:proofErr w:type="gramStart"/>
      <w:r w:rsidRPr="00F816C1">
        <w:rPr>
          <w:rFonts w:ascii="Courier New" w:eastAsia="Calibri" w:hAnsi="Courier New" w:cs="Courier New"/>
          <w:sz w:val="14"/>
          <w:szCs w:val="14"/>
          <w:lang w:val="en-US"/>
        </w:rPr>
        <w:t>I  -</w:t>
      </w:r>
      <w:proofErr w:type="gramEnd"/>
      <w:r w:rsidRPr="00F816C1">
        <w:rPr>
          <w:rFonts w:ascii="Courier New" w:eastAsia="Calibri" w:hAnsi="Courier New" w:cs="Courier New"/>
          <w:sz w:val="14"/>
          <w:szCs w:val="14"/>
          <w:lang w:val="en-US"/>
        </w:rPr>
        <w:t>3.760 I</w:t>
      </w:r>
    </w:p>
    <w:p w14:paraId="35E656B1" w14:textId="77777777" w:rsidR="00F816C1" w:rsidRPr="00F816C1" w:rsidRDefault="00F816C1" w:rsidP="00F816C1">
      <w:pPr>
        <w:spacing w:line="240" w:lineRule="auto"/>
        <w:jc w:val="left"/>
        <w:rPr>
          <w:rFonts w:ascii="Courier New" w:eastAsia="Calibri" w:hAnsi="Courier New" w:cs="Courier New"/>
          <w:sz w:val="14"/>
          <w:szCs w:val="14"/>
          <w:lang w:val="en-US"/>
        </w:rPr>
      </w:pPr>
      <w:r w:rsidRPr="00F816C1">
        <w:rPr>
          <w:rFonts w:ascii="Courier New" w:eastAsia="Calibri" w:hAnsi="Courier New" w:cs="Courier New"/>
          <w:sz w:val="14"/>
          <w:szCs w:val="14"/>
          <w:lang w:val="en-US"/>
        </w:rPr>
        <w:t xml:space="preserve"> -----------------------------------------------------------------------------------------------------------</w:t>
      </w:r>
    </w:p>
    <w:p w14:paraId="60988C88" w14:textId="77777777" w:rsidR="00F816C1" w:rsidRPr="00F816C1" w:rsidRDefault="00F816C1" w:rsidP="00F816C1">
      <w:pPr>
        <w:spacing w:line="240" w:lineRule="auto"/>
        <w:jc w:val="left"/>
        <w:rPr>
          <w:rFonts w:ascii="Courier New" w:eastAsia="Calibri" w:hAnsi="Courier New" w:cs="Courier New"/>
          <w:sz w:val="14"/>
          <w:szCs w:val="14"/>
          <w:lang w:val="en-US"/>
        </w:rPr>
      </w:pPr>
      <w:r w:rsidRPr="00F816C1">
        <w:rPr>
          <w:rFonts w:ascii="Courier New" w:eastAsia="Calibri" w:hAnsi="Courier New" w:cs="Courier New"/>
          <w:sz w:val="14"/>
          <w:szCs w:val="14"/>
          <w:lang w:val="en-US"/>
        </w:rPr>
        <w:t xml:space="preserve"> I       q       I         </w:t>
      </w:r>
      <w:proofErr w:type="spellStart"/>
      <w:proofErr w:type="gramStart"/>
      <w:r w:rsidRPr="00F816C1">
        <w:rPr>
          <w:rFonts w:ascii="Courier New" w:eastAsia="Calibri" w:hAnsi="Courier New" w:cs="Courier New"/>
          <w:sz w:val="14"/>
          <w:szCs w:val="14"/>
          <w:lang w:val="en-US"/>
        </w:rPr>
        <w:t>I</w:t>
      </w:r>
      <w:proofErr w:type="spellEnd"/>
      <w:r w:rsidRPr="00F816C1">
        <w:rPr>
          <w:rFonts w:ascii="Courier New" w:eastAsia="Calibri" w:hAnsi="Courier New" w:cs="Courier New"/>
          <w:sz w:val="14"/>
          <w:szCs w:val="14"/>
          <w:lang w:val="en-US"/>
        </w:rPr>
        <w:t xml:space="preserve">  1.867</w:t>
      </w:r>
      <w:proofErr w:type="gramEnd"/>
      <w:r w:rsidRPr="00F816C1">
        <w:rPr>
          <w:rFonts w:ascii="Courier New" w:eastAsia="Calibri" w:hAnsi="Courier New" w:cs="Courier New"/>
          <w:sz w:val="14"/>
          <w:szCs w:val="14"/>
          <w:lang w:val="en-US"/>
        </w:rPr>
        <w:t xml:space="preserve">  I  1.677  I  1.349  I  1.299  I  1.266  I  1.144  I  1.169  I  0.000  I</w:t>
      </w:r>
    </w:p>
    <w:p w14:paraId="57541B24" w14:textId="77777777" w:rsidR="00F816C1" w:rsidRPr="00F816C1" w:rsidRDefault="00F816C1" w:rsidP="00F816C1">
      <w:pPr>
        <w:spacing w:line="240" w:lineRule="auto"/>
        <w:jc w:val="left"/>
        <w:rPr>
          <w:rFonts w:ascii="Courier New" w:eastAsia="Calibri" w:hAnsi="Courier New" w:cs="Courier New"/>
          <w:sz w:val="14"/>
          <w:szCs w:val="14"/>
          <w:lang w:val="en-US"/>
        </w:rPr>
      </w:pPr>
      <w:r w:rsidRPr="00F816C1">
        <w:rPr>
          <w:rFonts w:ascii="Courier New" w:eastAsia="Calibri" w:hAnsi="Courier New" w:cs="Courier New"/>
          <w:sz w:val="14"/>
          <w:szCs w:val="14"/>
          <w:lang w:val="en-US"/>
        </w:rPr>
        <w:t xml:space="preserve"> -----------------------------------------------------------------------------------------------------------</w:t>
      </w:r>
    </w:p>
    <w:p w14:paraId="50A216D5" w14:textId="77777777" w:rsidR="00F816C1" w:rsidRPr="00F816C1" w:rsidRDefault="00F816C1" w:rsidP="00F816C1">
      <w:pPr>
        <w:spacing w:line="240" w:lineRule="auto"/>
        <w:jc w:val="left"/>
        <w:rPr>
          <w:rFonts w:ascii="Courier New" w:eastAsia="Calibri" w:hAnsi="Courier New" w:cs="Courier New"/>
          <w:sz w:val="14"/>
          <w:szCs w:val="14"/>
          <w:lang w:val="en-US"/>
        </w:rPr>
      </w:pPr>
      <w:r w:rsidRPr="00F816C1">
        <w:rPr>
          <w:rFonts w:ascii="Courier New" w:eastAsia="Calibri" w:hAnsi="Courier New" w:cs="Courier New"/>
          <w:sz w:val="14"/>
          <w:szCs w:val="14"/>
          <w:lang w:val="en-US"/>
        </w:rPr>
        <w:t xml:space="preserve"> I       </w:t>
      </w:r>
      <w:r w:rsidRPr="00F816C1">
        <w:rPr>
          <w:rFonts w:ascii="Courier New" w:eastAsia="Calibri" w:hAnsi="Courier New" w:cs="Courier New"/>
          <w:sz w:val="14"/>
          <w:szCs w:val="14"/>
        </w:rPr>
        <w:t>КПД</w:t>
      </w:r>
      <w:r w:rsidRPr="00F816C1">
        <w:rPr>
          <w:rFonts w:ascii="Courier New" w:eastAsia="Calibri" w:hAnsi="Courier New" w:cs="Courier New"/>
          <w:sz w:val="14"/>
          <w:szCs w:val="14"/>
          <w:lang w:val="en-US"/>
        </w:rPr>
        <w:t xml:space="preserve">     I   0.923 I   0.955 I   0.981 I   0.977 I   1.000 I   0.994 I   0.984 </w:t>
      </w:r>
      <w:proofErr w:type="gramStart"/>
      <w:r w:rsidRPr="00F816C1">
        <w:rPr>
          <w:rFonts w:ascii="Courier New" w:eastAsia="Calibri" w:hAnsi="Courier New" w:cs="Courier New"/>
          <w:sz w:val="14"/>
          <w:szCs w:val="14"/>
          <w:lang w:val="en-US"/>
        </w:rPr>
        <w:t>I  0.974</w:t>
      </w:r>
      <w:proofErr w:type="gramEnd"/>
      <w:r w:rsidRPr="00F816C1">
        <w:rPr>
          <w:rFonts w:ascii="Courier New" w:eastAsia="Calibri" w:hAnsi="Courier New" w:cs="Courier New"/>
          <w:sz w:val="14"/>
          <w:szCs w:val="14"/>
          <w:lang w:val="en-US"/>
        </w:rPr>
        <w:t xml:space="preserve">  I  0.970  I</w:t>
      </w:r>
    </w:p>
    <w:p w14:paraId="7552D2A6" w14:textId="77777777" w:rsidR="00F816C1" w:rsidRPr="00F816C1" w:rsidRDefault="00F816C1" w:rsidP="00F816C1">
      <w:pPr>
        <w:spacing w:line="240" w:lineRule="auto"/>
        <w:jc w:val="left"/>
        <w:rPr>
          <w:rFonts w:ascii="Courier New" w:eastAsia="Calibri" w:hAnsi="Courier New" w:cs="Courier New"/>
          <w:sz w:val="14"/>
          <w:szCs w:val="14"/>
        </w:rPr>
      </w:pPr>
      <w:r w:rsidRPr="00F816C1">
        <w:rPr>
          <w:rFonts w:ascii="Courier New" w:eastAsia="Calibri" w:hAnsi="Courier New" w:cs="Courier New"/>
          <w:sz w:val="14"/>
          <w:szCs w:val="14"/>
          <w:lang w:val="en-US"/>
        </w:rPr>
        <w:t xml:space="preserve"> </w:t>
      </w:r>
      <w:r w:rsidRPr="00F816C1">
        <w:rPr>
          <w:rFonts w:ascii="Courier New" w:eastAsia="Calibri" w:hAnsi="Courier New" w:cs="Courier New"/>
          <w:sz w:val="14"/>
          <w:szCs w:val="14"/>
        </w:rPr>
        <w:t>-----------------------------------------------------------------------------------------------------------</w:t>
      </w:r>
    </w:p>
    <w:p w14:paraId="05683261" w14:textId="77777777" w:rsidR="00F816C1" w:rsidRPr="00F816C1" w:rsidRDefault="00F816C1" w:rsidP="00F816C1">
      <w:pPr>
        <w:spacing w:line="240" w:lineRule="auto"/>
        <w:jc w:val="left"/>
        <w:rPr>
          <w:rFonts w:ascii="Courier New" w:eastAsia="Calibri" w:hAnsi="Courier New" w:cs="Courier New"/>
          <w:sz w:val="14"/>
          <w:szCs w:val="14"/>
        </w:rPr>
      </w:pPr>
      <w:r w:rsidRPr="00F816C1">
        <w:rPr>
          <w:rFonts w:ascii="Courier New" w:eastAsia="Calibri" w:hAnsi="Courier New" w:cs="Courier New"/>
          <w:sz w:val="14"/>
          <w:szCs w:val="14"/>
        </w:rPr>
        <w:t xml:space="preserve">  Средний КПД: 0.973453</w:t>
      </w:r>
      <w:proofErr w:type="gramStart"/>
      <w:r w:rsidRPr="00F816C1">
        <w:rPr>
          <w:rFonts w:ascii="Courier New" w:eastAsia="Calibri" w:hAnsi="Courier New" w:cs="Courier New"/>
          <w:sz w:val="14"/>
          <w:szCs w:val="14"/>
        </w:rPr>
        <w:t>;  Диапазон</w:t>
      </w:r>
      <w:proofErr w:type="gramEnd"/>
      <w:r w:rsidRPr="00F816C1">
        <w:rPr>
          <w:rFonts w:ascii="Courier New" w:eastAsia="Calibri" w:hAnsi="Courier New" w:cs="Courier New"/>
          <w:sz w:val="14"/>
          <w:szCs w:val="14"/>
        </w:rPr>
        <w:t>: 9.2873</w:t>
      </w:r>
    </w:p>
    <w:p w14:paraId="09616153" w14:textId="77777777" w:rsidR="00F816C1" w:rsidRPr="00F816C1" w:rsidRDefault="00F816C1" w:rsidP="00F816C1">
      <w:pPr>
        <w:spacing w:line="240" w:lineRule="auto"/>
        <w:jc w:val="left"/>
        <w:rPr>
          <w:rFonts w:ascii="Courier New" w:eastAsia="Calibri" w:hAnsi="Courier New" w:cs="Courier New"/>
          <w:sz w:val="14"/>
          <w:szCs w:val="14"/>
        </w:rPr>
      </w:pPr>
      <w:r w:rsidRPr="00F816C1">
        <w:rPr>
          <w:rFonts w:ascii="Courier New" w:eastAsia="Calibri" w:hAnsi="Courier New" w:cs="Courier New"/>
          <w:sz w:val="14"/>
          <w:szCs w:val="14"/>
        </w:rPr>
        <w:t xml:space="preserve"> -----------------------------------------------------------------------------------------------------------</w:t>
      </w:r>
    </w:p>
    <w:p w14:paraId="77DF5576" w14:textId="77777777" w:rsidR="00F816C1" w:rsidRPr="00F816C1" w:rsidRDefault="00F816C1" w:rsidP="00F816C1">
      <w:pPr>
        <w:spacing w:line="240" w:lineRule="auto"/>
        <w:jc w:val="left"/>
        <w:rPr>
          <w:rFonts w:ascii="Courier New" w:eastAsia="Calibri" w:hAnsi="Courier New" w:cs="Courier New"/>
          <w:sz w:val="14"/>
          <w:szCs w:val="14"/>
        </w:rPr>
      </w:pPr>
      <w:r w:rsidRPr="00F816C1">
        <w:rPr>
          <w:rFonts w:ascii="Courier New" w:eastAsia="Calibri" w:hAnsi="Courier New" w:cs="Courier New"/>
          <w:sz w:val="14"/>
          <w:szCs w:val="14"/>
        </w:rPr>
        <w:t xml:space="preserve">          Угловые скорости звеньев</w:t>
      </w:r>
    </w:p>
    <w:p w14:paraId="4DDE856E" w14:textId="77777777" w:rsidR="00F816C1" w:rsidRPr="00F816C1" w:rsidRDefault="00F816C1" w:rsidP="00F816C1">
      <w:pPr>
        <w:spacing w:line="240" w:lineRule="auto"/>
        <w:jc w:val="left"/>
        <w:rPr>
          <w:rFonts w:ascii="Courier New" w:eastAsia="Calibri" w:hAnsi="Courier New" w:cs="Courier New"/>
          <w:sz w:val="14"/>
          <w:szCs w:val="14"/>
          <w:lang w:val="en-US"/>
        </w:rPr>
      </w:pPr>
      <w:r w:rsidRPr="00F816C1">
        <w:rPr>
          <w:rFonts w:ascii="Courier New" w:eastAsia="Calibri" w:hAnsi="Courier New" w:cs="Courier New"/>
          <w:sz w:val="14"/>
          <w:szCs w:val="14"/>
        </w:rPr>
        <w:t xml:space="preserve"> </w:t>
      </w:r>
      <w:r w:rsidRPr="00F816C1">
        <w:rPr>
          <w:rFonts w:ascii="Courier New" w:eastAsia="Calibri" w:hAnsi="Courier New" w:cs="Courier New"/>
          <w:sz w:val="14"/>
          <w:szCs w:val="14"/>
          <w:lang w:val="en-US"/>
        </w:rPr>
        <w:t>-----------------------------------------------------------------------------------------------------------</w:t>
      </w:r>
    </w:p>
    <w:p w14:paraId="6CB1A6A6" w14:textId="77777777" w:rsidR="00F816C1" w:rsidRPr="00F816C1" w:rsidRDefault="00F816C1" w:rsidP="00F816C1">
      <w:pPr>
        <w:spacing w:line="240" w:lineRule="auto"/>
        <w:jc w:val="left"/>
        <w:rPr>
          <w:rFonts w:ascii="Courier New" w:eastAsia="Calibri" w:hAnsi="Courier New" w:cs="Courier New"/>
          <w:sz w:val="14"/>
          <w:szCs w:val="14"/>
          <w:lang w:val="en-US"/>
        </w:rPr>
      </w:pPr>
      <w:r w:rsidRPr="00F816C1">
        <w:rPr>
          <w:rFonts w:ascii="Courier New" w:eastAsia="Calibri" w:hAnsi="Courier New" w:cs="Courier New"/>
          <w:sz w:val="14"/>
          <w:szCs w:val="14"/>
          <w:lang w:val="en-US"/>
        </w:rPr>
        <w:t xml:space="preserve"> I     </w:t>
      </w:r>
      <w:r w:rsidRPr="00F816C1">
        <w:rPr>
          <w:rFonts w:ascii="Courier New" w:eastAsia="Calibri" w:hAnsi="Courier New" w:cs="Courier New"/>
          <w:sz w:val="14"/>
          <w:szCs w:val="14"/>
        </w:rPr>
        <w:t>Звено</w:t>
      </w:r>
      <w:r w:rsidRPr="00F816C1">
        <w:rPr>
          <w:rFonts w:ascii="Courier New" w:eastAsia="Calibri" w:hAnsi="Courier New" w:cs="Courier New"/>
          <w:sz w:val="14"/>
          <w:szCs w:val="14"/>
          <w:lang w:val="en-US"/>
        </w:rPr>
        <w:t xml:space="preserve"> 1   </w:t>
      </w:r>
      <w:proofErr w:type="gramStart"/>
      <w:r w:rsidRPr="00F816C1">
        <w:rPr>
          <w:rFonts w:ascii="Courier New" w:eastAsia="Calibri" w:hAnsi="Courier New" w:cs="Courier New"/>
          <w:sz w:val="14"/>
          <w:szCs w:val="14"/>
          <w:lang w:val="en-US"/>
        </w:rPr>
        <w:t>I  1.000</w:t>
      </w:r>
      <w:proofErr w:type="gramEnd"/>
      <w:r w:rsidRPr="00F816C1">
        <w:rPr>
          <w:rFonts w:ascii="Courier New" w:eastAsia="Calibri" w:hAnsi="Courier New" w:cs="Courier New"/>
          <w:sz w:val="14"/>
          <w:szCs w:val="14"/>
          <w:lang w:val="en-US"/>
        </w:rPr>
        <w:t xml:space="preserve">  I  1.000  I  1.000  I  1.000  I  1.000  I  1.000  I  1.000  I  1.000  I  1.000  I</w:t>
      </w:r>
    </w:p>
    <w:p w14:paraId="76531866" w14:textId="77777777" w:rsidR="00F816C1" w:rsidRPr="00F816C1" w:rsidRDefault="00F816C1" w:rsidP="00F816C1">
      <w:pPr>
        <w:spacing w:line="240" w:lineRule="auto"/>
        <w:jc w:val="left"/>
        <w:rPr>
          <w:rFonts w:ascii="Courier New" w:eastAsia="Calibri" w:hAnsi="Courier New" w:cs="Courier New"/>
          <w:sz w:val="14"/>
          <w:szCs w:val="14"/>
          <w:lang w:val="en-US"/>
        </w:rPr>
      </w:pPr>
      <w:r w:rsidRPr="00F816C1">
        <w:rPr>
          <w:rFonts w:ascii="Courier New" w:eastAsia="Calibri" w:hAnsi="Courier New" w:cs="Courier New"/>
          <w:sz w:val="14"/>
          <w:szCs w:val="14"/>
          <w:lang w:val="en-US"/>
        </w:rPr>
        <w:t xml:space="preserve"> -----------------------------------------------------------------------------------------------------------</w:t>
      </w:r>
    </w:p>
    <w:p w14:paraId="6CDC090C" w14:textId="77777777" w:rsidR="00F816C1" w:rsidRPr="00F816C1" w:rsidRDefault="00F816C1" w:rsidP="00F816C1">
      <w:pPr>
        <w:spacing w:line="240" w:lineRule="auto"/>
        <w:jc w:val="left"/>
        <w:rPr>
          <w:rFonts w:ascii="Courier New" w:eastAsia="Calibri" w:hAnsi="Courier New" w:cs="Courier New"/>
          <w:sz w:val="14"/>
          <w:szCs w:val="14"/>
          <w:lang w:val="en-US"/>
        </w:rPr>
      </w:pPr>
      <w:r w:rsidRPr="00F816C1">
        <w:rPr>
          <w:rFonts w:ascii="Courier New" w:eastAsia="Calibri" w:hAnsi="Courier New" w:cs="Courier New"/>
          <w:sz w:val="14"/>
          <w:szCs w:val="14"/>
          <w:lang w:val="en-US"/>
        </w:rPr>
        <w:t xml:space="preserve"> I     </w:t>
      </w:r>
      <w:r w:rsidRPr="00F816C1">
        <w:rPr>
          <w:rFonts w:ascii="Courier New" w:eastAsia="Calibri" w:hAnsi="Courier New" w:cs="Courier New"/>
          <w:sz w:val="14"/>
          <w:szCs w:val="14"/>
        </w:rPr>
        <w:t>Звено</w:t>
      </w:r>
      <w:r w:rsidRPr="00F816C1">
        <w:rPr>
          <w:rFonts w:ascii="Courier New" w:eastAsia="Calibri" w:hAnsi="Courier New" w:cs="Courier New"/>
          <w:sz w:val="14"/>
          <w:szCs w:val="14"/>
          <w:lang w:val="en-US"/>
        </w:rPr>
        <w:t xml:space="preserve"> 2   </w:t>
      </w:r>
      <w:proofErr w:type="gramStart"/>
      <w:r w:rsidRPr="00F816C1">
        <w:rPr>
          <w:rFonts w:ascii="Courier New" w:eastAsia="Calibri" w:hAnsi="Courier New" w:cs="Courier New"/>
          <w:sz w:val="14"/>
          <w:szCs w:val="14"/>
          <w:lang w:val="en-US"/>
        </w:rPr>
        <w:t>I  0.353</w:t>
      </w:r>
      <w:proofErr w:type="gramEnd"/>
      <w:r w:rsidRPr="00F816C1">
        <w:rPr>
          <w:rFonts w:ascii="Courier New" w:eastAsia="Calibri" w:hAnsi="Courier New" w:cs="Courier New"/>
          <w:sz w:val="14"/>
          <w:szCs w:val="14"/>
          <w:lang w:val="en-US"/>
        </w:rPr>
        <w:t xml:space="preserve">  I  0.616  I  1.000  I  1.332  I  1.000  I  0.616  I  0.353  I  0.000  I  1.000  I</w:t>
      </w:r>
    </w:p>
    <w:p w14:paraId="50540546" w14:textId="77777777" w:rsidR="00F816C1" w:rsidRPr="00F816C1" w:rsidRDefault="00F816C1" w:rsidP="00F816C1">
      <w:pPr>
        <w:spacing w:line="240" w:lineRule="auto"/>
        <w:jc w:val="left"/>
        <w:rPr>
          <w:rFonts w:ascii="Courier New" w:eastAsia="Calibri" w:hAnsi="Courier New" w:cs="Courier New"/>
          <w:sz w:val="14"/>
          <w:szCs w:val="14"/>
          <w:lang w:val="en-US"/>
        </w:rPr>
      </w:pPr>
      <w:r w:rsidRPr="00F816C1">
        <w:rPr>
          <w:rFonts w:ascii="Courier New" w:eastAsia="Calibri" w:hAnsi="Courier New" w:cs="Courier New"/>
          <w:sz w:val="14"/>
          <w:szCs w:val="14"/>
          <w:lang w:val="en-US"/>
        </w:rPr>
        <w:t xml:space="preserve"> -----------------------------------------------------------------------------------------------------------</w:t>
      </w:r>
    </w:p>
    <w:p w14:paraId="425B2845" w14:textId="77777777" w:rsidR="00F816C1" w:rsidRPr="00F816C1" w:rsidRDefault="00F816C1" w:rsidP="00F816C1">
      <w:pPr>
        <w:spacing w:line="240" w:lineRule="auto"/>
        <w:jc w:val="left"/>
        <w:rPr>
          <w:rFonts w:ascii="Courier New" w:eastAsia="Calibri" w:hAnsi="Courier New" w:cs="Courier New"/>
          <w:sz w:val="14"/>
          <w:szCs w:val="14"/>
          <w:lang w:val="en-US"/>
        </w:rPr>
      </w:pPr>
      <w:r w:rsidRPr="00F816C1">
        <w:rPr>
          <w:rFonts w:ascii="Courier New" w:eastAsia="Calibri" w:hAnsi="Courier New" w:cs="Courier New"/>
          <w:sz w:val="14"/>
          <w:szCs w:val="14"/>
          <w:lang w:val="en-US"/>
        </w:rPr>
        <w:t xml:space="preserve"> I     </w:t>
      </w:r>
      <w:r w:rsidRPr="00F816C1">
        <w:rPr>
          <w:rFonts w:ascii="Courier New" w:eastAsia="Calibri" w:hAnsi="Courier New" w:cs="Courier New"/>
          <w:sz w:val="14"/>
          <w:szCs w:val="14"/>
        </w:rPr>
        <w:t>Звено</w:t>
      </w:r>
      <w:r w:rsidRPr="00F816C1">
        <w:rPr>
          <w:rFonts w:ascii="Courier New" w:eastAsia="Calibri" w:hAnsi="Courier New" w:cs="Courier New"/>
          <w:sz w:val="14"/>
          <w:szCs w:val="14"/>
          <w:lang w:val="en-US"/>
        </w:rPr>
        <w:t xml:space="preserve"> 3   </w:t>
      </w:r>
      <w:proofErr w:type="gramStart"/>
      <w:r w:rsidRPr="00F816C1">
        <w:rPr>
          <w:rFonts w:ascii="Courier New" w:eastAsia="Calibri" w:hAnsi="Courier New" w:cs="Courier New"/>
          <w:sz w:val="14"/>
          <w:szCs w:val="14"/>
          <w:lang w:val="en-US"/>
        </w:rPr>
        <w:t>I  0.000</w:t>
      </w:r>
      <w:proofErr w:type="gramEnd"/>
      <w:r w:rsidRPr="00F816C1">
        <w:rPr>
          <w:rFonts w:ascii="Courier New" w:eastAsia="Calibri" w:hAnsi="Courier New" w:cs="Courier New"/>
          <w:sz w:val="14"/>
          <w:szCs w:val="14"/>
          <w:lang w:val="en-US"/>
        </w:rPr>
        <w:t xml:space="preserve">  I  0.407  I  1.000  I  1.513  I  1.000  I  0.407  I  0.000  I -0.546  I  1.000  I</w:t>
      </w:r>
    </w:p>
    <w:p w14:paraId="3E24B0BD" w14:textId="77777777" w:rsidR="00F816C1" w:rsidRPr="00F816C1" w:rsidRDefault="00F816C1" w:rsidP="00F816C1">
      <w:pPr>
        <w:spacing w:line="240" w:lineRule="auto"/>
        <w:jc w:val="left"/>
        <w:rPr>
          <w:rFonts w:ascii="Courier New" w:eastAsia="Calibri" w:hAnsi="Courier New" w:cs="Courier New"/>
          <w:sz w:val="14"/>
          <w:szCs w:val="14"/>
          <w:lang w:val="en-US"/>
        </w:rPr>
      </w:pPr>
      <w:r w:rsidRPr="00F816C1">
        <w:rPr>
          <w:rFonts w:ascii="Courier New" w:eastAsia="Calibri" w:hAnsi="Courier New" w:cs="Courier New"/>
          <w:sz w:val="14"/>
          <w:szCs w:val="14"/>
          <w:lang w:val="en-US"/>
        </w:rPr>
        <w:t xml:space="preserve"> -----------------------------------------------------------------------------------------------------------</w:t>
      </w:r>
    </w:p>
    <w:p w14:paraId="209D1C0D" w14:textId="77777777" w:rsidR="00F816C1" w:rsidRPr="00F816C1" w:rsidRDefault="00F816C1" w:rsidP="00F816C1">
      <w:pPr>
        <w:spacing w:line="240" w:lineRule="auto"/>
        <w:jc w:val="left"/>
        <w:rPr>
          <w:rFonts w:ascii="Courier New" w:eastAsia="Calibri" w:hAnsi="Courier New" w:cs="Courier New"/>
          <w:sz w:val="14"/>
          <w:szCs w:val="14"/>
          <w:lang w:val="en-US"/>
        </w:rPr>
      </w:pPr>
      <w:r w:rsidRPr="00F816C1">
        <w:rPr>
          <w:rFonts w:ascii="Courier New" w:eastAsia="Calibri" w:hAnsi="Courier New" w:cs="Courier New"/>
          <w:sz w:val="14"/>
          <w:szCs w:val="14"/>
          <w:lang w:val="en-US"/>
        </w:rPr>
        <w:t xml:space="preserve"> I     </w:t>
      </w:r>
      <w:r w:rsidRPr="00F816C1">
        <w:rPr>
          <w:rFonts w:ascii="Courier New" w:eastAsia="Calibri" w:hAnsi="Courier New" w:cs="Courier New"/>
          <w:sz w:val="14"/>
          <w:szCs w:val="14"/>
        </w:rPr>
        <w:t>Звено</w:t>
      </w:r>
      <w:r w:rsidRPr="00F816C1">
        <w:rPr>
          <w:rFonts w:ascii="Courier New" w:eastAsia="Calibri" w:hAnsi="Courier New" w:cs="Courier New"/>
          <w:sz w:val="14"/>
          <w:szCs w:val="14"/>
          <w:lang w:val="en-US"/>
        </w:rPr>
        <w:t xml:space="preserve"> 4   </w:t>
      </w:r>
      <w:proofErr w:type="gramStart"/>
      <w:r w:rsidRPr="00F816C1">
        <w:rPr>
          <w:rFonts w:ascii="Courier New" w:eastAsia="Calibri" w:hAnsi="Courier New" w:cs="Courier New"/>
          <w:sz w:val="14"/>
          <w:szCs w:val="14"/>
          <w:lang w:val="en-US"/>
        </w:rPr>
        <w:t>I  0.000</w:t>
      </w:r>
      <w:proofErr w:type="gramEnd"/>
      <w:r w:rsidRPr="00F816C1">
        <w:rPr>
          <w:rFonts w:ascii="Courier New" w:eastAsia="Calibri" w:hAnsi="Courier New" w:cs="Courier New"/>
          <w:sz w:val="14"/>
          <w:szCs w:val="14"/>
          <w:lang w:val="en-US"/>
        </w:rPr>
        <w:t xml:space="preserve">  I  0.000  I  0.000  I  0.000  I  1.000  I  2.157  I  2.950  I  4.016  I -1.950  I</w:t>
      </w:r>
    </w:p>
    <w:p w14:paraId="4649ECF3" w14:textId="77777777" w:rsidR="00F816C1" w:rsidRPr="00F816C1" w:rsidRDefault="00F816C1" w:rsidP="00F816C1">
      <w:pPr>
        <w:spacing w:line="240" w:lineRule="auto"/>
        <w:jc w:val="left"/>
        <w:rPr>
          <w:rFonts w:ascii="Courier New" w:eastAsia="Calibri" w:hAnsi="Courier New" w:cs="Courier New"/>
          <w:sz w:val="14"/>
          <w:szCs w:val="14"/>
          <w:lang w:val="en-US"/>
        </w:rPr>
      </w:pPr>
      <w:r w:rsidRPr="00F816C1">
        <w:rPr>
          <w:rFonts w:ascii="Courier New" w:eastAsia="Calibri" w:hAnsi="Courier New" w:cs="Courier New"/>
          <w:sz w:val="14"/>
          <w:szCs w:val="14"/>
          <w:lang w:val="en-US"/>
        </w:rPr>
        <w:t xml:space="preserve"> -----------------------------------------------------------------------------------------------------------</w:t>
      </w:r>
    </w:p>
    <w:p w14:paraId="1D13F208" w14:textId="77777777" w:rsidR="00F816C1" w:rsidRPr="00F816C1" w:rsidRDefault="00F816C1" w:rsidP="00F816C1">
      <w:pPr>
        <w:spacing w:line="240" w:lineRule="auto"/>
        <w:jc w:val="left"/>
        <w:rPr>
          <w:rFonts w:ascii="Courier New" w:eastAsia="Calibri" w:hAnsi="Courier New" w:cs="Courier New"/>
          <w:sz w:val="14"/>
          <w:szCs w:val="14"/>
          <w:lang w:val="en-US"/>
        </w:rPr>
      </w:pPr>
      <w:r w:rsidRPr="00F816C1">
        <w:rPr>
          <w:rFonts w:ascii="Courier New" w:eastAsia="Calibri" w:hAnsi="Courier New" w:cs="Courier New"/>
          <w:sz w:val="14"/>
          <w:szCs w:val="14"/>
          <w:lang w:val="en-US"/>
        </w:rPr>
        <w:t xml:space="preserve"> I     </w:t>
      </w:r>
      <w:r w:rsidRPr="00F816C1">
        <w:rPr>
          <w:rFonts w:ascii="Courier New" w:eastAsia="Calibri" w:hAnsi="Courier New" w:cs="Courier New"/>
          <w:sz w:val="14"/>
          <w:szCs w:val="14"/>
        </w:rPr>
        <w:t>Звено</w:t>
      </w:r>
      <w:r w:rsidRPr="00F816C1">
        <w:rPr>
          <w:rFonts w:ascii="Courier New" w:eastAsia="Calibri" w:hAnsi="Courier New" w:cs="Courier New"/>
          <w:sz w:val="14"/>
          <w:szCs w:val="14"/>
          <w:lang w:val="en-US"/>
        </w:rPr>
        <w:t xml:space="preserve"> 5   I -0.</w:t>
      </w:r>
      <w:proofErr w:type="gramStart"/>
      <w:r w:rsidRPr="00F816C1">
        <w:rPr>
          <w:rFonts w:ascii="Courier New" w:eastAsia="Calibri" w:hAnsi="Courier New" w:cs="Courier New"/>
          <w:sz w:val="14"/>
          <w:szCs w:val="14"/>
          <w:lang w:val="en-US"/>
        </w:rPr>
        <w:t>686  I</w:t>
      </w:r>
      <w:proofErr w:type="gramEnd"/>
      <w:r w:rsidRPr="00F816C1">
        <w:rPr>
          <w:rFonts w:ascii="Courier New" w:eastAsia="Calibri" w:hAnsi="Courier New" w:cs="Courier New"/>
          <w:sz w:val="14"/>
          <w:szCs w:val="14"/>
          <w:lang w:val="en-US"/>
        </w:rPr>
        <w:t xml:space="preserve">  0.000  I  1.000  I  1.864  I  1.000  I  0.000  I -0.686  I -1.607  I  1.000  I</w:t>
      </w:r>
    </w:p>
    <w:p w14:paraId="2138E8E3" w14:textId="77777777" w:rsidR="00F816C1" w:rsidRPr="00F816C1" w:rsidRDefault="00F816C1" w:rsidP="00F816C1">
      <w:pPr>
        <w:spacing w:line="240" w:lineRule="auto"/>
        <w:jc w:val="left"/>
        <w:rPr>
          <w:rFonts w:ascii="Courier New" w:eastAsia="Calibri" w:hAnsi="Courier New" w:cs="Courier New"/>
          <w:sz w:val="14"/>
          <w:szCs w:val="14"/>
          <w:lang w:val="en-US"/>
        </w:rPr>
      </w:pPr>
      <w:r w:rsidRPr="00F816C1">
        <w:rPr>
          <w:rFonts w:ascii="Courier New" w:eastAsia="Calibri" w:hAnsi="Courier New" w:cs="Courier New"/>
          <w:sz w:val="14"/>
          <w:szCs w:val="14"/>
          <w:lang w:val="en-US"/>
        </w:rPr>
        <w:t xml:space="preserve"> -----------------------------------------------------------------------------------------------------------</w:t>
      </w:r>
    </w:p>
    <w:p w14:paraId="1F4B06FC" w14:textId="77777777" w:rsidR="00F816C1" w:rsidRPr="00F816C1" w:rsidRDefault="00F816C1" w:rsidP="00F816C1">
      <w:pPr>
        <w:spacing w:line="240" w:lineRule="auto"/>
        <w:jc w:val="left"/>
        <w:rPr>
          <w:rFonts w:ascii="Courier New" w:eastAsia="Calibri" w:hAnsi="Courier New" w:cs="Courier New"/>
          <w:sz w:val="14"/>
          <w:szCs w:val="14"/>
          <w:lang w:val="en-US"/>
        </w:rPr>
      </w:pPr>
      <w:r w:rsidRPr="00F816C1">
        <w:rPr>
          <w:rFonts w:ascii="Courier New" w:eastAsia="Calibri" w:hAnsi="Courier New" w:cs="Courier New"/>
          <w:sz w:val="14"/>
          <w:szCs w:val="14"/>
          <w:lang w:val="en-US"/>
        </w:rPr>
        <w:t xml:space="preserve"> I     </w:t>
      </w:r>
      <w:r w:rsidRPr="00F816C1">
        <w:rPr>
          <w:rFonts w:ascii="Courier New" w:eastAsia="Calibri" w:hAnsi="Courier New" w:cs="Courier New"/>
          <w:sz w:val="14"/>
          <w:szCs w:val="14"/>
        </w:rPr>
        <w:t>Звено</w:t>
      </w:r>
      <w:r w:rsidRPr="00F816C1">
        <w:rPr>
          <w:rFonts w:ascii="Courier New" w:eastAsia="Calibri" w:hAnsi="Courier New" w:cs="Courier New"/>
          <w:sz w:val="14"/>
          <w:szCs w:val="14"/>
          <w:lang w:val="en-US"/>
        </w:rPr>
        <w:t xml:space="preserve"> 6   </w:t>
      </w:r>
      <w:proofErr w:type="gramStart"/>
      <w:r w:rsidRPr="00F816C1">
        <w:rPr>
          <w:rFonts w:ascii="Courier New" w:eastAsia="Calibri" w:hAnsi="Courier New" w:cs="Courier New"/>
          <w:sz w:val="14"/>
          <w:szCs w:val="14"/>
          <w:lang w:val="en-US"/>
        </w:rPr>
        <w:t>I  0.000</w:t>
      </w:r>
      <w:proofErr w:type="gramEnd"/>
      <w:r w:rsidRPr="00F816C1">
        <w:rPr>
          <w:rFonts w:ascii="Courier New" w:eastAsia="Calibri" w:hAnsi="Courier New" w:cs="Courier New"/>
          <w:sz w:val="14"/>
          <w:szCs w:val="14"/>
          <w:lang w:val="en-US"/>
        </w:rPr>
        <w:t xml:space="preserve">  I  0.269  I  0.661  I  1.000  I  1.000  I  1.000  I  1.000  I  1.000  I  0.000  I</w:t>
      </w:r>
    </w:p>
    <w:p w14:paraId="1C57C612" w14:textId="77777777" w:rsidR="00F816C1" w:rsidRPr="00F816C1" w:rsidRDefault="00F816C1" w:rsidP="00F816C1">
      <w:pPr>
        <w:spacing w:line="240" w:lineRule="auto"/>
        <w:jc w:val="left"/>
        <w:rPr>
          <w:rFonts w:ascii="Courier New" w:eastAsia="Calibri" w:hAnsi="Courier New" w:cs="Courier New"/>
          <w:sz w:val="14"/>
          <w:szCs w:val="14"/>
          <w:lang w:val="en-US"/>
        </w:rPr>
      </w:pPr>
      <w:r w:rsidRPr="00F816C1">
        <w:rPr>
          <w:rFonts w:ascii="Courier New" w:eastAsia="Calibri" w:hAnsi="Courier New" w:cs="Courier New"/>
          <w:sz w:val="14"/>
          <w:szCs w:val="14"/>
          <w:lang w:val="en-US"/>
        </w:rPr>
        <w:t xml:space="preserve"> -----------------------------------------------------------------------------------------------------------</w:t>
      </w:r>
    </w:p>
    <w:p w14:paraId="6E564FD1" w14:textId="77777777" w:rsidR="00F816C1" w:rsidRPr="00F816C1" w:rsidRDefault="00F816C1" w:rsidP="00F816C1">
      <w:pPr>
        <w:spacing w:line="240" w:lineRule="auto"/>
        <w:jc w:val="left"/>
        <w:rPr>
          <w:rFonts w:ascii="Courier New" w:eastAsia="Calibri" w:hAnsi="Courier New" w:cs="Courier New"/>
          <w:sz w:val="14"/>
          <w:szCs w:val="14"/>
          <w:lang w:val="en-US"/>
        </w:rPr>
      </w:pPr>
      <w:r w:rsidRPr="00F816C1">
        <w:rPr>
          <w:rFonts w:ascii="Courier New" w:eastAsia="Calibri" w:hAnsi="Courier New" w:cs="Courier New"/>
          <w:sz w:val="14"/>
          <w:szCs w:val="14"/>
          <w:lang w:val="en-US"/>
        </w:rPr>
        <w:t xml:space="preserve"> I     </w:t>
      </w:r>
      <w:r w:rsidRPr="00F816C1">
        <w:rPr>
          <w:rFonts w:ascii="Courier New" w:eastAsia="Calibri" w:hAnsi="Courier New" w:cs="Courier New"/>
          <w:sz w:val="14"/>
          <w:szCs w:val="14"/>
        </w:rPr>
        <w:t>Звено</w:t>
      </w:r>
      <w:r w:rsidRPr="00F816C1">
        <w:rPr>
          <w:rFonts w:ascii="Courier New" w:eastAsia="Calibri" w:hAnsi="Courier New" w:cs="Courier New"/>
          <w:sz w:val="14"/>
          <w:szCs w:val="14"/>
          <w:lang w:val="en-US"/>
        </w:rPr>
        <w:t xml:space="preserve"> 7   </w:t>
      </w:r>
      <w:proofErr w:type="gramStart"/>
      <w:r w:rsidRPr="00F816C1">
        <w:rPr>
          <w:rFonts w:ascii="Courier New" w:eastAsia="Calibri" w:hAnsi="Courier New" w:cs="Courier New"/>
          <w:sz w:val="14"/>
          <w:szCs w:val="14"/>
          <w:lang w:val="en-US"/>
        </w:rPr>
        <w:t>I  0.182</w:t>
      </w:r>
      <w:proofErr w:type="gramEnd"/>
      <w:r w:rsidRPr="00F816C1">
        <w:rPr>
          <w:rFonts w:ascii="Courier New" w:eastAsia="Calibri" w:hAnsi="Courier New" w:cs="Courier New"/>
          <w:sz w:val="14"/>
          <w:szCs w:val="14"/>
          <w:lang w:val="en-US"/>
        </w:rPr>
        <w:t xml:space="preserve">  I  0.340  I  0.571  I  0.770  I  1.000  I  1.266  I  1.448  I  1.693  I -0.266  I</w:t>
      </w:r>
    </w:p>
    <w:p w14:paraId="0040F65F" w14:textId="77777777" w:rsidR="00F816C1" w:rsidRPr="00F816C1" w:rsidRDefault="00F816C1" w:rsidP="00F816C1">
      <w:pPr>
        <w:spacing w:line="240" w:lineRule="auto"/>
        <w:jc w:val="left"/>
        <w:rPr>
          <w:rFonts w:ascii="Courier New" w:eastAsia="Calibri" w:hAnsi="Courier New" w:cs="Courier New"/>
          <w:sz w:val="14"/>
          <w:szCs w:val="14"/>
          <w:lang w:val="en-US"/>
        </w:rPr>
      </w:pPr>
      <w:r w:rsidRPr="00F816C1">
        <w:rPr>
          <w:rFonts w:ascii="Courier New" w:eastAsia="Calibri" w:hAnsi="Courier New" w:cs="Courier New"/>
          <w:sz w:val="14"/>
          <w:szCs w:val="14"/>
          <w:lang w:val="en-US"/>
        </w:rPr>
        <w:t xml:space="preserve"> -----------------------------------------------------------------------------------------------------------</w:t>
      </w:r>
    </w:p>
    <w:p w14:paraId="57384E49" w14:textId="77777777" w:rsidR="00F816C1" w:rsidRPr="00F816C1" w:rsidRDefault="00F816C1" w:rsidP="00F816C1">
      <w:pPr>
        <w:spacing w:line="240" w:lineRule="auto"/>
        <w:jc w:val="left"/>
        <w:rPr>
          <w:rFonts w:ascii="Courier New" w:eastAsia="Calibri" w:hAnsi="Courier New" w:cs="Courier New"/>
          <w:sz w:val="14"/>
          <w:szCs w:val="14"/>
          <w:lang w:val="en-US"/>
        </w:rPr>
      </w:pPr>
      <w:r w:rsidRPr="00F816C1">
        <w:rPr>
          <w:rFonts w:ascii="Courier New" w:eastAsia="Calibri" w:hAnsi="Courier New" w:cs="Courier New"/>
          <w:sz w:val="14"/>
          <w:szCs w:val="14"/>
          <w:lang w:val="en-US"/>
        </w:rPr>
        <w:t xml:space="preserve">          </w:t>
      </w:r>
      <w:r w:rsidRPr="00F816C1">
        <w:rPr>
          <w:rFonts w:ascii="Courier New" w:eastAsia="Calibri" w:hAnsi="Courier New" w:cs="Courier New"/>
          <w:sz w:val="14"/>
          <w:szCs w:val="14"/>
        </w:rPr>
        <w:t>Относительные</w:t>
      </w:r>
      <w:r w:rsidRPr="00F816C1">
        <w:rPr>
          <w:rFonts w:ascii="Courier New" w:eastAsia="Calibri" w:hAnsi="Courier New" w:cs="Courier New"/>
          <w:sz w:val="14"/>
          <w:szCs w:val="14"/>
          <w:lang w:val="en-US"/>
        </w:rPr>
        <w:t xml:space="preserve"> </w:t>
      </w:r>
      <w:r w:rsidRPr="00F816C1">
        <w:rPr>
          <w:rFonts w:ascii="Courier New" w:eastAsia="Calibri" w:hAnsi="Courier New" w:cs="Courier New"/>
          <w:sz w:val="14"/>
          <w:szCs w:val="14"/>
        </w:rPr>
        <w:t>угловые</w:t>
      </w:r>
      <w:r w:rsidRPr="00F816C1">
        <w:rPr>
          <w:rFonts w:ascii="Courier New" w:eastAsia="Calibri" w:hAnsi="Courier New" w:cs="Courier New"/>
          <w:sz w:val="14"/>
          <w:szCs w:val="14"/>
          <w:lang w:val="en-US"/>
        </w:rPr>
        <w:t xml:space="preserve"> </w:t>
      </w:r>
      <w:r w:rsidRPr="00F816C1">
        <w:rPr>
          <w:rFonts w:ascii="Courier New" w:eastAsia="Calibri" w:hAnsi="Courier New" w:cs="Courier New"/>
          <w:sz w:val="14"/>
          <w:szCs w:val="14"/>
        </w:rPr>
        <w:t>скорости</w:t>
      </w:r>
      <w:r w:rsidRPr="00F816C1">
        <w:rPr>
          <w:rFonts w:ascii="Courier New" w:eastAsia="Calibri" w:hAnsi="Courier New" w:cs="Courier New"/>
          <w:sz w:val="14"/>
          <w:szCs w:val="14"/>
          <w:lang w:val="en-US"/>
        </w:rPr>
        <w:t xml:space="preserve"> </w:t>
      </w:r>
      <w:r w:rsidRPr="00F816C1">
        <w:rPr>
          <w:rFonts w:ascii="Courier New" w:eastAsia="Calibri" w:hAnsi="Courier New" w:cs="Courier New"/>
          <w:sz w:val="14"/>
          <w:szCs w:val="14"/>
        </w:rPr>
        <w:t>сателлитов</w:t>
      </w:r>
    </w:p>
    <w:p w14:paraId="26203411" w14:textId="77777777" w:rsidR="00F816C1" w:rsidRPr="00F816C1" w:rsidRDefault="00F816C1" w:rsidP="00F816C1">
      <w:pPr>
        <w:spacing w:line="240" w:lineRule="auto"/>
        <w:jc w:val="left"/>
        <w:rPr>
          <w:rFonts w:ascii="Courier New" w:eastAsia="Calibri" w:hAnsi="Courier New" w:cs="Courier New"/>
          <w:sz w:val="14"/>
          <w:szCs w:val="14"/>
          <w:lang w:val="en-US"/>
        </w:rPr>
      </w:pPr>
      <w:r w:rsidRPr="00F816C1">
        <w:rPr>
          <w:rFonts w:ascii="Courier New" w:eastAsia="Calibri" w:hAnsi="Courier New" w:cs="Courier New"/>
          <w:sz w:val="14"/>
          <w:szCs w:val="14"/>
          <w:lang w:val="en-US"/>
        </w:rPr>
        <w:t xml:space="preserve"> -----------------------------------------------------------------------------------------------------------</w:t>
      </w:r>
    </w:p>
    <w:p w14:paraId="3C7A4778" w14:textId="77777777" w:rsidR="00F816C1" w:rsidRPr="00F816C1" w:rsidRDefault="00F816C1" w:rsidP="00F816C1">
      <w:pPr>
        <w:spacing w:line="240" w:lineRule="auto"/>
        <w:jc w:val="left"/>
        <w:rPr>
          <w:rFonts w:ascii="Courier New" w:eastAsia="Calibri" w:hAnsi="Courier New" w:cs="Courier New"/>
          <w:sz w:val="14"/>
          <w:szCs w:val="14"/>
          <w:lang w:val="en-US"/>
        </w:rPr>
      </w:pPr>
      <w:r w:rsidRPr="00F816C1">
        <w:rPr>
          <w:rFonts w:ascii="Courier New" w:eastAsia="Calibri" w:hAnsi="Courier New" w:cs="Courier New"/>
          <w:sz w:val="14"/>
          <w:szCs w:val="14"/>
          <w:lang w:val="en-US"/>
        </w:rPr>
        <w:t xml:space="preserve"> I W</w:t>
      </w:r>
      <w:proofErr w:type="spellStart"/>
      <w:r w:rsidRPr="00F816C1">
        <w:rPr>
          <w:rFonts w:ascii="Courier New" w:eastAsia="Calibri" w:hAnsi="Courier New" w:cs="Courier New"/>
          <w:sz w:val="14"/>
          <w:szCs w:val="14"/>
        </w:rPr>
        <w:t>ст</w:t>
      </w:r>
      <w:proofErr w:type="spellEnd"/>
      <w:r w:rsidRPr="00F816C1">
        <w:rPr>
          <w:rFonts w:ascii="Courier New" w:eastAsia="Calibri" w:hAnsi="Courier New" w:cs="Courier New"/>
          <w:sz w:val="14"/>
          <w:szCs w:val="14"/>
          <w:lang w:val="en-US"/>
        </w:rPr>
        <w:t>(</w:t>
      </w:r>
      <w:proofErr w:type="spellStart"/>
      <w:r w:rsidRPr="00F816C1">
        <w:rPr>
          <w:rFonts w:ascii="Courier New" w:eastAsia="Calibri" w:hAnsi="Courier New" w:cs="Courier New"/>
          <w:sz w:val="14"/>
          <w:szCs w:val="14"/>
        </w:rPr>
        <w:t>мцк</w:t>
      </w:r>
      <w:proofErr w:type="spellEnd"/>
      <w:r w:rsidRPr="00F816C1">
        <w:rPr>
          <w:rFonts w:ascii="Courier New" w:eastAsia="Calibri" w:hAnsi="Courier New" w:cs="Courier New"/>
          <w:sz w:val="14"/>
          <w:szCs w:val="14"/>
          <w:lang w:val="en-US"/>
        </w:rPr>
        <w:t xml:space="preserve">)1 </w:t>
      </w:r>
      <w:r w:rsidRPr="00F816C1">
        <w:rPr>
          <w:rFonts w:ascii="Courier New" w:eastAsia="Calibri" w:hAnsi="Courier New" w:cs="Courier New"/>
          <w:sz w:val="14"/>
          <w:szCs w:val="14"/>
        </w:rPr>
        <w:t>ряда</w:t>
      </w:r>
      <w:r w:rsidRPr="00F816C1">
        <w:rPr>
          <w:rFonts w:ascii="Courier New" w:eastAsia="Calibri" w:hAnsi="Courier New" w:cs="Courier New"/>
          <w:sz w:val="14"/>
          <w:szCs w:val="14"/>
          <w:lang w:val="en-US"/>
        </w:rPr>
        <w:t xml:space="preserve"> I -1.</w:t>
      </w:r>
      <w:proofErr w:type="gramStart"/>
      <w:r w:rsidRPr="00F816C1">
        <w:rPr>
          <w:rFonts w:ascii="Courier New" w:eastAsia="Calibri" w:hAnsi="Courier New" w:cs="Courier New"/>
          <w:sz w:val="14"/>
          <w:szCs w:val="14"/>
          <w:lang w:val="en-US"/>
        </w:rPr>
        <w:t>558  I</w:t>
      </w:r>
      <w:proofErr w:type="gramEnd"/>
      <w:r w:rsidRPr="00F816C1">
        <w:rPr>
          <w:rFonts w:ascii="Courier New" w:eastAsia="Calibri" w:hAnsi="Courier New" w:cs="Courier New"/>
          <w:sz w:val="14"/>
          <w:szCs w:val="14"/>
          <w:lang w:val="en-US"/>
        </w:rPr>
        <w:t xml:space="preserve"> -0.924  I  0.000  I  0.799  I  0.000  I -0.924  I-1.558  I -2.410  I  0.000  I</w:t>
      </w:r>
    </w:p>
    <w:p w14:paraId="3A149186" w14:textId="77777777" w:rsidR="00F816C1" w:rsidRPr="00F816C1" w:rsidRDefault="00F816C1" w:rsidP="00F816C1">
      <w:pPr>
        <w:spacing w:line="240" w:lineRule="auto"/>
        <w:jc w:val="left"/>
        <w:rPr>
          <w:rFonts w:ascii="Courier New" w:eastAsia="Calibri" w:hAnsi="Courier New" w:cs="Courier New"/>
          <w:sz w:val="14"/>
          <w:szCs w:val="14"/>
          <w:lang w:val="en-US"/>
        </w:rPr>
      </w:pPr>
      <w:r w:rsidRPr="00F816C1">
        <w:rPr>
          <w:rFonts w:ascii="Courier New" w:eastAsia="Calibri" w:hAnsi="Courier New" w:cs="Courier New"/>
          <w:sz w:val="14"/>
          <w:szCs w:val="14"/>
          <w:lang w:val="en-US"/>
        </w:rPr>
        <w:t xml:space="preserve"> -----------------------------------------------------------------------------------------------------------</w:t>
      </w:r>
    </w:p>
    <w:p w14:paraId="421F8DBB" w14:textId="77777777" w:rsidR="00F816C1" w:rsidRPr="00F816C1" w:rsidRDefault="00F816C1" w:rsidP="00F816C1">
      <w:pPr>
        <w:spacing w:line="240" w:lineRule="auto"/>
        <w:jc w:val="left"/>
        <w:rPr>
          <w:rFonts w:ascii="Courier New" w:eastAsia="Calibri" w:hAnsi="Courier New" w:cs="Courier New"/>
          <w:sz w:val="14"/>
          <w:szCs w:val="14"/>
          <w:lang w:val="en-US"/>
        </w:rPr>
      </w:pPr>
      <w:r w:rsidRPr="00F816C1">
        <w:rPr>
          <w:rFonts w:ascii="Courier New" w:eastAsia="Calibri" w:hAnsi="Courier New" w:cs="Courier New"/>
          <w:sz w:val="14"/>
          <w:szCs w:val="14"/>
          <w:lang w:val="en-US"/>
        </w:rPr>
        <w:t xml:space="preserve"> I W</w:t>
      </w:r>
      <w:proofErr w:type="spellStart"/>
      <w:r w:rsidRPr="00F816C1">
        <w:rPr>
          <w:rFonts w:ascii="Courier New" w:eastAsia="Calibri" w:hAnsi="Courier New" w:cs="Courier New"/>
          <w:sz w:val="14"/>
          <w:szCs w:val="14"/>
        </w:rPr>
        <w:t>ст</w:t>
      </w:r>
      <w:proofErr w:type="spellEnd"/>
      <w:r w:rsidRPr="00F816C1">
        <w:rPr>
          <w:rFonts w:ascii="Courier New" w:eastAsia="Calibri" w:hAnsi="Courier New" w:cs="Courier New"/>
          <w:sz w:val="14"/>
          <w:szCs w:val="14"/>
          <w:lang w:val="en-US"/>
        </w:rPr>
        <w:t>(</w:t>
      </w:r>
      <w:proofErr w:type="spellStart"/>
      <w:r w:rsidRPr="00F816C1">
        <w:rPr>
          <w:rFonts w:ascii="Courier New" w:eastAsia="Calibri" w:hAnsi="Courier New" w:cs="Courier New"/>
          <w:sz w:val="14"/>
          <w:szCs w:val="14"/>
        </w:rPr>
        <w:t>мцк</w:t>
      </w:r>
      <w:proofErr w:type="spellEnd"/>
      <w:r w:rsidRPr="00F816C1">
        <w:rPr>
          <w:rFonts w:ascii="Courier New" w:eastAsia="Calibri" w:hAnsi="Courier New" w:cs="Courier New"/>
          <w:sz w:val="14"/>
          <w:szCs w:val="14"/>
          <w:lang w:val="en-US"/>
        </w:rPr>
        <w:t xml:space="preserve">)2 </w:t>
      </w:r>
      <w:r w:rsidRPr="00F816C1">
        <w:rPr>
          <w:rFonts w:ascii="Courier New" w:eastAsia="Calibri" w:hAnsi="Courier New" w:cs="Courier New"/>
          <w:sz w:val="14"/>
          <w:szCs w:val="14"/>
        </w:rPr>
        <w:t>ряда</w:t>
      </w:r>
      <w:r w:rsidRPr="00F816C1">
        <w:rPr>
          <w:rFonts w:ascii="Courier New" w:eastAsia="Calibri" w:hAnsi="Courier New" w:cs="Courier New"/>
          <w:sz w:val="14"/>
          <w:szCs w:val="14"/>
          <w:lang w:val="en-US"/>
        </w:rPr>
        <w:t xml:space="preserve"> </w:t>
      </w:r>
      <w:proofErr w:type="gramStart"/>
      <w:r w:rsidRPr="00F816C1">
        <w:rPr>
          <w:rFonts w:ascii="Courier New" w:eastAsia="Calibri" w:hAnsi="Courier New" w:cs="Courier New"/>
          <w:sz w:val="14"/>
          <w:szCs w:val="14"/>
          <w:lang w:val="en-US"/>
        </w:rPr>
        <w:t>I  0.000</w:t>
      </w:r>
      <w:proofErr w:type="gramEnd"/>
      <w:r w:rsidRPr="00F816C1">
        <w:rPr>
          <w:rFonts w:ascii="Courier New" w:eastAsia="Calibri" w:hAnsi="Courier New" w:cs="Courier New"/>
          <w:sz w:val="14"/>
          <w:szCs w:val="14"/>
          <w:lang w:val="en-US"/>
        </w:rPr>
        <w:t xml:space="preserve">  I  0.566  I  1.392  I  2.105  I  0.000  I -2.436  I-4.105  I -6.349  I  4.105  I</w:t>
      </w:r>
    </w:p>
    <w:p w14:paraId="4F8D26C9" w14:textId="77777777" w:rsidR="00F816C1" w:rsidRPr="00F816C1" w:rsidRDefault="00F816C1" w:rsidP="00F816C1">
      <w:pPr>
        <w:spacing w:line="240" w:lineRule="auto"/>
        <w:jc w:val="left"/>
        <w:rPr>
          <w:rFonts w:ascii="Courier New" w:eastAsia="Calibri" w:hAnsi="Courier New" w:cs="Courier New"/>
          <w:sz w:val="14"/>
          <w:szCs w:val="14"/>
          <w:lang w:val="en-US"/>
        </w:rPr>
      </w:pPr>
      <w:r w:rsidRPr="00F816C1">
        <w:rPr>
          <w:rFonts w:ascii="Courier New" w:eastAsia="Calibri" w:hAnsi="Courier New" w:cs="Courier New"/>
          <w:sz w:val="14"/>
          <w:szCs w:val="14"/>
          <w:lang w:val="en-US"/>
        </w:rPr>
        <w:t xml:space="preserve"> -----------------------------------------------------------------------------------------------------------</w:t>
      </w:r>
    </w:p>
    <w:p w14:paraId="7515BD6A" w14:textId="77777777" w:rsidR="00F816C1" w:rsidRPr="00F816C1" w:rsidRDefault="00F816C1" w:rsidP="00F816C1">
      <w:pPr>
        <w:spacing w:line="240" w:lineRule="auto"/>
        <w:jc w:val="left"/>
        <w:rPr>
          <w:rFonts w:ascii="Courier New" w:eastAsia="Calibri" w:hAnsi="Courier New" w:cs="Courier New"/>
          <w:sz w:val="14"/>
          <w:szCs w:val="14"/>
          <w:lang w:val="en-US"/>
        </w:rPr>
      </w:pPr>
      <w:r w:rsidRPr="00F816C1">
        <w:rPr>
          <w:rFonts w:ascii="Courier New" w:eastAsia="Calibri" w:hAnsi="Courier New" w:cs="Courier New"/>
          <w:sz w:val="14"/>
          <w:szCs w:val="14"/>
          <w:lang w:val="en-US"/>
        </w:rPr>
        <w:t xml:space="preserve"> I W</w:t>
      </w:r>
      <w:proofErr w:type="spellStart"/>
      <w:r w:rsidRPr="00F816C1">
        <w:rPr>
          <w:rFonts w:ascii="Courier New" w:eastAsia="Calibri" w:hAnsi="Courier New" w:cs="Courier New"/>
          <w:sz w:val="14"/>
          <w:szCs w:val="14"/>
        </w:rPr>
        <w:t>ст</w:t>
      </w:r>
      <w:proofErr w:type="spellEnd"/>
      <w:r w:rsidRPr="00F816C1">
        <w:rPr>
          <w:rFonts w:ascii="Courier New" w:eastAsia="Calibri" w:hAnsi="Courier New" w:cs="Courier New"/>
          <w:sz w:val="14"/>
          <w:szCs w:val="14"/>
          <w:lang w:val="en-US"/>
        </w:rPr>
        <w:t>(</w:t>
      </w:r>
      <w:proofErr w:type="spellStart"/>
      <w:r w:rsidRPr="00F816C1">
        <w:rPr>
          <w:rFonts w:ascii="Courier New" w:eastAsia="Calibri" w:hAnsi="Courier New" w:cs="Courier New"/>
          <w:sz w:val="14"/>
          <w:szCs w:val="14"/>
        </w:rPr>
        <w:t>мцк</w:t>
      </w:r>
      <w:proofErr w:type="spellEnd"/>
      <w:r w:rsidRPr="00F816C1">
        <w:rPr>
          <w:rFonts w:ascii="Courier New" w:eastAsia="Calibri" w:hAnsi="Courier New" w:cs="Courier New"/>
          <w:sz w:val="14"/>
          <w:szCs w:val="14"/>
          <w:lang w:val="en-US"/>
        </w:rPr>
        <w:t xml:space="preserve">)3 </w:t>
      </w:r>
      <w:r w:rsidRPr="00F816C1">
        <w:rPr>
          <w:rFonts w:ascii="Courier New" w:eastAsia="Calibri" w:hAnsi="Courier New" w:cs="Courier New"/>
          <w:sz w:val="14"/>
          <w:szCs w:val="14"/>
        </w:rPr>
        <w:t>ряда</w:t>
      </w:r>
      <w:r w:rsidRPr="00F816C1">
        <w:rPr>
          <w:rFonts w:ascii="Courier New" w:eastAsia="Calibri" w:hAnsi="Courier New" w:cs="Courier New"/>
          <w:sz w:val="14"/>
          <w:szCs w:val="14"/>
          <w:lang w:val="en-US"/>
        </w:rPr>
        <w:t xml:space="preserve"> </w:t>
      </w:r>
      <w:proofErr w:type="gramStart"/>
      <w:r w:rsidRPr="00F816C1">
        <w:rPr>
          <w:rFonts w:ascii="Courier New" w:eastAsia="Calibri" w:hAnsi="Courier New" w:cs="Courier New"/>
          <w:sz w:val="14"/>
          <w:szCs w:val="14"/>
          <w:lang w:val="en-US"/>
        </w:rPr>
        <w:t>I  1.459</w:t>
      </w:r>
      <w:proofErr w:type="gramEnd"/>
      <w:r w:rsidRPr="00F816C1">
        <w:rPr>
          <w:rFonts w:ascii="Courier New" w:eastAsia="Calibri" w:hAnsi="Courier New" w:cs="Courier New"/>
          <w:sz w:val="14"/>
          <w:szCs w:val="14"/>
          <w:lang w:val="en-US"/>
        </w:rPr>
        <w:t xml:space="preserve">  I  0.865  I  0.000  I -0.748  I  0.000  I  0.865  I 1.459  I  2.256  I  0.000  I</w:t>
      </w:r>
    </w:p>
    <w:p w14:paraId="5E1087E3" w14:textId="77777777" w:rsidR="00F816C1" w:rsidRPr="00F816C1" w:rsidRDefault="00F816C1" w:rsidP="00F816C1">
      <w:pPr>
        <w:spacing w:line="240" w:lineRule="auto"/>
        <w:jc w:val="left"/>
        <w:rPr>
          <w:rFonts w:ascii="Courier New" w:eastAsia="Calibri" w:hAnsi="Courier New" w:cs="Courier New"/>
          <w:sz w:val="14"/>
          <w:szCs w:val="14"/>
          <w:lang w:val="en-US"/>
        </w:rPr>
      </w:pPr>
      <w:r w:rsidRPr="00F816C1">
        <w:rPr>
          <w:rFonts w:ascii="Courier New" w:eastAsia="Calibri" w:hAnsi="Courier New" w:cs="Courier New"/>
          <w:sz w:val="14"/>
          <w:szCs w:val="14"/>
          <w:lang w:val="en-US"/>
        </w:rPr>
        <w:t xml:space="preserve"> -----------------------------------------------------------------------------------------------------------</w:t>
      </w:r>
    </w:p>
    <w:p w14:paraId="3B39FD63" w14:textId="77777777" w:rsidR="00F816C1" w:rsidRPr="00F816C1" w:rsidRDefault="00F816C1" w:rsidP="00F816C1">
      <w:pPr>
        <w:spacing w:line="240" w:lineRule="auto"/>
        <w:jc w:val="left"/>
        <w:rPr>
          <w:rFonts w:ascii="Courier New" w:eastAsia="Calibri" w:hAnsi="Courier New" w:cs="Courier New"/>
          <w:sz w:val="14"/>
          <w:szCs w:val="14"/>
          <w:lang w:val="en-US"/>
        </w:rPr>
      </w:pPr>
      <w:r w:rsidRPr="00F816C1">
        <w:rPr>
          <w:rFonts w:ascii="Courier New" w:eastAsia="Calibri" w:hAnsi="Courier New" w:cs="Courier New"/>
          <w:sz w:val="14"/>
          <w:szCs w:val="14"/>
          <w:lang w:val="en-US"/>
        </w:rPr>
        <w:t xml:space="preserve"> I W</w:t>
      </w:r>
      <w:proofErr w:type="spellStart"/>
      <w:r w:rsidRPr="00F816C1">
        <w:rPr>
          <w:rFonts w:ascii="Courier New" w:eastAsia="Calibri" w:hAnsi="Courier New" w:cs="Courier New"/>
          <w:sz w:val="14"/>
          <w:szCs w:val="14"/>
        </w:rPr>
        <w:t>ст</w:t>
      </w:r>
      <w:proofErr w:type="spellEnd"/>
      <w:r w:rsidRPr="00F816C1">
        <w:rPr>
          <w:rFonts w:ascii="Courier New" w:eastAsia="Calibri" w:hAnsi="Courier New" w:cs="Courier New"/>
          <w:sz w:val="14"/>
          <w:szCs w:val="14"/>
          <w:lang w:val="en-US"/>
        </w:rPr>
        <w:t>(</w:t>
      </w:r>
      <w:proofErr w:type="spellStart"/>
      <w:r w:rsidRPr="00F816C1">
        <w:rPr>
          <w:rFonts w:ascii="Courier New" w:eastAsia="Calibri" w:hAnsi="Courier New" w:cs="Courier New"/>
          <w:sz w:val="14"/>
          <w:szCs w:val="14"/>
        </w:rPr>
        <w:t>мцк</w:t>
      </w:r>
      <w:proofErr w:type="spellEnd"/>
      <w:r w:rsidRPr="00F816C1">
        <w:rPr>
          <w:rFonts w:ascii="Courier New" w:eastAsia="Calibri" w:hAnsi="Courier New" w:cs="Courier New"/>
          <w:sz w:val="14"/>
          <w:szCs w:val="14"/>
          <w:lang w:val="en-US"/>
        </w:rPr>
        <w:t xml:space="preserve">)4 </w:t>
      </w:r>
      <w:r w:rsidRPr="00F816C1">
        <w:rPr>
          <w:rFonts w:ascii="Courier New" w:eastAsia="Calibri" w:hAnsi="Courier New" w:cs="Courier New"/>
          <w:sz w:val="14"/>
          <w:szCs w:val="14"/>
        </w:rPr>
        <w:t>ряда</w:t>
      </w:r>
      <w:r w:rsidRPr="00F816C1">
        <w:rPr>
          <w:rFonts w:ascii="Courier New" w:eastAsia="Calibri" w:hAnsi="Courier New" w:cs="Courier New"/>
          <w:sz w:val="14"/>
          <w:szCs w:val="14"/>
          <w:lang w:val="en-US"/>
        </w:rPr>
        <w:t xml:space="preserve"> </w:t>
      </w:r>
      <w:proofErr w:type="gramStart"/>
      <w:r w:rsidRPr="00F816C1">
        <w:rPr>
          <w:rFonts w:ascii="Courier New" w:eastAsia="Calibri" w:hAnsi="Courier New" w:cs="Courier New"/>
          <w:sz w:val="14"/>
          <w:szCs w:val="14"/>
          <w:lang w:val="en-US"/>
        </w:rPr>
        <w:t>I  0.497</w:t>
      </w:r>
      <w:proofErr w:type="gramEnd"/>
      <w:r w:rsidRPr="00F816C1">
        <w:rPr>
          <w:rFonts w:ascii="Courier New" w:eastAsia="Calibri" w:hAnsi="Courier New" w:cs="Courier New"/>
          <w:sz w:val="14"/>
          <w:szCs w:val="14"/>
          <w:lang w:val="en-US"/>
        </w:rPr>
        <w:t xml:space="preserve">  I  0.195  I -0.246  I -0.626  I  0.000  I  0.725  I 1.221  I  1.889  I -0.725  I</w:t>
      </w:r>
    </w:p>
    <w:p w14:paraId="3ABA8459" w14:textId="77777777" w:rsidR="00F816C1" w:rsidRPr="00F816C1" w:rsidRDefault="00F816C1" w:rsidP="00F816C1">
      <w:pPr>
        <w:spacing w:line="240" w:lineRule="auto"/>
        <w:jc w:val="left"/>
        <w:rPr>
          <w:rFonts w:ascii="Courier New" w:eastAsia="Calibri" w:hAnsi="Courier New" w:cs="Courier New"/>
          <w:sz w:val="14"/>
          <w:szCs w:val="14"/>
        </w:rPr>
      </w:pPr>
      <w:r w:rsidRPr="00F816C1">
        <w:rPr>
          <w:rFonts w:ascii="Courier New" w:eastAsia="Calibri" w:hAnsi="Courier New" w:cs="Courier New"/>
          <w:sz w:val="14"/>
          <w:szCs w:val="14"/>
          <w:lang w:val="en-US"/>
        </w:rPr>
        <w:t xml:space="preserve"> </w:t>
      </w:r>
      <w:r w:rsidRPr="00F816C1">
        <w:rPr>
          <w:rFonts w:ascii="Courier New" w:eastAsia="Calibri" w:hAnsi="Courier New" w:cs="Courier New"/>
          <w:sz w:val="14"/>
          <w:szCs w:val="14"/>
        </w:rPr>
        <w:t>-----------------------------------------------------------------------------------------------------------</w:t>
      </w:r>
    </w:p>
    <w:p w14:paraId="20742BD1" w14:textId="77777777" w:rsidR="00F816C1" w:rsidRPr="00F816C1" w:rsidRDefault="00F816C1" w:rsidP="00F816C1">
      <w:pPr>
        <w:spacing w:line="240" w:lineRule="auto"/>
        <w:jc w:val="left"/>
        <w:rPr>
          <w:rFonts w:ascii="Courier New" w:eastAsia="Calibri" w:hAnsi="Courier New" w:cs="Courier New"/>
          <w:sz w:val="14"/>
          <w:szCs w:val="14"/>
        </w:rPr>
      </w:pPr>
      <w:r w:rsidRPr="00F816C1">
        <w:rPr>
          <w:rFonts w:ascii="Courier New" w:eastAsia="Calibri" w:hAnsi="Courier New" w:cs="Courier New"/>
          <w:sz w:val="14"/>
          <w:szCs w:val="14"/>
        </w:rPr>
        <w:t xml:space="preserve">          Моменты на МЦК планетарных рядов</w:t>
      </w:r>
    </w:p>
    <w:p w14:paraId="23C1B078" w14:textId="77777777" w:rsidR="00F816C1" w:rsidRPr="00F816C1" w:rsidRDefault="00F816C1" w:rsidP="00F816C1">
      <w:pPr>
        <w:spacing w:line="240" w:lineRule="auto"/>
        <w:jc w:val="left"/>
        <w:rPr>
          <w:rFonts w:ascii="Courier New" w:eastAsia="Calibri" w:hAnsi="Courier New" w:cs="Courier New"/>
          <w:sz w:val="14"/>
          <w:szCs w:val="14"/>
        </w:rPr>
      </w:pPr>
      <w:r w:rsidRPr="00F816C1">
        <w:rPr>
          <w:rFonts w:ascii="Courier New" w:eastAsia="Calibri" w:hAnsi="Courier New" w:cs="Courier New"/>
          <w:sz w:val="14"/>
          <w:szCs w:val="14"/>
        </w:rPr>
        <w:t xml:space="preserve"> -----------------------------------------------------------------------------------------------------------</w:t>
      </w:r>
    </w:p>
    <w:p w14:paraId="589BA044" w14:textId="77777777" w:rsidR="00F816C1" w:rsidRPr="00F816C1" w:rsidRDefault="00F816C1" w:rsidP="00F816C1">
      <w:pPr>
        <w:spacing w:line="240" w:lineRule="auto"/>
        <w:jc w:val="left"/>
        <w:rPr>
          <w:rFonts w:ascii="Courier New" w:eastAsia="Calibri" w:hAnsi="Courier New" w:cs="Courier New"/>
          <w:sz w:val="14"/>
          <w:szCs w:val="14"/>
          <w:lang w:val="en-US"/>
        </w:rPr>
      </w:pPr>
      <w:r w:rsidRPr="00F816C1">
        <w:rPr>
          <w:rFonts w:ascii="Courier New" w:eastAsia="Calibri" w:hAnsi="Courier New" w:cs="Courier New"/>
          <w:sz w:val="14"/>
          <w:szCs w:val="14"/>
        </w:rPr>
        <w:t xml:space="preserve"> </w:t>
      </w:r>
      <w:proofErr w:type="gramStart"/>
      <w:r w:rsidRPr="00F816C1">
        <w:rPr>
          <w:rFonts w:ascii="Courier New" w:eastAsia="Calibri" w:hAnsi="Courier New" w:cs="Courier New"/>
          <w:sz w:val="14"/>
          <w:szCs w:val="14"/>
          <w:lang w:val="en-US"/>
        </w:rPr>
        <w:t>I  M</w:t>
      </w:r>
      <w:proofErr w:type="gramEnd"/>
      <w:r w:rsidRPr="00F816C1">
        <w:rPr>
          <w:rFonts w:ascii="Courier New" w:eastAsia="Calibri" w:hAnsi="Courier New" w:cs="Courier New"/>
          <w:sz w:val="14"/>
          <w:szCs w:val="14"/>
          <w:lang w:val="en-US"/>
        </w:rPr>
        <w:t>(</w:t>
      </w:r>
      <w:proofErr w:type="spellStart"/>
      <w:r w:rsidRPr="00F816C1">
        <w:rPr>
          <w:rFonts w:ascii="Courier New" w:eastAsia="Calibri" w:hAnsi="Courier New" w:cs="Courier New"/>
          <w:sz w:val="14"/>
          <w:szCs w:val="14"/>
        </w:rPr>
        <w:t>мцк</w:t>
      </w:r>
      <w:proofErr w:type="spellEnd"/>
      <w:r w:rsidRPr="00F816C1">
        <w:rPr>
          <w:rFonts w:ascii="Courier New" w:eastAsia="Calibri" w:hAnsi="Courier New" w:cs="Courier New"/>
          <w:sz w:val="14"/>
          <w:szCs w:val="14"/>
          <w:lang w:val="en-US"/>
        </w:rPr>
        <w:t xml:space="preserve">)1 </w:t>
      </w:r>
      <w:r w:rsidRPr="00F816C1">
        <w:rPr>
          <w:rFonts w:ascii="Courier New" w:eastAsia="Calibri" w:hAnsi="Courier New" w:cs="Courier New"/>
          <w:sz w:val="14"/>
          <w:szCs w:val="14"/>
        </w:rPr>
        <w:t>ряда</w:t>
      </w:r>
      <w:r w:rsidRPr="00F816C1">
        <w:rPr>
          <w:rFonts w:ascii="Courier New" w:eastAsia="Calibri" w:hAnsi="Courier New" w:cs="Courier New"/>
          <w:sz w:val="14"/>
          <w:szCs w:val="14"/>
          <w:lang w:val="en-US"/>
        </w:rPr>
        <w:t xml:space="preserve">  I  -1.00  I  -1.00  I  -1.00  I  -0.24  I   0.27  I  -0.00  I  -0.13 I  -0.25  I  -1.00  I</w:t>
      </w:r>
    </w:p>
    <w:p w14:paraId="65604524" w14:textId="77777777" w:rsidR="00F816C1" w:rsidRPr="00F816C1" w:rsidRDefault="00F816C1" w:rsidP="00F816C1">
      <w:pPr>
        <w:spacing w:line="240" w:lineRule="auto"/>
        <w:jc w:val="left"/>
        <w:rPr>
          <w:rFonts w:ascii="Courier New" w:eastAsia="Calibri" w:hAnsi="Courier New" w:cs="Courier New"/>
          <w:sz w:val="14"/>
          <w:szCs w:val="14"/>
          <w:lang w:val="en-US"/>
        </w:rPr>
      </w:pPr>
      <w:r w:rsidRPr="00F816C1">
        <w:rPr>
          <w:rFonts w:ascii="Courier New" w:eastAsia="Calibri" w:hAnsi="Courier New" w:cs="Courier New"/>
          <w:sz w:val="14"/>
          <w:szCs w:val="14"/>
          <w:lang w:val="en-US"/>
        </w:rPr>
        <w:t xml:space="preserve"> -----------------------------------------------------------------------------------------------------------</w:t>
      </w:r>
    </w:p>
    <w:p w14:paraId="39495A42" w14:textId="77777777" w:rsidR="00F816C1" w:rsidRPr="00F816C1" w:rsidRDefault="00F816C1" w:rsidP="00F816C1">
      <w:pPr>
        <w:spacing w:line="240" w:lineRule="auto"/>
        <w:jc w:val="left"/>
        <w:rPr>
          <w:rFonts w:ascii="Courier New" w:eastAsia="Calibri" w:hAnsi="Courier New" w:cs="Courier New"/>
          <w:sz w:val="14"/>
          <w:szCs w:val="14"/>
          <w:lang w:val="en-US"/>
        </w:rPr>
      </w:pPr>
      <w:r w:rsidRPr="00F816C1">
        <w:rPr>
          <w:rFonts w:ascii="Courier New" w:eastAsia="Calibri" w:hAnsi="Courier New" w:cs="Courier New"/>
          <w:sz w:val="14"/>
          <w:szCs w:val="14"/>
          <w:lang w:val="en-US"/>
        </w:rPr>
        <w:lastRenderedPageBreak/>
        <w:t xml:space="preserve"> </w:t>
      </w:r>
      <w:proofErr w:type="gramStart"/>
      <w:r w:rsidRPr="00F816C1">
        <w:rPr>
          <w:rFonts w:ascii="Courier New" w:eastAsia="Calibri" w:hAnsi="Courier New" w:cs="Courier New"/>
          <w:sz w:val="14"/>
          <w:szCs w:val="14"/>
          <w:lang w:val="en-US"/>
        </w:rPr>
        <w:t>I  M</w:t>
      </w:r>
      <w:proofErr w:type="gramEnd"/>
      <w:r w:rsidRPr="00F816C1">
        <w:rPr>
          <w:rFonts w:ascii="Courier New" w:eastAsia="Calibri" w:hAnsi="Courier New" w:cs="Courier New"/>
          <w:sz w:val="14"/>
          <w:szCs w:val="14"/>
          <w:lang w:val="en-US"/>
        </w:rPr>
        <w:t>(</w:t>
      </w:r>
      <w:proofErr w:type="spellStart"/>
      <w:r w:rsidRPr="00F816C1">
        <w:rPr>
          <w:rFonts w:ascii="Courier New" w:eastAsia="Calibri" w:hAnsi="Courier New" w:cs="Courier New"/>
          <w:sz w:val="14"/>
          <w:szCs w:val="14"/>
        </w:rPr>
        <w:t>мцк</w:t>
      </w:r>
      <w:proofErr w:type="spellEnd"/>
      <w:r w:rsidRPr="00F816C1">
        <w:rPr>
          <w:rFonts w:ascii="Courier New" w:eastAsia="Calibri" w:hAnsi="Courier New" w:cs="Courier New"/>
          <w:sz w:val="14"/>
          <w:szCs w:val="14"/>
          <w:lang w:val="en-US"/>
        </w:rPr>
        <w:t xml:space="preserve">)2 </w:t>
      </w:r>
      <w:r w:rsidRPr="00F816C1">
        <w:rPr>
          <w:rFonts w:ascii="Courier New" w:eastAsia="Calibri" w:hAnsi="Courier New" w:cs="Courier New"/>
          <w:sz w:val="14"/>
          <w:szCs w:val="14"/>
        </w:rPr>
        <w:t>ряда</w:t>
      </w:r>
      <w:r w:rsidRPr="00F816C1">
        <w:rPr>
          <w:rFonts w:ascii="Courier New" w:eastAsia="Calibri" w:hAnsi="Courier New" w:cs="Courier New"/>
          <w:sz w:val="14"/>
          <w:szCs w:val="14"/>
          <w:lang w:val="en-US"/>
        </w:rPr>
        <w:t xml:space="preserve">  I  -2.35  I  -1.26  I  -0.75  I  -0.30  I  -0.00  I  -0.00  I  -0.00 I  -0.00  I  -0.00  I</w:t>
      </w:r>
    </w:p>
    <w:p w14:paraId="4E186A32" w14:textId="77777777" w:rsidR="00F816C1" w:rsidRPr="00F816C1" w:rsidRDefault="00F816C1" w:rsidP="00F816C1">
      <w:pPr>
        <w:spacing w:line="240" w:lineRule="auto"/>
        <w:jc w:val="left"/>
        <w:rPr>
          <w:rFonts w:ascii="Courier New" w:eastAsia="Calibri" w:hAnsi="Courier New" w:cs="Courier New"/>
          <w:sz w:val="14"/>
          <w:szCs w:val="14"/>
          <w:lang w:val="en-US"/>
        </w:rPr>
      </w:pPr>
      <w:r w:rsidRPr="00F816C1">
        <w:rPr>
          <w:rFonts w:ascii="Courier New" w:eastAsia="Calibri" w:hAnsi="Courier New" w:cs="Courier New"/>
          <w:sz w:val="14"/>
          <w:szCs w:val="14"/>
          <w:lang w:val="en-US"/>
        </w:rPr>
        <w:t xml:space="preserve"> -----------------------------------------------------------------------------------------------------------</w:t>
      </w:r>
    </w:p>
    <w:p w14:paraId="19AEE04D" w14:textId="77777777" w:rsidR="00F816C1" w:rsidRPr="00F816C1" w:rsidRDefault="00F816C1" w:rsidP="00F816C1">
      <w:pPr>
        <w:spacing w:line="240" w:lineRule="auto"/>
        <w:jc w:val="left"/>
        <w:rPr>
          <w:rFonts w:ascii="Courier New" w:eastAsia="Calibri" w:hAnsi="Courier New" w:cs="Courier New"/>
          <w:sz w:val="14"/>
          <w:szCs w:val="14"/>
          <w:lang w:val="en-US"/>
        </w:rPr>
      </w:pPr>
      <w:r w:rsidRPr="00F816C1">
        <w:rPr>
          <w:rFonts w:ascii="Courier New" w:eastAsia="Calibri" w:hAnsi="Courier New" w:cs="Courier New"/>
          <w:sz w:val="14"/>
          <w:szCs w:val="14"/>
          <w:lang w:val="en-US"/>
        </w:rPr>
        <w:t xml:space="preserve"> </w:t>
      </w:r>
      <w:proofErr w:type="gramStart"/>
      <w:r w:rsidRPr="00F816C1">
        <w:rPr>
          <w:rFonts w:ascii="Courier New" w:eastAsia="Calibri" w:hAnsi="Courier New" w:cs="Courier New"/>
          <w:sz w:val="14"/>
          <w:szCs w:val="14"/>
          <w:lang w:val="en-US"/>
        </w:rPr>
        <w:t>I  M</w:t>
      </w:r>
      <w:proofErr w:type="gramEnd"/>
      <w:r w:rsidRPr="00F816C1">
        <w:rPr>
          <w:rFonts w:ascii="Courier New" w:eastAsia="Calibri" w:hAnsi="Courier New" w:cs="Courier New"/>
          <w:sz w:val="14"/>
          <w:szCs w:val="14"/>
          <w:lang w:val="en-US"/>
        </w:rPr>
        <w:t>(</w:t>
      </w:r>
      <w:proofErr w:type="spellStart"/>
      <w:r w:rsidRPr="00F816C1">
        <w:rPr>
          <w:rFonts w:ascii="Courier New" w:eastAsia="Calibri" w:hAnsi="Courier New" w:cs="Courier New"/>
          <w:sz w:val="14"/>
          <w:szCs w:val="14"/>
        </w:rPr>
        <w:t>мцк</w:t>
      </w:r>
      <w:proofErr w:type="spellEnd"/>
      <w:r w:rsidRPr="00F816C1">
        <w:rPr>
          <w:rFonts w:ascii="Courier New" w:eastAsia="Calibri" w:hAnsi="Courier New" w:cs="Courier New"/>
          <w:sz w:val="14"/>
          <w:szCs w:val="14"/>
          <w:lang w:val="en-US"/>
        </w:rPr>
        <w:t xml:space="preserve">)3 </w:t>
      </w:r>
      <w:r w:rsidRPr="00F816C1">
        <w:rPr>
          <w:rFonts w:ascii="Courier New" w:eastAsia="Calibri" w:hAnsi="Courier New" w:cs="Courier New"/>
          <w:sz w:val="14"/>
          <w:szCs w:val="14"/>
        </w:rPr>
        <w:t>ряда</w:t>
      </w:r>
      <w:r w:rsidRPr="00F816C1">
        <w:rPr>
          <w:rFonts w:ascii="Courier New" w:eastAsia="Calibri" w:hAnsi="Courier New" w:cs="Courier New"/>
          <w:sz w:val="14"/>
          <w:szCs w:val="14"/>
          <w:lang w:val="en-US"/>
        </w:rPr>
        <w:t xml:space="preserve">  I  -1.46  I  -1.46  I  -1.46  I  -0.35  I   0.39  I  -0.00  I  -0.18 I  -0.16  I  -1.46  I</w:t>
      </w:r>
    </w:p>
    <w:p w14:paraId="64DF9F2B" w14:textId="77777777" w:rsidR="00F816C1" w:rsidRPr="00F816C1" w:rsidRDefault="00F816C1" w:rsidP="00F816C1">
      <w:pPr>
        <w:spacing w:line="240" w:lineRule="auto"/>
        <w:jc w:val="left"/>
        <w:rPr>
          <w:rFonts w:ascii="Courier New" w:eastAsia="Calibri" w:hAnsi="Courier New" w:cs="Courier New"/>
          <w:sz w:val="14"/>
          <w:szCs w:val="14"/>
          <w:lang w:val="en-US"/>
        </w:rPr>
      </w:pPr>
      <w:r w:rsidRPr="00F816C1">
        <w:rPr>
          <w:rFonts w:ascii="Courier New" w:eastAsia="Calibri" w:hAnsi="Courier New" w:cs="Courier New"/>
          <w:sz w:val="14"/>
          <w:szCs w:val="14"/>
          <w:lang w:val="en-US"/>
        </w:rPr>
        <w:t xml:space="preserve"> -----------------------------------------------------------------------------------------------------------</w:t>
      </w:r>
    </w:p>
    <w:p w14:paraId="71EA3379" w14:textId="77777777" w:rsidR="00F816C1" w:rsidRPr="00F816C1" w:rsidRDefault="00F816C1" w:rsidP="00F816C1">
      <w:pPr>
        <w:spacing w:line="240" w:lineRule="auto"/>
        <w:jc w:val="left"/>
        <w:rPr>
          <w:rFonts w:ascii="Courier New" w:eastAsia="Calibri" w:hAnsi="Courier New" w:cs="Courier New"/>
          <w:sz w:val="14"/>
          <w:szCs w:val="14"/>
          <w:lang w:val="en-US"/>
        </w:rPr>
      </w:pPr>
      <w:r w:rsidRPr="00F816C1">
        <w:rPr>
          <w:rFonts w:ascii="Courier New" w:eastAsia="Calibri" w:hAnsi="Courier New" w:cs="Courier New"/>
          <w:sz w:val="14"/>
          <w:szCs w:val="14"/>
          <w:lang w:val="en-US"/>
        </w:rPr>
        <w:t xml:space="preserve"> </w:t>
      </w:r>
      <w:proofErr w:type="gramStart"/>
      <w:r w:rsidRPr="00F816C1">
        <w:rPr>
          <w:rFonts w:ascii="Courier New" w:eastAsia="Calibri" w:hAnsi="Courier New" w:cs="Courier New"/>
          <w:sz w:val="14"/>
          <w:szCs w:val="14"/>
          <w:lang w:val="en-US"/>
        </w:rPr>
        <w:t>I  M</w:t>
      </w:r>
      <w:proofErr w:type="gramEnd"/>
      <w:r w:rsidRPr="00F816C1">
        <w:rPr>
          <w:rFonts w:ascii="Courier New" w:eastAsia="Calibri" w:hAnsi="Courier New" w:cs="Courier New"/>
          <w:sz w:val="14"/>
          <w:szCs w:val="14"/>
          <w:lang w:val="en-US"/>
        </w:rPr>
        <w:t>(</w:t>
      </w:r>
      <w:proofErr w:type="spellStart"/>
      <w:r w:rsidRPr="00F816C1">
        <w:rPr>
          <w:rFonts w:ascii="Courier New" w:eastAsia="Calibri" w:hAnsi="Courier New" w:cs="Courier New"/>
          <w:sz w:val="14"/>
          <w:szCs w:val="14"/>
        </w:rPr>
        <w:t>мцк</w:t>
      </w:r>
      <w:proofErr w:type="spellEnd"/>
      <w:r w:rsidRPr="00F816C1">
        <w:rPr>
          <w:rFonts w:ascii="Courier New" w:eastAsia="Calibri" w:hAnsi="Courier New" w:cs="Courier New"/>
          <w:sz w:val="14"/>
          <w:szCs w:val="14"/>
          <w:lang w:val="en-US"/>
        </w:rPr>
        <w:t xml:space="preserve">)4 </w:t>
      </w:r>
      <w:r w:rsidRPr="00F816C1">
        <w:rPr>
          <w:rFonts w:ascii="Courier New" w:eastAsia="Calibri" w:hAnsi="Courier New" w:cs="Courier New"/>
          <w:sz w:val="14"/>
          <w:szCs w:val="14"/>
        </w:rPr>
        <w:t>ряда</w:t>
      </w:r>
      <w:r w:rsidRPr="00F816C1">
        <w:rPr>
          <w:rFonts w:ascii="Courier New" w:eastAsia="Calibri" w:hAnsi="Courier New" w:cs="Courier New"/>
          <w:sz w:val="14"/>
          <w:szCs w:val="14"/>
          <w:lang w:val="en-US"/>
        </w:rPr>
        <w:t xml:space="preserve">  I   1.46  I   0.78  I   0.47  I   0.35  I   0.27  I   0.21  I   0.18 I   0.16  I  -1.00  I</w:t>
      </w:r>
    </w:p>
    <w:p w14:paraId="40C596A7" w14:textId="77777777" w:rsidR="00F816C1" w:rsidRPr="00F816C1" w:rsidRDefault="00F816C1" w:rsidP="00F816C1">
      <w:pPr>
        <w:spacing w:line="240" w:lineRule="auto"/>
        <w:jc w:val="left"/>
        <w:rPr>
          <w:rFonts w:ascii="Courier New" w:eastAsia="Calibri" w:hAnsi="Courier New" w:cs="Courier New"/>
          <w:sz w:val="14"/>
          <w:szCs w:val="14"/>
        </w:rPr>
      </w:pPr>
      <w:r w:rsidRPr="00F816C1">
        <w:rPr>
          <w:rFonts w:ascii="Courier New" w:eastAsia="Calibri" w:hAnsi="Courier New" w:cs="Courier New"/>
          <w:sz w:val="14"/>
          <w:szCs w:val="14"/>
          <w:lang w:val="en-US"/>
        </w:rPr>
        <w:t xml:space="preserve"> </w:t>
      </w:r>
      <w:r w:rsidRPr="00F816C1">
        <w:rPr>
          <w:rFonts w:ascii="Courier New" w:eastAsia="Calibri" w:hAnsi="Courier New" w:cs="Courier New"/>
          <w:sz w:val="14"/>
          <w:szCs w:val="14"/>
        </w:rPr>
        <w:t>-----------------------------------------------------------------------------------------------------------</w:t>
      </w:r>
    </w:p>
    <w:p w14:paraId="77315B82" w14:textId="77777777" w:rsidR="00F816C1" w:rsidRPr="00F816C1" w:rsidRDefault="00F816C1" w:rsidP="00F816C1">
      <w:pPr>
        <w:spacing w:line="240" w:lineRule="auto"/>
        <w:jc w:val="left"/>
        <w:rPr>
          <w:rFonts w:ascii="Courier New" w:eastAsia="Calibri" w:hAnsi="Courier New" w:cs="Courier New"/>
          <w:sz w:val="14"/>
          <w:szCs w:val="14"/>
        </w:rPr>
      </w:pPr>
      <w:r w:rsidRPr="00F816C1">
        <w:rPr>
          <w:rFonts w:ascii="Courier New" w:eastAsia="Calibri" w:hAnsi="Courier New" w:cs="Courier New"/>
          <w:sz w:val="14"/>
          <w:szCs w:val="14"/>
        </w:rPr>
        <w:t xml:space="preserve">          Моменты на водилах планетарных рядов</w:t>
      </w:r>
    </w:p>
    <w:p w14:paraId="3B907812" w14:textId="77777777" w:rsidR="00F816C1" w:rsidRPr="00F816C1" w:rsidRDefault="00F816C1" w:rsidP="00F816C1">
      <w:pPr>
        <w:spacing w:line="240" w:lineRule="auto"/>
        <w:jc w:val="left"/>
        <w:rPr>
          <w:rFonts w:ascii="Courier New" w:eastAsia="Calibri" w:hAnsi="Courier New" w:cs="Courier New"/>
          <w:sz w:val="14"/>
          <w:szCs w:val="14"/>
        </w:rPr>
      </w:pPr>
      <w:r w:rsidRPr="00F816C1">
        <w:rPr>
          <w:rFonts w:ascii="Courier New" w:eastAsia="Calibri" w:hAnsi="Courier New" w:cs="Courier New"/>
          <w:sz w:val="14"/>
          <w:szCs w:val="14"/>
        </w:rPr>
        <w:t xml:space="preserve"> -----------------------------------------------------------------------------------------------------------</w:t>
      </w:r>
    </w:p>
    <w:p w14:paraId="305B2F78" w14:textId="77777777" w:rsidR="00F816C1" w:rsidRPr="00F816C1" w:rsidRDefault="00F816C1" w:rsidP="00F816C1">
      <w:pPr>
        <w:spacing w:line="240" w:lineRule="auto"/>
        <w:jc w:val="left"/>
        <w:rPr>
          <w:rFonts w:ascii="Courier New" w:eastAsia="Calibri" w:hAnsi="Courier New" w:cs="Courier New"/>
          <w:sz w:val="14"/>
          <w:szCs w:val="14"/>
          <w:lang w:val="en-US"/>
        </w:rPr>
      </w:pPr>
      <w:r w:rsidRPr="00F816C1">
        <w:rPr>
          <w:rFonts w:ascii="Courier New" w:eastAsia="Calibri" w:hAnsi="Courier New" w:cs="Courier New"/>
          <w:sz w:val="14"/>
          <w:szCs w:val="14"/>
        </w:rPr>
        <w:t xml:space="preserve"> </w:t>
      </w:r>
      <w:proofErr w:type="gramStart"/>
      <w:r w:rsidRPr="00F816C1">
        <w:rPr>
          <w:rFonts w:ascii="Courier New" w:eastAsia="Calibri" w:hAnsi="Courier New" w:cs="Courier New"/>
          <w:sz w:val="14"/>
          <w:szCs w:val="14"/>
          <w:lang w:val="en-US"/>
        </w:rPr>
        <w:t>I  M</w:t>
      </w:r>
      <w:proofErr w:type="gramEnd"/>
      <w:r w:rsidRPr="00F816C1">
        <w:rPr>
          <w:rFonts w:ascii="Courier New" w:eastAsia="Calibri" w:hAnsi="Courier New" w:cs="Courier New"/>
          <w:sz w:val="14"/>
          <w:szCs w:val="14"/>
          <w:lang w:val="en-US"/>
        </w:rPr>
        <w:t>(</w:t>
      </w:r>
      <w:r w:rsidRPr="00F816C1">
        <w:rPr>
          <w:rFonts w:ascii="Courier New" w:eastAsia="Calibri" w:hAnsi="Courier New" w:cs="Courier New"/>
          <w:sz w:val="14"/>
          <w:szCs w:val="14"/>
        </w:rPr>
        <w:t>вод</w:t>
      </w:r>
      <w:r w:rsidRPr="00F816C1">
        <w:rPr>
          <w:rFonts w:ascii="Courier New" w:eastAsia="Calibri" w:hAnsi="Courier New" w:cs="Courier New"/>
          <w:sz w:val="14"/>
          <w:szCs w:val="14"/>
          <w:lang w:val="en-US"/>
        </w:rPr>
        <w:t xml:space="preserve">)1 </w:t>
      </w:r>
      <w:r w:rsidRPr="00F816C1">
        <w:rPr>
          <w:rFonts w:ascii="Courier New" w:eastAsia="Calibri" w:hAnsi="Courier New" w:cs="Courier New"/>
          <w:sz w:val="14"/>
          <w:szCs w:val="14"/>
        </w:rPr>
        <w:t>ряда</w:t>
      </w:r>
      <w:r w:rsidRPr="00F816C1">
        <w:rPr>
          <w:rFonts w:ascii="Courier New" w:eastAsia="Calibri" w:hAnsi="Courier New" w:cs="Courier New"/>
          <w:sz w:val="14"/>
          <w:szCs w:val="14"/>
          <w:lang w:val="en-US"/>
        </w:rPr>
        <w:t xml:space="preserve">  I   2.83  I   2.83  I   2.83  I   0.67  I  -0.75  I   0.00  I   0.36 I   0.71  I   2.83  I</w:t>
      </w:r>
    </w:p>
    <w:p w14:paraId="3538DBC5" w14:textId="77777777" w:rsidR="00F816C1" w:rsidRPr="00F816C1" w:rsidRDefault="00F816C1" w:rsidP="00F816C1">
      <w:pPr>
        <w:spacing w:line="240" w:lineRule="auto"/>
        <w:jc w:val="left"/>
        <w:rPr>
          <w:rFonts w:ascii="Courier New" w:eastAsia="Calibri" w:hAnsi="Courier New" w:cs="Courier New"/>
          <w:sz w:val="14"/>
          <w:szCs w:val="14"/>
          <w:lang w:val="en-US"/>
        </w:rPr>
      </w:pPr>
      <w:r w:rsidRPr="00F816C1">
        <w:rPr>
          <w:rFonts w:ascii="Courier New" w:eastAsia="Calibri" w:hAnsi="Courier New" w:cs="Courier New"/>
          <w:sz w:val="14"/>
          <w:szCs w:val="14"/>
          <w:lang w:val="en-US"/>
        </w:rPr>
        <w:t xml:space="preserve"> -----------------------------------------------------------------------------------------------------------</w:t>
      </w:r>
    </w:p>
    <w:p w14:paraId="6153F1DA" w14:textId="77777777" w:rsidR="00F816C1" w:rsidRPr="00F816C1" w:rsidRDefault="00F816C1" w:rsidP="00F816C1">
      <w:pPr>
        <w:spacing w:line="240" w:lineRule="auto"/>
        <w:jc w:val="left"/>
        <w:rPr>
          <w:rFonts w:ascii="Courier New" w:eastAsia="Calibri" w:hAnsi="Courier New" w:cs="Courier New"/>
          <w:sz w:val="14"/>
          <w:szCs w:val="14"/>
          <w:lang w:val="en-US"/>
        </w:rPr>
      </w:pPr>
      <w:r w:rsidRPr="00F816C1">
        <w:rPr>
          <w:rFonts w:ascii="Courier New" w:eastAsia="Calibri" w:hAnsi="Courier New" w:cs="Courier New"/>
          <w:sz w:val="14"/>
          <w:szCs w:val="14"/>
          <w:lang w:val="en-US"/>
        </w:rPr>
        <w:t xml:space="preserve"> </w:t>
      </w:r>
      <w:proofErr w:type="gramStart"/>
      <w:r w:rsidRPr="00F816C1">
        <w:rPr>
          <w:rFonts w:ascii="Courier New" w:eastAsia="Calibri" w:hAnsi="Courier New" w:cs="Courier New"/>
          <w:sz w:val="14"/>
          <w:szCs w:val="14"/>
          <w:lang w:val="en-US"/>
        </w:rPr>
        <w:t>I  M</w:t>
      </w:r>
      <w:proofErr w:type="gramEnd"/>
      <w:r w:rsidRPr="00F816C1">
        <w:rPr>
          <w:rFonts w:ascii="Courier New" w:eastAsia="Calibri" w:hAnsi="Courier New" w:cs="Courier New"/>
          <w:sz w:val="14"/>
          <w:szCs w:val="14"/>
          <w:lang w:val="en-US"/>
        </w:rPr>
        <w:t>(</w:t>
      </w:r>
      <w:r w:rsidRPr="00F816C1">
        <w:rPr>
          <w:rFonts w:ascii="Courier New" w:eastAsia="Calibri" w:hAnsi="Courier New" w:cs="Courier New"/>
          <w:sz w:val="14"/>
          <w:szCs w:val="14"/>
        </w:rPr>
        <w:t>вод</w:t>
      </w:r>
      <w:r w:rsidRPr="00F816C1">
        <w:rPr>
          <w:rFonts w:ascii="Courier New" w:eastAsia="Calibri" w:hAnsi="Courier New" w:cs="Courier New"/>
          <w:sz w:val="14"/>
          <w:szCs w:val="14"/>
          <w:lang w:val="en-US"/>
        </w:rPr>
        <w:t xml:space="preserve">)2 </w:t>
      </w:r>
      <w:r w:rsidRPr="00F816C1">
        <w:rPr>
          <w:rFonts w:ascii="Courier New" w:eastAsia="Calibri" w:hAnsi="Courier New" w:cs="Courier New"/>
          <w:sz w:val="14"/>
          <w:szCs w:val="14"/>
        </w:rPr>
        <w:t>ряда</w:t>
      </w:r>
      <w:r w:rsidRPr="00F816C1">
        <w:rPr>
          <w:rFonts w:ascii="Courier New" w:eastAsia="Calibri" w:hAnsi="Courier New" w:cs="Courier New"/>
          <w:sz w:val="14"/>
          <w:szCs w:val="14"/>
          <w:lang w:val="en-US"/>
        </w:rPr>
        <w:t xml:space="preserve">  I   6.94  I   3.72  I   2.22  I   0.88  I   0.00  I   0.00  I   0.00 I   0.00  I   0.00  I</w:t>
      </w:r>
    </w:p>
    <w:p w14:paraId="6C721780" w14:textId="77777777" w:rsidR="00F816C1" w:rsidRPr="00F816C1" w:rsidRDefault="00F816C1" w:rsidP="00F816C1">
      <w:pPr>
        <w:spacing w:line="240" w:lineRule="auto"/>
        <w:jc w:val="left"/>
        <w:rPr>
          <w:rFonts w:ascii="Courier New" w:eastAsia="Calibri" w:hAnsi="Courier New" w:cs="Courier New"/>
          <w:sz w:val="14"/>
          <w:szCs w:val="14"/>
          <w:lang w:val="en-US"/>
        </w:rPr>
      </w:pPr>
      <w:r w:rsidRPr="00F816C1">
        <w:rPr>
          <w:rFonts w:ascii="Courier New" w:eastAsia="Calibri" w:hAnsi="Courier New" w:cs="Courier New"/>
          <w:sz w:val="14"/>
          <w:szCs w:val="14"/>
          <w:lang w:val="en-US"/>
        </w:rPr>
        <w:t xml:space="preserve"> -----------------------------------------------------------------------------------------------------------</w:t>
      </w:r>
    </w:p>
    <w:p w14:paraId="6FFC8B7F" w14:textId="77777777" w:rsidR="00F816C1" w:rsidRPr="00F816C1" w:rsidRDefault="00F816C1" w:rsidP="00F816C1">
      <w:pPr>
        <w:spacing w:line="240" w:lineRule="auto"/>
        <w:jc w:val="left"/>
        <w:rPr>
          <w:rFonts w:ascii="Courier New" w:eastAsia="Calibri" w:hAnsi="Courier New" w:cs="Courier New"/>
          <w:sz w:val="14"/>
          <w:szCs w:val="14"/>
          <w:lang w:val="en-US"/>
        </w:rPr>
      </w:pPr>
      <w:r w:rsidRPr="00F816C1">
        <w:rPr>
          <w:rFonts w:ascii="Courier New" w:eastAsia="Calibri" w:hAnsi="Courier New" w:cs="Courier New"/>
          <w:sz w:val="14"/>
          <w:szCs w:val="14"/>
          <w:lang w:val="en-US"/>
        </w:rPr>
        <w:t xml:space="preserve"> </w:t>
      </w:r>
      <w:proofErr w:type="gramStart"/>
      <w:r w:rsidRPr="00F816C1">
        <w:rPr>
          <w:rFonts w:ascii="Courier New" w:eastAsia="Calibri" w:hAnsi="Courier New" w:cs="Courier New"/>
          <w:sz w:val="14"/>
          <w:szCs w:val="14"/>
          <w:lang w:val="en-US"/>
        </w:rPr>
        <w:t>I  M</w:t>
      </w:r>
      <w:proofErr w:type="gramEnd"/>
      <w:r w:rsidRPr="00F816C1">
        <w:rPr>
          <w:rFonts w:ascii="Courier New" w:eastAsia="Calibri" w:hAnsi="Courier New" w:cs="Courier New"/>
          <w:sz w:val="14"/>
          <w:szCs w:val="14"/>
          <w:lang w:val="en-US"/>
        </w:rPr>
        <w:t>(</w:t>
      </w:r>
      <w:r w:rsidRPr="00F816C1">
        <w:rPr>
          <w:rFonts w:ascii="Courier New" w:eastAsia="Calibri" w:hAnsi="Courier New" w:cs="Courier New"/>
          <w:sz w:val="14"/>
          <w:szCs w:val="14"/>
        </w:rPr>
        <w:t>вод</w:t>
      </w:r>
      <w:r w:rsidRPr="00F816C1">
        <w:rPr>
          <w:rFonts w:ascii="Courier New" w:eastAsia="Calibri" w:hAnsi="Courier New" w:cs="Courier New"/>
          <w:sz w:val="14"/>
          <w:szCs w:val="14"/>
          <w:lang w:val="en-US"/>
        </w:rPr>
        <w:t xml:space="preserve">)3 </w:t>
      </w:r>
      <w:r w:rsidRPr="00F816C1">
        <w:rPr>
          <w:rFonts w:ascii="Courier New" w:eastAsia="Calibri" w:hAnsi="Courier New" w:cs="Courier New"/>
          <w:sz w:val="14"/>
          <w:szCs w:val="14"/>
        </w:rPr>
        <w:t>ряда</w:t>
      </w:r>
      <w:r w:rsidRPr="00F816C1">
        <w:rPr>
          <w:rFonts w:ascii="Courier New" w:eastAsia="Calibri" w:hAnsi="Courier New" w:cs="Courier New"/>
          <w:sz w:val="14"/>
          <w:szCs w:val="14"/>
          <w:lang w:val="en-US"/>
        </w:rPr>
        <w:t xml:space="preserve">  I   4.29  I   4.29  I   4.29  I   1.02  I  -1.14  I   0.00  I   0.54 I   0.46  I   4.29  I</w:t>
      </w:r>
    </w:p>
    <w:p w14:paraId="46808D09" w14:textId="77777777" w:rsidR="00F816C1" w:rsidRPr="00F816C1" w:rsidRDefault="00F816C1" w:rsidP="00F816C1">
      <w:pPr>
        <w:spacing w:line="240" w:lineRule="auto"/>
        <w:jc w:val="left"/>
        <w:rPr>
          <w:rFonts w:ascii="Courier New" w:eastAsia="Calibri" w:hAnsi="Courier New" w:cs="Courier New"/>
          <w:sz w:val="14"/>
          <w:szCs w:val="14"/>
          <w:lang w:val="en-US"/>
        </w:rPr>
      </w:pPr>
      <w:r w:rsidRPr="00F816C1">
        <w:rPr>
          <w:rFonts w:ascii="Courier New" w:eastAsia="Calibri" w:hAnsi="Courier New" w:cs="Courier New"/>
          <w:sz w:val="14"/>
          <w:szCs w:val="14"/>
          <w:lang w:val="en-US"/>
        </w:rPr>
        <w:t xml:space="preserve"> -----------------------------------------------------------------------------------------------------------</w:t>
      </w:r>
    </w:p>
    <w:p w14:paraId="4CAF5C86" w14:textId="77777777" w:rsidR="00F816C1" w:rsidRPr="00F816C1" w:rsidRDefault="00F816C1" w:rsidP="00F816C1">
      <w:pPr>
        <w:spacing w:line="240" w:lineRule="auto"/>
        <w:jc w:val="left"/>
        <w:rPr>
          <w:rFonts w:ascii="Courier New" w:eastAsia="Calibri" w:hAnsi="Courier New" w:cs="Courier New"/>
          <w:sz w:val="14"/>
          <w:szCs w:val="14"/>
          <w:lang w:val="en-US"/>
        </w:rPr>
      </w:pPr>
      <w:r w:rsidRPr="00F816C1">
        <w:rPr>
          <w:rFonts w:ascii="Courier New" w:eastAsia="Calibri" w:hAnsi="Courier New" w:cs="Courier New"/>
          <w:sz w:val="14"/>
          <w:szCs w:val="14"/>
          <w:lang w:val="en-US"/>
        </w:rPr>
        <w:t xml:space="preserve"> </w:t>
      </w:r>
      <w:proofErr w:type="gramStart"/>
      <w:r w:rsidRPr="00F816C1">
        <w:rPr>
          <w:rFonts w:ascii="Courier New" w:eastAsia="Calibri" w:hAnsi="Courier New" w:cs="Courier New"/>
          <w:sz w:val="14"/>
          <w:szCs w:val="14"/>
          <w:lang w:val="en-US"/>
        </w:rPr>
        <w:t>I  M</w:t>
      </w:r>
      <w:proofErr w:type="gramEnd"/>
      <w:r w:rsidRPr="00F816C1">
        <w:rPr>
          <w:rFonts w:ascii="Courier New" w:eastAsia="Calibri" w:hAnsi="Courier New" w:cs="Courier New"/>
          <w:sz w:val="14"/>
          <w:szCs w:val="14"/>
          <w:lang w:val="en-US"/>
        </w:rPr>
        <w:t>(</w:t>
      </w:r>
      <w:r w:rsidRPr="00F816C1">
        <w:rPr>
          <w:rFonts w:ascii="Courier New" w:eastAsia="Calibri" w:hAnsi="Courier New" w:cs="Courier New"/>
          <w:sz w:val="14"/>
          <w:szCs w:val="14"/>
        </w:rPr>
        <w:t>вод</w:t>
      </w:r>
      <w:r w:rsidRPr="00F816C1">
        <w:rPr>
          <w:rFonts w:ascii="Courier New" w:eastAsia="Calibri" w:hAnsi="Courier New" w:cs="Courier New"/>
          <w:sz w:val="14"/>
          <w:szCs w:val="14"/>
          <w:lang w:val="en-US"/>
        </w:rPr>
        <w:t xml:space="preserve">)4 </w:t>
      </w:r>
      <w:r w:rsidRPr="00F816C1">
        <w:rPr>
          <w:rFonts w:ascii="Courier New" w:eastAsia="Calibri" w:hAnsi="Courier New" w:cs="Courier New"/>
          <w:sz w:val="14"/>
          <w:szCs w:val="14"/>
        </w:rPr>
        <w:t>ряда</w:t>
      </w:r>
      <w:r w:rsidRPr="00F816C1">
        <w:rPr>
          <w:rFonts w:ascii="Courier New" w:eastAsia="Calibri" w:hAnsi="Courier New" w:cs="Courier New"/>
          <w:sz w:val="14"/>
          <w:szCs w:val="14"/>
          <w:lang w:val="en-US"/>
        </w:rPr>
        <w:t xml:space="preserve">  I  -6.94  I  -3.72  I  -2.22  I  -1.64  I  -1.27  I  -1.00  I  -0.87 I  -0.75  I   4.76  I</w:t>
      </w:r>
    </w:p>
    <w:p w14:paraId="7E7D5ABD" w14:textId="77777777" w:rsidR="00F816C1" w:rsidRPr="00F816C1" w:rsidRDefault="00F816C1" w:rsidP="00F816C1">
      <w:pPr>
        <w:spacing w:line="240" w:lineRule="auto"/>
        <w:jc w:val="left"/>
        <w:rPr>
          <w:rFonts w:ascii="Courier New" w:eastAsia="Calibri" w:hAnsi="Courier New" w:cs="Courier New"/>
          <w:sz w:val="14"/>
          <w:szCs w:val="14"/>
        </w:rPr>
      </w:pPr>
      <w:r w:rsidRPr="00F816C1">
        <w:rPr>
          <w:rFonts w:ascii="Courier New" w:eastAsia="Calibri" w:hAnsi="Courier New" w:cs="Courier New"/>
          <w:sz w:val="14"/>
          <w:szCs w:val="14"/>
          <w:lang w:val="en-US"/>
        </w:rPr>
        <w:t xml:space="preserve"> </w:t>
      </w:r>
      <w:r w:rsidRPr="00F816C1">
        <w:rPr>
          <w:rFonts w:ascii="Courier New" w:eastAsia="Calibri" w:hAnsi="Courier New" w:cs="Courier New"/>
          <w:sz w:val="14"/>
          <w:szCs w:val="14"/>
        </w:rPr>
        <w:t>-----------------------------------------------------------------------------------------------------------</w:t>
      </w:r>
    </w:p>
    <w:p w14:paraId="2A0F119A" w14:textId="77777777" w:rsidR="00F816C1" w:rsidRPr="00F816C1" w:rsidRDefault="00F816C1" w:rsidP="00F816C1">
      <w:pPr>
        <w:spacing w:line="240" w:lineRule="auto"/>
        <w:jc w:val="left"/>
        <w:rPr>
          <w:rFonts w:ascii="Courier New" w:eastAsia="Calibri" w:hAnsi="Courier New" w:cs="Courier New"/>
          <w:sz w:val="14"/>
          <w:szCs w:val="14"/>
        </w:rPr>
      </w:pPr>
      <w:r w:rsidRPr="00F816C1">
        <w:rPr>
          <w:rFonts w:ascii="Courier New" w:eastAsia="Calibri" w:hAnsi="Courier New" w:cs="Courier New"/>
          <w:sz w:val="14"/>
          <w:szCs w:val="14"/>
        </w:rPr>
        <w:t xml:space="preserve">          Моменты на БЦК планетарных рядов</w:t>
      </w:r>
    </w:p>
    <w:p w14:paraId="1F230E0D" w14:textId="77777777" w:rsidR="00F816C1" w:rsidRPr="00F816C1" w:rsidRDefault="00F816C1" w:rsidP="00F816C1">
      <w:pPr>
        <w:spacing w:line="240" w:lineRule="auto"/>
        <w:jc w:val="left"/>
        <w:rPr>
          <w:rFonts w:ascii="Courier New" w:eastAsia="Calibri" w:hAnsi="Courier New" w:cs="Courier New"/>
          <w:sz w:val="14"/>
          <w:szCs w:val="14"/>
        </w:rPr>
      </w:pPr>
      <w:r w:rsidRPr="00F816C1">
        <w:rPr>
          <w:rFonts w:ascii="Courier New" w:eastAsia="Calibri" w:hAnsi="Courier New" w:cs="Courier New"/>
          <w:sz w:val="14"/>
          <w:szCs w:val="14"/>
        </w:rPr>
        <w:t xml:space="preserve"> -----------------------------------------------------------------------------------------------------------</w:t>
      </w:r>
    </w:p>
    <w:p w14:paraId="1EDEB8AE" w14:textId="77777777" w:rsidR="00F816C1" w:rsidRPr="00F816C1" w:rsidRDefault="00F816C1" w:rsidP="00F816C1">
      <w:pPr>
        <w:spacing w:line="240" w:lineRule="auto"/>
        <w:jc w:val="left"/>
        <w:rPr>
          <w:rFonts w:ascii="Courier New" w:eastAsia="Calibri" w:hAnsi="Courier New" w:cs="Courier New"/>
          <w:sz w:val="14"/>
          <w:szCs w:val="14"/>
          <w:lang w:val="en-US"/>
        </w:rPr>
      </w:pPr>
      <w:r w:rsidRPr="00F816C1">
        <w:rPr>
          <w:rFonts w:ascii="Courier New" w:eastAsia="Calibri" w:hAnsi="Courier New" w:cs="Courier New"/>
          <w:sz w:val="14"/>
          <w:szCs w:val="14"/>
        </w:rPr>
        <w:t xml:space="preserve"> </w:t>
      </w:r>
      <w:proofErr w:type="gramStart"/>
      <w:r w:rsidRPr="00F816C1">
        <w:rPr>
          <w:rFonts w:ascii="Courier New" w:eastAsia="Calibri" w:hAnsi="Courier New" w:cs="Courier New"/>
          <w:sz w:val="14"/>
          <w:szCs w:val="14"/>
          <w:lang w:val="en-US"/>
        </w:rPr>
        <w:t>I  M</w:t>
      </w:r>
      <w:proofErr w:type="gramEnd"/>
      <w:r w:rsidRPr="00F816C1">
        <w:rPr>
          <w:rFonts w:ascii="Courier New" w:eastAsia="Calibri" w:hAnsi="Courier New" w:cs="Courier New"/>
          <w:sz w:val="14"/>
          <w:szCs w:val="14"/>
          <w:lang w:val="en-US"/>
        </w:rPr>
        <w:t>(</w:t>
      </w:r>
      <w:proofErr w:type="spellStart"/>
      <w:r w:rsidRPr="00F816C1">
        <w:rPr>
          <w:rFonts w:ascii="Courier New" w:eastAsia="Calibri" w:hAnsi="Courier New" w:cs="Courier New"/>
          <w:sz w:val="14"/>
          <w:szCs w:val="14"/>
        </w:rPr>
        <w:t>бцк</w:t>
      </w:r>
      <w:proofErr w:type="spellEnd"/>
      <w:r w:rsidRPr="00F816C1">
        <w:rPr>
          <w:rFonts w:ascii="Courier New" w:eastAsia="Calibri" w:hAnsi="Courier New" w:cs="Courier New"/>
          <w:sz w:val="14"/>
          <w:szCs w:val="14"/>
          <w:lang w:val="en-US"/>
        </w:rPr>
        <w:t xml:space="preserve">)1 </w:t>
      </w:r>
      <w:r w:rsidRPr="00F816C1">
        <w:rPr>
          <w:rFonts w:ascii="Courier New" w:eastAsia="Calibri" w:hAnsi="Courier New" w:cs="Courier New"/>
          <w:sz w:val="14"/>
          <w:szCs w:val="14"/>
        </w:rPr>
        <w:t>ряда</w:t>
      </w:r>
      <w:r w:rsidRPr="00F816C1">
        <w:rPr>
          <w:rFonts w:ascii="Courier New" w:eastAsia="Calibri" w:hAnsi="Courier New" w:cs="Courier New"/>
          <w:sz w:val="14"/>
          <w:szCs w:val="14"/>
          <w:lang w:val="en-US"/>
        </w:rPr>
        <w:t xml:space="preserve">  I  -1.83  I  -1.83  I  -1.83  I  -0.43  I   0.49  I  -0.00  I  -0.23 I  -0.46  I  -1.83  I</w:t>
      </w:r>
    </w:p>
    <w:p w14:paraId="615FA847" w14:textId="77777777" w:rsidR="00F816C1" w:rsidRPr="00F816C1" w:rsidRDefault="00F816C1" w:rsidP="00F816C1">
      <w:pPr>
        <w:spacing w:line="240" w:lineRule="auto"/>
        <w:jc w:val="left"/>
        <w:rPr>
          <w:rFonts w:ascii="Courier New" w:eastAsia="Calibri" w:hAnsi="Courier New" w:cs="Courier New"/>
          <w:sz w:val="14"/>
          <w:szCs w:val="14"/>
          <w:lang w:val="en-US"/>
        </w:rPr>
      </w:pPr>
      <w:r w:rsidRPr="00F816C1">
        <w:rPr>
          <w:rFonts w:ascii="Courier New" w:eastAsia="Calibri" w:hAnsi="Courier New" w:cs="Courier New"/>
          <w:sz w:val="14"/>
          <w:szCs w:val="14"/>
          <w:lang w:val="en-US"/>
        </w:rPr>
        <w:t xml:space="preserve"> -----------------------------------------------------------------------------------------------------------</w:t>
      </w:r>
    </w:p>
    <w:p w14:paraId="2DC7870F" w14:textId="77777777" w:rsidR="00F816C1" w:rsidRPr="00F816C1" w:rsidRDefault="00F816C1" w:rsidP="00F816C1">
      <w:pPr>
        <w:spacing w:line="240" w:lineRule="auto"/>
        <w:jc w:val="left"/>
        <w:rPr>
          <w:rFonts w:ascii="Courier New" w:eastAsia="Calibri" w:hAnsi="Courier New" w:cs="Courier New"/>
          <w:sz w:val="14"/>
          <w:szCs w:val="14"/>
          <w:lang w:val="en-US"/>
        </w:rPr>
      </w:pPr>
      <w:r w:rsidRPr="00F816C1">
        <w:rPr>
          <w:rFonts w:ascii="Courier New" w:eastAsia="Calibri" w:hAnsi="Courier New" w:cs="Courier New"/>
          <w:sz w:val="14"/>
          <w:szCs w:val="14"/>
          <w:lang w:val="en-US"/>
        </w:rPr>
        <w:t xml:space="preserve"> </w:t>
      </w:r>
      <w:proofErr w:type="gramStart"/>
      <w:r w:rsidRPr="00F816C1">
        <w:rPr>
          <w:rFonts w:ascii="Courier New" w:eastAsia="Calibri" w:hAnsi="Courier New" w:cs="Courier New"/>
          <w:sz w:val="14"/>
          <w:szCs w:val="14"/>
          <w:lang w:val="en-US"/>
        </w:rPr>
        <w:t>I  M</w:t>
      </w:r>
      <w:proofErr w:type="gramEnd"/>
      <w:r w:rsidRPr="00F816C1">
        <w:rPr>
          <w:rFonts w:ascii="Courier New" w:eastAsia="Calibri" w:hAnsi="Courier New" w:cs="Courier New"/>
          <w:sz w:val="14"/>
          <w:szCs w:val="14"/>
          <w:lang w:val="en-US"/>
        </w:rPr>
        <w:t>(</w:t>
      </w:r>
      <w:proofErr w:type="spellStart"/>
      <w:r w:rsidRPr="00F816C1">
        <w:rPr>
          <w:rFonts w:ascii="Courier New" w:eastAsia="Calibri" w:hAnsi="Courier New" w:cs="Courier New"/>
          <w:sz w:val="14"/>
          <w:szCs w:val="14"/>
        </w:rPr>
        <w:t>бцк</w:t>
      </w:r>
      <w:proofErr w:type="spellEnd"/>
      <w:r w:rsidRPr="00F816C1">
        <w:rPr>
          <w:rFonts w:ascii="Courier New" w:eastAsia="Calibri" w:hAnsi="Courier New" w:cs="Courier New"/>
          <w:sz w:val="14"/>
          <w:szCs w:val="14"/>
          <w:lang w:val="en-US"/>
        </w:rPr>
        <w:t xml:space="preserve">)2 </w:t>
      </w:r>
      <w:r w:rsidRPr="00F816C1">
        <w:rPr>
          <w:rFonts w:ascii="Courier New" w:eastAsia="Calibri" w:hAnsi="Courier New" w:cs="Courier New"/>
          <w:sz w:val="14"/>
          <w:szCs w:val="14"/>
        </w:rPr>
        <w:t>ряда</w:t>
      </w:r>
      <w:r w:rsidRPr="00F816C1">
        <w:rPr>
          <w:rFonts w:ascii="Courier New" w:eastAsia="Calibri" w:hAnsi="Courier New" w:cs="Courier New"/>
          <w:sz w:val="14"/>
          <w:szCs w:val="14"/>
          <w:lang w:val="en-US"/>
        </w:rPr>
        <w:t xml:space="preserve">  I  -4.59  I  -2.46  I  -1.47  I  -0.58  I  -0.00  I  -0.00  I  -0.00 I  -0.00  I  -0.00  I</w:t>
      </w:r>
    </w:p>
    <w:p w14:paraId="5A950711" w14:textId="77777777" w:rsidR="00F816C1" w:rsidRPr="00F816C1" w:rsidRDefault="00F816C1" w:rsidP="00F816C1">
      <w:pPr>
        <w:spacing w:line="240" w:lineRule="auto"/>
        <w:jc w:val="left"/>
        <w:rPr>
          <w:rFonts w:ascii="Courier New" w:eastAsia="Calibri" w:hAnsi="Courier New" w:cs="Courier New"/>
          <w:sz w:val="14"/>
          <w:szCs w:val="14"/>
          <w:lang w:val="en-US"/>
        </w:rPr>
      </w:pPr>
      <w:r w:rsidRPr="00F816C1">
        <w:rPr>
          <w:rFonts w:ascii="Courier New" w:eastAsia="Calibri" w:hAnsi="Courier New" w:cs="Courier New"/>
          <w:sz w:val="14"/>
          <w:szCs w:val="14"/>
          <w:lang w:val="en-US"/>
        </w:rPr>
        <w:t xml:space="preserve"> -----------------------------------------------------------------------------------------------------------</w:t>
      </w:r>
    </w:p>
    <w:p w14:paraId="223CEEFE" w14:textId="77777777" w:rsidR="00F816C1" w:rsidRPr="00F816C1" w:rsidRDefault="00F816C1" w:rsidP="00F816C1">
      <w:pPr>
        <w:spacing w:line="240" w:lineRule="auto"/>
        <w:jc w:val="left"/>
        <w:rPr>
          <w:rFonts w:ascii="Courier New" w:eastAsia="Calibri" w:hAnsi="Courier New" w:cs="Courier New"/>
          <w:sz w:val="14"/>
          <w:szCs w:val="14"/>
          <w:lang w:val="en-US"/>
        </w:rPr>
      </w:pPr>
      <w:r w:rsidRPr="00F816C1">
        <w:rPr>
          <w:rFonts w:ascii="Courier New" w:eastAsia="Calibri" w:hAnsi="Courier New" w:cs="Courier New"/>
          <w:sz w:val="14"/>
          <w:szCs w:val="14"/>
          <w:lang w:val="en-US"/>
        </w:rPr>
        <w:t xml:space="preserve"> </w:t>
      </w:r>
      <w:proofErr w:type="gramStart"/>
      <w:r w:rsidRPr="00F816C1">
        <w:rPr>
          <w:rFonts w:ascii="Courier New" w:eastAsia="Calibri" w:hAnsi="Courier New" w:cs="Courier New"/>
          <w:sz w:val="14"/>
          <w:szCs w:val="14"/>
          <w:lang w:val="en-US"/>
        </w:rPr>
        <w:t>I  M</w:t>
      </w:r>
      <w:proofErr w:type="gramEnd"/>
      <w:r w:rsidRPr="00F816C1">
        <w:rPr>
          <w:rFonts w:ascii="Courier New" w:eastAsia="Calibri" w:hAnsi="Courier New" w:cs="Courier New"/>
          <w:sz w:val="14"/>
          <w:szCs w:val="14"/>
          <w:lang w:val="en-US"/>
        </w:rPr>
        <w:t>(</w:t>
      </w:r>
      <w:proofErr w:type="spellStart"/>
      <w:r w:rsidRPr="00F816C1">
        <w:rPr>
          <w:rFonts w:ascii="Courier New" w:eastAsia="Calibri" w:hAnsi="Courier New" w:cs="Courier New"/>
          <w:sz w:val="14"/>
          <w:szCs w:val="14"/>
        </w:rPr>
        <w:t>бцк</w:t>
      </w:r>
      <w:proofErr w:type="spellEnd"/>
      <w:r w:rsidRPr="00F816C1">
        <w:rPr>
          <w:rFonts w:ascii="Courier New" w:eastAsia="Calibri" w:hAnsi="Courier New" w:cs="Courier New"/>
          <w:sz w:val="14"/>
          <w:szCs w:val="14"/>
          <w:lang w:val="en-US"/>
        </w:rPr>
        <w:t xml:space="preserve">)3 </w:t>
      </w:r>
      <w:r w:rsidRPr="00F816C1">
        <w:rPr>
          <w:rFonts w:ascii="Courier New" w:eastAsia="Calibri" w:hAnsi="Courier New" w:cs="Courier New"/>
          <w:sz w:val="14"/>
          <w:szCs w:val="14"/>
        </w:rPr>
        <w:t>ряда</w:t>
      </w:r>
      <w:r w:rsidRPr="00F816C1">
        <w:rPr>
          <w:rFonts w:ascii="Courier New" w:eastAsia="Calibri" w:hAnsi="Courier New" w:cs="Courier New"/>
          <w:sz w:val="14"/>
          <w:szCs w:val="14"/>
          <w:lang w:val="en-US"/>
        </w:rPr>
        <w:t xml:space="preserve">  I  -2.83  I  -2.83  I  -2.83  I  -0.67  I   0.75  I  -0.00  I  -0.36 I  -0.30  I  -2.83  I</w:t>
      </w:r>
    </w:p>
    <w:p w14:paraId="16A95B9F" w14:textId="77777777" w:rsidR="00F816C1" w:rsidRPr="00F816C1" w:rsidRDefault="00F816C1" w:rsidP="00F816C1">
      <w:pPr>
        <w:spacing w:line="240" w:lineRule="auto"/>
        <w:jc w:val="left"/>
        <w:rPr>
          <w:rFonts w:ascii="Courier New" w:eastAsia="Calibri" w:hAnsi="Courier New" w:cs="Courier New"/>
          <w:sz w:val="14"/>
          <w:szCs w:val="14"/>
          <w:lang w:val="en-US"/>
        </w:rPr>
      </w:pPr>
      <w:r w:rsidRPr="00F816C1">
        <w:rPr>
          <w:rFonts w:ascii="Courier New" w:eastAsia="Calibri" w:hAnsi="Courier New" w:cs="Courier New"/>
          <w:sz w:val="14"/>
          <w:szCs w:val="14"/>
          <w:lang w:val="en-US"/>
        </w:rPr>
        <w:t xml:space="preserve"> -----------------------------------------------------------------------------------------------------------</w:t>
      </w:r>
    </w:p>
    <w:p w14:paraId="7A2C91F7" w14:textId="77777777" w:rsidR="00F816C1" w:rsidRPr="00F816C1" w:rsidRDefault="00F816C1" w:rsidP="00F816C1">
      <w:pPr>
        <w:spacing w:line="240" w:lineRule="auto"/>
        <w:jc w:val="left"/>
        <w:rPr>
          <w:rFonts w:ascii="Courier New" w:eastAsia="Calibri" w:hAnsi="Courier New" w:cs="Courier New"/>
          <w:sz w:val="14"/>
          <w:szCs w:val="14"/>
          <w:lang w:val="en-US"/>
        </w:rPr>
      </w:pPr>
      <w:r w:rsidRPr="00F816C1">
        <w:rPr>
          <w:rFonts w:ascii="Courier New" w:eastAsia="Calibri" w:hAnsi="Courier New" w:cs="Courier New"/>
          <w:sz w:val="14"/>
          <w:szCs w:val="14"/>
          <w:lang w:val="en-US"/>
        </w:rPr>
        <w:t xml:space="preserve"> </w:t>
      </w:r>
      <w:proofErr w:type="gramStart"/>
      <w:r w:rsidRPr="00F816C1">
        <w:rPr>
          <w:rFonts w:ascii="Courier New" w:eastAsia="Calibri" w:hAnsi="Courier New" w:cs="Courier New"/>
          <w:sz w:val="14"/>
          <w:szCs w:val="14"/>
          <w:lang w:val="en-US"/>
        </w:rPr>
        <w:t>I  M</w:t>
      </w:r>
      <w:proofErr w:type="gramEnd"/>
      <w:r w:rsidRPr="00F816C1">
        <w:rPr>
          <w:rFonts w:ascii="Courier New" w:eastAsia="Calibri" w:hAnsi="Courier New" w:cs="Courier New"/>
          <w:sz w:val="14"/>
          <w:szCs w:val="14"/>
          <w:lang w:val="en-US"/>
        </w:rPr>
        <w:t>(</w:t>
      </w:r>
      <w:proofErr w:type="spellStart"/>
      <w:r w:rsidRPr="00F816C1">
        <w:rPr>
          <w:rFonts w:ascii="Courier New" w:eastAsia="Calibri" w:hAnsi="Courier New" w:cs="Courier New"/>
          <w:sz w:val="14"/>
          <w:szCs w:val="14"/>
        </w:rPr>
        <w:t>бцк</w:t>
      </w:r>
      <w:proofErr w:type="spellEnd"/>
      <w:r w:rsidRPr="00F816C1">
        <w:rPr>
          <w:rFonts w:ascii="Courier New" w:eastAsia="Calibri" w:hAnsi="Courier New" w:cs="Courier New"/>
          <w:sz w:val="14"/>
          <w:szCs w:val="14"/>
          <w:lang w:val="en-US"/>
        </w:rPr>
        <w:t xml:space="preserve">)4 </w:t>
      </w:r>
      <w:r w:rsidRPr="00F816C1">
        <w:rPr>
          <w:rFonts w:ascii="Courier New" w:eastAsia="Calibri" w:hAnsi="Courier New" w:cs="Courier New"/>
          <w:sz w:val="14"/>
          <w:szCs w:val="14"/>
        </w:rPr>
        <w:t>ряда</w:t>
      </w:r>
      <w:r w:rsidRPr="00F816C1">
        <w:rPr>
          <w:rFonts w:ascii="Courier New" w:eastAsia="Calibri" w:hAnsi="Courier New" w:cs="Courier New"/>
          <w:sz w:val="14"/>
          <w:szCs w:val="14"/>
          <w:lang w:val="en-US"/>
        </w:rPr>
        <w:t xml:space="preserve">  I   5.48  I   2.94  I   1.75  I   1.30  I   1.00  I   0.79  I   0.69 I   0.59  I  -3.76  I</w:t>
      </w:r>
    </w:p>
    <w:p w14:paraId="1AE89B35" w14:textId="77777777" w:rsidR="00F816C1" w:rsidRPr="00F816C1" w:rsidRDefault="00F816C1" w:rsidP="00F816C1">
      <w:pPr>
        <w:spacing w:line="240" w:lineRule="auto"/>
        <w:jc w:val="left"/>
        <w:rPr>
          <w:rFonts w:ascii="Courier New" w:eastAsia="Calibri" w:hAnsi="Courier New" w:cs="Courier New"/>
          <w:sz w:val="14"/>
          <w:szCs w:val="14"/>
        </w:rPr>
      </w:pPr>
      <w:r w:rsidRPr="00F816C1">
        <w:rPr>
          <w:rFonts w:ascii="Courier New" w:eastAsia="Calibri" w:hAnsi="Courier New" w:cs="Courier New"/>
          <w:sz w:val="14"/>
          <w:szCs w:val="14"/>
          <w:lang w:val="en-US"/>
        </w:rPr>
        <w:t xml:space="preserve"> </w:t>
      </w:r>
      <w:r w:rsidRPr="00F816C1">
        <w:rPr>
          <w:rFonts w:ascii="Courier New" w:eastAsia="Calibri" w:hAnsi="Courier New" w:cs="Courier New"/>
          <w:sz w:val="14"/>
          <w:szCs w:val="14"/>
        </w:rPr>
        <w:t>-----------------------------------------------------------------------------------------------------------</w:t>
      </w:r>
    </w:p>
    <w:p w14:paraId="6896F813" w14:textId="77777777" w:rsidR="00F816C1" w:rsidRPr="00F816C1" w:rsidRDefault="00F816C1" w:rsidP="00F816C1">
      <w:pPr>
        <w:spacing w:line="240" w:lineRule="auto"/>
        <w:jc w:val="left"/>
        <w:rPr>
          <w:rFonts w:ascii="Courier New" w:eastAsia="Calibri" w:hAnsi="Courier New" w:cs="Courier New"/>
          <w:sz w:val="14"/>
          <w:szCs w:val="14"/>
        </w:rPr>
      </w:pPr>
      <w:r w:rsidRPr="00F816C1">
        <w:rPr>
          <w:rFonts w:ascii="Courier New" w:eastAsia="Calibri" w:hAnsi="Courier New" w:cs="Courier New"/>
          <w:sz w:val="14"/>
          <w:szCs w:val="14"/>
        </w:rPr>
        <w:t xml:space="preserve">          Мощность на МЦК планетарных рядов</w:t>
      </w:r>
    </w:p>
    <w:p w14:paraId="02B7D71C" w14:textId="77777777" w:rsidR="00F816C1" w:rsidRPr="00F816C1" w:rsidRDefault="00F816C1" w:rsidP="00F816C1">
      <w:pPr>
        <w:spacing w:line="240" w:lineRule="auto"/>
        <w:jc w:val="left"/>
        <w:rPr>
          <w:rFonts w:ascii="Courier New" w:eastAsia="Calibri" w:hAnsi="Courier New" w:cs="Courier New"/>
          <w:sz w:val="14"/>
          <w:szCs w:val="14"/>
        </w:rPr>
      </w:pPr>
      <w:r w:rsidRPr="00F816C1">
        <w:rPr>
          <w:rFonts w:ascii="Courier New" w:eastAsia="Calibri" w:hAnsi="Courier New" w:cs="Courier New"/>
          <w:sz w:val="14"/>
          <w:szCs w:val="14"/>
        </w:rPr>
        <w:t xml:space="preserve"> -----------------------------------------------------------------------------------------------------------</w:t>
      </w:r>
    </w:p>
    <w:p w14:paraId="61C3F75B" w14:textId="77777777" w:rsidR="00F816C1" w:rsidRPr="00F816C1" w:rsidRDefault="00F816C1" w:rsidP="00F816C1">
      <w:pPr>
        <w:spacing w:line="240" w:lineRule="auto"/>
        <w:jc w:val="left"/>
        <w:rPr>
          <w:rFonts w:ascii="Courier New" w:eastAsia="Calibri" w:hAnsi="Courier New" w:cs="Courier New"/>
          <w:sz w:val="14"/>
          <w:szCs w:val="14"/>
          <w:lang w:val="en-US"/>
        </w:rPr>
      </w:pPr>
      <w:r w:rsidRPr="00F816C1">
        <w:rPr>
          <w:rFonts w:ascii="Courier New" w:eastAsia="Calibri" w:hAnsi="Courier New" w:cs="Courier New"/>
          <w:sz w:val="14"/>
          <w:szCs w:val="14"/>
        </w:rPr>
        <w:t xml:space="preserve"> </w:t>
      </w:r>
      <w:proofErr w:type="gramStart"/>
      <w:r w:rsidRPr="00F816C1">
        <w:rPr>
          <w:rFonts w:ascii="Courier New" w:eastAsia="Calibri" w:hAnsi="Courier New" w:cs="Courier New"/>
          <w:sz w:val="14"/>
          <w:szCs w:val="14"/>
          <w:lang w:val="en-US"/>
        </w:rPr>
        <w:t>I  N</w:t>
      </w:r>
      <w:proofErr w:type="gramEnd"/>
      <w:r w:rsidRPr="00F816C1">
        <w:rPr>
          <w:rFonts w:ascii="Courier New" w:eastAsia="Calibri" w:hAnsi="Courier New" w:cs="Courier New"/>
          <w:sz w:val="14"/>
          <w:szCs w:val="14"/>
          <w:lang w:val="en-US"/>
        </w:rPr>
        <w:t>(</w:t>
      </w:r>
      <w:proofErr w:type="spellStart"/>
      <w:r w:rsidRPr="00F816C1">
        <w:rPr>
          <w:rFonts w:ascii="Courier New" w:eastAsia="Calibri" w:hAnsi="Courier New" w:cs="Courier New"/>
          <w:sz w:val="14"/>
          <w:szCs w:val="14"/>
        </w:rPr>
        <w:t>мцк</w:t>
      </w:r>
      <w:proofErr w:type="spellEnd"/>
      <w:r w:rsidRPr="00F816C1">
        <w:rPr>
          <w:rFonts w:ascii="Courier New" w:eastAsia="Calibri" w:hAnsi="Courier New" w:cs="Courier New"/>
          <w:sz w:val="14"/>
          <w:szCs w:val="14"/>
          <w:lang w:val="en-US"/>
        </w:rPr>
        <w:t xml:space="preserve">)1 </w:t>
      </w:r>
      <w:r w:rsidRPr="00F816C1">
        <w:rPr>
          <w:rFonts w:ascii="Courier New" w:eastAsia="Calibri" w:hAnsi="Courier New" w:cs="Courier New"/>
          <w:sz w:val="14"/>
          <w:szCs w:val="14"/>
        </w:rPr>
        <w:t>ряда</w:t>
      </w:r>
      <w:r w:rsidRPr="00F816C1">
        <w:rPr>
          <w:rFonts w:ascii="Courier New" w:eastAsia="Calibri" w:hAnsi="Courier New" w:cs="Courier New"/>
          <w:sz w:val="14"/>
          <w:szCs w:val="14"/>
          <w:lang w:val="en-US"/>
        </w:rPr>
        <w:t xml:space="preserve">  I  -1.00  I  -1.00  I  -1.00  I  -0.24  I   0.27  I  -0.00  I  -0.13 I  -0.25  I  -1.00  I</w:t>
      </w:r>
    </w:p>
    <w:p w14:paraId="35F54204" w14:textId="77777777" w:rsidR="00F816C1" w:rsidRPr="00F816C1" w:rsidRDefault="00F816C1" w:rsidP="00F816C1">
      <w:pPr>
        <w:spacing w:line="240" w:lineRule="auto"/>
        <w:jc w:val="left"/>
        <w:rPr>
          <w:rFonts w:ascii="Courier New" w:eastAsia="Calibri" w:hAnsi="Courier New" w:cs="Courier New"/>
          <w:sz w:val="14"/>
          <w:szCs w:val="14"/>
          <w:lang w:val="en-US"/>
        </w:rPr>
      </w:pPr>
      <w:r w:rsidRPr="00F816C1">
        <w:rPr>
          <w:rFonts w:ascii="Courier New" w:eastAsia="Calibri" w:hAnsi="Courier New" w:cs="Courier New"/>
          <w:sz w:val="14"/>
          <w:szCs w:val="14"/>
          <w:lang w:val="en-US"/>
        </w:rPr>
        <w:t xml:space="preserve"> -----------------------------------------------------------------------------------------------------------</w:t>
      </w:r>
    </w:p>
    <w:p w14:paraId="1CF269C6" w14:textId="77777777" w:rsidR="00F816C1" w:rsidRPr="00F816C1" w:rsidRDefault="00F816C1" w:rsidP="00F816C1">
      <w:pPr>
        <w:spacing w:line="240" w:lineRule="auto"/>
        <w:jc w:val="left"/>
        <w:rPr>
          <w:rFonts w:ascii="Courier New" w:eastAsia="Calibri" w:hAnsi="Courier New" w:cs="Courier New"/>
          <w:sz w:val="14"/>
          <w:szCs w:val="14"/>
          <w:lang w:val="en-US"/>
        </w:rPr>
      </w:pPr>
      <w:r w:rsidRPr="00F816C1">
        <w:rPr>
          <w:rFonts w:ascii="Courier New" w:eastAsia="Calibri" w:hAnsi="Courier New" w:cs="Courier New"/>
          <w:sz w:val="14"/>
          <w:szCs w:val="14"/>
          <w:lang w:val="en-US"/>
        </w:rPr>
        <w:t xml:space="preserve"> </w:t>
      </w:r>
      <w:proofErr w:type="gramStart"/>
      <w:r w:rsidRPr="00F816C1">
        <w:rPr>
          <w:rFonts w:ascii="Courier New" w:eastAsia="Calibri" w:hAnsi="Courier New" w:cs="Courier New"/>
          <w:sz w:val="14"/>
          <w:szCs w:val="14"/>
          <w:lang w:val="en-US"/>
        </w:rPr>
        <w:t>I  N</w:t>
      </w:r>
      <w:proofErr w:type="gramEnd"/>
      <w:r w:rsidRPr="00F816C1">
        <w:rPr>
          <w:rFonts w:ascii="Courier New" w:eastAsia="Calibri" w:hAnsi="Courier New" w:cs="Courier New"/>
          <w:sz w:val="14"/>
          <w:szCs w:val="14"/>
          <w:lang w:val="en-US"/>
        </w:rPr>
        <w:t>(</w:t>
      </w:r>
      <w:proofErr w:type="spellStart"/>
      <w:r w:rsidRPr="00F816C1">
        <w:rPr>
          <w:rFonts w:ascii="Courier New" w:eastAsia="Calibri" w:hAnsi="Courier New" w:cs="Courier New"/>
          <w:sz w:val="14"/>
          <w:szCs w:val="14"/>
        </w:rPr>
        <w:t>мцк</w:t>
      </w:r>
      <w:proofErr w:type="spellEnd"/>
      <w:r w:rsidRPr="00F816C1">
        <w:rPr>
          <w:rFonts w:ascii="Courier New" w:eastAsia="Calibri" w:hAnsi="Courier New" w:cs="Courier New"/>
          <w:sz w:val="14"/>
          <w:szCs w:val="14"/>
          <w:lang w:val="en-US"/>
        </w:rPr>
        <w:t xml:space="preserve">)2 </w:t>
      </w:r>
      <w:r w:rsidRPr="00F816C1">
        <w:rPr>
          <w:rFonts w:ascii="Courier New" w:eastAsia="Calibri" w:hAnsi="Courier New" w:cs="Courier New"/>
          <w:sz w:val="14"/>
          <w:szCs w:val="14"/>
        </w:rPr>
        <w:t>ряда</w:t>
      </w:r>
      <w:r w:rsidRPr="00F816C1">
        <w:rPr>
          <w:rFonts w:ascii="Courier New" w:eastAsia="Calibri" w:hAnsi="Courier New" w:cs="Courier New"/>
          <w:sz w:val="14"/>
          <w:szCs w:val="14"/>
          <w:lang w:val="en-US"/>
        </w:rPr>
        <w:t xml:space="preserve">  I  -0.00  I  -0.00  I  -0.00  I  -0.00  I  -0.00  I  -0.00  I  -0.00 I  -0.00  I   0.00  I</w:t>
      </w:r>
    </w:p>
    <w:p w14:paraId="1AD08E00" w14:textId="77777777" w:rsidR="00F816C1" w:rsidRPr="00F816C1" w:rsidRDefault="00F816C1" w:rsidP="00F816C1">
      <w:pPr>
        <w:spacing w:line="240" w:lineRule="auto"/>
        <w:jc w:val="left"/>
        <w:rPr>
          <w:rFonts w:ascii="Courier New" w:eastAsia="Calibri" w:hAnsi="Courier New" w:cs="Courier New"/>
          <w:sz w:val="14"/>
          <w:szCs w:val="14"/>
          <w:lang w:val="en-US"/>
        </w:rPr>
      </w:pPr>
      <w:r w:rsidRPr="00F816C1">
        <w:rPr>
          <w:rFonts w:ascii="Courier New" w:eastAsia="Calibri" w:hAnsi="Courier New" w:cs="Courier New"/>
          <w:sz w:val="14"/>
          <w:szCs w:val="14"/>
          <w:lang w:val="en-US"/>
        </w:rPr>
        <w:t xml:space="preserve"> -----------------------------------------------------------------------------------------------------------</w:t>
      </w:r>
    </w:p>
    <w:p w14:paraId="4DE44AE6" w14:textId="77777777" w:rsidR="00F816C1" w:rsidRPr="00F816C1" w:rsidRDefault="00F816C1" w:rsidP="00F816C1">
      <w:pPr>
        <w:spacing w:line="240" w:lineRule="auto"/>
        <w:jc w:val="left"/>
        <w:rPr>
          <w:rFonts w:ascii="Courier New" w:eastAsia="Calibri" w:hAnsi="Courier New" w:cs="Courier New"/>
          <w:sz w:val="14"/>
          <w:szCs w:val="14"/>
          <w:lang w:val="en-US"/>
        </w:rPr>
      </w:pPr>
      <w:r w:rsidRPr="00F816C1">
        <w:rPr>
          <w:rFonts w:ascii="Courier New" w:eastAsia="Calibri" w:hAnsi="Courier New" w:cs="Courier New"/>
          <w:sz w:val="14"/>
          <w:szCs w:val="14"/>
          <w:lang w:val="en-US"/>
        </w:rPr>
        <w:t xml:space="preserve"> </w:t>
      </w:r>
      <w:proofErr w:type="gramStart"/>
      <w:r w:rsidRPr="00F816C1">
        <w:rPr>
          <w:rFonts w:ascii="Courier New" w:eastAsia="Calibri" w:hAnsi="Courier New" w:cs="Courier New"/>
          <w:sz w:val="14"/>
          <w:szCs w:val="14"/>
          <w:lang w:val="en-US"/>
        </w:rPr>
        <w:t>I  N</w:t>
      </w:r>
      <w:proofErr w:type="gramEnd"/>
      <w:r w:rsidRPr="00F816C1">
        <w:rPr>
          <w:rFonts w:ascii="Courier New" w:eastAsia="Calibri" w:hAnsi="Courier New" w:cs="Courier New"/>
          <w:sz w:val="14"/>
          <w:szCs w:val="14"/>
          <w:lang w:val="en-US"/>
        </w:rPr>
        <w:t>(</w:t>
      </w:r>
      <w:proofErr w:type="spellStart"/>
      <w:r w:rsidRPr="00F816C1">
        <w:rPr>
          <w:rFonts w:ascii="Courier New" w:eastAsia="Calibri" w:hAnsi="Courier New" w:cs="Courier New"/>
          <w:sz w:val="14"/>
          <w:szCs w:val="14"/>
        </w:rPr>
        <w:t>мцк</w:t>
      </w:r>
      <w:proofErr w:type="spellEnd"/>
      <w:r w:rsidRPr="00F816C1">
        <w:rPr>
          <w:rFonts w:ascii="Courier New" w:eastAsia="Calibri" w:hAnsi="Courier New" w:cs="Courier New"/>
          <w:sz w:val="14"/>
          <w:szCs w:val="14"/>
          <w:lang w:val="en-US"/>
        </w:rPr>
        <w:t xml:space="preserve">)3 </w:t>
      </w:r>
      <w:r w:rsidRPr="00F816C1">
        <w:rPr>
          <w:rFonts w:ascii="Courier New" w:eastAsia="Calibri" w:hAnsi="Courier New" w:cs="Courier New"/>
          <w:sz w:val="14"/>
          <w:szCs w:val="14"/>
        </w:rPr>
        <w:t>ряда</w:t>
      </w:r>
      <w:r w:rsidRPr="00F816C1">
        <w:rPr>
          <w:rFonts w:ascii="Courier New" w:eastAsia="Calibri" w:hAnsi="Courier New" w:cs="Courier New"/>
          <w:sz w:val="14"/>
          <w:szCs w:val="14"/>
          <w:lang w:val="en-US"/>
        </w:rPr>
        <w:t xml:space="preserve">  I   1.00  I  -0.00  I  -1.46  I  -0.64  I   0.39  I  -0.00  I   0.13 I   0.25  I  -1.46  I</w:t>
      </w:r>
    </w:p>
    <w:p w14:paraId="4A1A3C89" w14:textId="77777777" w:rsidR="00F816C1" w:rsidRPr="00F816C1" w:rsidRDefault="00F816C1" w:rsidP="00F816C1">
      <w:pPr>
        <w:spacing w:line="240" w:lineRule="auto"/>
        <w:jc w:val="left"/>
        <w:rPr>
          <w:rFonts w:ascii="Courier New" w:eastAsia="Calibri" w:hAnsi="Courier New" w:cs="Courier New"/>
          <w:sz w:val="14"/>
          <w:szCs w:val="14"/>
          <w:lang w:val="en-US"/>
        </w:rPr>
      </w:pPr>
      <w:r w:rsidRPr="00F816C1">
        <w:rPr>
          <w:rFonts w:ascii="Courier New" w:eastAsia="Calibri" w:hAnsi="Courier New" w:cs="Courier New"/>
          <w:sz w:val="14"/>
          <w:szCs w:val="14"/>
          <w:lang w:val="en-US"/>
        </w:rPr>
        <w:t xml:space="preserve"> -----------------------------------------------------------------------------------------------------------</w:t>
      </w:r>
    </w:p>
    <w:p w14:paraId="6B912B95" w14:textId="77777777" w:rsidR="00F816C1" w:rsidRPr="00F816C1" w:rsidRDefault="00F816C1" w:rsidP="00F816C1">
      <w:pPr>
        <w:spacing w:line="240" w:lineRule="auto"/>
        <w:jc w:val="left"/>
        <w:rPr>
          <w:rFonts w:ascii="Courier New" w:eastAsia="Calibri" w:hAnsi="Courier New" w:cs="Courier New"/>
          <w:sz w:val="14"/>
          <w:szCs w:val="14"/>
          <w:lang w:val="en-US"/>
        </w:rPr>
      </w:pPr>
      <w:r w:rsidRPr="00F816C1">
        <w:rPr>
          <w:rFonts w:ascii="Courier New" w:eastAsia="Calibri" w:hAnsi="Courier New" w:cs="Courier New"/>
          <w:sz w:val="14"/>
          <w:szCs w:val="14"/>
          <w:lang w:val="en-US"/>
        </w:rPr>
        <w:t xml:space="preserve"> </w:t>
      </w:r>
      <w:proofErr w:type="gramStart"/>
      <w:r w:rsidRPr="00F816C1">
        <w:rPr>
          <w:rFonts w:ascii="Courier New" w:eastAsia="Calibri" w:hAnsi="Courier New" w:cs="Courier New"/>
          <w:sz w:val="14"/>
          <w:szCs w:val="14"/>
          <w:lang w:val="en-US"/>
        </w:rPr>
        <w:t>I  N</w:t>
      </w:r>
      <w:proofErr w:type="gramEnd"/>
      <w:r w:rsidRPr="00F816C1">
        <w:rPr>
          <w:rFonts w:ascii="Courier New" w:eastAsia="Calibri" w:hAnsi="Courier New" w:cs="Courier New"/>
          <w:sz w:val="14"/>
          <w:szCs w:val="14"/>
          <w:lang w:val="en-US"/>
        </w:rPr>
        <w:t>(</w:t>
      </w:r>
      <w:proofErr w:type="spellStart"/>
      <w:r w:rsidRPr="00F816C1">
        <w:rPr>
          <w:rFonts w:ascii="Courier New" w:eastAsia="Calibri" w:hAnsi="Courier New" w:cs="Courier New"/>
          <w:sz w:val="14"/>
          <w:szCs w:val="14"/>
        </w:rPr>
        <w:t>мцк</w:t>
      </w:r>
      <w:proofErr w:type="spellEnd"/>
      <w:r w:rsidRPr="00F816C1">
        <w:rPr>
          <w:rFonts w:ascii="Courier New" w:eastAsia="Calibri" w:hAnsi="Courier New" w:cs="Courier New"/>
          <w:sz w:val="14"/>
          <w:szCs w:val="14"/>
          <w:lang w:val="en-US"/>
        </w:rPr>
        <w:t xml:space="preserve">)4 </w:t>
      </w:r>
      <w:r w:rsidRPr="00F816C1">
        <w:rPr>
          <w:rFonts w:ascii="Courier New" w:eastAsia="Calibri" w:hAnsi="Courier New" w:cs="Courier New"/>
          <w:sz w:val="14"/>
          <w:szCs w:val="14"/>
        </w:rPr>
        <w:t>ряда</w:t>
      </w:r>
      <w:r w:rsidRPr="00F816C1">
        <w:rPr>
          <w:rFonts w:ascii="Courier New" w:eastAsia="Calibri" w:hAnsi="Courier New" w:cs="Courier New"/>
          <w:sz w:val="14"/>
          <w:szCs w:val="14"/>
          <w:lang w:val="en-US"/>
        </w:rPr>
        <w:t xml:space="preserve">  I  -1.00  I   0.00  I   0.47  I   0.64  I   0.27  I   0.00  I  -0.13 I  -0.25  I  -1.00  I</w:t>
      </w:r>
    </w:p>
    <w:p w14:paraId="3B41EED6" w14:textId="77777777" w:rsidR="00F816C1" w:rsidRPr="00F816C1" w:rsidRDefault="00F816C1" w:rsidP="00F816C1">
      <w:pPr>
        <w:spacing w:line="240" w:lineRule="auto"/>
        <w:jc w:val="left"/>
        <w:rPr>
          <w:rFonts w:ascii="Courier New" w:eastAsia="Calibri" w:hAnsi="Courier New" w:cs="Courier New"/>
          <w:sz w:val="14"/>
          <w:szCs w:val="14"/>
        </w:rPr>
      </w:pPr>
      <w:r w:rsidRPr="00F816C1">
        <w:rPr>
          <w:rFonts w:ascii="Courier New" w:eastAsia="Calibri" w:hAnsi="Courier New" w:cs="Courier New"/>
          <w:sz w:val="14"/>
          <w:szCs w:val="14"/>
          <w:lang w:val="en-US"/>
        </w:rPr>
        <w:t xml:space="preserve"> </w:t>
      </w:r>
      <w:r w:rsidRPr="00F816C1">
        <w:rPr>
          <w:rFonts w:ascii="Courier New" w:eastAsia="Calibri" w:hAnsi="Courier New" w:cs="Courier New"/>
          <w:sz w:val="14"/>
          <w:szCs w:val="14"/>
        </w:rPr>
        <w:t>-----------------------------------------------------------------------------------------------------------</w:t>
      </w:r>
    </w:p>
    <w:p w14:paraId="6B745D62" w14:textId="77777777" w:rsidR="00F816C1" w:rsidRPr="00F816C1" w:rsidRDefault="00F816C1" w:rsidP="00F816C1">
      <w:pPr>
        <w:spacing w:line="240" w:lineRule="auto"/>
        <w:jc w:val="left"/>
        <w:rPr>
          <w:rFonts w:ascii="Courier New" w:eastAsia="Calibri" w:hAnsi="Courier New" w:cs="Courier New"/>
          <w:sz w:val="14"/>
          <w:szCs w:val="14"/>
        </w:rPr>
      </w:pPr>
      <w:r w:rsidRPr="00F816C1">
        <w:rPr>
          <w:rFonts w:ascii="Courier New" w:eastAsia="Calibri" w:hAnsi="Courier New" w:cs="Courier New"/>
          <w:sz w:val="14"/>
          <w:szCs w:val="14"/>
        </w:rPr>
        <w:t xml:space="preserve">          Мощность на водилах планетарных рядов</w:t>
      </w:r>
    </w:p>
    <w:p w14:paraId="6A2F6A0A" w14:textId="77777777" w:rsidR="00F816C1" w:rsidRPr="00F816C1" w:rsidRDefault="00F816C1" w:rsidP="00F816C1">
      <w:pPr>
        <w:spacing w:line="240" w:lineRule="auto"/>
        <w:jc w:val="left"/>
        <w:rPr>
          <w:rFonts w:ascii="Courier New" w:eastAsia="Calibri" w:hAnsi="Courier New" w:cs="Courier New"/>
          <w:sz w:val="14"/>
          <w:szCs w:val="14"/>
        </w:rPr>
      </w:pPr>
      <w:r w:rsidRPr="00F816C1">
        <w:rPr>
          <w:rFonts w:ascii="Courier New" w:eastAsia="Calibri" w:hAnsi="Courier New" w:cs="Courier New"/>
          <w:sz w:val="14"/>
          <w:szCs w:val="14"/>
        </w:rPr>
        <w:t xml:space="preserve"> -----------------------------------------------------------------------------------------------------------</w:t>
      </w:r>
    </w:p>
    <w:p w14:paraId="38040223" w14:textId="77777777" w:rsidR="00F816C1" w:rsidRPr="00F816C1" w:rsidRDefault="00F816C1" w:rsidP="00F816C1">
      <w:pPr>
        <w:spacing w:line="240" w:lineRule="auto"/>
        <w:jc w:val="left"/>
        <w:rPr>
          <w:rFonts w:ascii="Courier New" w:eastAsia="Calibri" w:hAnsi="Courier New" w:cs="Courier New"/>
          <w:sz w:val="14"/>
          <w:szCs w:val="14"/>
          <w:lang w:val="en-US"/>
        </w:rPr>
      </w:pPr>
      <w:r w:rsidRPr="00F816C1">
        <w:rPr>
          <w:rFonts w:ascii="Courier New" w:eastAsia="Calibri" w:hAnsi="Courier New" w:cs="Courier New"/>
          <w:sz w:val="14"/>
          <w:szCs w:val="14"/>
        </w:rPr>
        <w:t xml:space="preserve"> </w:t>
      </w:r>
      <w:proofErr w:type="gramStart"/>
      <w:r w:rsidRPr="00F816C1">
        <w:rPr>
          <w:rFonts w:ascii="Courier New" w:eastAsia="Calibri" w:hAnsi="Courier New" w:cs="Courier New"/>
          <w:sz w:val="14"/>
          <w:szCs w:val="14"/>
          <w:lang w:val="en-US"/>
        </w:rPr>
        <w:t>I  N</w:t>
      </w:r>
      <w:proofErr w:type="gramEnd"/>
      <w:r w:rsidRPr="00F816C1">
        <w:rPr>
          <w:rFonts w:ascii="Courier New" w:eastAsia="Calibri" w:hAnsi="Courier New" w:cs="Courier New"/>
          <w:sz w:val="14"/>
          <w:szCs w:val="14"/>
          <w:lang w:val="en-US"/>
        </w:rPr>
        <w:t>(</w:t>
      </w:r>
      <w:r w:rsidRPr="00F816C1">
        <w:rPr>
          <w:rFonts w:ascii="Courier New" w:eastAsia="Calibri" w:hAnsi="Courier New" w:cs="Courier New"/>
          <w:sz w:val="14"/>
          <w:szCs w:val="14"/>
        </w:rPr>
        <w:t>вод</w:t>
      </w:r>
      <w:r w:rsidRPr="00F816C1">
        <w:rPr>
          <w:rFonts w:ascii="Courier New" w:eastAsia="Calibri" w:hAnsi="Courier New" w:cs="Courier New"/>
          <w:sz w:val="14"/>
          <w:szCs w:val="14"/>
          <w:lang w:val="en-US"/>
        </w:rPr>
        <w:t xml:space="preserve">)1 </w:t>
      </w:r>
      <w:r w:rsidRPr="00F816C1">
        <w:rPr>
          <w:rFonts w:ascii="Courier New" w:eastAsia="Calibri" w:hAnsi="Courier New" w:cs="Courier New"/>
          <w:sz w:val="14"/>
          <w:szCs w:val="14"/>
        </w:rPr>
        <w:t>ряда</w:t>
      </w:r>
      <w:r w:rsidRPr="00F816C1">
        <w:rPr>
          <w:rFonts w:ascii="Courier New" w:eastAsia="Calibri" w:hAnsi="Courier New" w:cs="Courier New"/>
          <w:sz w:val="14"/>
          <w:szCs w:val="14"/>
          <w:lang w:val="en-US"/>
        </w:rPr>
        <w:t xml:space="preserve">  I   1.00  I   1.74  I   2.83  I   0.89  I  -0.75  I   0.00  I   0.13 I   0.00  I   2.83  I</w:t>
      </w:r>
    </w:p>
    <w:p w14:paraId="0CD2BFE6" w14:textId="77777777" w:rsidR="00F816C1" w:rsidRPr="00F816C1" w:rsidRDefault="00F816C1" w:rsidP="00F816C1">
      <w:pPr>
        <w:spacing w:line="240" w:lineRule="auto"/>
        <w:jc w:val="left"/>
        <w:rPr>
          <w:rFonts w:ascii="Courier New" w:eastAsia="Calibri" w:hAnsi="Courier New" w:cs="Courier New"/>
          <w:sz w:val="14"/>
          <w:szCs w:val="14"/>
          <w:lang w:val="en-US"/>
        </w:rPr>
      </w:pPr>
      <w:r w:rsidRPr="00F816C1">
        <w:rPr>
          <w:rFonts w:ascii="Courier New" w:eastAsia="Calibri" w:hAnsi="Courier New" w:cs="Courier New"/>
          <w:sz w:val="14"/>
          <w:szCs w:val="14"/>
          <w:lang w:val="en-US"/>
        </w:rPr>
        <w:t xml:space="preserve"> -----------------------------------------------------------------------------------------------------------</w:t>
      </w:r>
    </w:p>
    <w:p w14:paraId="0C18A377" w14:textId="77777777" w:rsidR="00F816C1" w:rsidRPr="00F816C1" w:rsidRDefault="00F816C1" w:rsidP="00F816C1">
      <w:pPr>
        <w:spacing w:line="240" w:lineRule="auto"/>
        <w:jc w:val="left"/>
        <w:rPr>
          <w:rFonts w:ascii="Courier New" w:eastAsia="Calibri" w:hAnsi="Courier New" w:cs="Courier New"/>
          <w:sz w:val="14"/>
          <w:szCs w:val="14"/>
          <w:lang w:val="en-US"/>
        </w:rPr>
      </w:pPr>
      <w:r w:rsidRPr="00F816C1">
        <w:rPr>
          <w:rFonts w:ascii="Courier New" w:eastAsia="Calibri" w:hAnsi="Courier New" w:cs="Courier New"/>
          <w:sz w:val="14"/>
          <w:szCs w:val="14"/>
          <w:lang w:val="en-US"/>
        </w:rPr>
        <w:t xml:space="preserve"> </w:t>
      </w:r>
      <w:proofErr w:type="gramStart"/>
      <w:r w:rsidRPr="00F816C1">
        <w:rPr>
          <w:rFonts w:ascii="Courier New" w:eastAsia="Calibri" w:hAnsi="Courier New" w:cs="Courier New"/>
          <w:sz w:val="14"/>
          <w:szCs w:val="14"/>
          <w:lang w:val="en-US"/>
        </w:rPr>
        <w:t>I  N</w:t>
      </w:r>
      <w:proofErr w:type="gramEnd"/>
      <w:r w:rsidRPr="00F816C1">
        <w:rPr>
          <w:rFonts w:ascii="Courier New" w:eastAsia="Calibri" w:hAnsi="Courier New" w:cs="Courier New"/>
          <w:sz w:val="14"/>
          <w:szCs w:val="14"/>
          <w:lang w:val="en-US"/>
        </w:rPr>
        <w:t>(</w:t>
      </w:r>
      <w:r w:rsidRPr="00F816C1">
        <w:rPr>
          <w:rFonts w:ascii="Courier New" w:eastAsia="Calibri" w:hAnsi="Courier New" w:cs="Courier New"/>
          <w:sz w:val="14"/>
          <w:szCs w:val="14"/>
        </w:rPr>
        <w:t>вод</w:t>
      </w:r>
      <w:r w:rsidRPr="00F816C1">
        <w:rPr>
          <w:rFonts w:ascii="Courier New" w:eastAsia="Calibri" w:hAnsi="Courier New" w:cs="Courier New"/>
          <w:sz w:val="14"/>
          <w:szCs w:val="14"/>
          <w:lang w:val="en-US"/>
        </w:rPr>
        <w:t xml:space="preserve">)2 </w:t>
      </w:r>
      <w:r w:rsidRPr="00F816C1">
        <w:rPr>
          <w:rFonts w:ascii="Courier New" w:eastAsia="Calibri" w:hAnsi="Courier New" w:cs="Courier New"/>
          <w:sz w:val="14"/>
          <w:szCs w:val="14"/>
        </w:rPr>
        <w:t>ряда</w:t>
      </w:r>
      <w:r w:rsidRPr="00F816C1">
        <w:rPr>
          <w:rFonts w:ascii="Courier New" w:eastAsia="Calibri" w:hAnsi="Courier New" w:cs="Courier New"/>
          <w:sz w:val="14"/>
          <w:szCs w:val="14"/>
          <w:lang w:val="en-US"/>
        </w:rPr>
        <w:t xml:space="preserve">  I   0.00  I   1.00  I   1.47  I   0.88  I   0.00  I   0.00  I   0.00 I   0.00  I   0.00  I</w:t>
      </w:r>
    </w:p>
    <w:p w14:paraId="2843B598" w14:textId="77777777" w:rsidR="00F816C1" w:rsidRPr="00F816C1" w:rsidRDefault="00F816C1" w:rsidP="00F816C1">
      <w:pPr>
        <w:spacing w:line="240" w:lineRule="auto"/>
        <w:jc w:val="left"/>
        <w:rPr>
          <w:rFonts w:ascii="Courier New" w:eastAsia="Calibri" w:hAnsi="Courier New" w:cs="Courier New"/>
          <w:sz w:val="14"/>
          <w:szCs w:val="14"/>
          <w:lang w:val="en-US"/>
        </w:rPr>
      </w:pPr>
      <w:r w:rsidRPr="00F816C1">
        <w:rPr>
          <w:rFonts w:ascii="Courier New" w:eastAsia="Calibri" w:hAnsi="Courier New" w:cs="Courier New"/>
          <w:sz w:val="14"/>
          <w:szCs w:val="14"/>
          <w:lang w:val="en-US"/>
        </w:rPr>
        <w:t xml:space="preserve"> -----------------------------------------------------------------------------------------------------------</w:t>
      </w:r>
    </w:p>
    <w:p w14:paraId="489A45E2" w14:textId="77777777" w:rsidR="00F816C1" w:rsidRPr="00F816C1" w:rsidRDefault="00F816C1" w:rsidP="00F816C1">
      <w:pPr>
        <w:spacing w:line="240" w:lineRule="auto"/>
        <w:jc w:val="left"/>
        <w:rPr>
          <w:rFonts w:ascii="Courier New" w:eastAsia="Calibri" w:hAnsi="Courier New" w:cs="Courier New"/>
          <w:sz w:val="14"/>
          <w:szCs w:val="14"/>
          <w:lang w:val="en-US"/>
        </w:rPr>
      </w:pPr>
      <w:r w:rsidRPr="00F816C1">
        <w:rPr>
          <w:rFonts w:ascii="Courier New" w:eastAsia="Calibri" w:hAnsi="Courier New" w:cs="Courier New"/>
          <w:sz w:val="14"/>
          <w:szCs w:val="14"/>
          <w:lang w:val="en-US"/>
        </w:rPr>
        <w:t xml:space="preserve"> </w:t>
      </w:r>
      <w:proofErr w:type="gramStart"/>
      <w:r w:rsidRPr="00F816C1">
        <w:rPr>
          <w:rFonts w:ascii="Courier New" w:eastAsia="Calibri" w:hAnsi="Courier New" w:cs="Courier New"/>
          <w:sz w:val="14"/>
          <w:szCs w:val="14"/>
          <w:lang w:val="en-US"/>
        </w:rPr>
        <w:t>I  N</w:t>
      </w:r>
      <w:proofErr w:type="gramEnd"/>
      <w:r w:rsidRPr="00F816C1">
        <w:rPr>
          <w:rFonts w:ascii="Courier New" w:eastAsia="Calibri" w:hAnsi="Courier New" w:cs="Courier New"/>
          <w:sz w:val="14"/>
          <w:szCs w:val="14"/>
          <w:lang w:val="en-US"/>
        </w:rPr>
        <w:t>(</w:t>
      </w:r>
      <w:r w:rsidRPr="00F816C1">
        <w:rPr>
          <w:rFonts w:ascii="Courier New" w:eastAsia="Calibri" w:hAnsi="Courier New" w:cs="Courier New"/>
          <w:sz w:val="14"/>
          <w:szCs w:val="14"/>
        </w:rPr>
        <w:t>вод</w:t>
      </w:r>
      <w:r w:rsidRPr="00F816C1">
        <w:rPr>
          <w:rFonts w:ascii="Courier New" w:eastAsia="Calibri" w:hAnsi="Courier New" w:cs="Courier New"/>
          <w:sz w:val="14"/>
          <w:szCs w:val="14"/>
          <w:lang w:val="en-US"/>
        </w:rPr>
        <w:t xml:space="preserve">)3 </w:t>
      </w:r>
      <w:r w:rsidRPr="00F816C1">
        <w:rPr>
          <w:rFonts w:ascii="Courier New" w:eastAsia="Calibri" w:hAnsi="Courier New" w:cs="Courier New"/>
          <w:sz w:val="14"/>
          <w:szCs w:val="14"/>
        </w:rPr>
        <w:t>ряда</w:t>
      </w:r>
      <w:r w:rsidRPr="00F816C1">
        <w:rPr>
          <w:rFonts w:ascii="Courier New" w:eastAsia="Calibri" w:hAnsi="Courier New" w:cs="Courier New"/>
          <w:sz w:val="14"/>
          <w:szCs w:val="14"/>
          <w:lang w:val="en-US"/>
        </w:rPr>
        <w:t xml:space="preserve">  I   0.00  I   1.74  I   4.29  I   1.54  I  -1.14  I   0.00  I   0.00 I  -0.25  I   4.29  I</w:t>
      </w:r>
    </w:p>
    <w:p w14:paraId="6177DBBF" w14:textId="77777777" w:rsidR="00F816C1" w:rsidRPr="00F816C1" w:rsidRDefault="00F816C1" w:rsidP="00F816C1">
      <w:pPr>
        <w:spacing w:line="240" w:lineRule="auto"/>
        <w:jc w:val="left"/>
        <w:rPr>
          <w:rFonts w:ascii="Courier New" w:eastAsia="Calibri" w:hAnsi="Courier New" w:cs="Courier New"/>
          <w:sz w:val="14"/>
          <w:szCs w:val="14"/>
          <w:lang w:val="en-US"/>
        </w:rPr>
      </w:pPr>
      <w:r w:rsidRPr="00F816C1">
        <w:rPr>
          <w:rFonts w:ascii="Courier New" w:eastAsia="Calibri" w:hAnsi="Courier New" w:cs="Courier New"/>
          <w:sz w:val="14"/>
          <w:szCs w:val="14"/>
          <w:lang w:val="en-US"/>
        </w:rPr>
        <w:t xml:space="preserve"> -----------------------------------------------------------------------------------------------------------</w:t>
      </w:r>
    </w:p>
    <w:p w14:paraId="4E3616C3" w14:textId="77777777" w:rsidR="00F816C1" w:rsidRPr="00F816C1" w:rsidRDefault="00F816C1" w:rsidP="00F816C1">
      <w:pPr>
        <w:spacing w:line="240" w:lineRule="auto"/>
        <w:jc w:val="left"/>
        <w:rPr>
          <w:rFonts w:ascii="Courier New" w:eastAsia="Calibri" w:hAnsi="Courier New" w:cs="Courier New"/>
          <w:sz w:val="14"/>
          <w:szCs w:val="14"/>
          <w:lang w:val="en-US"/>
        </w:rPr>
      </w:pPr>
      <w:r w:rsidRPr="00F816C1">
        <w:rPr>
          <w:rFonts w:ascii="Courier New" w:eastAsia="Calibri" w:hAnsi="Courier New" w:cs="Courier New"/>
          <w:sz w:val="14"/>
          <w:szCs w:val="14"/>
          <w:lang w:val="en-US"/>
        </w:rPr>
        <w:t xml:space="preserve"> </w:t>
      </w:r>
      <w:proofErr w:type="gramStart"/>
      <w:r w:rsidRPr="00F816C1">
        <w:rPr>
          <w:rFonts w:ascii="Courier New" w:eastAsia="Calibri" w:hAnsi="Courier New" w:cs="Courier New"/>
          <w:sz w:val="14"/>
          <w:szCs w:val="14"/>
          <w:lang w:val="en-US"/>
        </w:rPr>
        <w:t>I  N</w:t>
      </w:r>
      <w:proofErr w:type="gramEnd"/>
      <w:r w:rsidRPr="00F816C1">
        <w:rPr>
          <w:rFonts w:ascii="Courier New" w:eastAsia="Calibri" w:hAnsi="Courier New" w:cs="Courier New"/>
          <w:sz w:val="14"/>
          <w:szCs w:val="14"/>
          <w:lang w:val="en-US"/>
        </w:rPr>
        <w:t>(</w:t>
      </w:r>
      <w:r w:rsidRPr="00F816C1">
        <w:rPr>
          <w:rFonts w:ascii="Courier New" w:eastAsia="Calibri" w:hAnsi="Courier New" w:cs="Courier New"/>
          <w:sz w:val="14"/>
          <w:szCs w:val="14"/>
        </w:rPr>
        <w:t>вод</w:t>
      </w:r>
      <w:r w:rsidRPr="00F816C1">
        <w:rPr>
          <w:rFonts w:ascii="Courier New" w:eastAsia="Calibri" w:hAnsi="Courier New" w:cs="Courier New"/>
          <w:sz w:val="14"/>
          <w:szCs w:val="14"/>
          <w:lang w:val="en-US"/>
        </w:rPr>
        <w:t xml:space="preserve">)4 </w:t>
      </w:r>
      <w:r w:rsidRPr="00F816C1">
        <w:rPr>
          <w:rFonts w:ascii="Courier New" w:eastAsia="Calibri" w:hAnsi="Courier New" w:cs="Courier New"/>
          <w:sz w:val="14"/>
          <w:szCs w:val="14"/>
        </w:rPr>
        <w:t>ряда</w:t>
      </w:r>
      <w:r w:rsidRPr="00F816C1">
        <w:rPr>
          <w:rFonts w:ascii="Courier New" w:eastAsia="Calibri" w:hAnsi="Courier New" w:cs="Courier New"/>
          <w:sz w:val="14"/>
          <w:szCs w:val="14"/>
          <w:lang w:val="en-US"/>
        </w:rPr>
        <w:t xml:space="preserve">  I  -0.00  I  -1.00  I  -1.47  I  -1.64  I  -1.27  I  -1.00  I  -0.87 I  -0.75  I   0.00  I</w:t>
      </w:r>
    </w:p>
    <w:p w14:paraId="0C1411A8" w14:textId="77777777" w:rsidR="00F816C1" w:rsidRPr="00F816C1" w:rsidRDefault="00F816C1" w:rsidP="00F816C1">
      <w:pPr>
        <w:spacing w:line="240" w:lineRule="auto"/>
        <w:jc w:val="left"/>
        <w:rPr>
          <w:rFonts w:ascii="Courier New" w:eastAsia="Calibri" w:hAnsi="Courier New" w:cs="Courier New"/>
          <w:sz w:val="14"/>
          <w:szCs w:val="14"/>
        </w:rPr>
      </w:pPr>
      <w:r w:rsidRPr="00F816C1">
        <w:rPr>
          <w:rFonts w:ascii="Courier New" w:eastAsia="Calibri" w:hAnsi="Courier New" w:cs="Courier New"/>
          <w:sz w:val="14"/>
          <w:szCs w:val="14"/>
          <w:lang w:val="en-US"/>
        </w:rPr>
        <w:t xml:space="preserve"> </w:t>
      </w:r>
      <w:r w:rsidRPr="00F816C1">
        <w:rPr>
          <w:rFonts w:ascii="Courier New" w:eastAsia="Calibri" w:hAnsi="Courier New" w:cs="Courier New"/>
          <w:sz w:val="14"/>
          <w:szCs w:val="14"/>
        </w:rPr>
        <w:t>-----------------------------------------------------------------------------------------------------------</w:t>
      </w:r>
    </w:p>
    <w:p w14:paraId="78F61333" w14:textId="77777777" w:rsidR="00F816C1" w:rsidRPr="00F816C1" w:rsidRDefault="00F816C1" w:rsidP="00F816C1">
      <w:pPr>
        <w:spacing w:line="240" w:lineRule="auto"/>
        <w:jc w:val="left"/>
        <w:rPr>
          <w:rFonts w:ascii="Courier New" w:eastAsia="Calibri" w:hAnsi="Courier New" w:cs="Courier New"/>
          <w:sz w:val="14"/>
          <w:szCs w:val="14"/>
        </w:rPr>
      </w:pPr>
      <w:r w:rsidRPr="00F816C1">
        <w:rPr>
          <w:rFonts w:ascii="Courier New" w:eastAsia="Calibri" w:hAnsi="Courier New" w:cs="Courier New"/>
          <w:sz w:val="14"/>
          <w:szCs w:val="14"/>
        </w:rPr>
        <w:t xml:space="preserve">          Мощность на БЦК планетарных рядов</w:t>
      </w:r>
    </w:p>
    <w:p w14:paraId="134B7C13" w14:textId="77777777" w:rsidR="00F816C1" w:rsidRPr="00F816C1" w:rsidRDefault="00F816C1" w:rsidP="00F816C1">
      <w:pPr>
        <w:spacing w:line="240" w:lineRule="auto"/>
        <w:jc w:val="left"/>
        <w:rPr>
          <w:rFonts w:ascii="Courier New" w:eastAsia="Calibri" w:hAnsi="Courier New" w:cs="Courier New"/>
          <w:sz w:val="14"/>
          <w:szCs w:val="14"/>
        </w:rPr>
      </w:pPr>
      <w:r w:rsidRPr="00F816C1">
        <w:rPr>
          <w:rFonts w:ascii="Courier New" w:eastAsia="Calibri" w:hAnsi="Courier New" w:cs="Courier New"/>
          <w:sz w:val="14"/>
          <w:szCs w:val="14"/>
        </w:rPr>
        <w:t xml:space="preserve"> -----------------------------------------------------------------------------------------------------------</w:t>
      </w:r>
    </w:p>
    <w:p w14:paraId="51E391C9" w14:textId="77777777" w:rsidR="00F816C1" w:rsidRPr="00F816C1" w:rsidRDefault="00F816C1" w:rsidP="00F816C1">
      <w:pPr>
        <w:spacing w:line="240" w:lineRule="auto"/>
        <w:jc w:val="left"/>
        <w:rPr>
          <w:rFonts w:ascii="Courier New" w:eastAsia="Calibri" w:hAnsi="Courier New" w:cs="Courier New"/>
          <w:sz w:val="14"/>
          <w:szCs w:val="14"/>
          <w:lang w:val="en-US"/>
        </w:rPr>
      </w:pPr>
      <w:r w:rsidRPr="00F816C1">
        <w:rPr>
          <w:rFonts w:ascii="Courier New" w:eastAsia="Calibri" w:hAnsi="Courier New" w:cs="Courier New"/>
          <w:sz w:val="14"/>
          <w:szCs w:val="14"/>
        </w:rPr>
        <w:t xml:space="preserve"> </w:t>
      </w:r>
      <w:proofErr w:type="gramStart"/>
      <w:r w:rsidRPr="00F816C1">
        <w:rPr>
          <w:rFonts w:ascii="Courier New" w:eastAsia="Calibri" w:hAnsi="Courier New" w:cs="Courier New"/>
          <w:sz w:val="14"/>
          <w:szCs w:val="14"/>
          <w:lang w:val="en-US"/>
        </w:rPr>
        <w:t>I  N</w:t>
      </w:r>
      <w:proofErr w:type="gramEnd"/>
      <w:r w:rsidRPr="00F816C1">
        <w:rPr>
          <w:rFonts w:ascii="Courier New" w:eastAsia="Calibri" w:hAnsi="Courier New" w:cs="Courier New"/>
          <w:sz w:val="14"/>
          <w:szCs w:val="14"/>
          <w:lang w:val="en-US"/>
        </w:rPr>
        <w:t>(</w:t>
      </w:r>
      <w:proofErr w:type="spellStart"/>
      <w:r w:rsidRPr="00F816C1">
        <w:rPr>
          <w:rFonts w:ascii="Courier New" w:eastAsia="Calibri" w:hAnsi="Courier New" w:cs="Courier New"/>
          <w:sz w:val="14"/>
          <w:szCs w:val="14"/>
        </w:rPr>
        <w:t>бцк</w:t>
      </w:r>
      <w:proofErr w:type="spellEnd"/>
      <w:r w:rsidRPr="00F816C1">
        <w:rPr>
          <w:rFonts w:ascii="Courier New" w:eastAsia="Calibri" w:hAnsi="Courier New" w:cs="Courier New"/>
          <w:sz w:val="14"/>
          <w:szCs w:val="14"/>
          <w:lang w:val="en-US"/>
        </w:rPr>
        <w:t xml:space="preserve">)1 </w:t>
      </w:r>
      <w:r w:rsidRPr="00F816C1">
        <w:rPr>
          <w:rFonts w:ascii="Courier New" w:eastAsia="Calibri" w:hAnsi="Courier New" w:cs="Courier New"/>
          <w:sz w:val="14"/>
          <w:szCs w:val="14"/>
        </w:rPr>
        <w:t>ряда</w:t>
      </w:r>
      <w:r w:rsidRPr="00F816C1">
        <w:rPr>
          <w:rFonts w:ascii="Courier New" w:eastAsia="Calibri" w:hAnsi="Courier New" w:cs="Courier New"/>
          <w:sz w:val="14"/>
          <w:szCs w:val="14"/>
          <w:lang w:val="en-US"/>
        </w:rPr>
        <w:t xml:space="preserve">  I  -0.00  I  -0.74  I  -1.83  I  -0.66  I   0.49  I  -0.00  I  -0.00 I   0.25  I  -1.83  I</w:t>
      </w:r>
    </w:p>
    <w:p w14:paraId="225C9E4B" w14:textId="77777777" w:rsidR="00F816C1" w:rsidRPr="00F816C1" w:rsidRDefault="00F816C1" w:rsidP="00F816C1">
      <w:pPr>
        <w:spacing w:line="240" w:lineRule="auto"/>
        <w:jc w:val="left"/>
        <w:rPr>
          <w:rFonts w:ascii="Courier New" w:eastAsia="Calibri" w:hAnsi="Courier New" w:cs="Courier New"/>
          <w:sz w:val="14"/>
          <w:szCs w:val="14"/>
          <w:lang w:val="en-US"/>
        </w:rPr>
      </w:pPr>
      <w:r w:rsidRPr="00F816C1">
        <w:rPr>
          <w:rFonts w:ascii="Courier New" w:eastAsia="Calibri" w:hAnsi="Courier New" w:cs="Courier New"/>
          <w:sz w:val="14"/>
          <w:szCs w:val="14"/>
          <w:lang w:val="en-US"/>
        </w:rPr>
        <w:t xml:space="preserve"> -----------------------------------------------------------------------------------------------------------</w:t>
      </w:r>
    </w:p>
    <w:p w14:paraId="563167A8" w14:textId="77777777" w:rsidR="00F816C1" w:rsidRPr="00F816C1" w:rsidRDefault="00F816C1" w:rsidP="00F816C1">
      <w:pPr>
        <w:spacing w:line="240" w:lineRule="auto"/>
        <w:jc w:val="left"/>
        <w:rPr>
          <w:rFonts w:ascii="Courier New" w:eastAsia="Calibri" w:hAnsi="Courier New" w:cs="Courier New"/>
          <w:sz w:val="14"/>
          <w:szCs w:val="14"/>
          <w:lang w:val="en-US"/>
        </w:rPr>
      </w:pPr>
      <w:r w:rsidRPr="00F816C1">
        <w:rPr>
          <w:rFonts w:ascii="Courier New" w:eastAsia="Calibri" w:hAnsi="Courier New" w:cs="Courier New"/>
          <w:sz w:val="14"/>
          <w:szCs w:val="14"/>
          <w:lang w:val="en-US"/>
        </w:rPr>
        <w:t xml:space="preserve"> </w:t>
      </w:r>
      <w:proofErr w:type="gramStart"/>
      <w:r w:rsidRPr="00F816C1">
        <w:rPr>
          <w:rFonts w:ascii="Courier New" w:eastAsia="Calibri" w:hAnsi="Courier New" w:cs="Courier New"/>
          <w:sz w:val="14"/>
          <w:szCs w:val="14"/>
          <w:lang w:val="en-US"/>
        </w:rPr>
        <w:t>I  N</w:t>
      </w:r>
      <w:proofErr w:type="gramEnd"/>
      <w:r w:rsidRPr="00F816C1">
        <w:rPr>
          <w:rFonts w:ascii="Courier New" w:eastAsia="Calibri" w:hAnsi="Courier New" w:cs="Courier New"/>
          <w:sz w:val="14"/>
          <w:szCs w:val="14"/>
          <w:lang w:val="en-US"/>
        </w:rPr>
        <w:t>(</w:t>
      </w:r>
      <w:proofErr w:type="spellStart"/>
      <w:r w:rsidRPr="00F816C1">
        <w:rPr>
          <w:rFonts w:ascii="Courier New" w:eastAsia="Calibri" w:hAnsi="Courier New" w:cs="Courier New"/>
          <w:sz w:val="14"/>
          <w:szCs w:val="14"/>
        </w:rPr>
        <w:t>бцк</w:t>
      </w:r>
      <w:proofErr w:type="spellEnd"/>
      <w:r w:rsidRPr="00F816C1">
        <w:rPr>
          <w:rFonts w:ascii="Courier New" w:eastAsia="Calibri" w:hAnsi="Courier New" w:cs="Courier New"/>
          <w:sz w:val="14"/>
          <w:szCs w:val="14"/>
          <w:lang w:val="en-US"/>
        </w:rPr>
        <w:t xml:space="preserve">)2 </w:t>
      </w:r>
      <w:r w:rsidRPr="00F816C1">
        <w:rPr>
          <w:rFonts w:ascii="Courier New" w:eastAsia="Calibri" w:hAnsi="Courier New" w:cs="Courier New"/>
          <w:sz w:val="14"/>
          <w:szCs w:val="14"/>
        </w:rPr>
        <w:t>ряда</w:t>
      </w:r>
      <w:r w:rsidRPr="00F816C1">
        <w:rPr>
          <w:rFonts w:ascii="Courier New" w:eastAsia="Calibri" w:hAnsi="Courier New" w:cs="Courier New"/>
          <w:sz w:val="14"/>
          <w:szCs w:val="14"/>
          <w:lang w:val="en-US"/>
        </w:rPr>
        <w:t xml:space="preserve">  I  -0.00  I  -1.00  I  -1.47  I  -0.88  I  -0.00  I  -0.00  I  -0.00 I   0.00  I  -0.00  I</w:t>
      </w:r>
    </w:p>
    <w:p w14:paraId="40626BA7" w14:textId="77777777" w:rsidR="00F816C1" w:rsidRPr="00F816C1" w:rsidRDefault="00F816C1" w:rsidP="00F816C1">
      <w:pPr>
        <w:spacing w:line="240" w:lineRule="auto"/>
        <w:jc w:val="left"/>
        <w:rPr>
          <w:rFonts w:ascii="Courier New" w:eastAsia="Calibri" w:hAnsi="Courier New" w:cs="Courier New"/>
          <w:sz w:val="14"/>
          <w:szCs w:val="14"/>
          <w:lang w:val="en-US"/>
        </w:rPr>
      </w:pPr>
      <w:r w:rsidRPr="00F816C1">
        <w:rPr>
          <w:rFonts w:ascii="Courier New" w:eastAsia="Calibri" w:hAnsi="Courier New" w:cs="Courier New"/>
          <w:sz w:val="14"/>
          <w:szCs w:val="14"/>
          <w:lang w:val="en-US"/>
        </w:rPr>
        <w:t xml:space="preserve"> -----------------------------------------------------------------------------------------------------------</w:t>
      </w:r>
    </w:p>
    <w:p w14:paraId="1AC8B46C" w14:textId="77777777" w:rsidR="00F816C1" w:rsidRPr="00F816C1" w:rsidRDefault="00F816C1" w:rsidP="00F816C1">
      <w:pPr>
        <w:spacing w:line="240" w:lineRule="auto"/>
        <w:jc w:val="left"/>
        <w:rPr>
          <w:rFonts w:ascii="Courier New" w:eastAsia="Calibri" w:hAnsi="Courier New" w:cs="Courier New"/>
          <w:sz w:val="14"/>
          <w:szCs w:val="14"/>
          <w:lang w:val="en-US"/>
        </w:rPr>
      </w:pPr>
      <w:r w:rsidRPr="00F816C1">
        <w:rPr>
          <w:rFonts w:ascii="Courier New" w:eastAsia="Calibri" w:hAnsi="Courier New" w:cs="Courier New"/>
          <w:sz w:val="14"/>
          <w:szCs w:val="14"/>
          <w:lang w:val="en-US"/>
        </w:rPr>
        <w:t xml:space="preserve"> </w:t>
      </w:r>
      <w:proofErr w:type="gramStart"/>
      <w:r w:rsidRPr="00F816C1">
        <w:rPr>
          <w:rFonts w:ascii="Courier New" w:eastAsia="Calibri" w:hAnsi="Courier New" w:cs="Courier New"/>
          <w:sz w:val="14"/>
          <w:szCs w:val="14"/>
          <w:lang w:val="en-US"/>
        </w:rPr>
        <w:t>I  N</w:t>
      </w:r>
      <w:proofErr w:type="gramEnd"/>
      <w:r w:rsidRPr="00F816C1">
        <w:rPr>
          <w:rFonts w:ascii="Courier New" w:eastAsia="Calibri" w:hAnsi="Courier New" w:cs="Courier New"/>
          <w:sz w:val="14"/>
          <w:szCs w:val="14"/>
          <w:lang w:val="en-US"/>
        </w:rPr>
        <w:t>(</w:t>
      </w:r>
      <w:proofErr w:type="spellStart"/>
      <w:r w:rsidRPr="00F816C1">
        <w:rPr>
          <w:rFonts w:ascii="Courier New" w:eastAsia="Calibri" w:hAnsi="Courier New" w:cs="Courier New"/>
          <w:sz w:val="14"/>
          <w:szCs w:val="14"/>
        </w:rPr>
        <w:t>бцк</w:t>
      </w:r>
      <w:proofErr w:type="spellEnd"/>
      <w:r w:rsidRPr="00F816C1">
        <w:rPr>
          <w:rFonts w:ascii="Courier New" w:eastAsia="Calibri" w:hAnsi="Courier New" w:cs="Courier New"/>
          <w:sz w:val="14"/>
          <w:szCs w:val="14"/>
          <w:lang w:val="en-US"/>
        </w:rPr>
        <w:t xml:space="preserve">)3 </w:t>
      </w:r>
      <w:r w:rsidRPr="00F816C1">
        <w:rPr>
          <w:rFonts w:ascii="Courier New" w:eastAsia="Calibri" w:hAnsi="Courier New" w:cs="Courier New"/>
          <w:sz w:val="14"/>
          <w:szCs w:val="14"/>
        </w:rPr>
        <w:t>ряда</w:t>
      </w:r>
      <w:r w:rsidRPr="00F816C1">
        <w:rPr>
          <w:rFonts w:ascii="Courier New" w:eastAsia="Calibri" w:hAnsi="Courier New" w:cs="Courier New"/>
          <w:sz w:val="14"/>
          <w:szCs w:val="14"/>
          <w:lang w:val="en-US"/>
        </w:rPr>
        <w:t xml:space="preserve">  I  -1.00  I  -1.74  I  -2.83  I  -0.89  I   0.75  I  -0.00  I  -0.13 I  -0.00  I  -2.83  I</w:t>
      </w:r>
    </w:p>
    <w:p w14:paraId="20BE430A" w14:textId="77777777" w:rsidR="00F816C1" w:rsidRPr="00F816C1" w:rsidRDefault="00F816C1" w:rsidP="00F816C1">
      <w:pPr>
        <w:spacing w:line="240" w:lineRule="auto"/>
        <w:jc w:val="left"/>
        <w:rPr>
          <w:rFonts w:ascii="Courier New" w:eastAsia="Calibri" w:hAnsi="Courier New" w:cs="Courier New"/>
          <w:sz w:val="14"/>
          <w:szCs w:val="14"/>
          <w:lang w:val="en-US"/>
        </w:rPr>
      </w:pPr>
      <w:r w:rsidRPr="00F816C1">
        <w:rPr>
          <w:rFonts w:ascii="Courier New" w:eastAsia="Calibri" w:hAnsi="Courier New" w:cs="Courier New"/>
          <w:sz w:val="14"/>
          <w:szCs w:val="14"/>
          <w:lang w:val="en-US"/>
        </w:rPr>
        <w:t xml:space="preserve"> -----------------------------------------------------------------------------------------------------------</w:t>
      </w:r>
    </w:p>
    <w:p w14:paraId="3E1EAC20" w14:textId="77777777" w:rsidR="00F816C1" w:rsidRPr="00F816C1" w:rsidRDefault="00F816C1" w:rsidP="00F816C1">
      <w:pPr>
        <w:spacing w:line="240" w:lineRule="auto"/>
        <w:jc w:val="left"/>
        <w:rPr>
          <w:rFonts w:ascii="Courier New" w:eastAsia="Calibri" w:hAnsi="Courier New" w:cs="Courier New"/>
          <w:sz w:val="14"/>
          <w:szCs w:val="14"/>
          <w:lang w:val="en-US"/>
        </w:rPr>
      </w:pPr>
      <w:r w:rsidRPr="00F816C1">
        <w:rPr>
          <w:rFonts w:ascii="Courier New" w:eastAsia="Calibri" w:hAnsi="Courier New" w:cs="Courier New"/>
          <w:sz w:val="14"/>
          <w:szCs w:val="14"/>
          <w:lang w:val="en-US"/>
        </w:rPr>
        <w:t xml:space="preserve"> </w:t>
      </w:r>
      <w:proofErr w:type="gramStart"/>
      <w:r w:rsidRPr="00F816C1">
        <w:rPr>
          <w:rFonts w:ascii="Courier New" w:eastAsia="Calibri" w:hAnsi="Courier New" w:cs="Courier New"/>
          <w:sz w:val="14"/>
          <w:szCs w:val="14"/>
          <w:lang w:val="en-US"/>
        </w:rPr>
        <w:t>I  N</w:t>
      </w:r>
      <w:proofErr w:type="gramEnd"/>
      <w:r w:rsidRPr="00F816C1">
        <w:rPr>
          <w:rFonts w:ascii="Courier New" w:eastAsia="Calibri" w:hAnsi="Courier New" w:cs="Courier New"/>
          <w:sz w:val="14"/>
          <w:szCs w:val="14"/>
          <w:lang w:val="en-US"/>
        </w:rPr>
        <w:t>(</w:t>
      </w:r>
      <w:proofErr w:type="spellStart"/>
      <w:r w:rsidRPr="00F816C1">
        <w:rPr>
          <w:rFonts w:ascii="Courier New" w:eastAsia="Calibri" w:hAnsi="Courier New" w:cs="Courier New"/>
          <w:sz w:val="14"/>
          <w:szCs w:val="14"/>
        </w:rPr>
        <w:t>бцк</w:t>
      </w:r>
      <w:proofErr w:type="spellEnd"/>
      <w:r w:rsidRPr="00F816C1">
        <w:rPr>
          <w:rFonts w:ascii="Courier New" w:eastAsia="Calibri" w:hAnsi="Courier New" w:cs="Courier New"/>
          <w:sz w:val="14"/>
          <w:szCs w:val="14"/>
          <w:lang w:val="en-US"/>
        </w:rPr>
        <w:t xml:space="preserve">)4 </w:t>
      </w:r>
      <w:r w:rsidRPr="00F816C1">
        <w:rPr>
          <w:rFonts w:ascii="Courier New" w:eastAsia="Calibri" w:hAnsi="Courier New" w:cs="Courier New"/>
          <w:sz w:val="14"/>
          <w:szCs w:val="14"/>
        </w:rPr>
        <w:t>ряда</w:t>
      </w:r>
      <w:r w:rsidRPr="00F816C1">
        <w:rPr>
          <w:rFonts w:ascii="Courier New" w:eastAsia="Calibri" w:hAnsi="Courier New" w:cs="Courier New"/>
          <w:sz w:val="14"/>
          <w:szCs w:val="14"/>
          <w:lang w:val="en-US"/>
        </w:rPr>
        <w:t xml:space="preserve">  I   1.00  I   1.00  I   1.00  I   1.00  I   1.00  I   1.00  I   1.00 I   1.00  I   1.00  I</w:t>
      </w:r>
    </w:p>
    <w:p w14:paraId="39BE2B21" w14:textId="77777777" w:rsidR="00F816C1" w:rsidRPr="00F816C1" w:rsidRDefault="00F816C1" w:rsidP="00F816C1">
      <w:pPr>
        <w:spacing w:line="240" w:lineRule="auto"/>
        <w:jc w:val="left"/>
        <w:rPr>
          <w:rFonts w:ascii="Courier New" w:eastAsia="Calibri" w:hAnsi="Courier New" w:cs="Courier New"/>
          <w:sz w:val="14"/>
          <w:szCs w:val="14"/>
          <w:lang w:val="en-US"/>
        </w:rPr>
      </w:pPr>
      <w:r w:rsidRPr="00F816C1">
        <w:rPr>
          <w:rFonts w:ascii="Courier New" w:eastAsia="Calibri" w:hAnsi="Courier New" w:cs="Courier New"/>
          <w:sz w:val="14"/>
          <w:szCs w:val="14"/>
          <w:lang w:val="en-US"/>
        </w:rPr>
        <w:t xml:space="preserve"> -----------------------------------------------------------------------------------------------------------</w:t>
      </w:r>
    </w:p>
    <w:p w14:paraId="4F897338" w14:textId="77777777" w:rsidR="00F816C1" w:rsidRPr="00F816C1" w:rsidRDefault="00F816C1" w:rsidP="00F816C1">
      <w:pPr>
        <w:spacing w:line="240" w:lineRule="auto"/>
        <w:jc w:val="left"/>
        <w:rPr>
          <w:rFonts w:ascii="Courier New" w:eastAsia="Calibri" w:hAnsi="Courier New" w:cs="Courier New"/>
          <w:sz w:val="14"/>
          <w:szCs w:val="14"/>
          <w:lang w:val="en-US"/>
        </w:rPr>
      </w:pPr>
      <w:r w:rsidRPr="00F816C1">
        <w:rPr>
          <w:rFonts w:ascii="Courier New" w:eastAsia="Calibri" w:hAnsi="Courier New" w:cs="Courier New"/>
          <w:sz w:val="14"/>
          <w:szCs w:val="14"/>
          <w:lang w:val="en-US"/>
        </w:rPr>
        <w:t xml:space="preserve">          </w:t>
      </w:r>
      <w:r w:rsidRPr="00F816C1">
        <w:rPr>
          <w:rFonts w:ascii="Courier New" w:eastAsia="Calibri" w:hAnsi="Courier New" w:cs="Courier New"/>
          <w:sz w:val="14"/>
          <w:szCs w:val="14"/>
        </w:rPr>
        <w:t>Моменты</w:t>
      </w:r>
      <w:r w:rsidRPr="00F816C1">
        <w:rPr>
          <w:rFonts w:ascii="Courier New" w:eastAsia="Calibri" w:hAnsi="Courier New" w:cs="Courier New"/>
          <w:sz w:val="14"/>
          <w:szCs w:val="14"/>
          <w:lang w:val="en-US"/>
        </w:rPr>
        <w:t xml:space="preserve"> </w:t>
      </w:r>
      <w:r w:rsidRPr="00F816C1">
        <w:rPr>
          <w:rFonts w:ascii="Courier New" w:eastAsia="Calibri" w:hAnsi="Courier New" w:cs="Courier New"/>
          <w:sz w:val="14"/>
          <w:szCs w:val="14"/>
        </w:rPr>
        <w:t>в</w:t>
      </w:r>
      <w:r w:rsidRPr="00F816C1">
        <w:rPr>
          <w:rFonts w:ascii="Courier New" w:eastAsia="Calibri" w:hAnsi="Courier New" w:cs="Courier New"/>
          <w:sz w:val="14"/>
          <w:szCs w:val="14"/>
          <w:lang w:val="en-US"/>
        </w:rPr>
        <w:t xml:space="preserve"> </w:t>
      </w:r>
      <w:r w:rsidRPr="00F816C1">
        <w:rPr>
          <w:rFonts w:ascii="Courier New" w:eastAsia="Calibri" w:hAnsi="Courier New" w:cs="Courier New"/>
          <w:sz w:val="14"/>
          <w:szCs w:val="14"/>
        </w:rPr>
        <w:t>элементах</w:t>
      </w:r>
      <w:r w:rsidRPr="00F816C1">
        <w:rPr>
          <w:rFonts w:ascii="Courier New" w:eastAsia="Calibri" w:hAnsi="Courier New" w:cs="Courier New"/>
          <w:sz w:val="14"/>
          <w:szCs w:val="14"/>
          <w:lang w:val="en-US"/>
        </w:rPr>
        <w:t xml:space="preserve"> </w:t>
      </w:r>
      <w:r w:rsidRPr="00F816C1">
        <w:rPr>
          <w:rFonts w:ascii="Courier New" w:eastAsia="Calibri" w:hAnsi="Courier New" w:cs="Courier New"/>
          <w:sz w:val="14"/>
          <w:szCs w:val="14"/>
        </w:rPr>
        <w:t>управления</w:t>
      </w:r>
    </w:p>
    <w:p w14:paraId="67160A33" w14:textId="77777777" w:rsidR="00F816C1" w:rsidRPr="00F816C1" w:rsidRDefault="00F816C1" w:rsidP="00F816C1">
      <w:pPr>
        <w:spacing w:line="240" w:lineRule="auto"/>
        <w:jc w:val="left"/>
        <w:rPr>
          <w:rFonts w:ascii="Courier New" w:eastAsia="Calibri" w:hAnsi="Courier New" w:cs="Courier New"/>
          <w:sz w:val="14"/>
          <w:szCs w:val="14"/>
          <w:lang w:val="en-US"/>
        </w:rPr>
      </w:pPr>
      <w:r w:rsidRPr="00F816C1">
        <w:rPr>
          <w:rFonts w:ascii="Courier New" w:eastAsia="Calibri" w:hAnsi="Courier New" w:cs="Courier New"/>
          <w:sz w:val="14"/>
          <w:szCs w:val="14"/>
          <w:lang w:val="en-US"/>
        </w:rPr>
        <w:t xml:space="preserve"> -----------------------------------------------------------------------------------------------------------</w:t>
      </w:r>
    </w:p>
    <w:p w14:paraId="53924515" w14:textId="77777777" w:rsidR="00F816C1" w:rsidRPr="00F816C1" w:rsidRDefault="00F816C1" w:rsidP="00F816C1">
      <w:pPr>
        <w:spacing w:line="240" w:lineRule="auto"/>
        <w:jc w:val="left"/>
        <w:rPr>
          <w:rFonts w:ascii="Courier New" w:eastAsia="Calibri" w:hAnsi="Courier New" w:cs="Courier New"/>
          <w:sz w:val="14"/>
          <w:szCs w:val="14"/>
          <w:lang w:val="en-US"/>
        </w:rPr>
      </w:pPr>
      <w:r w:rsidRPr="00F816C1">
        <w:rPr>
          <w:rFonts w:ascii="Courier New" w:eastAsia="Calibri" w:hAnsi="Courier New" w:cs="Courier New"/>
          <w:sz w:val="14"/>
          <w:szCs w:val="14"/>
          <w:lang w:val="en-US"/>
        </w:rPr>
        <w:t xml:space="preserve"> I    M(</w:t>
      </w:r>
      <w:r w:rsidRPr="00F816C1">
        <w:rPr>
          <w:rFonts w:ascii="Courier New" w:eastAsia="Calibri" w:hAnsi="Courier New" w:cs="Courier New"/>
          <w:sz w:val="14"/>
          <w:szCs w:val="14"/>
        </w:rPr>
        <w:t>ЭУ</w:t>
      </w:r>
      <w:r w:rsidRPr="00F816C1">
        <w:rPr>
          <w:rFonts w:ascii="Courier New" w:eastAsia="Calibri" w:hAnsi="Courier New" w:cs="Courier New"/>
          <w:sz w:val="14"/>
          <w:szCs w:val="14"/>
          <w:lang w:val="en-US"/>
        </w:rPr>
        <w:t xml:space="preserve">) 1     I   </w:t>
      </w:r>
      <w:proofErr w:type="gramStart"/>
      <w:r w:rsidRPr="00F816C1">
        <w:rPr>
          <w:rFonts w:ascii="Courier New" w:eastAsia="Calibri" w:hAnsi="Courier New" w:cs="Courier New"/>
          <w:sz w:val="14"/>
          <w:szCs w:val="14"/>
          <w:lang w:val="en-US"/>
        </w:rPr>
        <w:t>0.00  I</w:t>
      </w:r>
      <w:proofErr w:type="gramEnd"/>
      <w:r w:rsidRPr="00F816C1">
        <w:rPr>
          <w:rFonts w:ascii="Courier New" w:eastAsia="Calibri" w:hAnsi="Courier New" w:cs="Courier New"/>
          <w:sz w:val="14"/>
          <w:szCs w:val="14"/>
          <w:lang w:val="en-US"/>
        </w:rPr>
        <w:t xml:space="preserve">   0.00  I   0.00  I   0.00  I   0.00  I   0.00  I   0.00 I  -0.41  I   0.00  I</w:t>
      </w:r>
    </w:p>
    <w:p w14:paraId="2D710874" w14:textId="77777777" w:rsidR="00F816C1" w:rsidRPr="00F816C1" w:rsidRDefault="00F816C1" w:rsidP="00F816C1">
      <w:pPr>
        <w:spacing w:line="240" w:lineRule="auto"/>
        <w:jc w:val="left"/>
        <w:rPr>
          <w:rFonts w:ascii="Courier New" w:eastAsia="Calibri" w:hAnsi="Courier New" w:cs="Courier New"/>
          <w:sz w:val="14"/>
          <w:szCs w:val="14"/>
          <w:lang w:val="en-US"/>
        </w:rPr>
      </w:pPr>
      <w:r w:rsidRPr="00F816C1">
        <w:rPr>
          <w:rFonts w:ascii="Courier New" w:eastAsia="Calibri" w:hAnsi="Courier New" w:cs="Courier New"/>
          <w:sz w:val="14"/>
          <w:szCs w:val="14"/>
          <w:lang w:val="en-US"/>
        </w:rPr>
        <w:t xml:space="preserve"> -----------------------------------------------------------------------------------------------------------</w:t>
      </w:r>
    </w:p>
    <w:p w14:paraId="645E0B1A" w14:textId="77777777" w:rsidR="00F816C1" w:rsidRPr="00F816C1" w:rsidRDefault="00F816C1" w:rsidP="00F816C1">
      <w:pPr>
        <w:spacing w:line="240" w:lineRule="auto"/>
        <w:jc w:val="left"/>
        <w:rPr>
          <w:rFonts w:ascii="Courier New" w:eastAsia="Calibri" w:hAnsi="Courier New" w:cs="Courier New"/>
          <w:sz w:val="14"/>
          <w:szCs w:val="14"/>
          <w:lang w:val="en-US"/>
        </w:rPr>
      </w:pPr>
      <w:r w:rsidRPr="00F816C1">
        <w:rPr>
          <w:rFonts w:ascii="Courier New" w:eastAsia="Calibri" w:hAnsi="Courier New" w:cs="Courier New"/>
          <w:sz w:val="14"/>
          <w:szCs w:val="14"/>
          <w:lang w:val="en-US"/>
        </w:rPr>
        <w:t xml:space="preserve"> I    M(</w:t>
      </w:r>
      <w:r w:rsidRPr="00F816C1">
        <w:rPr>
          <w:rFonts w:ascii="Courier New" w:eastAsia="Calibri" w:hAnsi="Courier New" w:cs="Courier New"/>
          <w:sz w:val="14"/>
          <w:szCs w:val="14"/>
        </w:rPr>
        <w:t>ЭУ</w:t>
      </w:r>
      <w:r w:rsidRPr="00F816C1">
        <w:rPr>
          <w:rFonts w:ascii="Courier New" w:eastAsia="Calibri" w:hAnsi="Courier New" w:cs="Courier New"/>
          <w:sz w:val="14"/>
          <w:szCs w:val="14"/>
          <w:lang w:val="en-US"/>
        </w:rPr>
        <w:t xml:space="preserve">) 2     I   </w:t>
      </w:r>
      <w:proofErr w:type="gramStart"/>
      <w:r w:rsidRPr="00F816C1">
        <w:rPr>
          <w:rFonts w:ascii="Courier New" w:eastAsia="Calibri" w:hAnsi="Courier New" w:cs="Courier New"/>
          <w:sz w:val="14"/>
          <w:szCs w:val="14"/>
          <w:lang w:val="en-US"/>
        </w:rPr>
        <w:t>2.13  I</w:t>
      </w:r>
      <w:proofErr w:type="gramEnd"/>
      <w:r w:rsidRPr="00F816C1">
        <w:rPr>
          <w:rFonts w:ascii="Courier New" w:eastAsia="Calibri" w:hAnsi="Courier New" w:cs="Courier New"/>
          <w:sz w:val="14"/>
          <w:szCs w:val="14"/>
          <w:lang w:val="en-US"/>
        </w:rPr>
        <w:t xml:space="preserve">   0.00  I   0.00  I   0.00  I   0.00  I   0.00  I  -0.31 I   0.00  I   0.00  I</w:t>
      </w:r>
    </w:p>
    <w:p w14:paraId="06DCD0CC" w14:textId="77777777" w:rsidR="00F816C1" w:rsidRPr="00F816C1" w:rsidRDefault="00F816C1" w:rsidP="00F816C1">
      <w:pPr>
        <w:spacing w:line="240" w:lineRule="auto"/>
        <w:jc w:val="left"/>
        <w:rPr>
          <w:rFonts w:ascii="Courier New" w:eastAsia="Calibri" w:hAnsi="Courier New" w:cs="Courier New"/>
          <w:sz w:val="14"/>
          <w:szCs w:val="14"/>
          <w:lang w:val="en-US"/>
        </w:rPr>
      </w:pPr>
      <w:r w:rsidRPr="00F816C1">
        <w:rPr>
          <w:rFonts w:ascii="Courier New" w:eastAsia="Calibri" w:hAnsi="Courier New" w:cs="Courier New"/>
          <w:sz w:val="14"/>
          <w:szCs w:val="14"/>
          <w:lang w:val="en-US"/>
        </w:rPr>
        <w:t xml:space="preserve"> -----------------------------------------------------------------------------------------------------------</w:t>
      </w:r>
    </w:p>
    <w:p w14:paraId="6042C83F" w14:textId="77777777" w:rsidR="00F816C1" w:rsidRPr="00F816C1" w:rsidRDefault="00F816C1" w:rsidP="00F816C1">
      <w:pPr>
        <w:spacing w:line="240" w:lineRule="auto"/>
        <w:jc w:val="left"/>
        <w:rPr>
          <w:rFonts w:ascii="Courier New" w:eastAsia="Calibri" w:hAnsi="Courier New" w:cs="Courier New"/>
          <w:sz w:val="14"/>
          <w:szCs w:val="14"/>
          <w:lang w:val="en-US"/>
        </w:rPr>
      </w:pPr>
      <w:r w:rsidRPr="00F816C1">
        <w:rPr>
          <w:rFonts w:ascii="Courier New" w:eastAsia="Calibri" w:hAnsi="Courier New" w:cs="Courier New"/>
          <w:sz w:val="14"/>
          <w:szCs w:val="14"/>
          <w:lang w:val="en-US"/>
        </w:rPr>
        <w:t xml:space="preserve"> I    M(</w:t>
      </w:r>
      <w:r w:rsidRPr="00F816C1">
        <w:rPr>
          <w:rFonts w:ascii="Courier New" w:eastAsia="Calibri" w:hAnsi="Courier New" w:cs="Courier New"/>
          <w:sz w:val="14"/>
          <w:szCs w:val="14"/>
        </w:rPr>
        <w:t>ЭУ</w:t>
      </w:r>
      <w:r w:rsidRPr="00F816C1">
        <w:rPr>
          <w:rFonts w:ascii="Courier New" w:eastAsia="Calibri" w:hAnsi="Courier New" w:cs="Courier New"/>
          <w:sz w:val="14"/>
          <w:szCs w:val="14"/>
          <w:lang w:val="en-US"/>
        </w:rPr>
        <w:t xml:space="preserve">) 3     I   </w:t>
      </w:r>
      <w:proofErr w:type="gramStart"/>
      <w:r w:rsidRPr="00F816C1">
        <w:rPr>
          <w:rFonts w:ascii="Courier New" w:eastAsia="Calibri" w:hAnsi="Courier New" w:cs="Courier New"/>
          <w:sz w:val="14"/>
          <w:szCs w:val="14"/>
          <w:lang w:val="en-US"/>
        </w:rPr>
        <w:t>2.35  I</w:t>
      </w:r>
      <w:proofErr w:type="gramEnd"/>
      <w:r w:rsidRPr="00F816C1">
        <w:rPr>
          <w:rFonts w:ascii="Courier New" w:eastAsia="Calibri" w:hAnsi="Courier New" w:cs="Courier New"/>
          <w:sz w:val="14"/>
          <w:szCs w:val="14"/>
          <w:lang w:val="en-US"/>
        </w:rPr>
        <w:t xml:space="preserve">   1.26  I   0.75  I   0.30  I   0.00  I   0.00  I   0.00 I   0.00  I   0.00  I</w:t>
      </w:r>
    </w:p>
    <w:p w14:paraId="7D09042E" w14:textId="77777777" w:rsidR="00F816C1" w:rsidRPr="00F816C1" w:rsidRDefault="00F816C1" w:rsidP="00F816C1">
      <w:pPr>
        <w:spacing w:line="240" w:lineRule="auto"/>
        <w:jc w:val="left"/>
        <w:rPr>
          <w:rFonts w:ascii="Courier New" w:eastAsia="Calibri" w:hAnsi="Courier New" w:cs="Courier New"/>
          <w:sz w:val="14"/>
          <w:szCs w:val="14"/>
          <w:lang w:val="en-US"/>
        </w:rPr>
      </w:pPr>
      <w:r w:rsidRPr="00F816C1">
        <w:rPr>
          <w:rFonts w:ascii="Courier New" w:eastAsia="Calibri" w:hAnsi="Courier New" w:cs="Courier New"/>
          <w:sz w:val="14"/>
          <w:szCs w:val="14"/>
          <w:lang w:val="en-US"/>
        </w:rPr>
        <w:t xml:space="preserve"> -----------------------------------------------------------------------------------------------------------</w:t>
      </w:r>
    </w:p>
    <w:p w14:paraId="5DF25D1C" w14:textId="77777777" w:rsidR="00F816C1" w:rsidRPr="00F816C1" w:rsidRDefault="00F816C1" w:rsidP="00F816C1">
      <w:pPr>
        <w:spacing w:line="240" w:lineRule="auto"/>
        <w:jc w:val="left"/>
        <w:rPr>
          <w:rFonts w:ascii="Courier New" w:eastAsia="Calibri" w:hAnsi="Courier New" w:cs="Courier New"/>
          <w:sz w:val="14"/>
          <w:szCs w:val="14"/>
          <w:lang w:val="en-US"/>
        </w:rPr>
      </w:pPr>
      <w:r w:rsidRPr="00F816C1">
        <w:rPr>
          <w:rFonts w:ascii="Courier New" w:eastAsia="Calibri" w:hAnsi="Courier New" w:cs="Courier New"/>
          <w:sz w:val="14"/>
          <w:szCs w:val="14"/>
          <w:lang w:val="en-US"/>
        </w:rPr>
        <w:t xml:space="preserve"> I    M(</w:t>
      </w:r>
      <w:r w:rsidRPr="00F816C1">
        <w:rPr>
          <w:rFonts w:ascii="Courier New" w:eastAsia="Calibri" w:hAnsi="Courier New" w:cs="Courier New"/>
          <w:sz w:val="14"/>
          <w:szCs w:val="14"/>
        </w:rPr>
        <w:t>ЭУ</w:t>
      </w:r>
      <w:r w:rsidRPr="00F816C1">
        <w:rPr>
          <w:rFonts w:ascii="Courier New" w:eastAsia="Calibri" w:hAnsi="Courier New" w:cs="Courier New"/>
          <w:sz w:val="14"/>
          <w:szCs w:val="14"/>
          <w:lang w:val="en-US"/>
        </w:rPr>
        <w:t xml:space="preserve">) 4     I   </w:t>
      </w:r>
      <w:proofErr w:type="gramStart"/>
      <w:r w:rsidRPr="00F816C1">
        <w:rPr>
          <w:rFonts w:ascii="Courier New" w:eastAsia="Calibri" w:hAnsi="Courier New" w:cs="Courier New"/>
          <w:sz w:val="14"/>
          <w:szCs w:val="14"/>
          <w:lang w:val="en-US"/>
        </w:rPr>
        <w:t>0.00  I</w:t>
      </w:r>
      <w:proofErr w:type="gramEnd"/>
      <w:r w:rsidRPr="00F816C1">
        <w:rPr>
          <w:rFonts w:ascii="Courier New" w:eastAsia="Calibri" w:hAnsi="Courier New" w:cs="Courier New"/>
          <w:sz w:val="14"/>
          <w:szCs w:val="14"/>
          <w:lang w:val="en-US"/>
        </w:rPr>
        <w:t xml:space="preserve">   0.68  I   0.00  I   0.00  I   0.00  I  -0.21  I   0.00 I   0.00  I   0.00  I</w:t>
      </w:r>
    </w:p>
    <w:p w14:paraId="35EAD383" w14:textId="77777777" w:rsidR="00F816C1" w:rsidRPr="00F816C1" w:rsidRDefault="00F816C1" w:rsidP="00F816C1">
      <w:pPr>
        <w:spacing w:line="240" w:lineRule="auto"/>
        <w:jc w:val="left"/>
        <w:rPr>
          <w:rFonts w:ascii="Courier New" w:eastAsia="Calibri" w:hAnsi="Courier New" w:cs="Courier New"/>
          <w:sz w:val="14"/>
          <w:szCs w:val="14"/>
          <w:lang w:val="en-US"/>
        </w:rPr>
      </w:pPr>
      <w:r w:rsidRPr="00F816C1">
        <w:rPr>
          <w:rFonts w:ascii="Courier New" w:eastAsia="Calibri" w:hAnsi="Courier New" w:cs="Courier New"/>
          <w:sz w:val="14"/>
          <w:szCs w:val="14"/>
          <w:lang w:val="en-US"/>
        </w:rPr>
        <w:t xml:space="preserve"> -----------------------------------------------------------------------------------------------------------</w:t>
      </w:r>
    </w:p>
    <w:p w14:paraId="0CC1285A" w14:textId="77777777" w:rsidR="00F816C1" w:rsidRPr="00F816C1" w:rsidRDefault="00F816C1" w:rsidP="00F816C1">
      <w:pPr>
        <w:spacing w:line="240" w:lineRule="auto"/>
        <w:jc w:val="left"/>
        <w:rPr>
          <w:rFonts w:ascii="Courier New" w:eastAsia="Calibri" w:hAnsi="Courier New" w:cs="Courier New"/>
          <w:sz w:val="14"/>
          <w:szCs w:val="14"/>
          <w:lang w:val="en-US"/>
        </w:rPr>
      </w:pPr>
      <w:r w:rsidRPr="00F816C1">
        <w:rPr>
          <w:rFonts w:ascii="Courier New" w:eastAsia="Calibri" w:hAnsi="Courier New" w:cs="Courier New"/>
          <w:sz w:val="14"/>
          <w:szCs w:val="14"/>
          <w:lang w:val="en-US"/>
        </w:rPr>
        <w:t xml:space="preserve"> I    M(</w:t>
      </w:r>
      <w:r w:rsidRPr="00F816C1">
        <w:rPr>
          <w:rFonts w:ascii="Courier New" w:eastAsia="Calibri" w:hAnsi="Courier New" w:cs="Courier New"/>
          <w:sz w:val="14"/>
          <w:szCs w:val="14"/>
        </w:rPr>
        <w:t>ЭУ</w:t>
      </w:r>
      <w:r w:rsidRPr="00F816C1">
        <w:rPr>
          <w:rFonts w:ascii="Courier New" w:eastAsia="Calibri" w:hAnsi="Courier New" w:cs="Courier New"/>
          <w:sz w:val="14"/>
          <w:szCs w:val="14"/>
          <w:lang w:val="en-US"/>
        </w:rPr>
        <w:t xml:space="preserve">) 5     I   </w:t>
      </w:r>
      <w:proofErr w:type="gramStart"/>
      <w:r w:rsidRPr="00F816C1">
        <w:rPr>
          <w:rFonts w:ascii="Courier New" w:eastAsia="Calibri" w:hAnsi="Courier New" w:cs="Courier New"/>
          <w:sz w:val="14"/>
          <w:szCs w:val="14"/>
          <w:lang w:val="en-US"/>
        </w:rPr>
        <w:t>0.00  I</w:t>
      </w:r>
      <w:proofErr w:type="gramEnd"/>
      <w:r w:rsidRPr="00F816C1">
        <w:rPr>
          <w:rFonts w:ascii="Courier New" w:eastAsia="Calibri" w:hAnsi="Courier New" w:cs="Courier New"/>
          <w:sz w:val="14"/>
          <w:szCs w:val="14"/>
          <w:lang w:val="en-US"/>
        </w:rPr>
        <w:t xml:space="preserve">   0.00  I   0.00  I   0.00  I   0.00  I   0.00  I   0.00 I   0.00  I  -4.76  I</w:t>
      </w:r>
    </w:p>
    <w:p w14:paraId="6935BD6A" w14:textId="77777777" w:rsidR="00F816C1" w:rsidRPr="00F816C1" w:rsidRDefault="00F816C1" w:rsidP="00F816C1">
      <w:pPr>
        <w:spacing w:line="240" w:lineRule="auto"/>
        <w:jc w:val="left"/>
        <w:rPr>
          <w:rFonts w:ascii="Courier New" w:eastAsia="Calibri" w:hAnsi="Courier New" w:cs="Courier New"/>
          <w:sz w:val="14"/>
          <w:szCs w:val="14"/>
          <w:lang w:val="en-US"/>
        </w:rPr>
      </w:pPr>
      <w:r w:rsidRPr="00F816C1">
        <w:rPr>
          <w:rFonts w:ascii="Courier New" w:eastAsia="Calibri" w:hAnsi="Courier New" w:cs="Courier New"/>
          <w:sz w:val="14"/>
          <w:szCs w:val="14"/>
          <w:lang w:val="en-US"/>
        </w:rPr>
        <w:t xml:space="preserve"> -----------------------------------------------------------------------------------------------------------</w:t>
      </w:r>
    </w:p>
    <w:p w14:paraId="4DB0789A" w14:textId="77777777" w:rsidR="00F816C1" w:rsidRPr="00F816C1" w:rsidRDefault="00F816C1" w:rsidP="00F816C1">
      <w:pPr>
        <w:spacing w:line="240" w:lineRule="auto"/>
        <w:jc w:val="left"/>
        <w:rPr>
          <w:rFonts w:ascii="Courier New" w:eastAsia="Calibri" w:hAnsi="Courier New" w:cs="Courier New"/>
          <w:sz w:val="14"/>
          <w:szCs w:val="14"/>
          <w:lang w:val="en-US"/>
        </w:rPr>
      </w:pPr>
      <w:r w:rsidRPr="00F816C1">
        <w:rPr>
          <w:rFonts w:ascii="Courier New" w:eastAsia="Calibri" w:hAnsi="Courier New" w:cs="Courier New"/>
          <w:sz w:val="14"/>
          <w:szCs w:val="14"/>
          <w:lang w:val="en-US"/>
        </w:rPr>
        <w:t xml:space="preserve"> I    M(</w:t>
      </w:r>
      <w:r w:rsidRPr="00F816C1">
        <w:rPr>
          <w:rFonts w:ascii="Courier New" w:eastAsia="Calibri" w:hAnsi="Courier New" w:cs="Courier New"/>
          <w:sz w:val="14"/>
          <w:szCs w:val="14"/>
        </w:rPr>
        <w:t>ЭУ</w:t>
      </w:r>
      <w:r w:rsidRPr="00F816C1">
        <w:rPr>
          <w:rFonts w:ascii="Courier New" w:eastAsia="Calibri" w:hAnsi="Courier New" w:cs="Courier New"/>
          <w:sz w:val="14"/>
          <w:szCs w:val="14"/>
          <w:lang w:val="en-US"/>
        </w:rPr>
        <w:t xml:space="preserve">) 6     I   </w:t>
      </w:r>
      <w:proofErr w:type="gramStart"/>
      <w:r w:rsidRPr="00F816C1">
        <w:rPr>
          <w:rFonts w:ascii="Courier New" w:eastAsia="Calibri" w:hAnsi="Courier New" w:cs="Courier New"/>
          <w:sz w:val="14"/>
          <w:szCs w:val="14"/>
          <w:lang w:val="en-US"/>
        </w:rPr>
        <w:t>0.00  I</w:t>
      </w:r>
      <w:proofErr w:type="gramEnd"/>
      <w:r w:rsidRPr="00F816C1">
        <w:rPr>
          <w:rFonts w:ascii="Courier New" w:eastAsia="Calibri" w:hAnsi="Courier New" w:cs="Courier New"/>
          <w:sz w:val="14"/>
          <w:szCs w:val="14"/>
          <w:lang w:val="en-US"/>
        </w:rPr>
        <w:t xml:space="preserve">   0.00  I   0.00  I  -0.76  I  -1.27  I  -1.00  I  -0.87 I  -0.75  I   0.00  I</w:t>
      </w:r>
    </w:p>
    <w:p w14:paraId="060F97C5" w14:textId="77777777" w:rsidR="00F816C1" w:rsidRPr="00F816C1" w:rsidRDefault="00F816C1" w:rsidP="00F816C1">
      <w:pPr>
        <w:spacing w:line="240" w:lineRule="auto"/>
        <w:jc w:val="left"/>
        <w:rPr>
          <w:rFonts w:ascii="Courier New" w:eastAsia="Calibri" w:hAnsi="Courier New" w:cs="Courier New"/>
          <w:sz w:val="14"/>
          <w:szCs w:val="14"/>
          <w:lang w:val="en-US"/>
        </w:rPr>
      </w:pPr>
      <w:r w:rsidRPr="00F816C1">
        <w:rPr>
          <w:rFonts w:ascii="Courier New" w:eastAsia="Calibri" w:hAnsi="Courier New" w:cs="Courier New"/>
          <w:sz w:val="14"/>
          <w:szCs w:val="14"/>
          <w:lang w:val="en-US"/>
        </w:rPr>
        <w:t xml:space="preserve"> -----------------------------------------------------------------------------------------------------------</w:t>
      </w:r>
    </w:p>
    <w:p w14:paraId="1F3E22A8" w14:textId="77777777" w:rsidR="00F816C1" w:rsidRPr="00F816C1" w:rsidRDefault="00F816C1" w:rsidP="00F816C1">
      <w:pPr>
        <w:spacing w:line="240" w:lineRule="auto"/>
        <w:jc w:val="left"/>
        <w:rPr>
          <w:rFonts w:ascii="Courier New" w:eastAsia="Calibri" w:hAnsi="Courier New" w:cs="Courier New"/>
          <w:sz w:val="14"/>
          <w:szCs w:val="14"/>
          <w:lang w:val="en-US"/>
        </w:rPr>
      </w:pPr>
      <w:r w:rsidRPr="00F816C1">
        <w:rPr>
          <w:rFonts w:ascii="Courier New" w:eastAsia="Calibri" w:hAnsi="Courier New" w:cs="Courier New"/>
          <w:sz w:val="14"/>
          <w:szCs w:val="14"/>
          <w:lang w:val="en-US"/>
        </w:rPr>
        <w:t xml:space="preserve"> I    M(</w:t>
      </w:r>
      <w:r w:rsidRPr="00F816C1">
        <w:rPr>
          <w:rFonts w:ascii="Courier New" w:eastAsia="Calibri" w:hAnsi="Courier New" w:cs="Courier New"/>
          <w:sz w:val="14"/>
          <w:szCs w:val="14"/>
        </w:rPr>
        <w:t>ЭУ</w:t>
      </w:r>
      <w:r w:rsidRPr="00F816C1">
        <w:rPr>
          <w:rFonts w:ascii="Courier New" w:eastAsia="Calibri" w:hAnsi="Courier New" w:cs="Courier New"/>
          <w:sz w:val="14"/>
          <w:szCs w:val="14"/>
          <w:lang w:val="en-US"/>
        </w:rPr>
        <w:t xml:space="preserve">) 7     I   </w:t>
      </w:r>
      <w:proofErr w:type="gramStart"/>
      <w:r w:rsidRPr="00F816C1">
        <w:rPr>
          <w:rFonts w:ascii="Courier New" w:eastAsia="Calibri" w:hAnsi="Courier New" w:cs="Courier New"/>
          <w:sz w:val="14"/>
          <w:szCs w:val="14"/>
          <w:lang w:val="en-US"/>
        </w:rPr>
        <w:t>0.00  I</w:t>
      </w:r>
      <w:proofErr w:type="gramEnd"/>
      <w:r w:rsidRPr="00F816C1">
        <w:rPr>
          <w:rFonts w:ascii="Courier New" w:eastAsia="Calibri" w:hAnsi="Courier New" w:cs="Courier New"/>
          <w:sz w:val="14"/>
          <w:szCs w:val="14"/>
          <w:lang w:val="en-US"/>
        </w:rPr>
        <w:t xml:space="preserve">   0.00  I  -0.99  I   0.00  I   0.65  I   0.00  I   0.00 I   0.00  I  -2.46  I</w:t>
      </w:r>
    </w:p>
    <w:p w14:paraId="2DC44273" w14:textId="77777777" w:rsidR="00F816C1" w:rsidRPr="00F816C1" w:rsidRDefault="00F816C1" w:rsidP="00F816C1">
      <w:pPr>
        <w:spacing w:line="240" w:lineRule="auto"/>
        <w:jc w:val="left"/>
        <w:rPr>
          <w:rFonts w:ascii="Courier New" w:eastAsia="Calibri" w:hAnsi="Courier New" w:cs="Courier New"/>
          <w:sz w:val="14"/>
          <w:szCs w:val="14"/>
        </w:rPr>
      </w:pPr>
      <w:r w:rsidRPr="00F816C1">
        <w:rPr>
          <w:rFonts w:ascii="Courier New" w:eastAsia="Calibri" w:hAnsi="Courier New" w:cs="Courier New"/>
          <w:sz w:val="14"/>
          <w:szCs w:val="14"/>
          <w:lang w:val="en-US"/>
        </w:rPr>
        <w:t xml:space="preserve"> </w:t>
      </w:r>
      <w:r w:rsidRPr="00F816C1">
        <w:rPr>
          <w:rFonts w:ascii="Courier New" w:eastAsia="Calibri" w:hAnsi="Courier New" w:cs="Courier New"/>
          <w:sz w:val="14"/>
          <w:szCs w:val="14"/>
        </w:rPr>
        <w:t>-----------------------------------------------------------------------------------------------------------</w:t>
      </w:r>
    </w:p>
    <w:p w14:paraId="143AEEA1" w14:textId="77777777" w:rsidR="00E04FF9" w:rsidRPr="00E04FF9" w:rsidRDefault="00E04FF9" w:rsidP="00E04FF9">
      <w:pPr>
        <w:spacing w:line="240" w:lineRule="auto"/>
        <w:jc w:val="left"/>
        <w:rPr>
          <w:rFonts w:ascii="Consolas" w:eastAsia="Times New Roman" w:hAnsi="Consolas"/>
          <w:sz w:val="20"/>
          <w:szCs w:val="20"/>
          <w:lang w:eastAsia="ru-RU"/>
        </w:rPr>
      </w:pPr>
    </w:p>
    <w:p w14:paraId="33E154E8" w14:textId="77777777" w:rsidR="00E04FF9" w:rsidRPr="00E04FF9" w:rsidRDefault="00E04FF9" w:rsidP="00E04FF9">
      <w:pPr>
        <w:spacing w:line="240" w:lineRule="auto"/>
        <w:jc w:val="left"/>
        <w:rPr>
          <w:rFonts w:ascii="Consolas" w:eastAsia="Times New Roman" w:hAnsi="Consolas"/>
          <w:sz w:val="20"/>
          <w:szCs w:val="20"/>
          <w:lang w:eastAsia="ru-RU"/>
        </w:rPr>
      </w:pPr>
    </w:p>
    <w:p w14:paraId="66830785" w14:textId="77777777" w:rsidR="00E04FF9" w:rsidRPr="00E04FF9" w:rsidRDefault="00E04FF9" w:rsidP="00E04FF9">
      <w:pPr>
        <w:spacing w:line="240" w:lineRule="auto"/>
        <w:jc w:val="left"/>
        <w:rPr>
          <w:rFonts w:ascii="Consolas" w:eastAsia="Times New Roman" w:hAnsi="Consolas"/>
          <w:sz w:val="20"/>
          <w:szCs w:val="20"/>
          <w:lang w:eastAsia="ru-RU"/>
        </w:rPr>
      </w:pPr>
    </w:p>
    <w:p w14:paraId="4BC45ED8" w14:textId="77777777" w:rsidR="00E04FF9" w:rsidRPr="00E04FF9" w:rsidRDefault="00E04FF9" w:rsidP="00E04FF9">
      <w:pPr>
        <w:spacing w:line="240" w:lineRule="auto"/>
        <w:jc w:val="left"/>
        <w:rPr>
          <w:rFonts w:ascii="Consolas" w:eastAsia="Times New Roman" w:hAnsi="Consolas"/>
          <w:sz w:val="20"/>
          <w:szCs w:val="20"/>
          <w:lang w:eastAsia="ru-RU"/>
        </w:rPr>
      </w:pPr>
    </w:p>
    <w:p w14:paraId="19A05ADC" w14:textId="4B415C23" w:rsidR="00F84C08" w:rsidRDefault="00F84C08">
      <w:pPr>
        <w:spacing w:after="160" w:line="240" w:lineRule="auto"/>
        <w:ind w:firstLine="737"/>
        <w:jc w:val="left"/>
      </w:pPr>
      <w:r>
        <w:br w:type="page"/>
      </w:r>
    </w:p>
    <w:p w14:paraId="5E1614EE" w14:textId="25695684" w:rsidR="00F84C08" w:rsidRPr="00842147" w:rsidRDefault="00F84C08" w:rsidP="003E3F16">
      <w:pPr>
        <w:pStyle w:val="af9"/>
      </w:pPr>
      <w:bookmarkStart w:id="48" w:name="_Toc233079121"/>
      <w:bookmarkStart w:id="49" w:name="_Toc233310927"/>
      <w:r w:rsidRPr="00842147">
        <w:lastRenderedPageBreak/>
        <w:t>ПРИЛОЖЕНИЕ Б</w:t>
      </w:r>
      <w:bookmarkEnd w:id="48"/>
      <w:bookmarkEnd w:id="49"/>
    </w:p>
    <w:p w14:paraId="22514D15" w14:textId="77777777" w:rsidR="00F816C1" w:rsidRPr="00E80CEE" w:rsidRDefault="00F816C1" w:rsidP="00F816C1">
      <w:pPr>
        <w:spacing w:line="240" w:lineRule="auto"/>
        <w:jc w:val="left"/>
        <w:rPr>
          <w:rFonts w:eastAsia="Calibri"/>
          <w:b/>
          <w:bCs/>
          <w:kern w:val="2"/>
          <w:sz w:val="21"/>
          <w:szCs w:val="21"/>
          <w14:ligatures w14:val="standardContextual"/>
        </w:rPr>
      </w:pPr>
      <w:r w:rsidRPr="000C78E9">
        <w:rPr>
          <w:rFonts w:eastAsia="Calibri"/>
          <w:b/>
          <w:bCs/>
          <w:kern w:val="2"/>
          <w:sz w:val="21"/>
          <w:szCs w:val="21"/>
          <w14:ligatures w14:val="standardContextual"/>
        </w:rPr>
        <w:t>1</w:t>
      </w:r>
      <w:r w:rsidRPr="00E80CEE">
        <w:rPr>
          <w:rFonts w:eastAsia="Calibri"/>
          <w:b/>
          <w:bCs/>
          <w:kern w:val="2"/>
          <w:sz w:val="21"/>
          <w:szCs w:val="21"/>
          <w14:ligatures w14:val="standardContextual"/>
        </w:rPr>
        <w:t xml:space="preserve"> планетарный ряд</w:t>
      </w:r>
    </w:p>
    <w:p w14:paraId="2406E729" w14:textId="77777777" w:rsidR="00F816C1" w:rsidRPr="00B96250" w:rsidRDefault="00F816C1" w:rsidP="00F816C1">
      <w:pPr>
        <w:spacing w:line="240" w:lineRule="auto"/>
        <w:jc w:val="left"/>
        <w:rPr>
          <w:rFonts w:ascii="Courier New" w:eastAsia="Calibri" w:hAnsi="Courier New" w:cs="Courier New"/>
          <w:kern w:val="2"/>
          <w:sz w:val="21"/>
          <w:szCs w:val="21"/>
          <w:lang w:val="en-US"/>
          <w14:ligatures w14:val="standardContextual"/>
        </w:rPr>
      </w:pPr>
      <w:r w:rsidRPr="005D56F5">
        <w:rPr>
          <w:rFonts w:ascii="Courier New" w:eastAsia="Calibri" w:hAnsi="Courier New" w:cs="Courier New"/>
          <w:kern w:val="2"/>
          <w:sz w:val="21"/>
          <w:szCs w:val="21"/>
          <w:lang w:val="en-US"/>
          <w14:ligatures w14:val="standardContextual"/>
        </w:rPr>
        <w:t>k</w:t>
      </w:r>
      <w:proofErr w:type="gramStart"/>
      <w:r w:rsidRPr="00B96250">
        <w:rPr>
          <w:rFonts w:ascii="Courier New" w:eastAsia="Calibri" w:hAnsi="Courier New" w:cs="Courier New"/>
          <w:kern w:val="2"/>
          <w:sz w:val="21"/>
          <w:szCs w:val="21"/>
          <w:lang w:val="en-US"/>
          <w14:ligatures w14:val="standardContextual"/>
        </w:rPr>
        <w:t>=  1.824</w:t>
      </w:r>
      <w:proofErr w:type="gramEnd"/>
      <w:r w:rsidRPr="00B96250">
        <w:rPr>
          <w:rFonts w:ascii="Courier New" w:eastAsia="Calibri" w:hAnsi="Courier New" w:cs="Courier New"/>
          <w:kern w:val="2"/>
          <w:sz w:val="21"/>
          <w:szCs w:val="21"/>
          <w:lang w:val="en-US"/>
          <w14:ligatures w14:val="standardContextual"/>
        </w:rPr>
        <w:t xml:space="preserve"> </w:t>
      </w:r>
      <w:r w:rsidRPr="005D56F5">
        <w:rPr>
          <w:rFonts w:ascii="Courier New" w:eastAsia="Calibri" w:hAnsi="Courier New" w:cs="Courier New"/>
          <w:kern w:val="2"/>
          <w:sz w:val="21"/>
          <w:szCs w:val="21"/>
          <w:lang w:val="en-US"/>
          <w14:ligatures w14:val="standardContextual"/>
        </w:rPr>
        <w:t>A</w:t>
      </w:r>
      <w:r w:rsidRPr="00B96250">
        <w:rPr>
          <w:rFonts w:ascii="Courier New" w:eastAsia="Calibri" w:hAnsi="Courier New" w:cs="Courier New"/>
          <w:kern w:val="2"/>
          <w:sz w:val="21"/>
          <w:szCs w:val="21"/>
          <w:lang w:val="en-US"/>
          <w14:ligatures w14:val="standardContextual"/>
        </w:rPr>
        <w:t>(</w:t>
      </w:r>
      <w:r w:rsidRPr="005D56F5">
        <w:rPr>
          <w:rFonts w:ascii="Courier New" w:eastAsia="Calibri" w:hAnsi="Courier New" w:cs="Courier New"/>
          <w:kern w:val="2"/>
          <w:sz w:val="21"/>
          <w:szCs w:val="21"/>
          <w:lang w:val="en-US"/>
          <w14:ligatures w14:val="standardContextual"/>
        </w:rPr>
        <w:t>CT</w:t>
      </w:r>
      <w:r w:rsidRPr="00B96250">
        <w:rPr>
          <w:rFonts w:ascii="Courier New" w:eastAsia="Calibri" w:hAnsi="Courier New" w:cs="Courier New"/>
          <w:kern w:val="2"/>
          <w:sz w:val="21"/>
          <w:szCs w:val="21"/>
          <w:lang w:val="en-US"/>
          <w14:ligatures w14:val="standardContextual"/>
        </w:rPr>
        <w:t xml:space="preserve">)=  3 </w:t>
      </w:r>
      <w:r w:rsidRPr="005D56F5">
        <w:rPr>
          <w:rFonts w:ascii="Courier New" w:eastAsia="Calibri" w:hAnsi="Courier New" w:cs="Courier New"/>
          <w:kern w:val="2"/>
          <w:sz w:val="21"/>
          <w:szCs w:val="21"/>
          <w:lang w:val="en-US"/>
          <w14:ligatures w14:val="standardContextual"/>
        </w:rPr>
        <w:t>Z</w:t>
      </w:r>
      <w:r w:rsidRPr="00B96250">
        <w:rPr>
          <w:rFonts w:ascii="Courier New" w:eastAsia="Calibri" w:hAnsi="Courier New" w:cs="Courier New"/>
          <w:kern w:val="2"/>
          <w:sz w:val="21"/>
          <w:szCs w:val="21"/>
          <w:lang w:val="en-US"/>
          <w14:ligatures w14:val="standardContextual"/>
        </w:rPr>
        <w:t>(</w:t>
      </w:r>
      <w:r w:rsidRPr="005D56F5">
        <w:rPr>
          <w:rFonts w:ascii="Courier New" w:eastAsia="Calibri" w:hAnsi="Courier New" w:cs="Courier New"/>
          <w:kern w:val="2"/>
          <w:sz w:val="21"/>
          <w:szCs w:val="21"/>
          <w14:ligatures w14:val="standardContextual"/>
        </w:rPr>
        <w:t>МЦК</w:t>
      </w:r>
      <w:r w:rsidRPr="00B96250">
        <w:rPr>
          <w:rFonts w:ascii="Courier New" w:eastAsia="Calibri" w:hAnsi="Courier New" w:cs="Courier New"/>
          <w:kern w:val="2"/>
          <w:sz w:val="21"/>
          <w:szCs w:val="21"/>
          <w:lang w:val="en-US"/>
          <w14:ligatures w14:val="standardContextual"/>
        </w:rPr>
        <w:t xml:space="preserve">)=  51 </w:t>
      </w:r>
      <w:r w:rsidRPr="005D56F5">
        <w:rPr>
          <w:rFonts w:ascii="Courier New" w:eastAsia="Calibri" w:hAnsi="Courier New" w:cs="Courier New"/>
          <w:kern w:val="2"/>
          <w:sz w:val="21"/>
          <w:szCs w:val="21"/>
          <w:lang w:val="en-US"/>
          <w14:ligatures w14:val="standardContextual"/>
        </w:rPr>
        <w:t>Z</w:t>
      </w:r>
      <w:r w:rsidRPr="00B96250">
        <w:rPr>
          <w:rFonts w:ascii="Courier New" w:eastAsia="Calibri" w:hAnsi="Courier New" w:cs="Courier New"/>
          <w:kern w:val="2"/>
          <w:sz w:val="21"/>
          <w:szCs w:val="21"/>
          <w:lang w:val="en-US"/>
          <w14:ligatures w14:val="standardContextual"/>
        </w:rPr>
        <w:t>(</w:t>
      </w:r>
      <w:r w:rsidRPr="005D56F5">
        <w:rPr>
          <w:rFonts w:ascii="Courier New" w:eastAsia="Calibri" w:hAnsi="Courier New" w:cs="Courier New"/>
          <w:kern w:val="2"/>
          <w:sz w:val="21"/>
          <w:szCs w:val="21"/>
          <w:lang w:val="en-US"/>
          <w14:ligatures w14:val="standardContextual"/>
        </w:rPr>
        <w:t>CT</w:t>
      </w:r>
      <w:r w:rsidRPr="00B96250">
        <w:rPr>
          <w:rFonts w:ascii="Courier New" w:eastAsia="Calibri" w:hAnsi="Courier New" w:cs="Courier New"/>
          <w:kern w:val="2"/>
          <w:sz w:val="21"/>
          <w:szCs w:val="21"/>
          <w:lang w:val="en-US"/>
          <w14:ligatures w14:val="standardContextual"/>
        </w:rPr>
        <w:t xml:space="preserve">)=  21 </w:t>
      </w:r>
      <w:r w:rsidRPr="005D56F5">
        <w:rPr>
          <w:rFonts w:ascii="Courier New" w:eastAsia="Calibri" w:hAnsi="Courier New" w:cs="Courier New"/>
          <w:kern w:val="2"/>
          <w:sz w:val="21"/>
          <w:szCs w:val="21"/>
          <w:lang w:val="en-US"/>
          <w14:ligatures w14:val="standardContextual"/>
        </w:rPr>
        <w:t>Z</w:t>
      </w:r>
      <w:r w:rsidRPr="00B96250">
        <w:rPr>
          <w:rFonts w:ascii="Courier New" w:eastAsia="Calibri" w:hAnsi="Courier New" w:cs="Courier New"/>
          <w:kern w:val="2"/>
          <w:sz w:val="21"/>
          <w:szCs w:val="21"/>
          <w:lang w:val="en-US"/>
          <w14:ligatures w14:val="standardContextual"/>
        </w:rPr>
        <w:t>(</w:t>
      </w:r>
      <w:r w:rsidRPr="005D56F5">
        <w:rPr>
          <w:rFonts w:ascii="Courier New" w:eastAsia="Calibri" w:hAnsi="Courier New" w:cs="Courier New"/>
          <w:kern w:val="2"/>
          <w:sz w:val="21"/>
          <w:szCs w:val="21"/>
          <w14:ligatures w14:val="standardContextual"/>
        </w:rPr>
        <w:t>БЦК</w:t>
      </w:r>
      <w:r w:rsidRPr="00B96250">
        <w:rPr>
          <w:rFonts w:ascii="Courier New" w:eastAsia="Calibri" w:hAnsi="Courier New" w:cs="Courier New"/>
          <w:kern w:val="2"/>
          <w:sz w:val="21"/>
          <w:szCs w:val="21"/>
          <w:lang w:val="en-US"/>
          <w14:ligatures w14:val="standardContextual"/>
        </w:rPr>
        <w:t>)=  93</w:t>
      </w:r>
    </w:p>
    <w:p w14:paraId="37DEE324" w14:textId="77777777" w:rsidR="00F816C1" w:rsidRPr="005D56F5" w:rsidRDefault="00F816C1" w:rsidP="00F816C1">
      <w:pPr>
        <w:spacing w:line="240" w:lineRule="auto"/>
        <w:jc w:val="left"/>
        <w:rPr>
          <w:rFonts w:ascii="Courier New" w:eastAsia="Calibri" w:hAnsi="Courier New" w:cs="Courier New"/>
          <w:kern w:val="2"/>
          <w:sz w:val="21"/>
          <w:szCs w:val="21"/>
          <w:lang w:val="en-US"/>
          <w14:ligatures w14:val="standardContextual"/>
        </w:rPr>
      </w:pPr>
      <w:r w:rsidRPr="00B96250">
        <w:rPr>
          <w:rFonts w:ascii="Courier New" w:eastAsia="Calibri" w:hAnsi="Courier New" w:cs="Courier New"/>
          <w:kern w:val="2"/>
          <w:sz w:val="21"/>
          <w:szCs w:val="21"/>
          <w:lang w:val="en-US"/>
          <w14:ligatures w14:val="standardContextual"/>
        </w:rPr>
        <w:t xml:space="preserve"> </w:t>
      </w:r>
      <w:r w:rsidRPr="005D56F5">
        <w:rPr>
          <w:rFonts w:ascii="Courier New" w:eastAsia="Calibri" w:hAnsi="Courier New" w:cs="Courier New"/>
          <w:kern w:val="2"/>
          <w:sz w:val="21"/>
          <w:szCs w:val="21"/>
          <w:lang w:val="en-US"/>
          <w14:ligatures w14:val="standardContextual"/>
        </w:rPr>
        <w:t>k</w:t>
      </w:r>
      <w:proofErr w:type="gramStart"/>
      <w:r w:rsidRPr="005D56F5">
        <w:rPr>
          <w:rFonts w:ascii="Courier New" w:eastAsia="Calibri" w:hAnsi="Courier New" w:cs="Courier New"/>
          <w:kern w:val="2"/>
          <w:sz w:val="21"/>
          <w:szCs w:val="21"/>
          <w:lang w:val="en-US"/>
          <w14:ligatures w14:val="standardContextual"/>
        </w:rPr>
        <w:t>=  1.830</w:t>
      </w:r>
      <w:proofErr w:type="gramEnd"/>
      <w:r w:rsidRPr="005D56F5">
        <w:rPr>
          <w:rFonts w:ascii="Courier New" w:eastAsia="Calibri" w:hAnsi="Courier New" w:cs="Courier New"/>
          <w:kern w:val="2"/>
          <w:sz w:val="21"/>
          <w:szCs w:val="21"/>
          <w:lang w:val="en-US"/>
          <w14:ligatures w14:val="standardContextual"/>
        </w:rPr>
        <w:t xml:space="preserve"> A(CT)=  3 Z(</w:t>
      </w:r>
      <w:r w:rsidRPr="005D56F5">
        <w:rPr>
          <w:rFonts w:ascii="Courier New" w:eastAsia="Calibri" w:hAnsi="Courier New" w:cs="Courier New"/>
          <w:kern w:val="2"/>
          <w:sz w:val="21"/>
          <w:szCs w:val="21"/>
          <w14:ligatures w14:val="standardContextual"/>
        </w:rPr>
        <w:t>МЦК</w:t>
      </w:r>
      <w:r w:rsidRPr="005D56F5">
        <w:rPr>
          <w:rFonts w:ascii="Courier New" w:eastAsia="Calibri" w:hAnsi="Courier New" w:cs="Courier New"/>
          <w:kern w:val="2"/>
          <w:sz w:val="21"/>
          <w:szCs w:val="21"/>
          <w:lang w:val="en-US"/>
          <w14:ligatures w14:val="standardContextual"/>
        </w:rPr>
        <w:t>)=  53 Z(CT)=  22 Z(</w:t>
      </w:r>
      <w:r w:rsidRPr="005D56F5">
        <w:rPr>
          <w:rFonts w:ascii="Courier New" w:eastAsia="Calibri" w:hAnsi="Courier New" w:cs="Courier New"/>
          <w:kern w:val="2"/>
          <w:sz w:val="21"/>
          <w:szCs w:val="21"/>
          <w14:ligatures w14:val="standardContextual"/>
        </w:rPr>
        <w:t>БЦК</w:t>
      </w:r>
      <w:r w:rsidRPr="005D56F5">
        <w:rPr>
          <w:rFonts w:ascii="Courier New" w:eastAsia="Calibri" w:hAnsi="Courier New" w:cs="Courier New"/>
          <w:kern w:val="2"/>
          <w:sz w:val="21"/>
          <w:szCs w:val="21"/>
          <w:lang w:val="en-US"/>
          <w14:ligatures w14:val="standardContextual"/>
        </w:rPr>
        <w:t>)=  97</w:t>
      </w:r>
    </w:p>
    <w:p w14:paraId="7CBCAE59" w14:textId="77777777" w:rsidR="00F816C1" w:rsidRPr="005D56F5" w:rsidRDefault="00F816C1" w:rsidP="00F816C1">
      <w:pPr>
        <w:spacing w:line="240" w:lineRule="auto"/>
        <w:jc w:val="left"/>
        <w:rPr>
          <w:rFonts w:ascii="Courier New" w:eastAsia="Calibri" w:hAnsi="Courier New" w:cs="Courier New"/>
          <w:kern w:val="2"/>
          <w:sz w:val="21"/>
          <w:szCs w:val="21"/>
          <w:lang w:val="en-US"/>
          <w14:ligatures w14:val="standardContextual"/>
        </w:rPr>
      </w:pPr>
      <w:r w:rsidRPr="005D56F5">
        <w:rPr>
          <w:rFonts w:ascii="Courier New" w:eastAsia="Calibri" w:hAnsi="Courier New" w:cs="Courier New"/>
          <w:kern w:val="2"/>
          <w:sz w:val="21"/>
          <w:szCs w:val="21"/>
          <w:lang w:val="en-US"/>
          <w14:ligatures w14:val="standardContextual"/>
        </w:rPr>
        <w:t xml:space="preserve"> k</w:t>
      </w:r>
      <w:proofErr w:type="gramStart"/>
      <w:r w:rsidRPr="005D56F5">
        <w:rPr>
          <w:rFonts w:ascii="Courier New" w:eastAsia="Calibri" w:hAnsi="Courier New" w:cs="Courier New"/>
          <w:kern w:val="2"/>
          <w:sz w:val="21"/>
          <w:szCs w:val="21"/>
          <w:lang w:val="en-US"/>
          <w14:ligatures w14:val="standardContextual"/>
        </w:rPr>
        <w:t>=  1.836</w:t>
      </w:r>
      <w:proofErr w:type="gramEnd"/>
      <w:r w:rsidRPr="005D56F5">
        <w:rPr>
          <w:rFonts w:ascii="Courier New" w:eastAsia="Calibri" w:hAnsi="Courier New" w:cs="Courier New"/>
          <w:kern w:val="2"/>
          <w:sz w:val="21"/>
          <w:szCs w:val="21"/>
          <w:lang w:val="en-US"/>
          <w14:ligatures w14:val="standardContextual"/>
        </w:rPr>
        <w:t xml:space="preserve"> A(CT)=  3 Z(</w:t>
      </w:r>
      <w:r w:rsidRPr="005D56F5">
        <w:rPr>
          <w:rFonts w:ascii="Courier New" w:eastAsia="Calibri" w:hAnsi="Courier New" w:cs="Courier New"/>
          <w:kern w:val="2"/>
          <w:sz w:val="21"/>
          <w:szCs w:val="21"/>
          <w14:ligatures w14:val="standardContextual"/>
        </w:rPr>
        <w:t>МЦК</w:t>
      </w:r>
      <w:r w:rsidRPr="005D56F5">
        <w:rPr>
          <w:rFonts w:ascii="Courier New" w:eastAsia="Calibri" w:hAnsi="Courier New" w:cs="Courier New"/>
          <w:kern w:val="2"/>
          <w:sz w:val="21"/>
          <w:szCs w:val="21"/>
          <w:lang w:val="en-US"/>
          <w14:ligatures w14:val="standardContextual"/>
        </w:rPr>
        <w:t>)=  55 Z(CT)=  23 Z(</w:t>
      </w:r>
      <w:r w:rsidRPr="005D56F5">
        <w:rPr>
          <w:rFonts w:ascii="Courier New" w:eastAsia="Calibri" w:hAnsi="Courier New" w:cs="Courier New"/>
          <w:kern w:val="2"/>
          <w:sz w:val="21"/>
          <w:szCs w:val="21"/>
          <w14:ligatures w14:val="standardContextual"/>
        </w:rPr>
        <w:t>БЦК</w:t>
      </w:r>
      <w:r w:rsidRPr="005D56F5">
        <w:rPr>
          <w:rFonts w:ascii="Courier New" w:eastAsia="Calibri" w:hAnsi="Courier New" w:cs="Courier New"/>
          <w:kern w:val="2"/>
          <w:sz w:val="21"/>
          <w:szCs w:val="21"/>
          <w:lang w:val="en-US"/>
          <w14:ligatures w14:val="standardContextual"/>
        </w:rPr>
        <w:t>)= 101</w:t>
      </w:r>
    </w:p>
    <w:p w14:paraId="6D79771A" w14:textId="77777777" w:rsidR="00F816C1" w:rsidRPr="005D56F5" w:rsidRDefault="00F816C1" w:rsidP="00F816C1">
      <w:pPr>
        <w:spacing w:line="240" w:lineRule="auto"/>
        <w:jc w:val="left"/>
        <w:rPr>
          <w:rFonts w:ascii="Courier New" w:eastAsia="Calibri" w:hAnsi="Courier New" w:cs="Courier New"/>
          <w:kern w:val="2"/>
          <w:sz w:val="21"/>
          <w:szCs w:val="21"/>
          <w:lang w:val="en-US"/>
          <w14:ligatures w14:val="standardContextual"/>
        </w:rPr>
      </w:pPr>
      <w:r w:rsidRPr="005D56F5">
        <w:rPr>
          <w:rFonts w:ascii="Courier New" w:eastAsia="Calibri" w:hAnsi="Courier New" w:cs="Courier New"/>
          <w:kern w:val="2"/>
          <w:sz w:val="21"/>
          <w:szCs w:val="21"/>
          <w:lang w:val="en-US"/>
          <w14:ligatures w14:val="standardContextual"/>
        </w:rPr>
        <w:t xml:space="preserve"> k</w:t>
      </w:r>
      <w:proofErr w:type="gramStart"/>
      <w:r w:rsidRPr="005D56F5">
        <w:rPr>
          <w:rFonts w:ascii="Courier New" w:eastAsia="Calibri" w:hAnsi="Courier New" w:cs="Courier New"/>
          <w:kern w:val="2"/>
          <w:sz w:val="21"/>
          <w:szCs w:val="21"/>
          <w:lang w:val="en-US"/>
          <w14:ligatures w14:val="standardContextual"/>
        </w:rPr>
        <w:t>=  1.829</w:t>
      </w:r>
      <w:proofErr w:type="gramEnd"/>
      <w:r w:rsidRPr="005D56F5">
        <w:rPr>
          <w:rFonts w:ascii="Courier New" w:eastAsia="Calibri" w:hAnsi="Courier New" w:cs="Courier New"/>
          <w:kern w:val="2"/>
          <w:sz w:val="21"/>
          <w:szCs w:val="21"/>
          <w:lang w:val="en-US"/>
          <w14:ligatures w14:val="standardContextual"/>
        </w:rPr>
        <w:t xml:space="preserve"> A(CT)=  3 Z(</w:t>
      </w:r>
      <w:r w:rsidRPr="005D56F5">
        <w:rPr>
          <w:rFonts w:ascii="Courier New" w:eastAsia="Calibri" w:hAnsi="Courier New" w:cs="Courier New"/>
          <w:kern w:val="2"/>
          <w:sz w:val="21"/>
          <w:szCs w:val="21"/>
          <w14:ligatures w14:val="standardContextual"/>
        </w:rPr>
        <w:t>МЦК</w:t>
      </w:r>
      <w:r w:rsidRPr="005D56F5">
        <w:rPr>
          <w:rFonts w:ascii="Courier New" w:eastAsia="Calibri" w:hAnsi="Courier New" w:cs="Courier New"/>
          <w:kern w:val="2"/>
          <w:sz w:val="21"/>
          <w:szCs w:val="21"/>
          <w:lang w:val="en-US"/>
          <w14:ligatures w14:val="standardContextual"/>
        </w:rPr>
        <w:t>)=  70 Z(CT)=  29 Z(</w:t>
      </w:r>
      <w:r w:rsidRPr="005D56F5">
        <w:rPr>
          <w:rFonts w:ascii="Courier New" w:eastAsia="Calibri" w:hAnsi="Courier New" w:cs="Courier New"/>
          <w:kern w:val="2"/>
          <w:sz w:val="21"/>
          <w:szCs w:val="21"/>
          <w14:ligatures w14:val="standardContextual"/>
        </w:rPr>
        <w:t>БЦК</w:t>
      </w:r>
      <w:r w:rsidRPr="005D56F5">
        <w:rPr>
          <w:rFonts w:ascii="Courier New" w:eastAsia="Calibri" w:hAnsi="Courier New" w:cs="Courier New"/>
          <w:kern w:val="2"/>
          <w:sz w:val="21"/>
          <w:szCs w:val="21"/>
          <w:lang w:val="en-US"/>
          <w14:ligatures w14:val="standardContextual"/>
        </w:rPr>
        <w:t>)= 128</w:t>
      </w:r>
    </w:p>
    <w:p w14:paraId="67DB1A80" w14:textId="77777777" w:rsidR="00F816C1" w:rsidRPr="005D56F5" w:rsidRDefault="00F816C1" w:rsidP="00F816C1">
      <w:pPr>
        <w:spacing w:line="240" w:lineRule="auto"/>
        <w:jc w:val="left"/>
        <w:rPr>
          <w:rFonts w:ascii="Courier New" w:eastAsia="Calibri" w:hAnsi="Courier New" w:cs="Courier New"/>
          <w:kern w:val="2"/>
          <w:sz w:val="21"/>
          <w:szCs w:val="21"/>
          <w:lang w:val="en-US"/>
          <w14:ligatures w14:val="standardContextual"/>
        </w:rPr>
      </w:pPr>
      <w:r w:rsidRPr="005D56F5">
        <w:rPr>
          <w:rFonts w:ascii="Courier New" w:eastAsia="Calibri" w:hAnsi="Courier New" w:cs="Courier New"/>
          <w:kern w:val="2"/>
          <w:sz w:val="21"/>
          <w:szCs w:val="21"/>
          <w:lang w:val="en-US"/>
          <w14:ligatures w14:val="standardContextual"/>
        </w:rPr>
        <w:t xml:space="preserve"> k</w:t>
      </w:r>
      <w:proofErr w:type="gramStart"/>
      <w:r w:rsidRPr="005D56F5">
        <w:rPr>
          <w:rFonts w:ascii="Courier New" w:eastAsia="Calibri" w:hAnsi="Courier New" w:cs="Courier New"/>
          <w:kern w:val="2"/>
          <w:sz w:val="21"/>
          <w:szCs w:val="21"/>
          <w:lang w:val="en-US"/>
          <w14:ligatures w14:val="standardContextual"/>
        </w:rPr>
        <w:t>=  1.833</w:t>
      </w:r>
      <w:proofErr w:type="gramEnd"/>
      <w:r w:rsidRPr="005D56F5">
        <w:rPr>
          <w:rFonts w:ascii="Courier New" w:eastAsia="Calibri" w:hAnsi="Courier New" w:cs="Courier New"/>
          <w:kern w:val="2"/>
          <w:sz w:val="21"/>
          <w:szCs w:val="21"/>
          <w:lang w:val="en-US"/>
          <w14:ligatures w14:val="standardContextual"/>
        </w:rPr>
        <w:t xml:space="preserve"> A(CT)=  3 Z(</w:t>
      </w:r>
      <w:r w:rsidRPr="005D56F5">
        <w:rPr>
          <w:rFonts w:ascii="Courier New" w:eastAsia="Calibri" w:hAnsi="Courier New" w:cs="Courier New"/>
          <w:kern w:val="2"/>
          <w:sz w:val="21"/>
          <w:szCs w:val="21"/>
          <w14:ligatures w14:val="standardContextual"/>
        </w:rPr>
        <w:t>МЦК</w:t>
      </w:r>
      <w:r w:rsidRPr="005D56F5">
        <w:rPr>
          <w:rFonts w:ascii="Courier New" w:eastAsia="Calibri" w:hAnsi="Courier New" w:cs="Courier New"/>
          <w:kern w:val="2"/>
          <w:sz w:val="21"/>
          <w:szCs w:val="21"/>
          <w:lang w:val="en-US"/>
          <w14:ligatures w14:val="standardContextual"/>
        </w:rPr>
        <w:t>)=  72 Z(CT)=  30 Z(</w:t>
      </w:r>
      <w:r w:rsidRPr="005D56F5">
        <w:rPr>
          <w:rFonts w:ascii="Courier New" w:eastAsia="Calibri" w:hAnsi="Courier New" w:cs="Courier New"/>
          <w:kern w:val="2"/>
          <w:sz w:val="21"/>
          <w:szCs w:val="21"/>
          <w14:ligatures w14:val="standardContextual"/>
        </w:rPr>
        <w:t>БЦК</w:t>
      </w:r>
      <w:r w:rsidRPr="005D56F5">
        <w:rPr>
          <w:rFonts w:ascii="Courier New" w:eastAsia="Calibri" w:hAnsi="Courier New" w:cs="Courier New"/>
          <w:kern w:val="2"/>
          <w:sz w:val="21"/>
          <w:szCs w:val="21"/>
          <w:lang w:val="en-US"/>
          <w14:ligatures w14:val="standardContextual"/>
        </w:rPr>
        <w:t>)= 132</w:t>
      </w:r>
    </w:p>
    <w:p w14:paraId="5B949CA8" w14:textId="77777777" w:rsidR="00F816C1" w:rsidRPr="005D56F5" w:rsidRDefault="00F816C1" w:rsidP="00F816C1">
      <w:pPr>
        <w:spacing w:line="240" w:lineRule="auto"/>
        <w:jc w:val="left"/>
        <w:rPr>
          <w:rFonts w:ascii="Courier New" w:eastAsia="Calibri" w:hAnsi="Courier New" w:cs="Courier New"/>
          <w:kern w:val="2"/>
          <w:sz w:val="21"/>
          <w:szCs w:val="21"/>
          <w:lang w:val="en-US"/>
          <w14:ligatures w14:val="standardContextual"/>
        </w:rPr>
      </w:pPr>
      <w:r w:rsidRPr="005D56F5">
        <w:rPr>
          <w:rFonts w:ascii="Courier New" w:eastAsia="Calibri" w:hAnsi="Courier New" w:cs="Courier New"/>
          <w:kern w:val="2"/>
          <w:sz w:val="21"/>
          <w:szCs w:val="21"/>
          <w:lang w:val="en-US"/>
          <w14:ligatures w14:val="standardContextual"/>
        </w:rPr>
        <w:t xml:space="preserve"> k</w:t>
      </w:r>
      <w:proofErr w:type="gramStart"/>
      <w:r w:rsidRPr="005D56F5">
        <w:rPr>
          <w:rFonts w:ascii="Courier New" w:eastAsia="Calibri" w:hAnsi="Courier New" w:cs="Courier New"/>
          <w:kern w:val="2"/>
          <w:sz w:val="21"/>
          <w:szCs w:val="21"/>
          <w:lang w:val="en-US"/>
          <w14:ligatures w14:val="standardContextual"/>
        </w:rPr>
        <w:t>=  1.828</w:t>
      </w:r>
      <w:proofErr w:type="gramEnd"/>
      <w:r w:rsidRPr="005D56F5">
        <w:rPr>
          <w:rFonts w:ascii="Courier New" w:eastAsia="Calibri" w:hAnsi="Courier New" w:cs="Courier New"/>
          <w:kern w:val="2"/>
          <w:sz w:val="21"/>
          <w:szCs w:val="21"/>
          <w:lang w:val="en-US"/>
          <w14:ligatures w14:val="standardContextual"/>
        </w:rPr>
        <w:t xml:space="preserve"> A(CT)=  3 Z(</w:t>
      </w:r>
      <w:r w:rsidRPr="005D56F5">
        <w:rPr>
          <w:rFonts w:ascii="Courier New" w:eastAsia="Calibri" w:hAnsi="Courier New" w:cs="Courier New"/>
          <w:kern w:val="2"/>
          <w:sz w:val="21"/>
          <w:szCs w:val="21"/>
          <w14:ligatures w14:val="standardContextual"/>
        </w:rPr>
        <w:t>МЦК</w:t>
      </w:r>
      <w:r w:rsidRPr="005D56F5">
        <w:rPr>
          <w:rFonts w:ascii="Courier New" w:eastAsia="Calibri" w:hAnsi="Courier New" w:cs="Courier New"/>
          <w:kern w:val="2"/>
          <w:sz w:val="21"/>
          <w:szCs w:val="21"/>
          <w:lang w:val="en-US"/>
          <w14:ligatures w14:val="standardContextual"/>
        </w:rPr>
        <w:t>)=  87 Z(CT)=  36 Z(</w:t>
      </w:r>
      <w:r w:rsidRPr="005D56F5">
        <w:rPr>
          <w:rFonts w:ascii="Courier New" w:eastAsia="Calibri" w:hAnsi="Courier New" w:cs="Courier New"/>
          <w:kern w:val="2"/>
          <w:sz w:val="21"/>
          <w:szCs w:val="21"/>
          <w14:ligatures w14:val="standardContextual"/>
        </w:rPr>
        <w:t>БЦК</w:t>
      </w:r>
      <w:r w:rsidRPr="005D56F5">
        <w:rPr>
          <w:rFonts w:ascii="Courier New" w:eastAsia="Calibri" w:hAnsi="Courier New" w:cs="Courier New"/>
          <w:kern w:val="2"/>
          <w:sz w:val="21"/>
          <w:szCs w:val="21"/>
          <w:lang w:val="en-US"/>
          <w14:ligatures w14:val="standardContextual"/>
        </w:rPr>
        <w:t>)= 159</w:t>
      </w:r>
    </w:p>
    <w:p w14:paraId="6F4AB20B" w14:textId="77777777" w:rsidR="00F816C1" w:rsidRPr="005D56F5" w:rsidRDefault="00F816C1" w:rsidP="00F816C1">
      <w:pPr>
        <w:spacing w:line="240" w:lineRule="auto"/>
        <w:jc w:val="left"/>
        <w:rPr>
          <w:rFonts w:ascii="Courier New" w:eastAsia="Calibri" w:hAnsi="Courier New" w:cs="Courier New"/>
          <w:kern w:val="2"/>
          <w:sz w:val="21"/>
          <w:szCs w:val="21"/>
          <w:lang w:val="en-US"/>
          <w14:ligatures w14:val="standardContextual"/>
        </w:rPr>
      </w:pPr>
      <w:r w:rsidRPr="005D56F5">
        <w:rPr>
          <w:rFonts w:ascii="Courier New" w:eastAsia="Calibri" w:hAnsi="Courier New" w:cs="Courier New"/>
          <w:kern w:val="2"/>
          <w:sz w:val="21"/>
          <w:szCs w:val="21"/>
          <w:lang w:val="en-US"/>
          <w14:ligatures w14:val="standardContextual"/>
        </w:rPr>
        <w:t xml:space="preserve"> k</w:t>
      </w:r>
      <w:proofErr w:type="gramStart"/>
      <w:r w:rsidRPr="005D56F5">
        <w:rPr>
          <w:rFonts w:ascii="Courier New" w:eastAsia="Calibri" w:hAnsi="Courier New" w:cs="Courier New"/>
          <w:kern w:val="2"/>
          <w:sz w:val="21"/>
          <w:szCs w:val="21"/>
          <w:lang w:val="en-US"/>
          <w14:ligatures w14:val="standardContextual"/>
        </w:rPr>
        <w:t>=  1.831</w:t>
      </w:r>
      <w:proofErr w:type="gramEnd"/>
      <w:r w:rsidRPr="005D56F5">
        <w:rPr>
          <w:rFonts w:ascii="Courier New" w:eastAsia="Calibri" w:hAnsi="Courier New" w:cs="Courier New"/>
          <w:kern w:val="2"/>
          <w:sz w:val="21"/>
          <w:szCs w:val="21"/>
          <w:lang w:val="en-US"/>
          <w14:ligatures w14:val="standardContextual"/>
        </w:rPr>
        <w:t xml:space="preserve"> A(CT)=  3 Z(</w:t>
      </w:r>
      <w:r w:rsidRPr="005D56F5">
        <w:rPr>
          <w:rFonts w:ascii="Courier New" w:eastAsia="Calibri" w:hAnsi="Courier New" w:cs="Courier New"/>
          <w:kern w:val="2"/>
          <w:sz w:val="21"/>
          <w:szCs w:val="21"/>
          <w14:ligatures w14:val="standardContextual"/>
        </w:rPr>
        <w:t>МЦК</w:t>
      </w:r>
      <w:r w:rsidRPr="005D56F5">
        <w:rPr>
          <w:rFonts w:ascii="Courier New" w:eastAsia="Calibri" w:hAnsi="Courier New" w:cs="Courier New"/>
          <w:kern w:val="2"/>
          <w:sz w:val="21"/>
          <w:szCs w:val="21"/>
          <w:lang w:val="en-US"/>
          <w14:ligatures w14:val="standardContextual"/>
        </w:rPr>
        <w:t>)=  89 Z(CT)=  37 Z(</w:t>
      </w:r>
      <w:r w:rsidRPr="005D56F5">
        <w:rPr>
          <w:rFonts w:ascii="Courier New" w:eastAsia="Calibri" w:hAnsi="Courier New" w:cs="Courier New"/>
          <w:kern w:val="2"/>
          <w:sz w:val="21"/>
          <w:szCs w:val="21"/>
          <w14:ligatures w14:val="standardContextual"/>
        </w:rPr>
        <w:t>БЦК</w:t>
      </w:r>
      <w:r w:rsidRPr="005D56F5">
        <w:rPr>
          <w:rFonts w:ascii="Courier New" w:eastAsia="Calibri" w:hAnsi="Courier New" w:cs="Courier New"/>
          <w:kern w:val="2"/>
          <w:sz w:val="21"/>
          <w:szCs w:val="21"/>
          <w:lang w:val="en-US"/>
          <w14:ligatures w14:val="standardContextual"/>
        </w:rPr>
        <w:t>)= 163</w:t>
      </w:r>
    </w:p>
    <w:p w14:paraId="1F9D481C" w14:textId="77777777" w:rsidR="00F816C1" w:rsidRPr="005D56F5" w:rsidRDefault="00F816C1" w:rsidP="00F816C1">
      <w:pPr>
        <w:spacing w:line="240" w:lineRule="auto"/>
        <w:jc w:val="left"/>
        <w:rPr>
          <w:rFonts w:ascii="Courier New" w:eastAsia="Calibri" w:hAnsi="Courier New" w:cs="Courier New"/>
          <w:kern w:val="2"/>
          <w:sz w:val="21"/>
          <w:szCs w:val="21"/>
          <w:lang w:val="en-US"/>
          <w14:ligatures w14:val="standardContextual"/>
        </w:rPr>
      </w:pPr>
      <w:r w:rsidRPr="005D56F5">
        <w:rPr>
          <w:rFonts w:ascii="Courier New" w:eastAsia="Calibri" w:hAnsi="Courier New" w:cs="Courier New"/>
          <w:kern w:val="2"/>
          <w:sz w:val="21"/>
          <w:szCs w:val="21"/>
          <w:lang w:val="en-US"/>
          <w14:ligatures w14:val="standardContextual"/>
        </w:rPr>
        <w:t xml:space="preserve"> k</w:t>
      </w:r>
      <w:proofErr w:type="gramStart"/>
      <w:r w:rsidRPr="005D56F5">
        <w:rPr>
          <w:rFonts w:ascii="Courier New" w:eastAsia="Calibri" w:hAnsi="Courier New" w:cs="Courier New"/>
          <w:kern w:val="2"/>
          <w:sz w:val="21"/>
          <w:szCs w:val="21"/>
          <w:lang w:val="en-US"/>
          <w14:ligatures w14:val="standardContextual"/>
        </w:rPr>
        <w:t>=  1.827</w:t>
      </w:r>
      <w:proofErr w:type="gramEnd"/>
      <w:r w:rsidRPr="005D56F5">
        <w:rPr>
          <w:rFonts w:ascii="Courier New" w:eastAsia="Calibri" w:hAnsi="Courier New" w:cs="Courier New"/>
          <w:kern w:val="2"/>
          <w:sz w:val="21"/>
          <w:szCs w:val="21"/>
          <w:lang w:val="en-US"/>
          <w14:ligatures w14:val="standardContextual"/>
        </w:rPr>
        <w:t xml:space="preserve"> A(CT)=  3 Z(</w:t>
      </w:r>
      <w:r w:rsidRPr="005D56F5">
        <w:rPr>
          <w:rFonts w:ascii="Courier New" w:eastAsia="Calibri" w:hAnsi="Courier New" w:cs="Courier New"/>
          <w:kern w:val="2"/>
          <w:sz w:val="21"/>
          <w:szCs w:val="21"/>
          <w14:ligatures w14:val="standardContextual"/>
        </w:rPr>
        <w:t>МЦК</w:t>
      </w:r>
      <w:r w:rsidRPr="005D56F5">
        <w:rPr>
          <w:rFonts w:ascii="Courier New" w:eastAsia="Calibri" w:hAnsi="Courier New" w:cs="Courier New"/>
          <w:kern w:val="2"/>
          <w:sz w:val="21"/>
          <w:szCs w:val="21"/>
          <w:lang w:val="en-US"/>
          <w14:ligatures w14:val="standardContextual"/>
        </w:rPr>
        <w:t>)= 104 Z(CT)=  43 Z(</w:t>
      </w:r>
      <w:r w:rsidRPr="005D56F5">
        <w:rPr>
          <w:rFonts w:ascii="Courier New" w:eastAsia="Calibri" w:hAnsi="Courier New" w:cs="Courier New"/>
          <w:kern w:val="2"/>
          <w:sz w:val="21"/>
          <w:szCs w:val="21"/>
          <w14:ligatures w14:val="standardContextual"/>
        </w:rPr>
        <w:t>БЦК</w:t>
      </w:r>
      <w:r w:rsidRPr="005D56F5">
        <w:rPr>
          <w:rFonts w:ascii="Courier New" w:eastAsia="Calibri" w:hAnsi="Courier New" w:cs="Courier New"/>
          <w:kern w:val="2"/>
          <w:sz w:val="21"/>
          <w:szCs w:val="21"/>
          <w:lang w:val="en-US"/>
          <w14:ligatures w14:val="standardContextual"/>
        </w:rPr>
        <w:t>)= 190</w:t>
      </w:r>
    </w:p>
    <w:p w14:paraId="6FE4143D" w14:textId="77777777" w:rsidR="00F816C1" w:rsidRPr="005D56F5" w:rsidRDefault="00F816C1" w:rsidP="00F816C1">
      <w:pPr>
        <w:spacing w:line="240" w:lineRule="auto"/>
        <w:jc w:val="left"/>
        <w:rPr>
          <w:rFonts w:ascii="Courier New" w:eastAsia="Calibri" w:hAnsi="Courier New" w:cs="Courier New"/>
          <w:kern w:val="2"/>
          <w:sz w:val="21"/>
          <w:szCs w:val="21"/>
          <w:lang w:val="en-US"/>
          <w14:ligatures w14:val="standardContextual"/>
        </w:rPr>
      </w:pPr>
      <w:r w:rsidRPr="005D56F5">
        <w:rPr>
          <w:rFonts w:ascii="Courier New" w:eastAsia="Calibri" w:hAnsi="Courier New" w:cs="Courier New"/>
          <w:kern w:val="2"/>
          <w:sz w:val="21"/>
          <w:szCs w:val="21"/>
          <w:lang w:val="en-US"/>
          <w14:ligatures w14:val="standardContextual"/>
        </w:rPr>
        <w:t xml:space="preserve"> k</w:t>
      </w:r>
      <w:proofErr w:type="gramStart"/>
      <w:r w:rsidRPr="005D56F5">
        <w:rPr>
          <w:rFonts w:ascii="Courier New" w:eastAsia="Calibri" w:hAnsi="Courier New" w:cs="Courier New"/>
          <w:kern w:val="2"/>
          <w:sz w:val="21"/>
          <w:szCs w:val="21"/>
          <w:lang w:val="en-US"/>
          <w14:ligatures w14:val="standardContextual"/>
        </w:rPr>
        <w:t>=  1.830</w:t>
      </w:r>
      <w:proofErr w:type="gramEnd"/>
      <w:r w:rsidRPr="005D56F5">
        <w:rPr>
          <w:rFonts w:ascii="Courier New" w:eastAsia="Calibri" w:hAnsi="Courier New" w:cs="Courier New"/>
          <w:kern w:val="2"/>
          <w:sz w:val="21"/>
          <w:szCs w:val="21"/>
          <w:lang w:val="en-US"/>
          <w14:ligatures w14:val="standardContextual"/>
        </w:rPr>
        <w:t xml:space="preserve"> A(CT)=  3 Z(</w:t>
      </w:r>
      <w:r w:rsidRPr="005D56F5">
        <w:rPr>
          <w:rFonts w:ascii="Courier New" w:eastAsia="Calibri" w:hAnsi="Courier New" w:cs="Courier New"/>
          <w:kern w:val="2"/>
          <w:sz w:val="21"/>
          <w:szCs w:val="21"/>
          <w14:ligatures w14:val="standardContextual"/>
        </w:rPr>
        <w:t>МЦК</w:t>
      </w:r>
      <w:r w:rsidRPr="005D56F5">
        <w:rPr>
          <w:rFonts w:ascii="Courier New" w:eastAsia="Calibri" w:hAnsi="Courier New" w:cs="Courier New"/>
          <w:kern w:val="2"/>
          <w:sz w:val="21"/>
          <w:szCs w:val="21"/>
          <w:lang w:val="en-US"/>
          <w14:ligatures w14:val="standardContextual"/>
        </w:rPr>
        <w:t>)= 106 Z(CT)=  44 Z(</w:t>
      </w:r>
      <w:r w:rsidRPr="005D56F5">
        <w:rPr>
          <w:rFonts w:ascii="Courier New" w:eastAsia="Calibri" w:hAnsi="Courier New" w:cs="Courier New"/>
          <w:kern w:val="2"/>
          <w:sz w:val="21"/>
          <w:szCs w:val="21"/>
          <w14:ligatures w14:val="standardContextual"/>
        </w:rPr>
        <w:t>БЦК</w:t>
      </w:r>
      <w:r w:rsidRPr="005D56F5">
        <w:rPr>
          <w:rFonts w:ascii="Courier New" w:eastAsia="Calibri" w:hAnsi="Courier New" w:cs="Courier New"/>
          <w:kern w:val="2"/>
          <w:sz w:val="21"/>
          <w:szCs w:val="21"/>
          <w:lang w:val="en-US"/>
          <w14:ligatures w14:val="standardContextual"/>
        </w:rPr>
        <w:t>)= 194</w:t>
      </w:r>
    </w:p>
    <w:p w14:paraId="1BE95F99" w14:textId="77777777" w:rsidR="00F816C1" w:rsidRPr="005D56F5" w:rsidRDefault="00F816C1" w:rsidP="00F816C1">
      <w:pPr>
        <w:spacing w:line="240" w:lineRule="auto"/>
        <w:jc w:val="left"/>
        <w:rPr>
          <w:rFonts w:ascii="Courier New" w:eastAsia="Calibri" w:hAnsi="Courier New" w:cs="Courier New"/>
          <w:kern w:val="2"/>
          <w:sz w:val="21"/>
          <w:szCs w:val="21"/>
          <w:lang w:val="en-US"/>
          <w14:ligatures w14:val="standardContextual"/>
        </w:rPr>
      </w:pPr>
      <w:r w:rsidRPr="005D56F5">
        <w:rPr>
          <w:rFonts w:ascii="Courier New" w:eastAsia="Calibri" w:hAnsi="Courier New" w:cs="Courier New"/>
          <w:kern w:val="2"/>
          <w:sz w:val="21"/>
          <w:szCs w:val="21"/>
          <w:lang w:val="en-US"/>
          <w14:ligatures w14:val="standardContextual"/>
        </w:rPr>
        <w:t xml:space="preserve"> k</w:t>
      </w:r>
      <w:proofErr w:type="gramStart"/>
      <w:r w:rsidRPr="005D56F5">
        <w:rPr>
          <w:rFonts w:ascii="Courier New" w:eastAsia="Calibri" w:hAnsi="Courier New" w:cs="Courier New"/>
          <w:kern w:val="2"/>
          <w:sz w:val="21"/>
          <w:szCs w:val="21"/>
          <w:lang w:val="en-US"/>
          <w14:ligatures w14:val="standardContextual"/>
        </w:rPr>
        <w:t>=  1.833</w:t>
      </w:r>
      <w:proofErr w:type="gramEnd"/>
      <w:r w:rsidRPr="005D56F5">
        <w:rPr>
          <w:rFonts w:ascii="Courier New" w:eastAsia="Calibri" w:hAnsi="Courier New" w:cs="Courier New"/>
          <w:kern w:val="2"/>
          <w:sz w:val="21"/>
          <w:szCs w:val="21"/>
          <w:lang w:val="en-US"/>
          <w14:ligatures w14:val="standardContextual"/>
        </w:rPr>
        <w:t xml:space="preserve"> A(CT)=  3 Z(</w:t>
      </w:r>
      <w:r w:rsidRPr="005D56F5">
        <w:rPr>
          <w:rFonts w:ascii="Courier New" w:eastAsia="Calibri" w:hAnsi="Courier New" w:cs="Courier New"/>
          <w:kern w:val="2"/>
          <w:sz w:val="21"/>
          <w:szCs w:val="21"/>
          <w14:ligatures w14:val="standardContextual"/>
        </w:rPr>
        <w:t>МЦК</w:t>
      </w:r>
      <w:r w:rsidRPr="005D56F5">
        <w:rPr>
          <w:rFonts w:ascii="Courier New" w:eastAsia="Calibri" w:hAnsi="Courier New" w:cs="Courier New"/>
          <w:kern w:val="2"/>
          <w:sz w:val="21"/>
          <w:szCs w:val="21"/>
          <w:lang w:val="en-US"/>
          <w14:ligatures w14:val="standardContextual"/>
        </w:rPr>
        <w:t>)= 108 Z(CT)=  45 Z(</w:t>
      </w:r>
      <w:r w:rsidRPr="005D56F5">
        <w:rPr>
          <w:rFonts w:ascii="Courier New" w:eastAsia="Calibri" w:hAnsi="Courier New" w:cs="Courier New"/>
          <w:kern w:val="2"/>
          <w:sz w:val="21"/>
          <w:szCs w:val="21"/>
          <w14:ligatures w14:val="standardContextual"/>
        </w:rPr>
        <w:t>БЦК</w:t>
      </w:r>
      <w:r w:rsidRPr="005D56F5">
        <w:rPr>
          <w:rFonts w:ascii="Courier New" w:eastAsia="Calibri" w:hAnsi="Courier New" w:cs="Courier New"/>
          <w:kern w:val="2"/>
          <w:sz w:val="21"/>
          <w:szCs w:val="21"/>
          <w:lang w:val="en-US"/>
          <w14:ligatures w14:val="standardContextual"/>
        </w:rPr>
        <w:t>)= 198</w:t>
      </w:r>
    </w:p>
    <w:p w14:paraId="630538BC" w14:textId="77777777" w:rsidR="00F816C1" w:rsidRPr="005D56F5" w:rsidRDefault="00F816C1" w:rsidP="00F816C1">
      <w:pPr>
        <w:spacing w:line="240" w:lineRule="auto"/>
        <w:jc w:val="left"/>
        <w:rPr>
          <w:rFonts w:ascii="Courier New" w:eastAsia="Calibri" w:hAnsi="Courier New" w:cs="Courier New"/>
          <w:kern w:val="2"/>
          <w:sz w:val="21"/>
          <w:szCs w:val="21"/>
          <w:lang w:val="en-US"/>
          <w14:ligatures w14:val="standardContextual"/>
        </w:rPr>
      </w:pPr>
      <w:r w:rsidRPr="005D56F5">
        <w:rPr>
          <w:rFonts w:ascii="Courier New" w:eastAsia="Calibri" w:hAnsi="Courier New" w:cs="Courier New"/>
          <w:kern w:val="2"/>
          <w:sz w:val="21"/>
          <w:szCs w:val="21"/>
          <w:lang w:val="en-US"/>
          <w14:ligatures w14:val="standardContextual"/>
        </w:rPr>
        <w:t xml:space="preserve"> k</w:t>
      </w:r>
      <w:proofErr w:type="gramStart"/>
      <w:r w:rsidRPr="005D56F5">
        <w:rPr>
          <w:rFonts w:ascii="Courier New" w:eastAsia="Calibri" w:hAnsi="Courier New" w:cs="Courier New"/>
          <w:kern w:val="2"/>
          <w:sz w:val="21"/>
          <w:szCs w:val="21"/>
          <w:lang w:val="en-US"/>
          <w14:ligatures w14:val="standardContextual"/>
        </w:rPr>
        <w:t>=  1.829</w:t>
      </w:r>
      <w:proofErr w:type="gramEnd"/>
      <w:r w:rsidRPr="005D56F5">
        <w:rPr>
          <w:rFonts w:ascii="Courier New" w:eastAsia="Calibri" w:hAnsi="Courier New" w:cs="Courier New"/>
          <w:kern w:val="2"/>
          <w:sz w:val="21"/>
          <w:szCs w:val="21"/>
          <w:lang w:val="en-US"/>
          <w14:ligatures w14:val="standardContextual"/>
        </w:rPr>
        <w:t xml:space="preserve"> A(CT)=  3 Z(</w:t>
      </w:r>
      <w:r w:rsidRPr="005D56F5">
        <w:rPr>
          <w:rFonts w:ascii="Courier New" w:eastAsia="Calibri" w:hAnsi="Courier New" w:cs="Courier New"/>
          <w:kern w:val="2"/>
          <w:sz w:val="21"/>
          <w:szCs w:val="21"/>
          <w14:ligatures w14:val="standardContextual"/>
        </w:rPr>
        <w:t>МЦК</w:t>
      </w:r>
      <w:r w:rsidRPr="005D56F5">
        <w:rPr>
          <w:rFonts w:ascii="Courier New" w:eastAsia="Calibri" w:hAnsi="Courier New" w:cs="Courier New"/>
          <w:kern w:val="2"/>
          <w:sz w:val="21"/>
          <w:szCs w:val="21"/>
          <w:lang w:val="en-US"/>
          <w14:ligatures w14:val="standardContextual"/>
        </w:rPr>
        <w:t>)= 123 Z(CT)=  51 Z(</w:t>
      </w:r>
      <w:r w:rsidRPr="005D56F5">
        <w:rPr>
          <w:rFonts w:ascii="Courier New" w:eastAsia="Calibri" w:hAnsi="Courier New" w:cs="Courier New"/>
          <w:kern w:val="2"/>
          <w:sz w:val="21"/>
          <w:szCs w:val="21"/>
          <w14:ligatures w14:val="standardContextual"/>
        </w:rPr>
        <w:t>БЦК</w:t>
      </w:r>
      <w:r w:rsidRPr="005D56F5">
        <w:rPr>
          <w:rFonts w:ascii="Courier New" w:eastAsia="Calibri" w:hAnsi="Courier New" w:cs="Courier New"/>
          <w:kern w:val="2"/>
          <w:sz w:val="21"/>
          <w:szCs w:val="21"/>
          <w:lang w:val="en-US"/>
          <w14:ligatures w14:val="standardContextual"/>
        </w:rPr>
        <w:t>)= 225</w:t>
      </w:r>
    </w:p>
    <w:p w14:paraId="5A5E816D" w14:textId="77777777" w:rsidR="00F816C1" w:rsidRPr="005D56F5" w:rsidRDefault="00F816C1" w:rsidP="00F816C1">
      <w:pPr>
        <w:spacing w:line="240" w:lineRule="auto"/>
        <w:jc w:val="left"/>
        <w:rPr>
          <w:rFonts w:ascii="Courier New" w:eastAsia="Calibri" w:hAnsi="Courier New" w:cs="Courier New"/>
          <w:kern w:val="2"/>
          <w:sz w:val="21"/>
          <w:szCs w:val="21"/>
          <w:lang w:val="en-US"/>
          <w14:ligatures w14:val="standardContextual"/>
        </w:rPr>
      </w:pPr>
      <w:r w:rsidRPr="005D56F5">
        <w:rPr>
          <w:rFonts w:ascii="Courier New" w:eastAsia="Calibri" w:hAnsi="Courier New" w:cs="Courier New"/>
          <w:kern w:val="2"/>
          <w:sz w:val="21"/>
          <w:szCs w:val="21"/>
          <w:lang w:val="en-US"/>
          <w14:ligatures w14:val="standardContextual"/>
        </w:rPr>
        <w:t xml:space="preserve"> k</w:t>
      </w:r>
      <w:proofErr w:type="gramStart"/>
      <w:r w:rsidRPr="005D56F5">
        <w:rPr>
          <w:rFonts w:ascii="Courier New" w:eastAsia="Calibri" w:hAnsi="Courier New" w:cs="Courier New"/>
          <w:kern w:val="2"/>
          <w:sz w:val="21"/>
          <w:szCs w:val="21"/>
          <w:lang w:val="en-US"/>
          <w14:ligatures w14:val="standardContextual"/>
        </w:rPr>
        <w:t>=  1.832</w:t>
      </w:r>
      <w:proofErr w:type="gramEnd"/>
      <w:r w:rsidRPr="005D56F5">
        <w:rPr>
          <w:rFonts w:ascii="Courier New" w:eastAsia="Calibri" w:hAnsi="Courier New" w:cs="Courier New"/>
          <w:kern w:val="2"/>
          <w:sz w:val="21"/>
          <w:szCs w:val="21"/>
          <w:lang w:val="en-US"/>
          <w14:ligatures w14:val="standardContextual"/>
        </w:rPr>
        <w:t xml:space="preserve"> A(CT)=  3 Z(</w:t>
      </w:r>
      <w:r w:rsidRPr="005D56F5">
        <w:rPr>
          <w:rFonts w:ascii="Courier New" w:eastAsia="Calibri" w:hAnsi="Courier New" w:cs="Courier New"/>
          <w:kern w:val="2"/>
          <w:sz w:val="21"/>
          <w:szCs w:val="21"/>
          <w14:ligatures w14:val="standardContextual"/>
        </w:rPr>
        <w:t>МЦК</w:t>
      </w:r>
      <w:r w:rsidRPr="005D56F5">
        <w:rPr>
          <w:rFonts w:ascii="Courier New" w:eastAsia="Calibri" w:hAnsi="Courier New" w:cs="Courier New"/>
          <w:kern w:val="2"/>
          <w:sz w:val="21"/>
          <w:szCs w:val="21"/>
          <w:lang w:val="en-US"/>
          <w14:ligatures w14:val="standardContextual"/>
        </w:rPr>
        <w:t>)= 125 Z(CT)=  52 Z(</w:t>
      </w:r>
      <w:r w:rsidRPr="005D56F5">
        <w:rPr>
          <w:rFonts w:ascii="Courier New" w:eastAsia="Calibri" w:hAnsi="Courier New" w:cs="Courier New"/>
          <w:kern w:val="2"/>
          <w:sz w:val="21"/>
          <w:szCs w:val="21"/>
          <w14:ligatures w14:val="standardContextual"/>
        </w:rPr>
        <w:t>БЦК</w:t>
      </w:r>
      <w:r w:rsidRPr="005D56F5">
        <w:rPr>
          <w:rFonts w:ascii="Courier New" w:eastAsia="Calibri" w:hAnsi="Courier New" w:cs="Courier New"/>
          <w:kern w:val="2"/>
          <w:sz w:val="21"/>
          <w:szCs w:val="21"/>
          <w:lang w:val="en-US"/>
          <w14:ligatures w14:val="standardContextual"/>
        </w:rPr>
        <w:t>)= 229</w:t>
      </w:r>
    </w:p>
    <w:p w14:paraId="76981979" w14:textId="77777777" w:rsidR="00F816C1" w:rsidRPr="005D56F5" w:rsidRDefault="00F816C1" w:rsidP="00F816C1">
      <w:pPr>
        <w:spacing w:line="240" w:lineRule="auto"/>
        <w:jc w:val="left"/>
        <w:rPr>
          <w:rFonts w:ascii="Courier New" w:eastAsia="Calibri" w:hAnsi="Courier New" w:cs="Courier New"/>
          <w:kern w:val="2"/>
          <w:sz w:val="21"/>
          <w:szCs w:val="21"/>
          <w:lang w:val="en-US"/>
          <w14:ligatures w14:val="standardContextual"/>
        </w:rPr>
      </w:pPr>
      <w:r w:rsidRPr="005D56F5">
        <w:rPr>
          <w:rFonts w:ascii="Courier New" w:eastAsia="Calibri" w:hAnsi="Courier New" w:cs="Courier New"/>
          <w:kern w:val="2"/>
          <w:sz w:val="21"/>
          <w:szCs w:val="21"/>
          <w:lang w:val="en-US"/>
          <w14:ligatures w14:val="standardContextual"/>
        </w:rPr>
        <w:t xml:space="preserve"> k</w:t>
      </w:r>
      <w:proofErr w:type="gramStart"/>
      <w:r w:rsidRPr="005D56F5">
        <w:rPr>
          <w:rFonts w:ascii="Courier New" w:eastAsia="Calibri" w:hAnsi="Courier New" w:cs="Courier New"/>
          <w:kern w:val="2"/>
          <w:sz w:val="21"/>
          <w:szCs w:val="21"/>
          <w:lang w:val="en-US"/>
          <w14:ligatures w14:val="standardContextual"/>
        </w:rPr>
        <w:t>=  1.829</w:t>
      </w:r>
      <w:proofErr w:type="gramEnd"/>
      <w:r w:rsidRPr="005D56F5">
        <w:rPr>
          <w:rFonts w:ascii="Courier New" w:eastAsia="Calibri" w:hAnsi="Courier New" w:cs="Courier New"/>
          <w:kern w:val="2"/>
          <w:sz w:val="21"/>
          <w:szCs w:val="21"/>
          <w:lang w:val="en-US"/>
          <w14:ligatures w14:val="standardContextual"/>
        </w:rPr>
        <w:t xml:space="preserve"> A(CT)=  3 Z(</w:t>
      </w:r>
      <w:r w:rsidRPr="005D56F5">
        <w:rPr>
          <w:rFonts w:ascii="Courier New" w:eastAsia="Calibri" w:hAnsi="Courier New" w:cs="Courier New"/>
          <w:kern w:val="2"/>
          <w:sz w:val="21"/>
          <w:szCs w:val="21"/>
          <w14:ligatures w14:val="standardContextual"/>
        </w:rPr>
        <w:t>МЦК</w:t>
      </w:r>
      <w:r w:rsidRPr="005D56F5">
        <w:rPr>
          <w:rFonts w:ascii="Courier New" w:eastAsia="Calibri" w:hAnsi="Courier New" w:cs="Courier New"/>
          <w:kern w:val="2"/>
          <w:sz w:val="21"/>
          <w:szCs w:val="21"/>
          <w:lang w:val="en-US"/>
          <w14:ligatures w14:val="standardContextual"/>
        </w:rPr>
        <w:t>)= 140 Z(CT)=  58 Z(</w:t>
      </w:r>
      <w:r w:rsidRPr="005D56F5">
        <w:rPr>
          <w:rFonts w:ascii="Courier New" w:eastAsia="Calibri" w:hAnsi="Courier New" w:cs="Courier New"/>
          <w:kern w:val="2"/>
          <w:sz w:val="21"/>
          <w:szCs w:val="21"/>
          <w14:ligatures w14:val="standardContextual"/>
        </w:rPr>
        <w:t>БЦК</w:t>
      </w:r>
      <w:r w:rsidRPr="005D56F5">
        <w:rPr>
          <w:rFonts w:ascii="Courier New" w:eastAsia="Calibri" w:hAnsi="Courier New" w:cs="Courier New"/>
          <w:kern w:val="2"/>
          <w:sz w:val="21"/>
          <w:szCs w:val="21"/>
          <w:lang w:val="en-US"/>
          <w14:ligatures w14:val="standardContextual"/>
        </w:rPr>
        <w:t>)= 256</w:t>
      </w:r>
    </w:p>
    <w:p w14:paraId="44161FDB" w14:textId="77777777" w:rsidR="00F816C1" w:rsidRPr="005D56F5" w:rsidRDefault="00F816C1" w:rsidP="00F816C1">
      <w:pPr>
        <w:spacing w:line="240" w:lineRule="auto"/>
        <w:jc w:val="left"/>
        <w:rPr>
          <w:rFonts w:ascii="Courier New" w:eastAsia="Calibri" w:hAnsi="Courier New" w:cs="Courier New"/>
          <w:kern w:val="2"/>
          <w:sz w:val="21"/>
          <w:szCs w:val="21"/>
          <w:lang w:val="en-US"/>
          <w14:ligatures w14:val="standardContextual"/>
        </w:rPr>
      </w:pPr>
      <w:r w:rsidRPr="005D56F5">
        <w:rPr>
          <w:rFonts w:ascii="Courier New" w:eastAsia="Calibri" w:hAnsi="Courier New" w:cs="Courier New"/>
          <w:kern w:val="2"/>
          <w:sz w:val="21"/>
          <w:szCs w:val="21"/>
          <w:lang w:val="en-US"/>
          <w14:ligatures w14:val="standardContextual"/>
        </w:rPr>
        <w:t xml:space="preserve"> k</w:t>
      </w:r>
      <w:proofErr w:type="gramStart"/>
      <w:r w:rsidRPr="005D56F5">
        <w:rPr>
          <w:rFonts w:ascii="Courier New" w:eastAsia="Calibri" w:hAnsi="Courier New" w:cs="Courier New"/>
          <w:kern w:val="2"/>
          <w:sz w:val="21"/>
          <w:szCs w:val="21"/>
          <w:lang w:val="en-US"/>
          <w14:ligatures w14:val="standardContextual"/>
        </w:rPr>
        <w:t>=  1.831</w:t>
      </w:r>
      <w:proofErr w:type="gramEnd"/>
      <w:r w:rsidRPr="005D56F5">
        <w:rPr>
          <w:rFonts w:ascii="Courier New" w:eastAsia="Calibri" w:hAnsi="Courier New" w:cs="Courier New"/>
          <w:kern w:val="2"/>
          <w:sz w:val="21"/>
          <w:szCs w:val="21"/>
          <w:lang w:val="en-US"/>
          <w14:ligatures w14:val="standardContextual"/>
        </w:rPr>
        <w:t xml:space="preserve"> A(CT)=  3 Z(</w:t>
      </w:r>
      <w:r w:rsidRPr="005D56F5">
        <w:rPr>
          <w:rFonts w:ascii="Courier New" w:eastAsia="Calibri" w:hAnsi="Courier New" w:cs="Courier New"/>
          <w:kern w:val="2"/>
          <w:sz w:val="21"/>
          <w:szCs w:val="21"/>
          <w14:ligatures w14:val="standardContextual"/>
        </w:rPr>
        <w:t>МЦК</w:t>
      </w:r>
      <w:r w:rsidRPr="005D56F5">
        <w:rPr>
          <w:rFonts w:ascii="Courier New" w:eastAsia="Calibri" w:hAnsi="Courier New" w:cs="Courier New"/>
          <w:kern w:val="2"/>
          <w:sz w:val="21"/>
          <w:szCs w:val="21"/>
          <w:lang w:val="en-US"/>
          <w14:ligatures w14:val="standardContextual"/>
        </w:rPr>
        <w:t>)= 142 Z(CT)=  59 Z(</w:t>
      </w:r>
      <w:r w:rsidRPr="005D56F5">
        <w:rPr>
          <w:rFonts w:ascii="Courier New" w:eastAsia="Calibri" w:hAnsi="Courier New" w:cs="Courier New"/>
          <w:kern w:val="2"/>
          <w:sz w:val="21"/>
          <w:szCs w:val="21"/>
          <w14:ligatures w14:val="standardContextual"/>
        </w:rPr>
        <w:t>БЦК</w:t>
      </w:r>
      <w:r w:rsidRPr="005D56F5">
        <w:rPr>
          <w:rFonts w:ascii="Courier New" w:eastAsia="Calibri" w:hAnsi="Courier New" w:cs="Courier New"/>
          <w:kern w:val="2"/>
          <w:sz w:val="21"/>
          <w:szCs w:val="21"/>
          <w:lang w:val="en-US"/>
          <w14:ligatures w14:val="standardContextual"/>
        </w:rPr>
        <w:t>)= 260</w:t>
      </w:r>
    </w:p>
    <w:p w14:paraId="1FD0F9CA" w14:textId="77777777" w:rsidR="00F816C1" w:rsidRPr="005D56F5" w:rsidRDefault="00F816C1" w:rsidP="00F816C1">
      <w:pPr>
        <w:spacing w:line="240" w:lineRule="auto"/>
        <w:jc w:val="left"/>
        <w:rPr>
          <w:rFonts w:ascii="Courier New" w:eastAsia="Calibri" w:hAnsi="Courier New" w:cs="Courier New"/>
          <w:kern w:val="2"/>
          <w:sz w:val="21"/>
          <w:szCs w:val="21"/>
          <w:lang w:val="en-US"/>
          <w14:ligatures w14:val="standardContextual"/>
        </w:rPr>
      </w:pPr>
      <w:r w:rsidRPr="005D56F5">
        <w:rPr>
          <w:rFonts w:ascii="Courier New" w:eastAsia="Calibri" w:hAnsi="Courier New" w:cs="Courier New"/>
          <w:kern w:val="2"/>
          <w:sz w:val="21"/>
          <w:szCs w:val="21"/>
          <w:lang w:val="en-US"/>
          <w14:ligatures w14:val="standardContextual"/>
        </w:rPr>
        <w:t xml:space="preserve"> k</w:t>
      </w:r>
      <w:proofErr w:type="gramStart"/>
      <w:r w:rsidRPr="005D56F5">
        <w:rPr>
          <w:rFonts w:ascii="Courier New" w:eastAsia="Calibri" w:hAnsi="Courier New" w:cs="Courier New"/>
          <w:kern w:val="2"/>
          <w:sz w:val="21"/>
          <w:szCs w:val="21"/>
          <w:lang w:val="en-US"/>
          <w14:ligatures w14:val="standardContextual"/>
        </w:rPr>
        <w:t>=  1.828</w:t>
      </w:r>
      <w:proofErr w:type="gramEnd"/>
      <w:r w:rsidRPr="005D56F5">
        <w:rPr>
          <w:rFonts w:ascii="Courier New" w:eastAsia="Calibri" w:hAnsi="Courier New" w:cs="Courier New"/>
          <w:kern w:val="2"/>
          <w:sz w:val="21"/>
          <w:szCs w:val="21"/>
          <w:lang w:val="en-US"/>
          <w14:ligatures w14:val="standardContextual"/>
        </w:rPr>
        <w:t xml:space="preserve"> A(CT)=  3 Z(</w:t>
      </w:r>
      <w:r w:rsidRPr="005D56F5">
        <w:rPr>
          <w:rFonts w:ascii="Courier New" w:eastAsia="Calibri" w:hAnsi="Courier New" w:cs="Courier New"/>
          <w:kern w:val="2"/>
          <w:sz w:val="21"/>
          <w:szCs w:val="21"/>
          <w14:ligatures w14:val="standardContextual"/>
        </w:rPr>
        <w:t>МЦК</w:t>
      </w:r>
      <w:r w:rsidRPr="005D56F5">
        <w:rPr>
          <w:rFonts w:ascii="Courier New" w:eastAsia="Calibri" w:hAnsi="Courier New" w:cs="Courier New"/>
          <w:kern w:val="2"/>
          <w:sz w:val="21"/>
          <w:szCs w:val="21"/>
          <w:lang w:val="en-US"/>
          <w14:ligatures w14:val="standardContextual"/>
        </w:rPr>
        <w:t>)= 157 Z(CT)=  65 Z(</w:t>
      </w:r>
      <w:r w:rsidRPr="005D56F5">
        <w:rPr>
          <w:rFonts w:ascii="Courier New" w:eastAsia="Calibri" w:hAnsi="Courier New" w:cs="Courier New"/>
          <w:kern w:val="2"/>
          <w:sz w:val="21"/>
          <w:szCs w:val="21"/>
          <w14:ligatures w14:val="standardContextual"/>
        </w:rPr>
        <w:t>БЦК</w:t>
      </w:r>
      <w:r w:rsidRPr="005D56F5">
        <w:rPr>
          <w:rFonts w:ascii="Courier New" w:eastAsia="Calibri" w:hAnsi="Courier New" w:cs="Courier New"/>
          <w:kern w:val="2"/>
          <w:sz w:val="21"/>
          <w:szCs w:val="21"/>
          <w:lang w:val="en-US"/>
          <w14:ligatures w14:val="standardContextual"/>
        </w:rPr>
        <w:t>)= 287</w:t>
      </w:r>
    </w:p>
    <w:p w14:paraId="2F0B7D12" w14:textId="77777777" w:rsidR="00F816C1" w:rsidRPr="005D56F5" w:rsidRDefault="00F816C1" w:rsidP="00F816C1">
      <w:pPr>
        <w:spacing w:line="240" w:lineRule="auto"/>
        <w:jc w:val="left"/>
        <w:rPr>
          <w:rFonts w:ascii="Courier New" w:eastAsia="Calibri" w:hAnsi="Courier New" w:cs="Courier New"/>
          <w:kern w:val="2"/>
          <w:sz w:val="21"/>
          <w:szCs w:val="21"/>
          <w:lang w:val="en-US"/>
          <w14:ligatures w14:val="standardContextual"/>
        </w:rPr>
      </w:pPr>
      <w:r w:rsidRPr="005D56F5">
        <w:rPr>
          <w:rFonts w:ascii="Courier New" w:eastAsia="Calibri" w:hAnsi="Courier New" w:cs="Courier New"/>
          <w:kern w:val="2"/>
          <w:sz w:val="21"/>
          <w:szCs w:val="21"/>
          <w:lang w:val="en-US"/>
          <w14:ligatures w14:val="standardContextual"/>
        </w:rPr>
        <w:t xml:space="preserve"> k</w:t>
      </w:r>
      <w:proofErr w:type="gramStart"/>
      <w:r w:rsidRPr="005D56F5">
        <w:rPr>
          <w:rFonts w:ascii="Courier New" w:eastAsia="Calibri" w:hAnsi="Courier New" w:cs="Courier New"/>
          <w:kern w:val="2"/>
          <w:sz w:val="21"/>
          <w:szCs w:val="21"/>
          <w:lang w:val="en-US"/>
          <w14:ligatures w14:val="standardContextual"/>
        </w:rPr>
        <w:t>=  1.830</w:t>
      </w:r>
      <w:proofErr w:type="gramEnd"/>
      <w:r w:rsidRPr="005D56F5">
        <w:rPr>
          <w:rFonts w:ascii="Courier New" w:eastAsia="Calibri" w:hAnsi="Courier New" w:cs="Courier New"/>
          <w:kern w:val="2"/>
          <w:sz w:val="21"/>
          <w:szCs w:val="21"/>
          <w:lang w:val="en-US"/>
          <w14:ligatures w14:val="standardContextual"/>
        </w:rPr>
        <w:t xml:space="preserve"> A(CT)=  3 Z(</w:t>
      </w:r>
      <w:r w:rsidRPr="005D56F5">
        <w:rPr>
          <w:rFonts w:ascii="Courier New" w:eastAsia="Calibri" w:hAnsi="Courier New" w:cs="Courier New"/>
          <w:kern w:val="2"/>
          <w:sz w:val="21"/>
          <w:szCs w:val="21"/>
          <w14:ligatures w14:val="standardContextual"/>
        </w:rPr>
        <w:t>МЦК</w:t>
      </w:r>
      <w:r w:rsidRPr="005D56F5">
        <w:rPr>
          <w:rFonts w:ascii="Courier New" w:eastAsia="Calibri" w:hAnsi="Courier New" w:cs="Courier New"/>
          <w:kern w:val="2"/>
          <w:sz w:val="21"/>
          <w:szCs w:val="21"/>
          <w:lang w:val="en-US"/>
          <w14:ligatures w14:val="standardContextual"/>
        </w:rPr>
        <w:t>)= 159 Z(CT)=  66 Z(</w:t>
      </w:r>
      <w:r w:rsidRPr="005D56F5">
        <w:rPr>
          <w:rFonts w:ascii="Courier New" w:eastAsia="Calibri" w:hAnsi="Courier New" w:cs="Courier New"/>
          <w:kern w:val="2"/>
          <w:sz w:val="21"/>
          <w:szCs w:val="21"/>
          <w14:ligatures w14:val="standardContextual"/>
        </w:rPr>
        <w:t>БЦК</w:t>
      </w:r>
      <w:r w:rsidRPr="005D56F5">
        <w:rPr>
          <w:rFonts w:ascii="Courier New" w:eastAsia="Calibri" w:hAnsi="Courier New" w:cs="Courier New"/>
          <w:kern w:val="2"/>
          <w:sz w:val="21"/>
          <w:szCs w:val="21"/>
          <w:lang w:val="en-US"/>
          <w14:ligatures w14:val="standardContextual"/>
        </w:rPr>
        <w:t>)= 291</w:t>
      </w:r>
    </w:p>
    <w:p w14:paraId="66C9E857" w14:textId="77777777" w:rsidR="00F816C1" w:rsidRPr="005D56F5" w:rsidRDefault="00F816C1" w:rsidP="00F816C1">
      <w:pPr>
        <w:spacing w:line="240" w:lineRule="auto"/>
        <w:jc w:val="left"/>
        <w:rPr>
          <w:rFonts w:ascii="Courier New" w:eastAsia="Calibri" w:hAnsi="Courier New" w:cs="Courier New"/>
          <w:kern w:val="2"/>
          <w:sz w:val="21"/>
          <w:szCs w:val="21"/>
          <w:lang w:val="en-US"/>
          <w14:ligatures w14:val="standardContextual"/>
        </w:rPr>
      </w:pPr>
      <w:r w:rsidRPr="005D56F5">
        <w:rPr>
          <w:rFonts w:ascii="Courier New" w:eastAsia="Calibri" w:hAnsi="Courier New" w:cs="Courier New"/>
          <w:kern w:val="2"/>
          <w:sz w:val="21"/>
          <w:szCs w:val="21"/>
          <w:lang w:val="en-US"/>
          <w14:ligatures w14:val="standardContextual"/>
        </w:rPr>
        <w:t xml:space="preserve"> k</w:t>
      </w:r>
      <w:proofErr w:type="gramStart"/>
      <w:r w:rsidRPr="005D56F5">
        <w:rPr>
          <w:rFonts w:ascii="Courier New" w:eastAsia="Calibri" w:hAnsi="Courier New" w:cs="Courier New"/>
          <w:kern w:val="2"/>
          <w:sz w:val="21"/>
          <w:szCs w:val="21"/>
          <w:lang w:val="en-US"/>
          <w14:ligatures w14:val="standardContextual"/>
        </w:rPr>
        <w:t>=  1.832</w:t>
      </w:r>
      <w:proofErr w:type="gramEnd"/>
      <w:r w:rsidRPr="005D56F5">
        <w:rPr>
          <w:rFonts w:ascii="Courier New" w:eastAsia="Calibri" w:hAnsi="Courier New" w:cs="Courier New"/>
          <w:kern w:val="2"/>
          <w:sz w:val="21"/>
          <w:szCs w:val="21"/>
          <w:lang w:val="en-US"/>
          <w14:ligatures w14:val="standardContextual"/>
        </w:rPr>
        <w:t xml:space="preserve"> A(CT)=  3 Z(</w:t>
      </w:r>
      <w:r w:rsidRPr="005D56F5">
        <w:rPr>
          <w:rFonts w:ascii="Courier New" w:eastAsia="Calibri" w:hAnsi="Courier New" w:cs="Courier New"/>
          <w:kern w:val="2"/>
          <w:sz w:val="21"/>
          <w:szCs w:val="21"/>
          <w14:ligatures w14:val="standardContextual"/>
        </w:rPr>
        <w:t>МЦК</w:t>
      </w:r>
      <w:r w:rsidRPr="005D56F5">
        <w:rPr>
          <w:rFonts w:ascii="Courier New" w:eastAsia="Calibri" w:hAnsi="Courier New" w:cs="Courier New"/>
          <w:kern w:val="2"/>
          <w:sz w:val="21"/>
          <w:szCs w:val="21"/>
          <w:lang w:val="en-US"/>
          <w14:ligatures w14:val="standardContextual"/>
        </w:rPr>
        <w:t>)= 161 Z(CT)=  67 Z(</w:t>
      </w:r>
      <w:r w:rsidRPr="005D56F5">
        <w:rPr>
          <w:rFonts w:ascii="Courier New" w:eastAsia="Calibri" w:hAnsi="Courier New" w:cs="Courier New"/>
          <w:kern w:val="2"/>
          <w:sz w:val="21"/>
          <w:szCs w:val="21"/>
          <w14:ligatures w14:val="standardContextual"/>
        </w:rPr>
        <w:t>БЦК</w:t>
      </w:r>
      <w:r w:rsidRPr="005D56F5">
        <w:rPr>
          <w:rFonts w:ascii="Courier New" w:eastAsia="Calibri" w:hAnsi="Courier New" w:cs="Courier New"/>
          <w:kern w:val="2"/>
          <w:sz w:val="21"/>
          <w:szCs w:val="21"/>
          <w:lang w:val="en-US"/>
          <w14:ligatures w14:val="standardContextual"/>
        </w:rPr>
        <w:t>)= 295</w:t>
      </w:r>
    </w:p>
    <w:p w14:paraId="6AE33269" w14:textId="77777777" w:rsidR="00F816C1" w:rsidRPr="005D56F5" w:rsidRDefault="00F816C1" w:rsidP="00F816C1">
      <w:pPr>
        <w:spacing w:line="240" w:lineRule="auto"/>
        <w:jc w:val="left"/>
        <w:rPr>
          <w:rFonts w:ascii="Courier New" w:eastAsia="Calibri" w:hAnsi="Courier New" w:cs="Courier New"/>
          <w:kern w:val="2"/>
          <w:sz w:val="21"/>
          <w:szCs w:val="21"/>
          <w:lang w:val="en-US"/>
          <w14:ligatures w14:val="standardContextual"/>
        </w:rPr>
      </w:pPr>
      <w:r w:rsidRPr="005D56F5">
        <w:rPr>
          <w:rFonts w:ascii="Courier New" w:eastAsia="Calibri" w:hAnsi="Courier New" w:cs="Courier New"/>
          <w:kern w:val="2"/>
          <w:sz w:val="21"/>
          <w:szCs w:val="21"/>
          <w:lang w:val="en-US"/>
          <w14:ligatures w14:val="standardContextual"/>
        </w:rPr>
        <w:t xml:space="preserve"> k</w:t>
      </w:r>
      <w:proofErr w:type="gramStart"/>
      <w:r w:rsidRPr="005D56F5">
        <w:rPr>
          <w:rFonts w:ascii="Courier New" w:eastAsia="Calibri" w:hAnsi="Courier New" w:cs="Courier New"/>
          <w:kern w:val="2"/>
          <w:sz w:val="21"/>
          <w:szCs w:val="21"/>
          <w:lang w:val="en-US"/>
          <w14:ligatures w14:val="standardContextual"/>
        </w:rPr>
        <w:t>=  1.830</w:t>
      </w:r>
      <w:proofErr w:type="gramEnd"/>
      <w:r w:rsidRPr="005D56F5">
        <w:rPr>
          <w:rFonts w:ascii="Courier New" w:eastAsia="Calibri" w:hAnsi="Courier New" w:cs="Courier New"/>
          <w:kern w:val="2"/>
          <w:sz w:val="21"/>
          <w:szCs w:val="21"/>
          <w:lang w:val="en-US"/>
          <w14:ligatures w14:val="standardContextual"/>
        </w:rPr>
        <w:t xml:space="preserve"> A(CT)=  3 Z(</w:t>
      </w:r>
      <w:r w:rsidRPr="005D56F5">
        <w:rPr>
          <w:rFonts w:ascii="Courier New" w:eastAsia="Calibri" w:hAnsi="Courier New" w:cs="Courier New"/>
          <w:kern w:val="2"/>
          <w:sz w:val="21"/>
          <w:szCs w:val="21"/>
          <w14:ligatures w14:val="standardContextual"/>
        </w:rPr>
        <w:t>МЦК</w:t>
      </w:r>
      <w:r w:rsidRPr="005D56F5">
        <w:rPr>
          <w:rFonts w:ascii="Courier New" w:eastAsia="Calibri" w:hAnsi="Courier New" w:cs="Courier New"/>
          <w:kern w:val="2"/>
          <w:sz w:val="21"/>
          <w:szCs w:val="21"/>
          <w:lang w:val="en-US"/>
          <w14:ligatures w14:val="standardContextual"/>
        </w:rPr>
        <w:t>)= 176 Z(CT)=  73 Z(</w:t>
      </w:r>
      <w:r w:rsidRPr="005D56F5">
        <w:rPr>
          <w:rFonts w:ascii="Courier New" w:eastAsia="Calibri" w:hAnsi="Courier New" w:cs="Courier New"/>
          <w:kern w:val="2"/>
          <w:sz w:val="21"/>
          <w:szCs w:val="21"/>
          <w14:ligatures w14:val="standardContextual"/>
        </w:rPr>
        <w:t>БЦК</w:t>
      </w:r>
      <w:r w:rsidRPr="005D56F5">
        <w:rPr>
          <w:rFonts w:ascii="Courier New" w:eastAsia="Calibri" w:hAnsi="Courier New" w:cs="Courier New"/>
          <w:kern w:val="2"/>
          <w:sz w:val="21"/>
          <w:szCs w:val="21"/>
          <w:lang w:val="en-US"/>
          <w14:ligatures w14:val="standardContextual"/>
        </w:rPr>
        <w:t>)= 322</w:t>
      </w:r>
    </w:p>
    <w:p w14:paraId="2911DA0F" w14:textId="77777777" w:rsidR="00F816C1" w:rsidRPr="005D56F5" w:rsidRDefault="00F816C1" w:rsidP="00F816C1">
      <w:pPr>
        <w:spacing w:line="240" w:lineRule="auto"/>
        <w:jc w:val="left"/>
        <w:rPr>
          <w:rFonts w:ascii="Courier New" w:eastAsia="Calibri" w:hAnsi="Courier New" w:cs="Courier New"/>
          <w:kern w:val="2"/>
          <w:sz w:val="21"/>
          <w:szCs w:val="21"/>
          <w:lang w:val="en-US"/>
          <w14:ligatures w14:val="standardContextual"/>
        </w:rPr>
      </w:pPr>
      <w:r w:rsidRPr="005D56F5">
        <w:rPr>
          <w:rFonts w:ascii="Courier New" w:eastAsia="Calibri" w:hAnsi="Courier New" w:cs="Courier New"/>
          <w:kern w:val="2"/>
          <w:sz w:val="21"/>
          <w:szCs w:val="21"/>
          <w:lang w:val="en-US"/>
          <w14:ligatures w14:val="standardContextual"/>
        </w:rPr>
        <w:t xml:space="preserve"> k</w:t>
      </w:r>
      <w:proofErr w:type="gramStart"/>
      <w:r w:rsidRPr="005D56F5">
        <w:rPr>
          <w:rFonts w:ascii="Courier New" w:eastAsia="Calibri" w:hAnsi="Courier New" w:cs="Courier New"/>
          <w:kern w:val="2"/>
          <w:sz w:val="21"/>
          <w:szCs w:val="21"/>
          <w:lang w:val="en-US"/>
          <w14:ligatures w14:val="standardContextual"/>
        </w:rPr>
        <w:t>=  1.831</w:t>
      </w:r>
      <w:proofErr w:type="gramEnd"/>
      <w:r w:rsidRPr="005D56F5">
        <w:rPr>
          <w:rFonts w:ascii="Courier New" w:eastAsia="Calibri" w:hAnsi="Courier New" w:cs="Courier New"/>
          <w:kern w:val="2"/>
          <w:sz w:val="21"/>
          <w:szCs w:val="21"/>
          <w:lang w:val="en-US"/>
          <w14:ligatures w14:val="standardContextual"/>
        </w:rPr>
        <w:t xml:space="preserve"> A(CT)=  3 Z(</w:t>
      </w:r>
      <w:r w:rsidRPr="005D56F5">
        <w:rPr>
          <w:rFonts w:ascii="Courier New" w:eastAsia="Calibri" w:hAnsi="Courier New" w:cs="Courier New"/>
          <w:kern w:val="2"/>
          <w:sz w:val="21"/>
          <w:szCs w:val="21"/>
          <w14:ligatures w14:val="standardContextual"/>
        </w:rPr>
        <w:t>МЦК</w:t>
      </w:r>
      <w:r w:rsidRPr="005D56F5">
        <w:rPr>
          <w:rFonts w:ascii="Courier New" w:eastAsia="Calibri" w:hAnsi="Courier New" w:cs="Courier New"/>
          <w:kern w:val="2"/>
          <w:sz w:val="21"/>
          <w:szCs w:val="21"/>
          <w:lang w:val="en-US"/>
          <w14:ligatures w14:val="standardContextual"/>
        </w:rPr>
        <w:t>)= 178 Z(CT)=  74 Z(</w:t>
      </w:r>
      <w:r w:rsidRPr="005D56F5">
        <w:rPr>
          <w:rFonts w:ascii="Courier New" w:eastAsia="Calibri" w:hAnsi="Courier New" w:cs="Courier New"/>
          <w:kern w:val="2"/>
          <w:sz w:val="21"/>
          <w:szCs w:val="21"/>
          <w14:ligatures w14:val="standardContextual"/>
        </w:rPr>
        <w:t>БЦК</w:t>
      </w:r>
      <w:r w:rsidRPr="005D56F5">
        <w:rPr>
          <w:rFonts w:ascii="Courier New" w:eastAsia="Calibri" w:hAnsi="Courier New" w:cs="Courier New"/>
          <w:kern w:val="2"/>
          <w:sz w:val="21"/>
          <w:szCs w:val="21"/>
          <w:lang w:val="en-US"/>
          <w14:ligatures w14:val="standardContextual"/>
        </w:rPr>
        <w:t>)= 326</w:t>
      </w:r>
    </w:p>
    <w:p w14:paraId="2CE74B4A" w14:textId="77777777" w:rsidR="00F816C1" w:rsidRPr="005D56F5" w:rsidRDefault="00F816C1" w:rsidP="00F816C1">
      <w:pPr>
        <w:spacing w:line="240" w:lineRule="auto"/>
        <w:jc w:val="left"/>
        <w:rPr>
          <w:rFonts w:ascii="Courier New" w:eastAsia="Calibri" w:hAnsi="Courier New" w:cs="Courier New"/>
          <w:kern w:val="2"/>
          <w:sz w:val="21"/>
          <w:szCs w:val="21"/>
          <w:lang w:val="en-US"/>
          <w14:ligatures w14:val="standardContextual"/>
        </w:rPr>
      </w:pPr>
      <w:r w:rsidRPr="005D56F5">
        <w:rPr>
          <w:rFonts w:ascii="Courier New" w:eastAsia="Calibri" w:hAnsi="Courier New" w:cs="Courier New"/>
          <w:kern w:val="2"/>
          <w:sz w:val="21"/>
          <w:szCs w:val="21"/>
          <w:lang w:val="en-US"/>
          <w14:ligatures w14:val="standardContextual"/>
        </w:rPr>
        <w:t xml:space="preserve"> k</w:t>
      </w:r>
      <w:proofErr w:type="gramStart"/>
      <w:r w:rsidRPr="005D56F5">
        <w:rPr>
          <w:rFonts w:ascii="Courier New" w:eastAsia="Calibri" w:hAnsi="Courier New" w:cs="Courier New"/>
          <w:kern w:val="2"/>
          <w:sz w:val="21"/>
          <w:szCs w:val="21"/>
          <w:lang w:val="en-US"/>
          <w14:ligatures w14:val="standardContextual"/>
        </w:rPr>
        <w:t>=  1.829</w:t>
      </w:r>
      <w:proofErr w:type="gramEnd"/>
      <w:r w:rsidRPr="005D56F5">
        <w:rPr>
          <w:rFonts w:ascii="Courier New" w:eastAsia="Calibri" w:hAnsi="Courier New" w:cs="Courier New"/>
          <w:kern w:val="2"/>
          <w:sz w:val="21"/>
          <w:szCs w:val="21"/>
          <w:lang w:val="en-US"/>
          <w14:ligatures w14:val="standardContextual"/>
        </w:rPr>
        <w:t xml:space="preserve"> A(CT)=  3 Z(</w:t>
      </w:r>
      <w:r w:rsidRPr="005D56F5">
        <w:rPr>
          <w:rFonts w:ascii="Courier New" w:eastAsia="Calibri" w:hAnsi="Courier New" w:cs="Courier New"/>
          <w:kern w:val="2"/>
          <w:sz w:val="21"/>
          <w:szCs w:val="21"/>
          <w14:ligatures w14:val="standardContextual"/>
        </w:rPr>
        <w:t>МЦК</w:t>
      </w:r>
      <w:r w:rsidRPr="005D56F5">
        <w:rPr>
          <w:rFonts w:ascii="Courier New" w:eastAsia="Calibri" w:hAnsi="Courier New" w:cs="Courier New"/>
          <w:kern w:val="2"/>
          <w:sz w:val="21"/>
          <w:szCs w:val="21"/>
          <w:lang w:val="en-US"/>
          <w14:ligatures w14:val="standardContextual"/>
        </w:rPr>
        <w:t>)= 193 Z(CT)=  80 Z(</w:t>
      </w:r>
      <w:r w:rsidRPr="005D56F5">
        <w:rPr>
          <w:rFonts w:ascii="Courier New" w:eastAsia="Calibri" w:hAnsi="Courier New" w:cs="Courier New"/>
          <w:kern w:val="2"/>
          <w:sz w:val="21"/>
          <w:szCs w:val="21"/>
          <w14:ligatures w14:val="standardContextual"/>
        </w:rPr>
        <w:t>БЦК</w:t>
      </w:r>
      <w:r w:rsidRPr="005D56F5">
        <w:rPr>
          <w:rFonts w:ascii="Courier New" w:eastAsia="Calibri" w:hAnsi="Courier New" w:cs="Courier New"/>
          <w:kern w:val="2"/>
          <w:sz w:val="21"/>
          <w:szCs w:val="21"/>
          <w:lang w:val="en-US"/>
          <w14:ligatures w14:val="standardContextual"/>
        </w:rPr>
        <w:t>)= 353</w:t>
      </w:r>
    </w:p>
    <w:p w14:paraId="4040278E" w14:textId="77777777" w:rsidR="00F816C1" w:rsidRPr="005D56F5" w:rsidRDefault="00F816C1" w:rsidP="00F816C1">
      <w:pPr>
        <w:spacing w:line="240" w:lineRule="auto"/>
        <w:jc w:val="left"/>
        <w:rPr>
          <w:rFonts w:ascii="Courier New" w:eastAsia="Calibri" w:hAnsi="Courier New" w:cs="Courier New"/>
          <w:kern w:val="2"/>
          <w:sz w:val="21"/>
          <w:szCs w:val="21"/>
          <w:lang w:val="en-US"/>
          <w14:ligatures w14:val="standardContextual"/>
        </w:rPr>
      </w:pPr>
      <w:r w:rsidRPr="005D56F5">
        <w:rPr>
          <w:rFonts w:ascii="Courier New" w:eastAsia="Calibri" w:hAnsi="Courier New" w:cs="Courier New"/>
          <w:kern w:val="2"/>
          <w:sz w:val="21"/>
          <w:szCs w:val="21"/>
          <w:lang w:val="en-US"/>
          <w14:ligatures w14:val="standardContextual"/>
        </w:rPr>
        <w:t xml:space="preserve"> k</w:t>
      </w:r>
      <w:proofErr w:type="gramStart"/>
      <w:r w:rsidRPr="005D56F5">
        <w:rPr>
          <w:rFonts w:ascii="Courier New" w:eastAsia="Calibri" w:hAnsi="Courier New" w:cs="Courier New"/>
          <w:kern w:val="2"/>
          <w:sz w:val="21"/>
          <w:szCs w:val="21"/>
          <w:lang w:val="en-US"/>
          <w14:ligatures w14:val="standardContextual"/>
        </w:rPr>
        <w:t>=  1.831</w:t>
      </w:r>
      <w:proofErr w:type="gramEnd"/>
      <w:r w:rsidRPr="005D56F5">
        <w:rPr>
          <w:rFonts w:ascii="Courier New" w:eastAsia="Calibri" w:hAnsi="Courier New" w:cs="Courier New"/>
          <w:kern w:val="2"/>
          <w:sz w:val="21"/>
          <w:szCs w:val="21"/>
          <w:lang w:val="en-US"/>
          <w14:ligatures w14:val="standardContextual"/>
        </w:rPr>
        <w:t xml:space="preserve"> A(CT)=  3 Z(</w:t>
      </w:r>
      <w:r w:rsidRPr="005D56F5">
        <w:rPr>
          <w:rFonts w:ascii="Courier New" w:eastAsia="Calibri" w:hAnsi="Courier New" w:cs="Courier New"/>
          <w:kern w:val="2"/>
          <w:sz w:val="21"/>
          <w:szCs w:val="21"/>
          <w14:ligatures w14:val="standardContextual"/>
        </w:rPr>
        <w:t>МЦК</w:t>
      </w:r>
      <w:r w:rsidRPr="005D56F5">
        <w:rPr>
          <w:rFonts w:ascii="Courier New" w:eastAsia="Calibri" w:hAnsi="Courier New" w:cs="Courier New"/>
          <w:kern w:val="2"/>
          <w:sz w:val="21"/>
          <w:szCs w:val="21"/>
          <w:lang w:val="en-US"/>
          <w14:ligatures w14:val="standardContextual"/>
        </w:rPr>
        <w:t>)= 195 Z(CT)=  81 Z(</w:t>
      </w:r>
      <w:r w:rsidRPr="005D56F5">
        <w:rPr>
          <w:rFonts w:ascii="Courier New" w:eastAsia="Calibri" w:hAnsi="Courier New" w:cs="Courier New"/>
          <w:kern w:val="2"/>
          <w:sz w:val="21"/>
          <w:szCs w:val="21"/>
          <w14:ligatures w14:val="standardContextual"/>
        </w:rPr>
        <w:t>БЦК</w:t>
      </w:r>
      <w:r w:rsidRPr="005D56F5">
        <w:rPr>
          <w:rFonts w:ascii="Courier New" w:eastAsia="Calibri" w:hAnsi="Courier New" w:cs="Courier New"/>
          <w:kern w:val="2"/>
          <w:sz w:val="21"/>
          <w:szCs w:val="21"/>
          <w:lang w:val="en-US"/>
          <w14:ligatures w14:val="standardContextual"/>
        </w:rPr>
        <w:t>)= 357</w:t>
      </w:r>
    </w:p>
    <w:p w14:paraId="783A4BF9" w14:textId="77777777" w:rsidR="00F816C1" w:rsidRPr="005D56F5" w:rsidRDefault="00F816C1" w:rsidP="00F816C1">
      <w:pPr>
        <w:spacing w:line="240" w:lineRule="auto"/>
        <w:jc w:val="left"/>
        <w:rPr>
          <w:rFonts w:ascii="Courier New" w:eastAsia="Calibri" w:hAnsi="Courier New" w:cs="Courier New"/>
          <w:kern w:val="2"/>
          <w:sz w:val="21"/>
          <w:szCs w:val="21"/>
          <w:lang w:val="en-US"/>
          <w14:ligatures w14:val="standardContextual"/>
        </w:rPr>
      </w:pPr>
      <w:r w:rsidRPr="005D56F5">
        <w:rPr>
          <w:rFonts w:ascii="Courier New" w:eastAsia="Calibri" w:hAnsi="Courier New" w:cs="Courier New"/>
          <w:kern w:val="2"/>
          <w:sz w:val="21"/>
          <w:szCs w:val="21"/>
          <w:lang w:val="en-US"/>
          <w14:ligatures w14:val="standardContextual"/>
        </w:rPr>
        <w:t xml:space="preserve"> k</w:t>
      </w:r>
      <w:proofErr w:type="gramStart"/>
      <w:r w:rsidRPr="005D56F5">
        <w:rPr>
          <w:rFonts w:ascii="Courier New" w:eastAsia="Calibri" w:hAnsi="Courier New" w:cs="Courier New"/>
          <w:kern w:val="2"/>
          <w:sz w:val="21"/>
          <w:szCs w:val="21"/>
          <w:lang w:val="en-US"/>
          <w14:ligatures w14:val="standardContextual"/>
        </w:rPr>
        <w:t>=  1.829</w:t>
      </w:r>
      <w:proofErr w:type="gramEnd"/>
      <w:r w:rsidRPr="005D56F5">
        <w:rPr>
          <w:rFonts w:ascii="Courier New" w:eastAsia="Calibri" w:hAnsi="Courier New" w:cs="Courier New"/>
          <w:kern w:val="2"/>
          <w:sz w:val="21"/>
          <w:szCs w:val="21"/>
          <w:lang w:val="en-US"/>
          <w14:ligatures w14:val="standardContextual"/>
        </w:rPr>
        <w:t xml:space="preserve"> A(CT)=  3 Z(</w:t>
      </w:r>
      <w:r w:rsidRPr="005D56F5">
        <w:rPr>
          <w:rFonts w:ascii="Courier New" w:eastAsia="Calibri" w:hAnsi="Courier New" w:cs="Courier New"/>
          <w:kern w:val="2"/>
          <w:sz w:val="21"/>
          <w:szCs w:val="21"/>
          <w14:ligatures w14:val="standardContextual"/>
        </w:rPr>
        <w:t>МЦК</w:t>
      </w:r>
      <w:r w:rsidRPr="005D56F5">
        <w:rPr>
          <w:rFonts w:ascii="Courier New" w:eastAsia="Calibri" w:hAnsi="Courier New" w:cs="Courier New"/>
          <w:kern w:val="2"/>
          <w:sz w:val="21"/>
          <w:szCs w:val="21"/>
          <w:lang w:val="en-US"/>
          <w14:ligatures w14:val="standardContextual"/>
        </w:rPr>
        <w:t>)= 210 Z(CT)=  87 Z(</w:t>
      </w:r>
      <w:r w:rsidRPr="005D56F5">
        <w:rPr>
          <w:rFonts w:ascii="Courier New" w:eastAsia="Calibri" w:hAnsi="Courier New" w:cs="Courier New"/>
          <w:kern w:val="2"/>
          <w:sz w:val="21"/>
          <w:szCs w:val="21"/>
          <w14:ligatures w14:val="standardContextual"/>
        </w:rPr>
        <w:t>БЦК</w:t>
      </w:r>
      <w:r w:rsidRPr="005D56F5">
        <w:rPr>
          <w:rFonts w:ascii="Courier New" w:eastAsia="Calibri" w:hAnsi="Courier New" w:cs="Courier New"/>
          <w:kern w:val="2"/>
          <w:sz w:val="21"/>
          <w:szCs w:val="21"/>
          <w:lang w:val="en-US"/>
          <w14:ligatures w14:val="standardContextual"/>
        </w:rPr>
        <w:t>)= 384</w:t>
      </w:r>
    </w:p>
    <w:p w14:paraId="6F81840B" w14:textId="77777777" w:rsidR="00F816C1" w:rsidRPr="005D56F5" w:rsidRDefault="00F816C1" w:rsidP="00F816C1">
      <w:pPr>
        <w:spacing w:line="240" w:lineRule="auto"/>
        <w:jc w:val="left"/>
        <w:rPr>
          <w:rFonts w:ascii="Courier New" w:eastAsia="Calibri" w:hAnsi="Courier New" w:cs="Courier New"/>
          <w:kern w:val="2"/>
          <w:sz w:val="21"/>
          <w:szCs w:val="21"/>
          <w:lang w:val="en-US"/>
          <w14:ligatures w14:val="standardContextual"/>
        </w:rPr>
      </w:pPr>
      <w:r w:rsidRPr="005D56F5">
        <w:rPr>
          <w:rFonts w:ascii="Courier New" w:eastAsia="Calibri" w:hAnsi="Courier New" w:cs="Courier New"/>
          <w:kern w:val="2"/>
          <w:sz w:val="21"/>
          <w:szCs w:val="21"/>
          <w:lang w:val="en-US"/>
          <w14:ligatures w14:val="standardContextual"/>
        </w:rPr>
        <w:t xml:space="preserve"> k</w:t>
      </w:r>
      <w:proofErr w:type="gramStart"/>
      <w:r w:rsidRPr="005D56F5">
        <w:rPr>
          <w:rFonts w:ascii="Courier New" w:eastAsia="Calibri" w:hAnsi="Courier New" w:cs="Courier New"/>
          <w:kern w:val="2"/>
          <w:sz w:val="21"/>
          <w:szCs w:val="21"/>
          <w:lang w:val="en-US"/>
          <w14:ligatures w14:val="standardContextual"/>
        </w:rPr>
        <w:t>=  1.830</w:t>
      </w:r>
      <w:proofErr w:type="gramEnd"/>
      <w:r w:rsidRPr="005D56F5">
        <w:rPr>
          <w:rFonts w:ascii="Courier New" w:eastAsia="Calibri" w:hAnsi="Courier New" w:cs="Courier New"/>
          <w:kern w:val="2"/>
          <w:sz w:val="21"/>
          <w:szCs w:val="21"/>
          <w:lang w:val="en-US"/>
          <w14:ligatures w14:val="standardContextual"/>
        </w:rPr>
        <w:t xml:space="preserve"> A(CT)=  3 Z(</w:t>
      </w:r>
      <w:r w:rsidRPr="005D56F5">
        <w:rPr>
          <w:rFonts w:ascii="Courier New" w:eastAsia="Calibri" w:hAnsi="Courier New" w:cs="Courier New"/>
          <w:kern w:val="2"/>
          <w:sz w:val="21"/>
          <w:szCs w:val="21"/>
          <w14:ligatures w14:val="standardContextual"/>
        </w:rPr>
        <w:t>МЦК</w:t>
      </w:r>
      <w:r w:rsidRPr="005D56F5">
        <w:rPr>
          <w:rFonts w:ascii="Courier New" w:eastAsia="Calibri" w:hAnsi="Courier New" w:cs="Courier New"/>
          <w:kern w:val="2"/>
          <w:sz w:val="21"/>
          <w:szCs w:val="21"/>
          <w:lang w:val="en-US"/>
          <w14:ligatures w14:val="standardContextual"/>
        </w:rPr>
        <w:t>)= 212 Z(CT)=  88 Z(</w:t>
      </w:r>
      <w:r w:rsidRPr="005D56F5">
        <w:rPr>
          <w:rFonts w:ascii="Courier New" w:eastAsia="Calibri" w:hAnsi="Courier New" w:cs="Courier New"/>
          <w:kern w:val="2"/>
          <w:sz w:val="21"/>
          <w:szCs w:val="21"/>
          <w14:ligatures w14:val="standardContextual"/>
        </w:rPr>
        <w:t>БЦК</w:t>
      </w:r>
      <w:r w:rsidRPr="005D56F5">
        <w:rPr>
          <w:rFonts w:ascii="Courier New" w:eastAsia="Calibri" w:hAnsi="Courier New" w:cs="Courier New"/>
          <w:kern w:val="2"/>
          <w:sz w:val="21"/>
          <w:szCs w:val="21"/>
          <w:lang w:val="en-US"/>
          <w14:ligatures w14:val="standardContextual"/>
        </w:rPr>
        <w:t>)= 388</w:t>
      </w:r>
    </w:p>
    <w:p w14:paraId="56B38C1C" w14:textId="77777777" w:rsidR="00F816C1" w:rsidRPr="005D56F5" w:rsidRDefault="00F816C1" w:rsidP="00F816C1">
      <w:pPr>
        <w:spacing w:line="240" w:lineRule="auto"/>
        <w:jc w:val="left"/>
        <w:rPr>
          <w:rFonts w:ascii="Courier New" w:eastAsia="Calibri" w:hAnsi="Courier New" w:cs="Courier New"/>
          <w:kern w:val="2"/>
          <w:sz w:val="21"/>
          <w:szCs w:val="21"/>
          <w:lang w:val="en-US"/>
          <w14:ligatures w14:val="standardContextual"/>
        </w:rPr>
      </w:pPr>
      <w:r w:rsidRPr="005D56F5">
        <w:rPr>
          <w:rFonts w:ascii="Courier New" w:eastAsia="Calibri" w:hAnsi="Courier New" w:cs="Courier New"/>
          <w:kern w:val="2"/>
          <w:sz w:val="21"/>
          <w:szCs w:val="21"/>
          <w:lang w:val="en-US"/>
          <w14:ligatures w14:val="standardContextual"/>
        </w:rPr>
        <w:t xml:space="preserve"> k</w:t>
      </w:r>
      <w:proofErr w:type="gramStart"/>
      <w:r w:rsidRPr="005D56F5">
        <w:rPr>
          <w:rFonts w:ascii="Courier New" w:eastAsia="Calibri" w:hAnsi="Courier New" w:cs="Courier New"/>
          <w:kern w:val="2"/>
          <w:sz w:val="21"/>
          <w:szCs w:val="21"/>
          <w:lang w:val="en-US"/>
          <w14:ligatures w14:val="standardContextual"/>
        </w:rPr>
        <w:t>=  1.832</w:t>
      </w:r>
      <w:proofErr w:type="gramEnd"/>
      <w:r w:rsidRPr="005D56F5">
        <w:rPr>
          <w:rFonts w:ascii="Courier New" w:eastAsia="Calibri" w:hAnsi="Courier New" w:cs="Courier New"/>
          <w:kern w:val="2"/>
          <w:sz w:val="21"/>
          <w:szCs w:val="21"/>
          <w:lang w:val="en-US"/>
          <w14:ligatures w14:val="standardContextual"/>
        </w:rPr>
        <w:t xml:space="preserve"> A(CT)=  3 Z(</w:t>
      </w:r>
      <w:r w:rsidRPr="005D56F5">
        <w:rPr>
          <w:rFonts w:ascii="Courier New" w:eastAsia="Calibri" w:hAnsi="Courier New" w:cs="Courier New"/>
          <w:kern w:val="2"/>
          <w:sz w:val="21"/>
          <w:szCs w:val="21"/>
          <w14:ligatures w14:val="standardContextual"/>
        </w:rPr>
        <w:t>МЦК</w:t>
      </w:r>
      <w:r w:rsidRPr="005D56F5">
        <w:rPr>
          <w:rFonts w:ascii="Courier New" w:eastAsia="Calibri" w:hAnsi="Courier New" w:cs="Courier New"/>
          <w:kern w:val="2"/>
          <w:sz w:val="21"/>
          <w:szCs w:val="21"/>
          <w:lang w:val="en-US"/>
          <w14:ligatures w14:val="standardContextual"/>
        </w:rPr>
        <w:t>)= 214 Z(CT)=  89 Z(</w:t>
      </w:r>
      <w:r w:rsidRPr="005D56F5">
        <w:rPr>
          <w:rFonts w:ascii="Courier New" w:eastAsia="Calibri" w:hAnsi="Courier New" w:cs="Courier New"/>
          <w:kern w:val="2"/>
          <w:sz w:val="21"/>
          <w:szCs w:val="21"/>
          <w14:ligatures w14:val="standardContextual"/>
        </w:rPr>
        <w:t>БЦК</w:t>
      </w:r>
      <w:r w:rsidRPr="005D56F5">
        <w:rPr>
          <w:rFonts w:ascii="Courier New" w:eastAsia="Calibri" w:hAnsi="Courier New" w:cs="Courier New"/>
          <w:kern w:val="2"/>
          <w:sz w:val="21"/>
          <w:szCs w:val="21"/>
          <w:lang w:val="en-US"/>
          <w14:ligatures w14:val="standardContextual"/>
        </w:rPr>
        <w:t>)= 392</w:t>
      </w:r>
    </w:p>
    <w:p w14:paraId="41130096" w14:textId="77777777" w:rsidR="00F816C1" w:rsidRPr="005D56F5" w:rsidRDefault="00F816C1" w:rsidP="00F816C1">
      <w:pPr>
        <w:spacing w:line="240" w:lineRule="auto"/>
        <w:jc w:val="left"/>
        <w:rPr>
          <w:rFonts w:ascii="Courier New" w:eastAsia="Calibri" w:hAnsi="Courier New" w:cs="Courier New"/>
          <w:kern w:val="2"/>
          <w:sz w:val="21"/>
          <w:szCs w:val="21"/>
          <w:lang w:val="en-US"/>
          <w14:ligatures w14:val="standardContextual"/>
        </w:rPr>
      </w:pPr>
      <w:r w:rsidRPr="005D56F5">
        <w:rPr>
          <w:rFonts w:ascii="Courier New" w:eastAsia="Calibri" w:hAnsi="Courier New" w:cs="Courier New"/>
          <w:kern w:val="2"/>
          <w:sz w:val="21"/>
          <w:szCs w:val="21"/>
          <w:lang w:val="en-US"/>
          <w14:ligatures w14:val="standardContextual"/>
        </w:rPr>
        <w:t xml:space="preserve"> k</w:t>
      </w:r>
      <w:proofErr w:type="gramStart"/>
      <w:r w:rsidRPr="005D56F5">
        <w:rPr>
          <w:rFonts w:ascii="Courier New" w:eastAsia="Calibri" w:hAnsi="Courier New" w:cs="Courier New"/>
          <w:kern w:val="2"/>
          <w:sz w:val="21"/>
          <w:szCs w:val="21"/>
          <w:lang w:val="en-US"/>
          <w14:ligatures w14:val="standardContextual"/>
        </w:rPr>
        <w:t>=  1.828</w:t>
      </w:r>
      <w:proofErr w:type="gramEnd"/>
      <w:r w:rsidRPr="005D56F5">
        <w:rPr>
          <w:rFonts w:ascii="Courier New" w:eastAsia="Calibri" w:hAnsi="Courier New" w:cs="Courier New"/>
          <w:kern w:val="2"/>
          <w:sz w:val="21"/>
          <w:szCs w:val="21"/>
          <w:lang w:val="en-US"/>
          <w14:ligatures w14:val="standardContextual"/>
        </w:rPr>
        <w:t xml:space="preserve"> A(CT)=  3 Z(</w:t>
      </w:r>
      <w:r w:rsidRPr="005D56F5">
        <w:rPr>
          <w:rFonts w:ascii="Courier New" w:eastAsia="Calibri" w:hAnsi="Courier New" w:cs="Courier New"/>
          <w:kern w:val="2"/>
          <w:sz w:val="21"/>
          <w:szCs w:val="21"/>
          <w14:ligatures w14:val="standardContextual"/>
        </w:rPr>
        <w:t>МЦК</w:t>
      </w:r>
      <w:r w:rsidRPr="005D56F5">
        <w:rPr>
          <w:rFonts w:ascii="Courier New" w:eastAsia="Calibri" w:hAnsi="Courier New" w:cs="Courier New"/>
          <w:kern w:val="2"/>
          <w:sz w:val="21"/>
          <w:szCs w:val="21"/>
          <w:lang w:val="en-US"/>
          <w14:ligatures w14:val="standardContextual"/>
        </w:rPr>
        <w:t>)= 227 Z(CT)=  94 Z(</w:t>
      </w:r>
      <w:r w:rsidRPr="005D56F5">
        <w:rPr>
          <w:rFonts w:ascii="Courier New" w:eastAsia="Calibri" w:hAnsi="Courier New" w:cs="Courier New"/>
          <w:kern w:val="2"/>
          <w:sz w:val="21"/>
          <w:szCs w:val="21"/>
          <w14:ligatures w14:val="standardContextual"/>
        </w:rPr>
        <w:t>БЦК</w:t>
      </w:r>
      <w:r w:rsidRPr="005D56F5">
        <w:rPr>
          <w:rFonts w:ascii="Courier New" w:eastAsia="Calibri" w:hAnsi="Courier New" w:cs="Courier New"/>
          <w:kern w:val="2"/>
          <w:sz w:val="21"/>
          <w:szCs w:val="21"/>
          <w:lang w:val="en-US"/>
          <w14:ligatures w14:val="standardContextual"/>
        </w:rPr>
        <w:t>)= 415</w:t>
      </w:r>
    </w:p>
    <w:p w14:paraId="110A6259" w14:textId="77777777" w:rsidR="00F816C1" w:rsidRPr="005D56F5" w:rsidRDefault="00F816C1" w:rsidP="00F816C1">
      <w:pPr>
        <w:spacing w:line="240" w:lineRule="auto"/>
        <w:jc w:val="left"/>
        <w:rPr>
          <w:rFonts w:ascii="Courier New" w:eastAsia="Calibri" w:hAnsi="Courier New" w:cs="Courier New"/>
          <w:kern w:val="2"/>
          <w:sz w:val="21"/>
          <w:szCs w:val="21"/>
          <w:lang w:val="en-US"/>
          <w14:ligatures w14:val="standardContextual"/>
        </w:rPr>
      </w:pPr>
      <w:r w:rsidRPr="005D56F5">
        <w:rPr>
          <w:rFonts w:ascii="Courier New" w:eastAsia="Calibri" w:hAnsi="Courier New" w:cs="Courier New"/>
          <w:kern w:val="2"/>
          <w:sz w:val="21"/>
          <w:szCs w:val="21"/>
          <w:lang w:val="en-US"/>
          <w14:ligatures w14:val="standardContextual"/>
        </w:rPr>
        <w:t xml:space="preserve"> k</w:t>
      </w:r>
      <w:proofErr w:type="gramStart"/>
      <w:r w:rsidRPr="005D56F5">
        <w:rPr>
          <w:rFonts w:ascii="Courier New" w:eastAsia="Calibri" w:hAnsi="Courier New" w:cs="Courier New"/>
          <w:kern w:val="2"/>
          <w:sz w:val="21"/>
          <w:szCs w:val="21"/>
          <w:lang w:val="en-US"/>
          <w14:ligatures w14:val="standardContextual"/>
        </w:rPr>
        <w:t>=  1.830</w:t>
      </w:r>
      <w:proofErr w:type="gramEnd"/>
      <w:r w:rsidRPr="005D56F5">
        <w:rPr>
          <w:rFonts w:ascii="Courier New" w:eastAsia="Calibri" w:hAnsi="Courier New" w:cs="Courier New"/>
          <w:kern w:val="2"/>
          <w:sz w:val="21"/>
          <w:szCs w:val="21"/>
          <w:lang w:val="en-US"/>
          <w14:ligatures w14:val="standardContextual"/>
        </w:rPr>
        <w:t xml:space="preserve"> A(CT)=  3 Z(</w:t>
      </w:r>
      <w:r w:rsidRPr="005D56F5">
        <w:rPr>
          <w:rFonts w:ascii="Courier New" w:eastAsia="Calibri" w:hAnsi="Courier New" w:cs="Courier New"/>
          <w:kern w:val="2"/>
          <w:sz w:val="21"/>
          <w:szCs w:val="21"/>
          <w14:ligatures w14:val="standardContextual"/>
        </w:rPr>
        <w:t>МЦК</w:t>
      </w:r>
      <w:r w:rsidRPr="005D56F5">
        <w:rPr>
          <w:rFonts w:ascii="Courier New" w:eastAsia="Calibri" w:hAnsi="Courier New" w:cs="Courier New"/>
          <w:kern w:val="2"/>
          <w:sz w:val="21"/>
          <w:szCs w:val="21"/>
          <w:lang w:val="en-US"/>
          <w14:ligatures w14:val="standardContextual"/>
        </w:rPr>
        <w:t>)= 229 Z(CT)=  95 Z(</w:t>
      </w:r>
      <w:r w:rsidRPr="005D56F5">
        <w:rPr>
          <w:rFonts w:ascii="Courier New" w:eastAsia="Calibri" w:hAnsi="Courier New" w:cs="Courier New"/>
          <w:kern w:val="2"/>
          <w:sz w:val="21"/>
          <w:szCs w:val="21"/>
          <w14:ligatures w14:val="standardContextual"/>
        </w:rPr>
        <w:t>БЦК</w:t>
      </w:r>
      <w:r w:rsidRPr="005D56F5">
        <w:rPr>
          <w:rFonts w:ascii="Courier New" w:eastAsia="Calibri" w:hAnsi="Courier New" w:cs="Courier New"/>
          <w:kern w:val="2"/>
          <w:sz w:val="21"/>
          <w:szCs w:val="21"/>
          <w:lang w:val="en-US"/>
          <w14:ligatures w14:val="standardContextual"/>
        </w:rPr>
        <w:t>)= 419</w:t>
      </w:r>
    </w:p>
    <w:p w14:paraId="566B9A5E" w14:textId="77777777" w:rsidR="00F816C1" w:rsidRPr="005D56F5" w:rsidRDefault="00F816C1" w:rsidP="00F816C1">
      <w:pPr>
        <w:spacing w:line="240" w:lineRule="auto"/>
        <w:jc w:val="left"/>
        <w:rPr>
          <w:rFonts w:ascii="Courier New" w:eastAsia="Calibri" w:hAnsi="Courier New" w:cs="Courier New"/>
          <w:kern w:val="2"/>
          <w:sz w:val="21"/>
          <w:szCs w:val="21"/>
          <w:lang w:val="en-US"/>
          <w14:ligatures w14:val="standardContextual"/>
        </w:rPr>
      </w:pPr>
      <w:r w:rsidRPr="005D56F5">
        <w:rPr>
          <w:rFonts w:ascii="Courier New" w:eastAsia="Calibri" w:hAnsi="Courier New" w:cs="Courier New"/>
          <w:kern w:val="2"/>
          <w:sz w:val="21"/>
          <w:szCs w:val="21"/>
          <w:lang w:val="en-US"/>
          <w14:ligatures w14:val="standardContextual"/>
        </w:rPr>
        <w:t xml:space="preserve"> k</w:t>
      </w:r>
      <w:proofErr w:type="gramStart"/>
      <w:r w:rsidRPr="005D56F5">
        <w:rPr>
          <w:rFonts w:ascii="Courier New" w:eastAsia="Calibri" w:hAnsi="Courier New" w:cs="Courier New"/>
          <w:kern w:val="2"/>
          <w:sz w:val="21"/>
          <w:szCs w:val="21"/>
          <w:lang w:val="en-US"/>
          <w14:ligatures w14:val="standardContextual"/>
        </w:rPr>
        <w:t>=  1.831</w:t>
      </w:r>
      <w:proofErr w:type="gramEnd"/>
      <w:r w:rsidRPr="005D56F5">
        <w:rPr>
          <w:rFonts w:ascii="Courier New" w:eastAsia="Calibri" w:hAnsi="Courier New" w:cs="Courier New"/>
          <w:kern w:val="2"/>
          <w:sz w:val="21"/>
          <w:szCs w:val="21"/>
          <w:lang w:val="en-US"/>
          <w14:ligatures w14:val="standardContextual"/>
        </w:rPr>
        <w:t xml:space="preserve"> A(CT)=  3 Z(</w:t>
      </w:r>
      <w:r w:rsidRPr="005D56F5">
        <w:rPr>
          <w:rFonts w:ascii="Courier New" w:eastAsia="Calibri" w:hAnsi="Courier New" w:cs="Courier New"/>
          <w:kern w:val="2"/>
          <w:sz w:val="21"/>
          <w:szCs w:val="21"/>
          <w14:ligatures w14:val="standardContextual"/>
        </w:rPr>
        <w:t>МЦК</w:t>
      </w:r>
      <w:r w:rsidRPr="005D56F5">
        <w:rPr>
          <w:rFonts w:ascii="Courier New" w:eastAsia="Calibri" w:hAnsi="Courier New" w:cs="Courier New"/>
          <w:kern w:val="2"/>
          <w:sz w:val="21"/>
          <w:szCs w:val="21"/>
          <w:lang w:val="en-US"/>
          <w14:ligatures w14:val="standardContextual"/>
        </w:rPr>
        <w:t>)= 231 Z(CT)=  96 Z(</w:t>
      </w:r>
      <w:r w:rsidRPr="005D56F5">
        <w:rPr>
          <w:rFonts w:ascii="Courier New" w:eastAsia="Calibri" w:hAnsi="Courier New" w:cs="Courier New"/>
          <w:kern w:val="2"/>
          <w:sz w:val="21"/>
          <w:szCs w:val="21"/>
          <w14:ligatures w14:val="standardContextual"/>
        </w:rPr>
        <w:t>БЦК</w:t>
      </w:r>
      <w:r w:rsidRPr="005D56F5">
        <w:rPr>
          <w:rFonts w:ascii="Courier New" w:eastAsia="Calibri" w:hAnsi="Courier New" w:cs="Courier New"/>
          <w:kern w:val="2"/>
          <w:sz w:val="21"/>
          <w:szCs w:val="21"/>
          <w:lang w:val="en-US"/>
          <w14:ligatures w14:val="standardContextual"/>
        </w:rPr>
        <w:t>)= 423</w:t>
      </w:r>
    </w:p>
    <w:p w14:paraId="790DDE2A" w14:textId="77777777" w:rsidR="00F816C1" w:rsidRPr="005D56F5" w:rsidRDefault="00F816C1" w:rsidP="00F816C1">
      <w:pPr>
        <w:spacing w:line="240" w:lineRule="auto"/>
        <w:jc w:val="left"/>
        <w:rPr>
          <w:rFonts w:ascii="Courier New" w:eastAsia="Calibri" w:hAnsi="Courier New" w:cs="Courier New"/>
          <w:kern w:val="2"/>
          <w:sz w:val="21"/>
          <w:szCs w:val="21"/>
          <w:lang w:val="en-US"/>
          <w14:ligatures w14:val="standardContextual"/>
        </w:rPr>
      </w:pPr>
      <w:r w:rsidRPr="005D56F5">
        <w:rPr>
          <w:rFonts w:ascii="Courier New" w:eastAsia="Calibri" w:hAnsi="Courier New" w:cs="Courier New"/>
          <w:kern w:val="2"/>
          <w:sz w:val="21"/>
          <w:szCs w:val="21"/>
          <w:lang w:val="en-US"/>
          <w14:ligatures w14:val="standardContextual"/>
        </w:rPr>
        <w:t xml:space="preserve"> k</w:t>
      </w:r>
      <w:proofErr w:type="gramStart"/>
      <w:r w:rsidRPr="005D56F5">
        <w:rPr>
          <w:rFonts w:ascii="Courier New" w:eastAsia="Calibri" w:hAnsi="Courier New" w:cs="Courier New"/>
          <w:kern w:val="2"/>
          <w:sz w:val="21"/>
          <w:szCs w:val="21"/>
          <w:lang w:val="en-US"/>
          <w14:ligatures w14:val="standardContextual"/>
        </w:rPr>
        <w:t>=  1.829</w:t>
      </w:r>
      <w:proofErr w:type="gramEnd"/>
      <w:r w:rsidRPr="005D56F5">
        <w:rPr>
          <w:rFonts w:ascii="Courier New" w:eastAsia="Calibri" w:hAnsi="Courier New" w:cs="Courier New"/>
          <w:kern w:val="2"/>
          <w:sz w:val="21"/>
          <w:szCs w:val="21"/>
          <w:lang w:val="en-US"/>
          <w14:ligatures w14:val="standardContextual"/>
        </w:rPr>
        <w:t xml:space="preserve"> A(CT)=  3 Z(</w:t>
      </w:r>
      <w:r w:rsidRPr="005D56F5">
        <w:rPr>
          <w:rFonts w:ascii="Courier New" w:eastAsia="Calibri" w:hAnsi="Courier New" w:cs="Courier New"/>
          <w:kern w:val="2"/>
          <w:sz w:val="21"/>
          <w:szCs w:val="21"/>
          <w14:ligatures w14:val="standardContextual"/>
        </w:rPr>
        <w:t>МЦК</w:t>
      </w:r>
      <w:r w:rsidRPr="005D56F5">
        <w:rPr>
          <w:rFonts w:ascii="Courier New" w:eastAsia="Calibri" w:hAnsi="Courier New" w:cs="Courier New"/>
          <w:kern w:val="2"/>
          <w:sz w:val="21"/>
          <w:szCs w:val="21"/>
          <w:lang w:val="en-US"/>
          <w14:ligatures w14:val="standardContextual"/>
        </w:rPr>
        <w:t>)= 246 Z(CT)= 102 Z(</w:t>
      </w:r>
      <w:r w:rsidRPr="005D56F5">
        <w:rPr>
          <w:rFonts w:ascii="Courier New" w:eastAsia="Calibri" w:hAnsi="Courier New" w:cs="Courier New"/>
          <w:kern w:val="2"/>
          <w:sz w:val="21"/>
          <w:szCs w:val="21"/>
          <w14:ligatures w14:val="standardContextual"/>
        </w:rPr>
        <w:t>БЦК</w:t>
      </w:r>
      <w:r w:rsidRPr="005D56F5">
        <w:rPr>
          <w:rFonts w:ascii="Courier New" w:eastAsia="Calibri" w:hAnsi="Courier New" w:cs="Courier New"/>
          <w:kern w:val="2"/>
          <w:sz w:val="21"/>
          <w:szCs w:val="21"/>
          <w:lang w:val="en-US"/>
          <w14:ligatures w14:val="standardContextual"/>
        </w:rPr>
        <w:t>)= 450</w:t>
      </w:r>
    </w:p>
    <w:p w14:paraId="2410DF2E" w14:textId="77777777" w:rsidR="00F816C1" w:rsidRPr="005D56F5" w:rsidRDefault="00F816C1" w:rsidP="00F816C1">
      <w:pPr>
        <w:spacing w:line="240" w:lineRule="auto"/>
        <w:jc w:val="left"/>
        <w:rPr>
          <w:rFonts w:ascii="Courier New" w:eastAsia="Calibri" w:hAnsi="Courier New" w:cs="Courier New"/>
          <w:kern w:val="2"/>
          <w:sz w:val="21"/>
          <w:szCs w:val="21"/>
          <w:lang w:val="en-US"/>
          <w14:ligatures w14:val="standardContextual"/>
        </w:rPr>
      </w:pPr>
      <w:r w:rsidRPr="005D56F5">
        <w:rPr>
          <w:rFonts w:ascii="Courier New" w:eastAsia="Calibri" w:hAnsi="Courier New" w:cs="Courier New"/>
          <w:kern w:val="2"/>
          <w:sz w:val="21"/>
          <w:szCs w:val="21"/>
          <w:lang w:val="en-US"/>
          <w14:ligatures w14:val="standardContextual"/>
        </w:rPr>
        <w:t xml:space="preserve"> k</w:t>
      </w:r>
      <w:proofErr w:type="gramStart"/>
      <w:r w:rsidRPr="005D56F5">
        <w:rPr>
          <w:rFonts w:ascii="Courier New" w:eastAsia="Calibri" w:hAnsi="Courier New" w:cs="Courier New"/>
          <w:kern w:val="2"/>
          <w:sz w:val="21"/>
          <w:szCs w:val="21"/>
          <w:lang w:val="en-US"/>
          <w14:ligatures w14:val="standardContextual"/>
        </w:rPr>
        <w:t>=  1.831</w:t>
      </w:r>
      <w:proofErr w:type="gramEnd"/>
      <w:r w:rsidRPr="005D56F5">
        <w:rPr>
          <w:rFonts w:ascii="Courier New" w:eastAsia="Calibri" w:hAnsi="Courier New" w:cs="Courier New"/>
          <w:kern w:val="2"/>
          <w:sz w:val="21"/>
          <w:szCs w:val="21"/>
          <w:lang w:val="en-US"/>
          <w14:ligatures w14:val="standardContextual"/>
        </w:rPr>
        <w:t xml:space="preserve"> A(CT)=  3 Z(</w:t>
      </w:r>
      <w:r w:rsidRPr="005D56F5">
        <w:rPr>
          <w:rFonts w:ascii="Courier New" w:eastAsia="Calibri" w:hAnsi="Courier New" w:cs="Courier New"/>
          <w:kern w:val="2"/>
          <w:sz w:val="21"/>
          <w:szCs w:val="21"/>
          <w14:ligatures w14:val="standardContextual"/>
        </w:rPr>
        <w:t>МЦК</w:t>
      </w:r>
      <w:r w:rsidRPr="005D56F5">
        <w:rPr>
          <w:rFonts w:ascii="Courier New" w:eastAsia="Calibri" w:hAnsi="Courier New" w:cs="Courier New"/>
          <w:kern w:val="2"/>
          <w:sz w:val="21"/>
          <w:szCs w:val="21"/>
          <w:lang w:val="en-US"/>
          <w14:ligatures w14:val="standardContextual"/>
        </w:rPr>
        <w:t>)= 248 Z(CT)= 103 Z(</w:t>
      </w:r>
      <w:r w:rsidRPr="005D56F5">
        <w:rPr>
          <w:rFonts w:ascii="Courier New" w:eastAsia="Calibri" w:hAnsi="Courier New" w:cs="Courier New"/>
          <w:kern w:val="2"/>
          <w:sz w:val="21"/>
          <w:szCs w:val="21"/>
          <w14:ligatures w14:val="standardContextual"/>
        </w:rPr>
        <w:t>БЦК</w:t>
      </w:r>
      <w:r w:rsidRPr="005D56F5">
        <w:rPr>
          <w:rFonts w:ascii="Courier New" w:eastAsia="Calibri" w:hAnsi="Courier New" w:cs="Courier New"/>
          <w:kern w:val="2"/>
          <w:sz w:val="21"/>
          <w:szCs w:val="21"/>
          <w:lang w:val="en-US"/>
          <w14:ligatures w14:val="standardContextual"/>
        </w:rPr>
        <w:t>)= 454</w:t>
      </w:r>
    </w:p>
    <w:p w14:paraId="364EAD2C" w14:textId="77777777" w:rsidR="00F816C1" w:rsidRPr="005D56F5" w:rsidRDefault="00F816C1" w:rsidP="00F816C1">
      <w:pPr>
        <w:spacing w:line="240" w:lineRule="auto"/>
        <w:jc w:val="left"/>
        <w:rPr>
          <w:rFonts w:ascii="Courier New" w:eastAsia="Calibri" w:hAnsi="Courier New" w:cs="Courier New"/>
          <w:kern w:val="2"/>
          <w:sz w:val="21"/>
          <w:szCs w:val="21"/>
          <w:lang w:val="en-US"/>
          <w14:ligatures w14:val="standardContextual"/>
        </w:rPr>
      </w:pPr>
      <w:r w:rsidRPr="005D56F5">
        <w:rPr>
          <w:rFonts w:ascii="Courier New" w:eastAsia="Calibri" w:hAnsi="Courier New" w:cs="Courier New"/>
          <w:kern w:val="2"/>
          <w:sz w:val="21"/>
          <w:szCs w:val="21"/>
          <w:lang w:val="en-US"/>
          <w14:ligatures w14:val="standardContextual"/>
        </w:rPr>
        <w:t xml:space="preserve"> k</w:t>
      </w:r>
      <w:proofErr w:type="gramStart"/>
      <w:r w:rsidRPr="005D56F5">
        <w:rPr>
          <w:rFonts w:ascii="Courier New" w:eastAsia="Calibri" w:hAnsi="Courier New" w:cs="Courier New"/>
          <w:kern w:val="2"/>
          <w:sz w:val="21"/>
          <w:szCs w:val="21"/>
          <w:lang w:val="en-US"/>
          <w14:ligatures w14:val="standardContextual"/>
        </w:rPr>
        <w:t>=  1.829</w:t>
      </w:r>
      <w:proofErr w:type="gramEnd"/>
      <w:r w:rsidRPr="005D56F5">
        <w:rPr>
          <w:rFonts w:ascii="Courier New" w:eastAsia="Calibri" w:hAnsi="Courier New" w:cs="Courier New"/>
          <w:kern w:val="2"/>
          <w:sz w:val="21"/>
          <w:szCs w:val="21"/>
          <w:lang w:val="en-US"/>
          <w14:ligatures w14:val="standardContextual"/>
        </w:rPr>
        <w:t xml:space="preserve"> A(CT)=  3 Z(</w:t>
      </w:r>
      <w:r w:rsidRPr="005D56F5">
        <w:rPr>
          <w:rFonts w:ascii="Courier New" w:eastAsia="Calibri" w:hAnsi="Courier New" w:cs="Courier New"/>
          <w:kern w:val="2"/>
          <w:sz w:val="21"/>
          <w:szCs w:val="21"/>
          <w14:ligatures w14:val="standardContextual"/>
        </w:rPr>
        <w:t>МЦК</w:t>
      </w:r>
      <w:r w:rsidRPr="005D56F5">
        <w:rPr>
          <w:rFonts w:ascii="Courier New" w:eastAsia="Calibri" w:hAnsi="Courier New" w:cs="Courier New"/>
          <w:kern w:val="2"/>
          <w:sz w:val="21"/>
          <w:szCs w:val="21"/>
          <w:lang w:val="en-US"/>
          <w14:ligatures w14:val="standardContextual"/>
        </w:rPr>
        <w:t>)= 263 Z(CT)= 109 Z(</w:t>
      </w:r>
      <w:r w:rsidRPr="005D56F5">
        <w:rPr>
          <w:rFonts w:ascii="Courier New" w:eastAsia="Calibri" w:hAnsi="Courier New" w:cs="Courier New"/>
          <w:kern w:val="2"/>
          <w:sz w:val="21"/>
          <w:szCs w:val="21"/>
          <w14:ligatures w14:val="standardContextual"/>
        </w:rPr>
        <w:t>БЦК</w:t>
      </w:r>
      <w:r w:rsidRPr="005D56F5">
        <w:rPr>
          <w:rFonts w:ascii="Courier New" w:eastAsia="Calibri" w:hAnsi="Courier New" w:cs="Courier New"/>
          <w:kern w:val="2"/>
          <w:sz w:val="21"/>
          <w:szCs w:val="21"/>
          <w:lang w:val="en-US"/>
          <w14:ligatures w14:val="standardContextual"/>
        </w:rPr>
        <w:t>)= 481</w:t>
      </w:r>
    </w:p>
    <w:p w14:paraId="03563313" w14:textId="77777777" w:rsidR="00F816C1" w:rsidRPr="005D56F5" w:rsidRDefault="00F816C1" w:rsidP="00F816C1">
      <w:pPr>
        <w:spacing w:line="240" w:lineRule="auto"/>
        <w:jc w:val="left"/>
        <w:rPr>
          <w:rFonts w:ascii="Courier New" w:eastAsia="Calibri" w:hAnsi="Courier New" w:cs="Courier New"/>
          <w:kern w:val="2"/>
          <w:sz w:val="21"/>
          <w:szCs w:val="21"/>
          <w:lang w:val="en-US"/>
          <w14:ligatures w14:val="standardContextual"/>
        </w:rPr>
      </w:pPr>
      <w:r w:rsidRPr="005D56F5">
        <w:rPr>
          <w:rFonts w:ascii="Courier New" w:eastAsia="Calibri" w:hAnsi="Courier New" w:cs="Courier New"/>
          <w:kern w:val="2"/>
          <w:sz w:val="21"/>
          <w:szCs w:val="21"/>
          <w:lang w:val="en-US"/>
          <w14:ligatures w14:val="standardContextual"/>
        </w:rPr>
        <w:t xml:space="preserve"> k</w:t>
      </w:r>
      <w:proofErr w:type="gramStart"/>
      <w:r w:rsidRPr="005D56F5">
        <w:rPr>
          <w:rFonts w:ascii="Courier New" w:eastAsia="Calibri" w:hAnsi="Courier New" w:cs="Courier New"/>
          <w:kern w:val="2"/>
          <w:sz w:val="21"/>
          <w:szCs w:val="21"/>
          <w:lang w:val="en-US"/>
          <w14:ligatures w14:val="standardContextual"/>
        </w:rPr>
        <w:t>=  1.830</w:t>
      </w:r>
      <w:proofErr w:type="gramEnd"/>
      <w:r w:rsidRPr="005D56F5">
        <w:rPr>
          <w:rFonts w:ascii="Courier New" w:eastAsia="Calibri" w:hAnsi="Courier New" w:cs="Courier New"/>
          <w:kern w:val="2"/>
          <w:sz w:val="21"/>
          <w:szCs w:val="21"/>
          <w:lang w:val="en-US"/>
          <w14:ligatures w14:val="standardContextual"/>
        </w:rPr>
        <w:t xml:space="preserve"> A(CT)=  3 Z(</w:t>
      </w:r>
      <w:r w:rsidRPr="005D56F5">
        <w:rPr>
          <w:rFonts w:ascii="Courier New" w:eastAsia="Calibri" w:hAnsi="Courier New" w:cs="Courier New"/>
          <w:kern w:val="2"/>
          <w:sz w:val="21"/>
          <w:szCs w:val="21"/>
          <w14:ligatures w14:val="standardContextual"/>
        </w:rPr>
        <w:t>МЦК</w:t>
      </w:r>
      <w:r w:rsidRPr="005D56F5">
        <w:rPr>
          <w:rFonts w:ascii="Courier New" w:eastAsia="Calibri" w:hAnsi="Courier New" w:cs="Courier New"/>
          <w:kern w:val="2"/>
          <w:sz w:val="21"/>
          <w:szCs w:val="21"/>
          <w:lang w:val="en-US"/>
          <w14:ligatures w14:val="standardContextual"/>
        </w:rPr>
        <w:t>)= 265 Z(CT)= 110 Z(</w:t>
      </w:r>
      <w:r w:rsidRPr="005D56F5">
        <w:rPr>
          <w:rFonts w:ascii="Courier New" w:eastAsia="Calibri" w:hAnsi="Courier New" w:cs="Courier New"/>
          <w:kern w:val="2"/>
          <w:sz w:val="21"/>
          <w:szCs w:val="21"/>
          <w14:ligatures w14:val="standardContextual"/>
        </w:rPr>
        <w:t>БЦК</w:t>
      </w:r>
      <w:r w:rsidRPr="005D56F5">
        <w:rPr>
          <w:rFonts w:ascii="Courier New" w:eastAsia="Calibri" w:hAnsi="Courier New" w:cs="Courier New"/>
          <w:kern w:val="2"/>
          <w:sz w:val="21"/>
          <w:szCs w:val="21"/>
          <w:lang w:val="en-US"/>
          <w14:ligatures w14:val="standardContextual"/>
        </w:rPr>
        <w:t>)= 485</w:t>
      </w:r>
    </w:p>
    <w:p w14:paraId="1CF21B53" w14:textId="77777777" w:rsidR="00F816C1" w:rsidRPr="005D56F5" w:rsidRDefault="00F816C1" w:rsidP="00F816C1">
      <w:pPr>
        <w:spacing w:line="240" w:lineRule="auto"/>
        <w:jc w:val="left"/>
        <w:rPr>
          <w:rFonts w:ascii="Courier New" w:eastAsia="Calibri" w:hAnsi="Courier New" w:cs="Courier New"/>
          <w:kern w:val="2"/>
          <w:sz w:val="21"/>
          <w:szCs w:val="21"/>
          <w:lang w:val="en-US"/>
          <w14:ligatures w14:val="standardContextual"/>
        </w:rPr>
      </w:pPr>
      <w:r w:rsidRPr="005D56F5">
        <w:rPr>
          <w:rFonts w:ascii="Courier New" w:eastAsia="Calibri" w:hAnsi="Courier New" w:cs="Courier New"/>
          <w:kern w:val="2"/>
          <w:sz w:val="21"/>
          <w:szCs w:val="21"/>
          <w:lang w:val="en-US"/>
          <w14:ligatures w14:val="standardContextual"/>
        </w:rPr>
        <w:t xml:space="preserve"> k</w:t>
      </w:r>
      <w:proofErr w:type="gramStart"/>
      <w:r w:rsidRPr="005D56F5">
        <w:rPr>
          <w:rFonts w:ascii="Courier New" w:eastAsia="Calibri" w:hAnsi="Courier New" w:cs="Courier New"/>
          <w:kern w:val="2"/>
          <w:sz w:val="21"/>
          <w:szCs w:val="21"/>
          <w:lang w:val="en-US"/>
          <w14:ligatures w14:val="standardContextual"/>
        </w:rPr>
        <w:t>=  1.831</w:t>
      </w:r>
      <w:proofErr w:type="gramEnd"/>
      <w:r w:rsidRPr="005D56F5">
        <w:rPr>
          <w:rFonts w:ascii="Courier New" w:eastAsia="Calibri" w:hAnsi="Courier New" w:cs="Courier New"/>
          <w:kern w:val="2"/>
          <w:sz w:val="21"/>
          <w:szCs w:val="21"/>
          <w:lang w:val="en-US"/>
          <w14:ligatures w14:val="standardContextual"/>
        </w:rPr>
        <w:t xml:space="preserve"> A(CT)=  3 Z(</w:t>
      </w:r>
      <w:r w:rsidRPr="005D56F5">
        <w:rPr>
          <w:rFonts w:ascii="Courier New" w:eastAsia="Calibri" w:hAnsi="Courier New" w:cs="Courier New"/>
          <w:kern w:val="2"/>
          <w:sz w:val="21"/>
          <w:szCs w:val="21"/>
          <w14:ligatures w14:val="standardContextual"/>
        </w:rPr>
        <w:t>МЦК</w:t>
      </w:r>
      <w:r w:rsidRPr="005D56F5">
        <w:rPr>
          <w:rFonts w:ascii="Courier New" w:eastAsia="Calibri" w:hAnsi="Courier New" w:cs="Courier New"/>
          <w:kern w:val="2"/>
          <w:sz w:val="21"/>
          <w:szCs w:val="21"/>
          <w:lang w:val="en-US"/>
          <w14:ligatures w14:val="standardContextual"/>
        </w:rPr>
        <w:t>)= 267 Z(CT)= 111 Z(</w:t>
      </w:r>
      <w:r w:rsidRPr="005D56F5">
        <w:rPr>
          <w:rFonts w:ascii="Courier New" w:eastAsia="Calibri" w:hAnsi="Courier New" w:cs="Courier New"/>
          <w:kern w:val="2"/>
          <w:sz w:val="21"/>
          <w:szCs w:val="21"/>
          <w14:ligatures w14:val="standardContextual"/>
        </w:rPr>
        <w:t>БЦК</w:t>
      </w:r>
      <w:r w:rsidRPr="005D56F5">
        <w:rPr>
          <w:rFonts w:ascii="Courier New" w:eastAsia="Calibri" w:hAnsi="Courier New" w:cs="Courier New"/>
          <w:kern w:val="2"/>
          <w:sz w:val="21"/>
          <w:szCs w:val="21"/>
          <w:lang w:val="en-US"/>
          <w14:ligatures w14:val="standardContextual"/>
        </w:rPr>
        <w:t>)= 489</w:t>
      </w:r>
    </w:p>
    <w:p w14:paraId="0F0EF434" w14:textId="77777777" w:rsidR="00F816C1" w:rsidRPr="005D56F5" w:rsidRDefault="00F816C1" w:rsidP="00F816C1">
      <w:pPr>
        <w:spacing w:line="240" w:lineRule="auto"/>
        <w:jc w:val="left"/>
        <w:rPr>
          <w:rFonts w:ascii="Courier New" w:eastAsia="Calibri" w:hAnsi="Courier New" w:cs="Courier New"/>
          <w:kern w:val="2"/>
          <w:sz w:val="21"/>
          <w:szCs w:val="21"/>
          <w:lang w:val="en-US"/>
          <w14:ligatures w14:val="standardContextual"/>
        </w:rPr>
      </w:pPr>
      <w:r w:rsidRPr="005D56F5">
        <w:rPr>
          <w:rFonts w:ascii="Courier New" w:eastAsia="Calibri" w:hAnsi="Courier New" w:cs="Courier New"/>
          <w:kern w:val="2"/>
          <w:sz w:val="21"/>
          <w:szCs w:val="21"/>
          <w:lang w:val="en-US"/>
          <w14:ligatures w14:val="standardContextual"/>
        </w:rPr>
        <w:t xml:space="preserve"> k</w:t>
      </w:r>
      <w:proofErr w:type="gramStart"/>
      <w:r w:rsidRPr="005D56F5">
        <w:rPr>
          <w:rFonts w:ascii="Courier New" w:eastAsia="Calibri" w:hAnsi="Courier New" w:cs="Courier New"/>
          <w:kern w:val="2"/>
          <w:sz w:val="21"/>
          <w:szCs w:val="21"/>
          <w:lang w:val="en-US"/>
          <w14:ligatures w14:val="standardContextual"/>
        </w:rPr>
        <w:t>=  1.829</w:t>
      </w:r>
      <w:proofErr w:type="gramEnd"/>
      <w:r w:rsidRPr="005D56F5">
        <w:rPr>
          <w:rFonts w:ascii="Courier New" w:eastAsia="Calibri" w:hAnsi="Courier New" w:cs="Courier New"/>
          <w:kern w:val="2"/>
          <w:sz w:val="21"/>
          <w:szCs w:val="21"/>
          <w:lang w:val="en-US"/>
          <w14:ligatures w14:val="standardContextual"/>
        </w:rPr>
        <w:t xml:space="preserve"> A(CT)=  3 Z(</w:t>
      </w:r>
      <w:r w:rsidRPr="005D56F5">
        <w:rPr>
          <w:rFonts w:ascii="Courier New" w:eastAsia="Calibri" w:hAnsi="Courier New" w:cs="Courier New"/>
          <w:kern w:val="2"/>
          <w:sz w:val="21"/>
          <w:szCs w:val="21"/>
          <w14:ligatures w14:val="standardContextual"/>
        </w:rPr>
        <w:t>МЦК</w:t>
      </w:r>
      <w:r w:rsidRPr="005D56F5">
        <w:rPr>
          <w:rFonts w:ascii="Courier New" w:eastAsia="Calibri" w:hAnsi="Courier New" w:cs="Courier New"/>
          <w:kern w:val="2"/>
          <w:sz w:val="21"/>
          <w:szCs w:val="21"/>
          <w:lang w:val="en-US"/>
          <w14:ligatures w14:val="standardContextual"/>
        </w:rPr>
        <w:t>)= 280 Z(CT)= 116 Z(</w:t>
      </w:r>
      <w:r w:rsidRPr="005D56F5">
        <w:rPr>
          <w:rFonts w:ascii="Courier New" w:eastAsia="Calibri" w:hAnsi="Courier New" w:cs="Courier New"/>
          <w:kern w:val="2"/>
          <w:sz w:val="21"/>
          <w:szCs w:val="21"/>
          <w14:ligatures w14:val="standardContextual"/>
        </w:rPr>
        <w:t>БЦК</w:t>
      </w:r>
      <w:r w:rsidRPr="005D56F5">
        <w:rPr>
          <w:rFonts w:ascii="Courier New" w:eastAsia="Calibri" w:hAnsi="Courier New" w:cs="Courier New"/>
          <w:kern w:val="2"/>
          <w:sz w:val="21"/>
          <w:szCs w:val="21"/>
          <w:lang w:val="en-US"/>
          <w14:ligatures w14:val="standardContextual"/>
        </w:rPr>
        <w:t>)= 512</w:t>
      </w:r>
    </w:p>
    <w:p w14:paraId="4BBB3972" w14:textId="77777777" w:rsidR="00F816C1" w:rsidRPr="005D56F5" w:rsidRDefault="00F816C1" w:rsidP="00F816C1">
      <w:pPr>
        <w:spacing w:line="240" w:lineRule="auto"/>
        <w:jc w:val="left"/>
        <w:rPr>
          <w:rFonts w:ascii="Courier New" w:eastAsia="Calibri" w:hAnsi="Courier New" w:cs="Courier New"/>
          <w:kern w:val="2"/>
          <w:sz w:val="21"/>
          <w:szCs w:val="21"/>
          <w:lang w:val="en-US"/>
          <w14:ligatures w14:val="standardContextual"/>
        </w:rPr>
      </w:pPr>
      <w:r w:rsidRPr="005D56F5">
        <w:rPr>
          <w:rFonts w:ascii="Courier New" w:eastAsia="Calibri" w:hAnsi="Courier New" w:cs="Courier New"/>
          <w:kern w:val="2"/>
          <w:sz w:val="21"/>
          <w:szCs w:val="21"/>
          <w:lang w:val="en-US"/>
          <w14:ligatures w14:val="standardContextual"/>
        </w:rPr>
        <w:t xml:space="preserve"> k</w:t>
      </w:r>
      <w:proofErr w:type="gramStart"/>
      <w:r w:rsidRPr="005D56F5">
        <w:rPr>
          <w:rFonts w:ascii="Courier New" w:eastAsia="Calibri" w:hAnsi="Courier New" w:cs="Courier New"/>
          <w:kern w:val="2"/>
          <w:sz w:val="21"/>
          <w:szCs w:val="21"/>
          <w:lang w:val="en-US"/>
          <w14:ligatures w14:val="standardContextual"/>
        </w:rPr>
        <w:t>=  1.830</w:t>
      </w:r>
      <w:proofErr w:type="gramEnd"/>
      <w:r w:rsidRPr="005D56F5">
        <w:rPr>
          <w:rFonts w:ascii="Courier New" w:eastAsia="Calibri" w:hAnsi="Courier New" w:cs="Courier New"/>
          <w:kern w:val="2"/>
          <w:sz w:val="21"/>
          <w:szCs w:val="21"/>
          <w:lang w:val="en-US"/>
          <w14:ligatures w14:val="standardContextual"/>
        </w:rPr>
        <w:t xml:space="preserve"> A(CT)=  3 Z(</w:t>
      </w:r>
      <w:r w:rsidRPr="005D56F5">
        <w:rPr>
          <w:rFonts w:ascii="Courier New" w:eastAsia="Calibri" w:hAnsi="Courier New" w:cs="Courier New"/>
          <w:kern w:val="2"/>
          <w:sz w:val="21"/>
          <w:szCs w:val="21"/>
          <w14:ligatures w14:val="standardContextual"/>
        </w:rPr>
        <w:t>МЦК</w:t>
      </w:r>
      <w:r w:rsidRPr="005D56F5">
        <w:rPr>
          <w:rFonts w:ascii="Courier New" w:eastAsia="Calibri" w:hAnsi="Courier New" w:cs="Courier New"/>
          <w:kern w:val="2"/>
          <w:sz w:val="21"/>
          <w:szCs w:val="21"/>
          <w:lang w:val="en-US"/>
          <w14:ligatures w14:val="standardContextual"/>
        </w:rPr>
        <w:t>)= 282 Z(CT)= 117 Z(</w:t>
      </w:r>
      <w:r w:rsidRPr="005D56F5">
        <w:rPr>
          <w:rFonts w:ascii="Courier New" w:eastAsia="Calibri" w:hAnsi="Courier New" w:cs="Courier New"/>
          <w:kern w:val="2"/>
          <w:sz w:val="21"/>
          <w:szCs w:val="21"/>
          <w14:ligatures w14:val="standardContextual"/>
        </w:rPr>
        <w:t>БЦК</w:t>
      </w:r>
      <w:r w:rsidRPr="005D56F5">
        <w:rPr>
          <w:rFonts w:ascii="Courier New" w:eastAsia="Calibri" w:hAnsi="Courier New" w:cs="Courier New"/>
          <w:kern w:val="2"/>
          <w:sz w:val="21"/>
          <w:szCs w:val="21"/>
          <w:lang w:val="en-US"/>
          <w14:ligatures w14:val="standardContextual"/>
        </w:rPr>
        <w:t>)= 516</w:t>
      </w:r>
    </w:p>
    <w:p w14:paraId="689799FC" w14:textId="77777777" w:rsidR="00F816C1" w:rsidRPr="005D56F5" w:rsidRDefault="00F816C1" w:rsidP="00F816C1">
      <w:pPr>
        <w:spacing w:line="240" w:lineRule="auto"/>
        <w:jc w:val="left"/>
        <w:rPr>
          <w:rFonts w:ascii="Courier New" w:eastAsia="Calibri" w:hAnsi="Courier New" w:cs="Courier New"/>
          <w:kern w:val="2"/>
          <w:sz w:val="21"/>
          <w:szCs w:val="21"/>
          <w:lang w:val="en-US"/>
          <w14:ligatures w14:val="standardContextual"/>
        </w:rPr>
      </w:pPr>
      <w:r w:rsidRPr="005D56F5">
        <w:rPr>
          <w:rFonts w:ascii="Courier New" w:eastAsia="Calibri" w:hAnsi="Courier New" w:cs="Courier New"/>
          <w:kern w:val="2"/>
          <w:sz w:val="21"/>
          <w:szCs w:val="21"/>
          <w:lang w:val="en-US"/>
          <w14:ligatures w14:val="standardContextual"/>
        </w:rPr>
        <w:t xml:space="preserve"> k</w:t>
      </w:r>
      <w:proofErr w:type="gramStart"/>
      <w:r w:rsidRPr="005D56F5">
        <w:rPr>
          <w:rFonts w:ascii="Courier New" w:eastAsia="Calibri" w:hAnsi="Courier New" w:cs="Courier New"/>
          <w:kern w:val="2"/>
          <w:sz w:val="21"/>
          <w:szCs w:val="21"/>
          <w:lang w:val="en-US"/>
          <w14:ligatures w14:val="standardContextual"/>
        </w:rPr>
        <w:t>=  1.831</w:t>
      </w:r>
      <w:proofErr w:type="gramEnd"/>
      <w:r w:rsidRPr="005D56F5">
        <w:rPr>
          <w:rFonts w:ascii="Courier New" w:eastAsia="Calibri" w:hAnsi="Courier New" w:cs="Courier New"/>
          <w:kern w:val="2"/>
          <w:sz w:val="21"/>
          <w:szCs w:val="21"/>
          <w:lang w:val="en-US"/>
          <w14:ligatures w14:val="standardContextual"/>
        </w:rPr>
        <w:t xml:space="preserve"> A(CT)=  3 Z(</w:t>
      </w:r>
      <w:r w:rsidRPr="005D56F5">
        <w:rPr>
          <w:rFonts w:ascii="Courier New" w:eastAsia="Calibri" w:hAnsi="Courier New" w:cs="Courier New"/>
          <w:kern w:val="2"/>
          <w:sz w:val="21"/>
          <w:szCs w:val="21"/>
          <w14:ligatures w14:val="standardContextual"/>
        </w:rPr>
        <w:t>МЦК</w:t>
      </w:r>
      <w:r w:rsidRPr="005D56F5">
        <w:rPr>
          <w:rFonts w:ascii="Courier New" w:eastAsia="Calibri" w:hAnsi="Courier New" w:cs="Courier New"/>
          <w:kern w:val="2"/>
          <w:sz w:val="21"/>
          <w:szCs w:val="21"/>
          <w:lang w:val="en-US"/>
          <w14:ligatures w14:val="standardContextual"/>
        </w:rPr>
        <w:t>)= 284 Z(CT)= 118 Z(</w:t>
      </w:r>
      <w:r w:rsidRPr="005D56F5">
        <w:rPr>
          <w:rFonts w:ascii="Courier New" w:eastAsia="Calibri" w:hAnsi="Courier New" w:cs="Courier New"/>
          <w:kern w:val="2"/>
          <w:sz w:val="21"/>
          <w:szCs w:val="21"/>
          <w14:ligatures w14:val="standardContextual"/>
        </w:rPr>
        <w:t>БЦК</w:t>
      </w:r>
      <w:r w:rsidRPr="005D56F5">
        <w:rPr>
          <w:rFonts w:ascii="Courier New" w:eastAsia="Calibri" w:hAnsi="Courier New" w:cs="Courier New"/>
          <w:kern w:val="2"/>
          <w:sz w:val="21"/>
          <w:szCs w:val="21"/>
          <w:lang w:val="en-US"/>
          <w14:ligatures w14:val="standardContextual"/>
        </w:rPr>
        <w:t>)= 520</w:t>
      </w:r>
    </w:p>
    <w:p w14:paraId="1AFB5501" w14:textId="77777777" w:rsidR="00F816C1" w:rsidRPr="005D56F5" w:rsidRDefault="00F816C1" w:rsidP="00F816C1">
      <w:pPr>
        <w:spacing w:line="240" w:lineRule="auto"/>
        <w:jc w:val="left"/>
        <w:rPr>
          <w:rFonts w:ascii="Courier New" w:eastAsia="Calibri" w:hAnsi="Courier New" w:cs="Courier New"/>
          <w:kern w:val="2"/>
          <w:sz w:val="21"/>
          <w:szCs w:val="21"/>
          <w:lang w:val="en-US"/>
          <w14:ligatures w14:val="standardContextual"/>
        </w:rPr>
      </w:pPr>
      <w:r w:rsidRPr="005D56F5">
        <w:rPr>
          <w:rFonts w:ascii="Courier New" w:eastAsia="Calibri" w:hAnsi="Courier New" w:cs="Courier New"/>
          <w:kern w:val="2"/>
          <w:sz w:val="21"/>
          <w:szCs w:val="21"/>
          <w:lang w:val="en-US"/>
          <w14:ligatures w14:val="standardContextual"/>
        </w:rPr>
        <w:t xml:space="preserve"> k</w:t>
      </w:r>
      <w:proofErr w:type="gramStart"/>
      <w:r w:rsidRPr="005D56F5">
        <w:rPr>
          <w:rFonts w:ascii="Courier New" w:eastAsia="Calibri" w:hAnsi="Courier New" w:cs="Courier New"/>
          <w:kern w:val="2"/>
          <w:sz w:val="21"/>
          <w:szCs w:val="21"/>
          <w:lang w:val="en-US"/>
          <w14:ligatures w14:val="standardContextual"/>
        </w:rPr>
        <w:t>=  1.829</w:t>
      </w:r>
      <w:proofErr w:type="gramEnd"/>
      <w:r w:rsidRPr="005D56F5">
        <w:rPr>
          <w:rFonts w:ascii="Courier New" w:eastAsia="Calibri" w:hAnsi="Courier New" w:cs="Courier New"/>
          <w:kern w:val="2"/>
          <w:sz w:val="21"/>
          <w:szCs w:val="21"/>
          <w:lang w:val="en-US"/>
          <w14:ligatures w14:val="standardContextual"/>
        </w:rPr>
        <w:t xml:space="preserve"> A(CT)=  3 Z(</w:t>
      </w:r>
      <w:r w:rsidRPr="005D56F5">
        <w:rPr>
          <w:rFonts w:ascii="Courier New" w:eastAsia="Calibri" w:hAnsi="Courier New" w:cs="Courier New"/>
          <w:kern w:val="2"/>
          <w:sz w:val="21"/>
          <w:szCs w:val="21"/>
          <w14:ligatures w14:val="standardContextual"/>
        </w:rPr>
        <w:t>МЦК</w:t>
      </w:r>
      <w:r w:rsidRPr="005D56F5">
        <w:rPr>
          <w:rFonts w:ascii="Courier New" w:eastAsia="Calibri" w:hAnsi="Courier New" w:cs="Courier New"/>
          <w:kern w:val="2"/>
          <w:sz w:val="21"/>
          <w:szCs w:val="21"/>
          <w:lang w:val="en-US"/>
          <w14:ligatures w14:val="standardContextual"/>
        </w:rPr>
        <w:t>)= 299 Z(CT)= 124 Z(</w:t>
      </w:r>
      <w:r w:rsidRPr="005D56F5">
        <w:rPr>
          <w:rFonts w:ascii="Courier New" w:eastAsia="Calibri" w:hAnsi="Courier New" w:cs="Courier New"/>
          <w:kern w:val="2"/>
          <w:sz w:val="21"/>
          <w:szCs w:val="21"/>
          <w14:ligatures w14:val="standardContextual"/>
        </w:rPr>
        <w:t>БЦК</w:t>
      </w:r>
      <w:r w:rsidRPr="005D56F5">
        <w:rPr>
          <w:rFonts w:ascii="Courier New" w:eastAsia="Calibri" w:hAnsi="Courier New" w:cs="Courier New"/>
          <w:kern w:val="2"/>
          <w:sz w:val="21"/>
          <w:szCs w:val="21"/>
          <w:lang w:val="en-US"/>
          <w14:ligatures w14:val="standardContextual"/>
        </w:rPr>
        <w:t>)= 547</w:t>
      </w:r>
    </w:p>
    <w:p w14:paraId="36F8D5E4" w14:textId="77777777" w:rsidR="00F816C1" w:rsidRPr="005D56F5" w:rsidRDefault="00F816C1" w:rsidP="00F816C1">
      <w:pPr>
        <w:spacing w:line="240" w:lineRule="auto"/>
        <w:jc w:val="left"/>
        <w:rPr>
          <w:rFonts w:ascii="Courier New" w:eastAsia="Calibri" w:hAnsi="Courier New" w:cs="Courier New"/>
          <w:kern w:val="2"/>
          <w:sz w:val="21"/>
          <w:szCs w:val="21"/>
          <w:lang w:val="en-US"/>
          <w14:ligatures w14:val="standardContextual"/>
        </w:rPr>
      </w:pPr>
      <w:r w:rsidRPr="005D56F5">
        <w:rPr>
          <w:rFonts w:ascii="Courier New" w:eastAsia="Calibri" w:hAnsi="Courier New" w:cs="Courier New"/>
          <w:kern w:val="2"/>
          <w:sz w:val="21"/>
          <w:szCs w:val="21"/>
          <w:lang w:val="en-US"/>
          <w14:ligatures w14:val="standardContextual"/>
        </w:rPr>
        <w:t xml:space="preserve"> k</w:t>
      </w:r>
      <w:proofErr w:type="gramStart"/>
      <w:r w:rsidRPr="005D56F5">
        <w:rPr>
          <w:rFonts w:ascii="Courier New" w:eastAsia="Calibri" w:hAnsi="Courier New" w:cs="Courier New"/>
          <w:kern w:val="2"/>
          <w:sz w:val="21"/>
          <w:szCs w:val="21"/>
          <w:lang w:val="en-US"/>
          <w14:ligatures w14:val="standardContextual"/>
        </w:rPr>
        <w:t>=  1.831</w:t>
      </w:r>
      <w:proofErr w:type="gramEnd"/>
      <w:r w:rsidRPr="005D56F5">
        <w:rPr>
          <w:rFonts w:ascii="Courier New" w:eastAsia="Calibri" w:hAnsi="Courier New" w:cs="Courier New"/>
          <w:kern w:val="2"/>
          <w:sz w:val="21"/>
          <w:szCs w:val="21"/>
          <w:lang w:val="en-US"/>
          <w14:ligatures w14:val="standardContextual"/>
        </w:rPr>
        <w:t xml:space="preserve"> A(CT)=  3 Z(</w:t>
      </w:r>
      <w:r w:rsidRPr="005D56F5">
        <w:rPr>
          <w:rFonts w:ascii="Courier New" w:eastAsia="Calibri" w:hAnsi="Courier New" w:cs="Courier New"/>
          <w:kern w:val="2"/>
          <w:sz w:val="21"/>
          <w:szCs w:val="21"/>
          <w14:ligatures w14:val="standardContextual"/>
        </w:rPr>
        <w:t>МЦК</w:t>
      </w:r>
      <w:r w:rsidRPr="005D56F5">
        <w:rPr>
          <w:rFonts w:ascii="Courier New" w:eastAsia="Calibri" w:hAnsi="Courier New" w:cs="Courier New"/>
          <w:kern w:val="2"/>
          <w:sz w:val="21"/>
          <w:szCs w:val="21"/>
          <w:lang w:val="en-US"/>
          <w14:ligatures w14:val="standardContextual"/>
        </w:rPr>
        <w:t>)= 301 Z(CT)= 125 Z(</w:t>
      </w:r>
      <w:r w:rsidRPr="005D56F5">
        <w:rPr>
          <w:rFonts w:ascii="Courier New" w:eastAsia="Calibri" w:hAnsi="Courier New" w:cs="Courier New"/>
          <w:kern w:val="2"/>
          <w:sz w:val="21"/>
          <w:szCs w:val="21"/>
          <w14:ligatures w14:val="standardContextual"/>
        </w:rPr>
        <w:t>БЦК</w:t>
      </w:r>
      <w:r w:rsidRPr="005D56F5">
        <w:rPr>
          <w:rFonts w:ascii="Courier New" w:eastAsia="Calibri" w:hAnsi="Courier New" w:cs="Courier New"/>
          <w:kern w:val="2"/>
          <w:sz w:val="21"/>
          <w:szCs w:val="21"/>
          <w:lang w:val="en-US"/>
          <w14:ligatures w14:val="standardContextual"/>
        </w:rPr>
        <w:t>)= 551</w:t>
      </w:r>
    </w:p>
    <w:p w14:paraId="03324D18" w14:textId="77777777" w:rsidR="00F816C1" w:rsidRPr="005D56F5" w:rsidRDefault="00F816C1" w:rsidP="00F816C1">
      <w:pPr>
        <w:spacing w:line="240" w:lineRule="auto"/>
        <w:jc w:val="left"/>
        <w:rPr>
          <w:rFonts w:ascii="Courier New" w:eastAsia="Calibri" w:hAnsi="Courier New" w:cs="Courier New"/>
          <w:kern w:val="2"/>
          <w:sz w:val="21"/>
          <w:szCs w:val="21"/>
          <w:lang w:val="en-US"/>
          <w14:ligatures w14:val="standardContextual"/>
        </w:rPr>
      </w:pPr>
      <w:r w:rsidRPr="005D56F5">
        <w:rPr>
          <w:rFonts w:ascii="Courier New" w:eastAsia="Calibri" w:hAnsi="Courier New" w:cs="Courier New"/>
          <w:kern w:val="2"/>
          <w:sz w:val="21"/>
          <w:szCs w:val="21"/>
          <w:lang w:val="en-US"/>
          <w14:ligatures w14:val="standardContextual"/>
        </w:rPr>
        <w:t xml:space="preserve"> k</w:t>
      </w:r>
      <w:proofErr w:type="gramStart"/>
      <w:r w:rsidRPr="005D56F5">
        <w:rPr>
          <w:rFonts w:ascii="Courier New" w:eastAsia="Calibri" w:hAnsi="Courier New" w:cs="Courier New"/>
          <w:kern w:val="2"/>
          <w:sz w:val="21"/>
          <w:szCs w:val="21"/>
          <w:lang w:val="en-US"/>
          <w14:ligatures w14:val="standardContextual"/>
        </w:rPr>
        <w:t>=  1.829</w:t>
      </w:r>
      <w:proofErr w:type="gramEnd"/>
      <w:r w:rsidRPr="005D56F5">
        <w:rPr>
          <w:rFonts w:ascii="Courier New" w:eastAsia="Calibri" w:hAnsi="Courier New" w:cs="Courier New"/>
          <w:kern w:val="2"/>
          <w:sz w:val="21"/>
          <w:szCs w:val="21"/>
          <w:lang w:val="en-US"/>
          <w14:ligatures w14:val="standardContextual"/>
        </w:rPr>
        <w:t xml:space="preserve"> A(CT)=  3 Z(</w:t>
      </w:r>
      <w:r w:rsidRPr="005D56F5">
        <w:rPr>
          <w:rFonts w:ascii="Courier New" w:eastAsia="Calibri" w:hAnsi="Courier New" w:cs="Courier New"/>
          <w:kern w:val="2"/>
          <w:sz w:val="21"/>
          <w:szCs w:val="21"/>
          <w14:ligatures w14:val="standardContextual"/>
        </w:rPr>
        <w:t>МЦК</w:t>
      </w:r>
      <w:r w:rsidRPr="005D56F5">
        <w:rPr>
          <w:rFonts w:ascii="Courier New" w:eastAsia="Calibri" w:hAnsi="Courier New" w:cs="Courier New"/>
          <w:kern w:val="2"/>
          <w:sz w:val="21"/>
          <w:szCs w:val="21"/>
          <w:lang w:val="en-US"/>
          <w14:ligatures w14:val="standardContextual"/>
        </w:rPr>
        <w:t>)= 316 Z(CT)= 131 Z(</w:t>
      </w:r>
      <w:r w:rsidRPr="005D56F5">
        <w:rPr>
          <w:rFonts w:ascii="Courier New" w:eastAsia="Calibri" w:hAnsi="Courier New" w:cs="Courier New"/>
          <w:kern w:val="2"/>
          <w:sz w:val="21"/>
          <w:szCs w:val="21"/>
          <w14:ligatures w14:val="standardContextual"/>
        </w:rPr>
        <w:t>БЦК</w:t>
      </w:r>
      <w:r w:rsidRPr="005D56F5">
        <w:rPr>
          <w:rFonts w:ascii="Courier New" w:eastAsia="Calibri" w:hAnsi="Courier New" w:cs="Courier New"/>
          <w:kern w:val="2"/>
          <w:sz w:val="21"/>
          <w:szCs w:val="21"/>
          <w:lang w:val="en-US"/>
          <w14:ligatures w14:val="standardContextual"/>
        </w:rPr>
        <w:t>)= 578</w:t>
      </w:r>
    </w:p>
    <w:p w14:paraId="3BC44D36" w14:textId="77777777" w:rsidR="00F816C1" w:rsidRPr="005D56F5" w:rsidRDefault="00F816C1" w:rsidP="00F816C1">
      <w:pPr>
        <w:spacing w:line="240" w:lineRule="auto"/>
        <w:jc w:val="left"/>
        <w:rPr>
          <w:rFonts w:ascii="Courier New" w:eastAsia="Calibri" w:hAnsi="Courier New" w:cs="Courier New"/>
          <w:kern w:val="2"/>
          <w:sz w:val="21"/>
          <w:szCs w:val="21"/>
          <w:lang w:val="en-US"/>
          <w14:ligatures w14:val="standardContextual"/>
        </w:rPr>
      </w:pPr>
      <w:r w:rsidRPr="005D56F5">
        <w:rPr>
          <w:rFonts w:ascii="Courier New" w:eastAsia="Calibri" w:hAnsi="Courier New" w:cs="Courier New"/>
          <w:kern w:val="2"/>
          <w:sz w:val="21"/>
          <w:szCs w:val="21"/>
          <w:lang w:val="en-US"/>
          <w14:ligatures w14:val="standardContextual"/>
        </w:rPr>
        <w:t xml:space="preserve"> </w:t>
      </w:r>
    </w:p>
    <w:p w14:paraId="74D2F2FF" w14:textId="77777777" w:rsidR="00F816C1" w:rsidRPr="005D56F5" w:rsidRDefault="00F816C1" w:rsidP="00F816C1">
      <w:pPr>
        <w:spacing w:line="240" w:lineRule="auto"/>
        <w:jc w:val="left"/>
        <w:rPr>
          <w:rFonts w:ascii="Courier New" w:eastAsia="Calibri" w:hAnsi="Courier New" w:cs="Courier New"/>
          <w:kern w:val="2"/>
          <w:sz w:val="21"/>
          <w:szCs w:val="21"/>
          <w:lang w:val="en-US"/>
          <w14:ligatures w14:val="standardContextual"/>
        </w:rPr>
      </w:pPr>
      <w:r w:rsidRPr="005D56F5">
        <w:rPr>
          <w:rFonts w:ascii="Courier New" w:eastAsia="Calibri" w:hAnsi="Courier New" w:cs="Courier New"/>
          <w:kern w:val="2"/>
          <w:sz w:val="21"/>
          <w:szCs w:val="21"/>
          <w:lang w:val="en-US"/>
          <w14:ligatures w14:val="standardContextual"/>
        </w:rPr>
        <w:t xml:space="preserve"> k</w:t>
      </w:r>
      <w:proofErr w:type="gramStart"/>
      <w:r w:rsidRPr="005D56F5">
        <w:rPr>
          <w:rFonts w:ascii="Courier New" w:eastAsia="Calibri" w:hAnsi="Courier New" w:cs="Courier New"/>
          <w:kern w:val="2"/>
          <w:sz w:val="21"/>
          <w:szCs w:val="21"/>
          <w:lang w:val="en-US"/>
          <w14:ligatures w14:val="standardContextual"/>
        </w:rPr>
        <w:t>=  1.829</w:t>
      </w:r>
      <w:proofErr w:type="gramEnd"/>
      <w:r w:rsidRPr="005D56F5">
        <w:rPr>
          <w:rFonts w:ascii="Courier New" w:eastAsia="Calibri" w:hAnsi="Courier New" w:cs="Courier New"/>
          <w:kern w:val="2"/>
          <w:sz w:val="21"/>
          <w:szCs w:val="21"/>
          <w:lang w:val="en-US"/>
          <w14:ligatures w14:val="standardContextual"/>
        </w:rPr>
        <w:t xml:space="preserve"> A(CT)=  4 Z(</w:t>
      </w:r>
      <w:r w:rsidRPr="005D56F5">
        <w:rPr>
          <w:rFonts w:ascii="Courier New" w:eastAsia="Calibri" w:hAnsi="Courier New" w:cs="Courier New"/>
          <w:kern w:val="2"/>
          <w:sz w:val="21"/>
          <w:szCs w:val="21"/>
          <w14:ligatures w14:val="standardContextual"/>
        </w:rPr>
        <w:t>МЦК</w:t>
      </w:r>
      <w:r w:rsidRPr="005D56F5">
        <w:rPr>
          <w:rFonts w:ascii="Courier New" w:eastAsia="Calibri" w:hAnsi="Courier New" w:cs="Courier New"/>
          <w:kern w:val="2"/>
          <w:sz w:val="21"/>
          <w:szCs w:val="21"/>
          <w:lang w:val="en-US"/>
          <w14:ligatures w14:val="standardContextual"/>
        </w:rPr>
        <w:t>)=  41 Z(CT)=  17 Z(</w:t>
      </w:r>
      <w:r w:rsidRPr="005D56F5">
        <w:rPr>
          <w:rFonts w:ascii="Courier New" w:eastAsia="Calibri" w:hAnsi="Courier New" w:cs="Courier New"/>
          <w:kern w:val="2"/>
          <w:sz w:val="21"/>
          <w:szCs w:val="21"/>
          <w14:ligatures w14:val="standardContextual"/>
        </w:rPr>
        <w:t>БЦК</w:t>
      </w:r>
      <w:r w:rsidRPr="005D56F5">
        <w:rPr>
          <w:rFonts w:ascii="Courier New" w:eastAsia="Calibri" w:hAnsi="Courier New" w:cs="Courier New"/>
          <w:kern w:val="2"/>
          <w:sz w:val="21"/>
          <w:szCs w:val="21"/>
          <w:lang w:val="en-US"/>
          <w14:ligatures w14:val="standardContextual"/>
        </w:rPr>
        <w:t>)=  75</w:t>
      </w:r>
    </w:p>
    <w:p w14:paraId="5BC1246F" w14:textId="77777777" w:rsidR="00F816C1" w:rsidRPr="005D56F5" w:rsidRDefault="00F816C1" w:rsidP="00F816C1">
      <w:pPr>
        <w:spacing w:line="240" w:lineRule="auto"/>
        <w:jc w:val="left"/>
        <w:rPr>
          <w:rFonts w:ascii="Courier New" w:eastAsia="Calibri" w:hAnsi="Courier New" w:cs="Courier New"/>
          <w:kern w:val="2"/>
          <w:sz w:val="21"/>
          <w:szCs w:val="21"/>
          <w:lang w:val="en-US"/>
          <w14:ligatures w14:val="standardContextual"/>
        </w:rPr>
      </w:pPr>
      <w:r w:rsidRPr="005D56F5">
        <w:rPr>
          <w:rFonts w:ascii="Courier New" w:eastAsia="Calibri" w:hAnsi="Courier New" w:cs="Courier New"/>
          <w:kern w:val="2"/>
          <w:sz w:val="21"/>
          <w:szCs w:val="21"/>
          <w:lang w:val="en-US"/>
          <w14:ligatures w14:val="standardContextual"/>
        </w:rPr>
        <w:t xml:space="preserve"> k</w:t>
      </w:r>
      <w:proofErr w:type="gramStart"/>
      <w:r w:rsidRPr="005D56F5">
        <w:rPr>
          <w:rFonts w:ascii="Courier New" w:eastAsia="Calibri" w:hAnsi="Courier New" w:cs="Courier New"/>
          <w:kern w:val="2"/>
          <w:sz w:val="21"/>
          <w:szCs w:val="21"/>
          <w:lang w:val="en-US"/>
          <w14:ligatures w14:val="standardContextual"/>
        </w:rPr>
        <w:t>=  1.833</w:t>
      </w:r>
      <w:proofErr w:type="gramEnd"/>
      <w:r w:rsidRPr="005D56F5">
        <w:rPr>
          <w:rFonts w:ascii="Courier New" w:eastAsia="Calibri" w:hAnsi="Courier New" w:cs="Courier New"/>
          <w:kern w:val="2"/>
          <w:sz w:val="21"/>
          <w:szCs w:val="21"/>
          <w:lang w:val="en-US"/>
          <w14:ligatures w14:val="standardContextual"/>
        </w:rPr>
        <w:t xml:space="preserve"> A(CT)=  4 Z(</w:t>
      </w:r>
      <w:r w:rsidRPr="005D56F5">
        <w:rPr>
          <w:rFonts w:ascii="Courier New" w:eastAsia="Calibri" w:hAnsi="Courier New" w:cs="Courier New"/>
          <w:kern w:val="2"/>
          <w:sz w:val="21"/>
          <w:szCs w:val="21"/>
          <w14:ligatures w14:val="standardContextual"/>
        </w:rPr>
        <w:t>МЦК</w:t>
      </w:r>
      <w:r w:rsidRPr="005D56F5">
        <w:rPr>
          <w:rFonts w:ascii="Courier New" w:eastAsia="Calibri" w:hAnsi="Courier New" w:cs="Courier New"/>
          <w:kern w:val="2"/>
          <w:sz w:val="21"/>
          <w:szCs w:val="21"/>
          <w:lang w:val="en-US"/>
          <w14:ligatures w14:val="standardContextual"/>
        </w:rPr>
        <w:t>)=  48 Z(CT)=  20 Z(</w:t>
      </w:r>
      <w:r w:rsidRPr="005D56F5">
        <w:rPr>
          <w:rFonts w:ascii="Courier New" w:eastAsia="Calibri" w:hAnsi="Courier New" w:cs="Courier New"/>
          <w:kern w:val="2"/>
          <w:sz w:val="21"/>
          <w:szCs w:val="21"/>
          <w14:ligatures w14:val="standardContextual"/>
        </w:rPr>
        <w:t>БЦК</w:t>
      </w:r>
      <w:r w:rsidRPr="005D56F5">
        <w:rPr>
          <w:rFonts w:ascii="Courier New" w:eastAsia="Calibri" w:hAnsi="Courier New" w:cs="Courier New"/>
          <w:kern w:val="2"/>
          <w:sz w:val="21"/>
          <w:szCs w:val="21"/>
          <w:lang w:val="en-US"/>
          <w14:ligatures w14:val="standardContextual"/>
        </w:rPr>
        <w:t>)=  88</w:t>
      </w:r>
    </w:p>
    <w:p w14:paraId="1B9FA3A6" w14:textId="77777777" w:rsidR="00F816C1" w:rsidRPr="005D56F5" w:rsidRDefault="00F816C1" w:rsidP="00F816C1">
      <w:pPr>
        <w:spacing w:line="240" w:lineRule="auto"/>
        <w:jc w:val="left"/>
        <w:rPr>
          <w:rFonts w:ascii="Courier New" w:eastAsia="Calibri" w:hAnsi="Courier New" w:cs="Courier New"/>
          <w:kern w:val="2"/>
          <w:sz w:val="21"/>
          <w:szCs w:val="21"/>
          <w:lang w:val="en-US"/>
          <w14:ligatures w14:val="standardContextual"/>
        </w:rPr>
      </w:pPr>
      <w:r w:rsidRPr="005D56F5">
        <w:rPr>
          <w:rFonts w:ascii="Courier New" w:eastAsia="Calibri" w:hAnsi="Courier New" w:cs="Courier New"/>
          <w:kern w:val="2"/>
          <w:sz w:val="21"/>
          <w:szCs w:val="21"/>
          <w:lang w:val="en-US"/>
          <w14:ligatures w14:val="standardContextual"/>
        </w:rPr>
        <w:t xml:space="preserve"> k</w:t>
      </w:r>
      <w:proofErr w:type="gramStart"/>
      <w:r w:rsidRPr="005D56F5">
        <w:rPr>
          <w:rFonts w:ascii="Courier New" w:eastAsia="Calibri" w:hAnsi="Courier New" w:cs="Courier New"/>
          <w:kern w:val="2"/>
          <w:sz w:val="21"/>
          <w:szCs w:val="21"/>
          <w:lang w:val="en-US"/>
          <w14:ligatures w14:val="standardContextual"/>
        </w:rPr>
        <w:t>=  1.824</w:t>
      </w:r>
      <w:proofErr w:type="gramEnd"/>
      <w:r w:rsidRPr="005D56F5">
        <w:rPr>
          <w:rFonts w:ascii="Courier New" w:eastAsia="Calibri" w:hAnsi="Courier New" w:cs="Courier New"/>
          <w:kern w:val="2"/>
          <w:sz w:val="21"/>
          <w:szCs w:val="21"/>
          <w:lang w:val="en-US"/>
          <w14:ligatures w14:val="standardContextual"/>
        </w:rPr>
        <w:t xml:space="preserve"> A(CT)=  4 Z(</w:t>
      </w:r>
      <w:r w:rsidRPr="005D56F5">
        <w:rPr>
          <w:rFonts w:ascii="Courier New" w:eastAsia="Calibri" w:hAnsi="Courier New" w:cs="Courier New"/>
          <w:kern w:val="2"/>
          <w:sz w:val="21"/>
          <w:szCs w:val="21"/>
          <w14:ligatures w14:val="standardContextual"/>
        </w:rPr>
        <w:t>МЦК</w:t>
      </w:r>
      <w:r w:rsidRPr="005D56F5">
        <w:rPr>
          <w:rFonts w:ascii="Courier New" w:eastAsia="Calibri" w:hAnsi="Courier New" w:cs="Courier New"/>
          <w:kern w:val="2"/>
          <w:sz w:val="21"/>
          <w:szCs w:val="21"/>
          <w:lang w:val="en-US"/>
          <w14:ligatures w14:val="standardContextual"/>
        </w:rPr>
        <w:t>)=  51 Z(CT)=  21 Z(</w:t>
      </w:r>
      <w:r w:rsidRPr="005D56F5">
        <w:rPr>
          <w:rFonts w:ascii="Courier New" w:eastAsia="Calibri" w:hAnsi="Courier New" w:cs="Courier New"/>
          <w:kern w:val="2"/>
          <w:sz w:val="21"/>
          <w:szCs w:val="21"/>
          <w14:ligatures w14:val="standardContextual"/>
        </w:rPr>
        <w:t>БЦК</w:t>
      </w:r>
      <w:r w:rsidRPr="005D56F5">
        <w:rPr>
          <w:rFonts w:ascii="Courier New" w:eastAsia="Calibri" w:hAnsi="Courier New" w:cs="Courier New"/>
          <w:kern w:val="2"/>
          <w:sz w:val="21"/>
          <w:szCs w:val="21"/>
          <w:lang w:val="en-US"/>
          <w14:ligatures w14:val="standardContextual"/>
        </w:rPr>
        <w:t>)=  93</w:t>
      </w:r>
    </w:p>
    <w:p w14:paraId="5655CB4E" w14:textId="77777777" w:rsidR="00F816C1" w:rsidRPr="005D56F5" w:rsidRDefault="00F816C1" w:rsidP="00F816C1">
      <w:pPr>
        <w:spacing w:line="240" w:lineRule="auto"/>
        <w:jc w:val="left"/>
        <w:rPr>
          <w:rFonts w:ascii="Courier New" w:eastAsia="Calibri" w:hAnsi="Courier New" w:cs="Courier New"/>
          <w:kern w:val="2"/>
          <w:sz w:val="21"/>
          <w:szCs w:val="21"/>
          <w:lang w:val="en-US"/>
          <w14:ligatures w14:val="standardContextual"/>
        </w:rPr>
      </w:pPr>
      <w:r w:rsidRPr="005D56F5">
        <w:rPr>
          <w:rFonts w:ascii="Courier New" w:eastAsia="Calibri" w:hAnsi="Courier New" w:cs="Courier New"/>
          <w:kern w:val="2"/>
          <w:sz w:val="21"/>
          <w:szCs w:val="21"/>
          <w:lang w:val="en-US"/>
          <w14:ligatures w14:val="standardContextual"/>
        </w:rPr>
        <w:t xml:space="preserve"> k</w:t>
      </w:r>
      <w:proofErr w:type="gramStart"/>
      <w:r w:rsidRPr="005D56F5">
        <w:rPr>
          <w:rFonts w:ascii="Courier New" w:eastAsia="Calibri" w:hAnsi="Courier New" w:cs="Courier New"/>
          <w:kern w:val="2"/>
          <w:sz w:val="21"/>
          <w:szCs w:val="21"/>
          <w:lang w:val="en-US"/>
          <w14:ligatures w14:val="standardContextual"/>
        </w:rPr>
        <w:t>=  1.836</w:t>
      </w:r>
      <w:proofErr w:type="gramEnd"/>
      <w:r w:rsidRPr="005D56F5">
        <w:rPr>
          <w:rFonts w:ascii="Courier New" w:eastAsia="Calibri" w:hAnsi="Courier New" w:cs="Courier New"/>
          <w:kern w:val="2"/>
          <w:sz w:val="21"/>
          <w:szCs w:val="21"/>
          <w:lang w:val="en-US"/>
          <w14:ligatures w14:val="standardContextual"/>
        </w:rPr>
        <w:t xml:space="preserve"> A(CT)=  4 Z(</w:t>
      </w:r>
      <w:r w:rsidRPr="005D56F5">
        <w:rPr>
          <w:rFonts w:ascii="Courier New" w:eastAsia="Calibri" w:hAnsi="Courier New" w:cs="Courier New"/>
          <w:kern w:val="2"/>
          <w:sz w:val="21"/>
          <w:szCs w:val="21"/>
          <w14:ligatures w14:val="standardContextual"/>
        </w:rPr>
        <w:t>МЦК</w:t>
      </w:r>
      <w:r w:rsidRPr="005D56F5">
        <w:rPr>
          <w:rFonts w:ascii="Courier New" w:eastAsia="Calibri" w:hAnsi="Courier New" w:cs="Courier New"/>
          <w:kern w:val="2"/>
          <w:sz w:val="21"/>
          <w:szCs w:val="21"/>
          <w:lang w:val="en-US"/>
          <w14:ligatures w14:val="standardContextual"/>
        </w:rPr>
        <w:t>)=  55 Z(CT)=  23 Z(</w:t>
      </w:r>
      <w:r w:rsidRPr="005D56F5">
        <w:rPr>
          <w:rFonts w:ascii="Courier New" w:eastAsia="Calibri" w:hAnsi="Courier New" w:cs="Courier New"/>
          <w:kern w:val="2"/>
          <w:sz w:val="21"/>
          <w:szCs w:val="21"/>
          <w14:ligatures w14:val="standardContextual"/>
        </w:rPr>
        <w:t>БЦК</w:t>
      </w:r>
      <w:r w:rsidRPr="005D56F5">
        <w:rPr>
          <w:rFonts w:ascii="Courier New" w:eastAsia="Calibri" w:hAnsi="Courier New" w:cs="Courier New"/>
          <w:kern w:val="2"/>
          <w:sz w:val="21"/>
          <w:szCs w:val="21"/>
          <w:lang w:val="en-US"/>
          <w14:ligatures w14:val="standardContextual"/>
        </w:rPr>
        <w:t>)= 101</w:t>
      </w:r>
    </w:p>
    <w:p w14:paraId="34654B6D" w14:textId="77777777" w:rsidR="00F816C1" w:rsidRPr="005D56F5" w:rsidRDefault="00F816C1" w:rsidP="00F816C1">
      <w:pPr>
        <w:spacing w:line="240" w:lineRule="auto"/>
        <w:jc w:val="left"/>
        <w:rPr>
          <w:rFonts w:ascii="Courier New" w:eastAsia="Calibri" w:hAnsi="Courier New" w:cs="Courier New"/>
          <w:kern w:val="2"/>
          <w:sz w:val="21"/>
          <w:szCs w:val="21"/>
          <w:lang w:val="en-US"/>
          <w14:ligatures w14:val="standardContextual"/>
        </w:rPr>
      </w:pPr>
      <w:r w:rsidRPr="005D56F5">
        <w:rPr>
          <w:rFonts w:ascii="Courier New" w:eastAsia="Calibri" w:hAnsi="Courier New" w:cs="Courier New"/>
          <w:kern w:val="2"/>
          <w:sz w:val="21"/>
          <w:szCs w:val="21"/>
          <w:lang w:val="en-US"/>
          <w14:ligatures w14:val="standardContextual"/>
        </w:rPr>
        <w:t xml:space="preserve"> k</w:t>
      </w:r>
      <w:proofErr w:type="gramStart"/>
      <w:r w:rsidRPr="005D56F5">
        <w:rPr>
          <w:rFonts w:ascii="Courier New" w:eastAsia="Calibri" w:hAnsi="Courier New" w:cs="Courier New"/>
          <w:kern w:val="2"/>
          <w:sz w:val="21"/>
          <w:szCs w:val="21"/>
          <w:lang w:val="en-US"/>
          <w14:ligatures w14:val="standardContextual"/>
        </w:rPr>
        <w:t>=  1.828</w:t>
      </w:r>
      <w:proofErr w:type="gramEnd"/>
      <w:r w:rsidRPr="005D56F5">
        <w:rPr>
          <w:rFonts w:ascii="Courier New" w:eastAsia="Calibri" w:hAnsi="Courier New" w:cs="Courier New"/>
          <w:kern w:val="2"/>
          <w:sz w:val="21"/>
          <w:szCs w:val="21"/>
          <w:lang w:val="en-US"/>
          <w14:ligatures w14:val="standardContextual"/>
        </w:rPr>
        <w:t xml:space="preserve"> A(CT)=  4 Z(</w:t>
      </w:r>
      <w:r w:rsidRPr="005D56F5">
        <w:rPr>
          <w:rFonts w:ascii="Courier New" w:eastAsia="Calibri" w:hAnsi="Courier New" w:cs="Courier New"/>
          <w:kern w:val="2"/>
          <w:sz w:val="21"/>
          <w:szCs w:val="21"/>
          <w14:ligatures w14:val="standardContextual"/>
        </w:rPr>
        <w:t>МЦК</w:t>
      </w:r>
      <w:r w:rsidRPr="005D56F5">
        <w:rPr>
          <w:rFonts w:ascii="Courier New" w:eastAsia="Calibri" w:hAnsi="Courier New" w:cs="Courier New"/>
          <w:kern w:val="2"/>
          <w:sz w:val="21"/>
          <w:szCs w:val="21"/>
          <w:lang w:val="en-US"/>
          <w14:ligatures w14:val="standardContextual"/>
        </w:rPr>
        <w:t>)=  58 Z(CT)=  24 Z(</w:t>
      </w:r>
      <w:r w:rsidRPr="005D56F5">
        <w:rPr>
          <w:rFonts w:ascii="Courier New" w:eastAsia="Calibri" w:hAnsi="Courier New" w:cs="Courier New"/>
          <w:kern w:val="2"/>
          <w:sz w:val="21"/>
          <w:szCs w:val="21"/>
          <w14:ligatures w14:val="standardContextual"/>
        </w:rPr>
        <w:t>БЦК</w:t>
      </w:r>
      <w:r w:rsidRPr="005D56F5">
        <w:rPr>
          <w:rFonts w:ascii="Courier New" w:eastAsia="Calibri" w:hAnsi="Courier New" w:cs="Courier New"/>
          <w:kern w:val="2"/>
          <w:sz w:val="21"/>
          <w:szCs w:val="21"/>
          <w:lang w:val="en-US"/>
          <w14:ligatures w14:val="standardContextual"/>
        </w:rPr>
        <w:t>)= 106</w:t>
      </w:r>
    </w:p>
    <w:p w14:paraId="2D0B5124" w14:textId="77777777" w:rsidR="00F816C1" w:rsidRPr="005D56F5" w:rsidRDefault="00F816C1" w:rsidP="00F816C1">
      <w:pPr>
        <w:spacing w:line="240" w:lineRule="auto"/>
        <w:jc w:val="left"/>
        <w:rPr>
          <w:rFonts w:ascii="Courier New" w:eastAsia="Calibri" w:hAnsi="Courier New" w:cs="Courier New"/>
          <w:kern w:val="2"/>
          <w:sz w:val="21"/>
          <w:szCs w:val="21"/>
          <w:lang w:val="en-US"/>
          <w14:ligatures w14:val="standardContextual"/>
        </w:rPr>
      </w:pPr>
      <w:r w:rsidRPr="005D56F5">
        <w:rPr>
          <w:rFonts w:ascii="Courier New" w:eastAsia="Calibri" w:hAnsi="Courier New" w:cs="Courier New"/>
          <w:kern w:val="2"/>
          <w:sz w:val="21"/>
          <w:szCs w:val="21"/>
          <w:lang w:val="en-US"/>
          <w14:ligatures w14:val="standardContextual"/>
        </w:rPr>
        <w:t xml:space="preserve"> k</w:t>
      </w:r>
      <w:proofErr w:type="gramStart"/>
      <w:r w:rsidRPr="005D56F5">
        <w:rPr>
          <w:rFonts w:ascii="Courier New" w:eastAsia="Calibri" w:hAnsi="Courier New" w:cs="Courier New"/>
          <w:kern w:val="2"/>
          <w:sz w:val="21"/>
          <w:szCs w:val="21"/>
          <w:lang w:val="en-US"/>
          <w14:ligatures w14:val="standardContextual"/>
        </w:rPr>
        <w:t>=  1.831</w:t>
      </w:r>
      <w:proofErr w:type="gramEnd"/>
      <w:r w:rsidRPr="005D56F5">
        <w:rPr>
          <w:rFonts w:ascii="Courier New" w:eastAsia="Calibri" w:hAnsi="Courier New" w:cs="Courier New"/>
          <w:kern w:val="2"/>
          <w:sz w:val="21"/>
          <w:szCs w:val="21"/>
          <w:lang w:val="en-US"/>
          <w14:ligatures w14:val="standardContextual"/>
        </w:rPr>
        <w:t xml:space="preserve"> A(CT)=  4 Z(</w:t>
      </w:r>
      <w:r w:rsidRPr="005D56F5">
        <w:rPr>
          <w:rFonts w:ascii="Courier New" w:eastAsia="Calibri" w:hAnsi="Courier New" w:cs="Courier New"/>
          <w:kern w:val="2"/>
          <w:sz w:val="21"/>
          <w:szCs w:val="21"/>
          <w14:ligatures w14:val="standardContextual"/>
        </w:rPr>
        <w:t>МЦК</w:t>
      </w:r>
      <w:r w:rsidRPr="005D56F5">
        <w:rPr>
          <w:rFonts w:ascii="Courier New" w:eastAsia="Calibri" w:hAnsi="Courier New" w:cs="Courier New"/>
          <w:kern w:val="2"/>
          <w:sz w:val="21"/>
          <w:szCs w:val="21"/>
          <w:lang w:val="en-US"/>
          <w14:ligatures w14:val="standardContextual"/>
        </w:rPr>
        <w:t>)=  65 Z(CT)=  27 Z(</w:t>
      </w:r>
      <w:r w:rsidRPr="005D56F5">
        <w:rPr>
          <w:rFonts w:ascii="Courier New" w:eastAsia="Calibri" w:hAnsi="Courier New" w:cs="Courier New"/>
          <w:kern w:val="2"/>
          <w:sz w:val="21"/>
          <w:szCs w:val="21"/>
          <w14:ligatures w14:val="standardContextual"/>
        </w:rPr>
        <w:t>БЦК</w:t>
      </w:r>
      <w:r w:rsidRPr="005D56F5">
        <w:rPr>
          <w:rFonts w:ascii="Courier New" w:eastAsia="Calibri" w:hAnsi="Courier New" w:cs="Courier New"/>
          <w:kern w:val="2"/>
          <w:sz w:val="21"/>
          <w:szCs w:val="21"/>
          <w:lang w:val="en-US"/>
          <w14:ligatures w14:val="standardContextual"/>
        </w:rPr>
        <w:t>)= 119</w:t>
      </w:r>
    </w:p>
    <w:p w14:paraId="2634A2ED" w14:textId="77777777" w:rsidR="00F816C1" w:rsidRPr="005D56F5" w:rsidRDefault="00F816C1" w:rsidP="00F816C1">
      <w:pPr>
        <w:spacing w:line="240" w:lineRule="auto"/>
        <w:jc w:val="left"/>
        <w:rPr>
          <w:rFonts w:ascii="Courier New" w:eastAsia="Calibri" w:hAnsi="Courier New" w:cs="Courier New"/>
          <w:kern w:val="2"/>
          <w:sz w:val="21"/>
          <w:szCs w:val="21"/>
          <w:lang w:val="en-US"/>
          <w14:ligatures w14:val="standardContextual"/>
        </w:rPr>
      </w:pPr>
      <w:r w:rsidRPr="005D56F5">
        <w:rPr>
          <w:rFonts w:ascii="Courier New" w:eastAsia="Calibri" w:hAnsi="Courier New" w:cs="Courier New"/>
          <w:kern w:val="2"/>
          <w:sz w:val="21"/>
          <w:szCs w:val="21"/>
          <w:lang w:val="en-US"/>
          <w14:ligatures w14:val="standardContextual"/>
        </w:rPr>
        <w:t xml:space="preserve"> k</w:t>
      </w:r>
      <w:proofErr w:type="gramStart"/>
      <w:r w:rsidRPr="005D56F5">
        <w:rPr>
          <w:rFonts w:ascii="Courier New" w:eastAsia="Calibri" w:hAnsi="Courier New" w:cs="Courier New"/>
          <w:kern w:val="2"/>
          <w:sz w:val="21"/>
          <w:szCs w:val="21"/>
          <w:lang w:val="en-US"/>
          <w14:ligatures w14:val="standardContextual"/>
        </w:rPr>
        <w:t>=  1.833</w:t>
      </w:r>
      <w:proofErr w:type="gramEnd"/>
      <w:r w:rsidRPr="005D56F5">
        <w:rPr>
          <w:rFonts w:ascii="Courier New" w:eastAsia="Calibri" w:hAnsi="Courier New" w:cs="Courier New"/>
          <w:kern w:val="2"/>
          <w:sz w:val="21"/>
          <w:szCs w:val="21"/>
          <w:lang w:val="en-US"/>
          <w14:ligatures w14:val="standardContextual"/>
        </w:rPr>
        <w:t xml:space="preserve"> A(CT)=  4 Z(</w:t>
      </w:r>
      <w:r w:rsidRPr="005D56F5">
        <w:rPr>
          <w:rFonts w:ascii="Courier New" w:eastAsia="Calibri" w:hAnsi="Courier New" w:cs="Courier New"/>
          <w:kern w:val="2"/>
          <w:sz w:val="21"/>
          <w:szCs w:val="21"/>
          <w14:ligatures w14:val="standardContextual"/>
        </w:rPr>
        <w:t>МЦК</w:t>
      </w:r>
      <w:r w:rsidRPr="005D56F5">
        <w:rPr>
          <w:rFonts w:ascii="Courier New" w:eastAsia="Calibri" w:hAnsi="Courier New" w:cs="Courier New"/>
          <w:kern w:val="2"/>
          <w:sz w:val="21"/>
          <w:szCs w:val="21"/>
          <w:lang w:val="en-US"/>
          <w14:ligatures w14:val="standardContextual"/>
        </w:rPr>
        <w:t>)=  72 Z(CT)=  30 Z(</w:t>
      </w:r>
      <w:r w:rsidRPr="005D56F5">
        <w:rPr>
          <w:rFonts w:ascii="Courier New" w:eastAsia="Calibri" w:hAnsi="Courier New" w:cs="Courier New"/>
          <w:kern w:val="2"/>
          <w:sz w:val="21"/>
          <w:szCs w:val="21"/>
          <w14:ligatures w14:val="standardContextual"/>
        </w:rPr>
        <w:t>БЦК</w:t>
      </w:r>
      <w:r w:rsidRPr="005D56F5">
        <w:rPr>
          <w:rFonts w:ascii="Courier New" w:eastAsia="Calibri" w:hAnsi="Courier New" w:cs="Courier New"/>
          <w:kern w:val="2"/>
          <w:sz w:val="21"/>
          <w:szCs w:val="21"/>
          <w:lang w:val="en-US"/>
          <w14:ligatures w14:val="standardContextual"/>
        </w:rPr>
        <w:t>)= 132</w:t>
      </w:r>
    </w:p>
    <w:p w14:paraId="4C5B3790" w14:textId="77777777" w:rsidR="00F816C1" w:rsidRPr="005D56F5" w:rsidRDefault="00F816C1" w:rsidP="00F816C1">
      <w:pPr>
        <w:spacing w:line="240" w:lineRule="auto"/>
        <w:jc w:val="left"/>
        <w:rPr>
          <w:rFonts w:ascii="Courier New" w:eastAsia="Calibri" w:hAnsi="Courier New" w:cs="Courier New"/>
          <w:kern w:val="2"/>
          <w:sz w:val="21"/>
          <w:szCs w:val="21"/>
          <w:lang w:val="en-US"/>
          <w14:ligatures w14:val="standardContextual"/>
        </w:rPr>
      </w:pPr>
      <w:r w:rsidRPr="005D56F5">
        <w:rPr>
          <w:rFonts w:ascii="Courier New" w:eastAsia="Calibri" w:hAnsi="Courier New" w:cs="Courier New"/>
          <w:kern w:val="2"/>
          <w:sz w:val="21"/>
          <w:szCs w:val="21"/>
          <w:lang w:val="en-US"/>
          <w14:ligatures w14:val="standardContextual"/>
        </w:rPr>
        <w:t xml:space="preserve"> k</w:t>
      </w:r>
      <w:proofErr w:type="gramStart"/>
      <w:r w:rsidRPr="005D56F5">
        <w:rPr>
          <w:rFonts w:ascii="Courier New" w:eastAsia="Calibri" w:hAnsi="Courier New" w:cs="Courier New"/>
          <w:kern w:val="2"/>
          <w:sz w:val="21"/>
          <w:szCs w:val="21"/>
          <w:lang w:val="en-US"/>
          <w14:ligatures w14:val="standardContextual"/>
        </w:rPr>
        <w:t>=  1.827</w:t>
      </w:r>
      <w:proofErr w:type="gramEnd"/>
      <w:r w:rsidRPr="005D56F5">
        <w:rPr>
          <w:rFonts w:ascii="Courier New" w:eastAsia="Calibri" w:hAnsi="Courier New" w:cs="Courier New"/>
          <w:kern w:val="2"/>
          <w:sz w:val="21"/>
          <w:szCs w:val="21"/>
          <w:lang w:val="en-US"/>
          <w14:ligatures w14:val="standardContextual"/>
        </w:rPr>
        <w:t xml:space="preserve"> A(CT)=  4 Z(</w:t>
      </w:r>
      <w:r w:rsidRPr="005D56F5">
        <w:rPr>
          <w:rFonts w:ascii="Courier New" w:eastAsia="Calibri" w:hAnsi="Courier New" w:cs="Courier New"/>
          <w:kern w:val="2"/>
          <w:sz w:val="21"/>
          <w:szCs w:val="21"/>
          <w14:ligatures w14:val="standardContextual"/>
        </w:rPr>
        <w:t>МЦК</w:t>
      </w:r>
      <w:r w:rsidRPr="005D56F5">
        <w:rPr>
          <w:rFonts w:ascii="Courier New" w:eastAsia="Calibri" w:hAnsi="Courier New" w:cs="Courier New"/>
          <w:kern w:val="2"/>
          <w:sz w:val="21"/>
          <w:szCs w:val="21"/>
          <w:lang w:val="en-US"/>
          <w14:ligatures w14:val="standardContextual"/>
        </w:rPr>
        <w:t>)=  75 Z(CT)=  31 Z(</w:t>
      </w:r>
      <w:r w:rsidRPr="005D56F5">
        <w:rPr>
          <w:rFonts w:ascii="Courier New" w:eastAsia="Calibri" w:hAnsi="Courier New" w:cs="Courier New"/>
          <w:kern w:val="2"/>
          <w:sz w:val="21"/>
          <w:szCs w:val="21"/>
          <w14:ligatures w14:val="standardContextual"/>
        </w:rPr>
        <w:t>БЦК</w:t>
      </w:r>
      <w:r w:rsidRPr="005D56F5">
        <w:rPr>
          <w:rFonts w:ascii="Courier New" w:eastAsia="Calibri" w:hAnsi="Courier New" w:cs="Courier New"/>
          <w:kern w:val="2"/>
          <w:sz w:val="21"/>
          <w:szCs w:val="21"/>
          <w:lang w:val="en-US"/>
          <w14:ligatures w14:val="standardContextual"/>
        </w:rPr>
        <w:t>)= 137</w:t>
      </w:r>
    </w:p>
    <w:p w14:paraId="626F6481" w14:textId="77777777" w:rsidR="00F816C1" w:rsidRPr="005D56F5" w:rsidRDefault="00F816C1" w:rsidP="00F816C1">
      <w:pPr>
        <w:spacing w:line="240" w:lineRule="auto"/>
        <w:jc w:val="left"/>
        <w:rPr>
          <w:rFonts w:ascii="Courier New" w:eastAsia="Calibri" w:hAnsi="Courier New" w:cs="Courier New"/>
          <w:kern w:val="2"/>
          <w:sz w:val="21"/>
          <w:szCs w:val="21"/>
          <w:lang w:val="en-US"/>
          <w14:ligatures w14:val="standardContextual"/>
        </w:rPr>
      </w:pPr>
      <w:r w:rsidRPr="005D56F5">
        <w:rPr>
          <w:rFonts w:ascii="Courier New" w:eastAsia="Calibri" w:hAnsi="Courier New" w:cs="Courier New"/>
          <w:kern w:val="2"/>
          <w:sz w:val="21"/>
          <w:szCs w:val="21"/>
          <w:lang w:val="en-US"/>
          <w14:ligatures w14:val="standardContextual"/>
        </w:rPr>
        <w:t xml:space="preserve"> k</w:t>
      </w:r>
      <w:proofErr w:type="gramStart"/>
      <w:r w:rsidRPr="005D56F5">
        <w:rPr>
          <w:rFonts w:ascii="Courier New" w:eastAsia="Calibri" w:hAnsi="Courier New" w:cs="Courier New"/>
          <w:kern w:val="2"/>
          <w:sz w:val="21"/>
          <w:szCs w:val="21"/>
          <w:lang w:val="en-US"/>
          <w14:ligatures w14:val="standardContextual"/>
        </w:rPr>
        <w:t>=  1.829</w:t>
      </w:r>
      <w:proofErr w:type="gramEnd"/>
      <w:r w:rsidRPr="005D56F5">
        <w:rPr>
          <w:rFonts w:ascii="Courier New" w:eastAsia="Calibri" w:hAnsi="Courier New" w:cs="Courier New"/>
          <w:kern w:val="2"/>
          <w:sz w:val="21"/>
          <w:szCs w:val="21"/>
          <w:lang w:val="en-US"/>
          <w14:ligatures w14:val="standardContextual"/>
        </w:rPr>
        <w:t xml:space="preserve"> A(CT)=  4 Z(</w:t>
      </w:r>
      <w:r w:rsidRPr="005D56F5">
        <w:rPr>
          <w:rFonts w:ascii="Courier New" w:eastAsia="Calibri" w:hAnsi="Courier New" w:cs="Courier New"/>
          <w:kern w:val="2"/>
          <w:sz w:val="21"/>
          <w:szCs w:val="21"/>
          <w14:ligatures w14:val="standardContextual"/>
        </w:rPr>
        <w:t>МЦК</w:t>
      </w:r>
      <w:r w:rsidRPr="005D56F5">
        <w:rPr>
          <w:rFonts w:ascii="Courier New" w:eastAsia="Calibri" w:hAnsi="Courier New" w:cs="Courier New"/>
          <w:kern w:val="2"/>
          <w:sz w:val="21"/>
          <w:szCs w:val="21"/>
          <w:lang w:val="en-US"/>
          <w14:ligatures w14:val="standardContextual"/>
        </w:rPr>
        <w:t>)=  82 Z(CT)=  34 Z(</w:t>
      </w:r>
      <w:r w:rsidRPr="005D56F5">
        <w:rPr>
          <w:rFonts w:ascii="Courier New" w:eastAsia="Calibri" w:hAnsi="Courier New" w:cs="Courier New"/>
          <w:kern w:val="2"/>
          <w:sz w:val="21"/>
          <w:szCs w:val="21"/>
          <w14:ligatures w14:val="standardContextual"/>
        </w:rPr>
        <w:t>БЦК</w:t>
      </w:r>
      <w:r w:rsidRPr="005D56F5">
        <w:rPr>
          <w:rFonts w:ascii="Courier New" w:eastAsia="Calibri" w:hAnsi="Courier New" w:cs="Courier New"/>
          <w:kern w:val="2"/>
          <w:sz w:val="21"/>
          <w:szCs w:val="21"/>
          <w:lang w:val="en-US"/>
          <w14:ligatures w14:val="standardContextual"/>
        </w:rPr>
        <w:t>)= 150</w:t>
      </w:r>
    </w:p>
    <w:p w14:paraId="666F96DB" w14:textId="77777777" w:rsidR="00F816C1" w:rsidRPr="005D56F5" w:rsidRDefault="00F816C1" w:rsidP="00F816C1">
      <w:pPr>
        <w:spacing w:line="240" w:lineRule="auto"/>
        <w:jc w:val="left"/>
        <w:rPr>
          <w:rFonts w:ascii="Courier New" w:eastAsia="Calibri" w:hAnsi="Courier New" w:cs="Courier New"/>
          <w:kern w:val="2"/>
          <w:sz w:val="21"/>
          <w:szCs w:val="21"/>
          <w:lang w:val="en-US"/>
          <w14:ligatures w14:val="standardContextual"/>
        </w:rPr>
      </w:pPr>
      <w:r w:rsidRPr="005D56F5">
        <w:rPr>
          <w:rFonts w:ascii="Courier New" w:eastAsia="Calibri" w:hAnsi="Courier New" w:cs="Courier New"/>
          <w:kern w:val="2"/>
          <w:sz w:val="21"/>
          <w:szCs w:val="21"/>
          <w:lang w:val="en-US"/>
          <w14:ligatures w14:val="standardContextual"/>
        </w:rPr>
        <w:t xml:space="preserve"> k</w:t>
      </w:r>
      <w:proofErr w:type="gramStart"/>
      <w:r w:rsidRPr="005D56F5">
        <w:rPr>
          <w:rFonts w:ascii="Courier New" w:eastAsia="Calibri" w:hAnsi="Courier New" w:cs="Courier New"/>
          <w:kern w:val="2"/>
          <w:sz w:val="21"/>
          <w:szCs w:val="21"/>
          <w:lang w:val="en-US"/>
          <w14:ligatures w14:val="standardContextual"/>
        </w:rPr>
        <w:t>=  1.831</w:t>
      </w:r>
      <w:proofErr w:type="gramEnd"/>
      <w:r w:rsidRPr="005D56F5">
        <w:rPr>
          <w:rFonts w:ascii="Courier New" w:eastAsia="Calibri" w:hAnsi="Courier New" w:cs="Courier New"/>
          <w:kern w:val="2"/>
          <w:sz w:val="21"/>
          <w:szCs w:val="21"/>
          <w:lang w:val="en-US"/>
          <w14:ligatures w14:val="standardContextual"/>
        </w:rPr>
        <w:t xml:space="preserve"> A(CT)=  4 Z(</w:t>
      </w:r>
      <w:r w:rsidRPr="005D56F5">
        <w:rPr>
          <w:rFonts w:ascii="Courier New" w:eastAsia="Calibri" w:hAnsi="Courier New" w:cs="Courier New"/>
          <w:kern w:val="2"/>
          <w:sz w:val="21"/>
          <w:szCs w:val="21"/>
          <w14:ligatures w14:val="standardContextual"/>
        </w:rPr>
        <w:t>МЦК</w:t>
      </w:r>
      <w:r w:rsidRPr="005D56F5">
        <w:rPr>
          <w:rFonts w:ascii="Courier New" w:eastAsia="Calibri" w:hAnsi="Courier New" w:cs="Courier New"/>
          <w:kern w:val="2"/>
          <w:sz w:val="21"/>
          <w:szCs w:val="21"/>
          <w:lang w:val="en-US"/>
          <w14:ligatures w14:val="standardContextual"/>
        </w:rPr>
        <w:t>)=  89 Z(CT)=  37 Z(</w:t>
      </w:r>
      <w:r w:rsidRPr="005D56F5">
        <w:rPr>
          <w:rFonts w:ascii="Courier New" w:eastAsia="Calibri" w:hAnsi="Courier New" w:cs="Courier New"/>
          <w:kern w:val="2"/>
          <w:sz w:val="21"/>
          <w:szCs w:val="21"/>
          <w14:ligatures w14:val="standardContextual"/>
        </w:rPr>
        <w:t>БЦК</w:t>
      </w:r>
      <w:r w:rsidRPr="005D56F5">
        <w:rPr>
          <w:rFonts w:ascii="Courier New" w:eastAsia="Calibri" w:hAnsi="Courier New" w:cs="Courier New"/>
          <w:kern w:val="2"/>
          <w:sz w:val="21"/>
          <w:szCs w:val="21"/>
          <w:lang w:val="en-US"/>
          <w14:ligatures w14:val="standardContextual"/>
        </w:rPr>
        <w:t>)= 163</w:t>
      </w:r>
    </w:p>
    <w:p w14:paraId="61FB4246" w14:textId="77777777" w:rsidR="00F816C1" w:rsidRPr="005D56F5" w:rsidRDefault="00F816C1" w:rsidP="00F816C1">
      <w:pPr>
        <w:spacing w:line="240" w:lineRule="auto"/>
        <w:jc w:val="left"/>
        <w:rPr>
          <w:rFonts w:ascii="Courier New" w:eastAsia="Calibri" w:hAnsi="Courier New" w:cs="Courier New"/>
          <w:kern w:val="2"/>
          <w:sz w:val="21"/>
          <w:szCs w:val="21"/>
          <w:lang w:val="en-US"/>
          <w14:ligatures w14:val="standardContextual"/>
        </w:rPr>
      </w:pPr>
      <w:r w:rsidRPr="005D56F5">
        <w:rPr>
          <w:rFonts w:ascii="Courier New" w:eastAsia="Calibri" w:hAnsi="Courier New" w:cs="Courier New"/>
          <w:kern w:val="2"/>
          <w:sz w:val="21"/>
          <w:szCs w:val="21"/>
          <w:lang w:val="en-US"/>
          <w14:ligatures w14:val="standardContextual"/>
        </w:rPr>
        <w:t xml:space="preserve"> k</w:t>
      </w:r>
      <w:proofErr w:type="gramStart"/>
      <w:r w:rsidRPr="005D56F5">
        <w:rPr>
          <w:rFonts w:ascii="Courier New" w:eastAsia="Calibri" w:hAnsi="Courier New" w:cs="Courier New"/>
          <w:kern w:val="2"/>
          <w:sz w:val="21"/>
          <w:szCs w:val="21"/>
          <w:lang w:val="en-US"/>
          <w14:ligatures w14:val="standardContextual"/>
        </w:rPr>
        <w:t>=  1.826</w:t>
      </w:r>
      <w:proofErr w:type="gramEnd"/>
      <w:r w:rsidRPr="005D56F5">
        <w:rPr>
          <w:rFonts w:ascii="Courier New" w:eastAsia="Calibri" w:hAnsi="Courier New" w:cs="Courier New"/>
          <w:kern w:val="2"/>
          <w:sz w:val="21"/>
          <w:szCs w:val="21"/>
          <w:lang w:val="en-US"/>
          <w14:ligatures w14:val="standardContextual"/>
        </w:rPr>
        <w:t xml:space="preserve"> A(CT)=  4 Z(</w:t>
      </w:r>
      <w:r w:rsidRPr="005D56F5">
        <w:rPr>
          <w:rFonts w:ascii="Courier New" w:eastAsia="Calibri" w:hAnsi="Courier New" w:cs="Courier New"/>
          <w:kern w:val="2"/>
          <w:sz w:val="21"/>
          <w:szCs w:val="21"/>
          <w14:ligatures w14:val="standardContextual"/>
        </w:rPr>
        <w:t>МЦК</w:t>
      </w:r>
      <w:r w:rsidRPr="005D56F5">
        <w:rPr>
          <w:rFonts w:ascii="Courier New" w:eastAsia="Calibri" w:hAnsi="Courier New" w:cs="Courier New"/>
          <w:kern w:val="2"/>
          <w:sz w:val="21"/>
          <w:szCs w:val="21"/>
          <w:lang w:val="en-US"/>
          <w14:ligatures w14:val="standardContextual"/>
        </w:rPr>
        <w:t>)=  92 Z(CT)=  38 Z(</w:t>
      </w:r>
      <w:r w:rsidRPr="005D56F5">
        <w:rPr>
          <w:rFonts w:ascii="Courier New" w:eastAsia="Calibri" w:hAnsi="Courier New" w:cs="Courier New"/>
          <w:kern w:val="2"/>
          <w:sz w:val="21"/>
          <w:szCs w:val="21"/>
          <w14:ligatures w14:val="standardContextual"/>
        </w:rPr>
        <w:t>БЦК</w:t>
      </w:r>
      <w:r w:rsidRPr="005D56F5">
        <w:rPr>
          <w:rFonts w:ascii="Courier New" w:eastAsia="Calibri" w:hAnsi="Courier New" w:cs="Courier New"/>
          <w:kern w:val="2"/>
          <w:sz w:val="21"/>
          <w:szCs w:val="21"/>
          <w:lang w:val="en-US"/>
          <w14:ligatures w14:val="standardContextual"/>
        </w:rPr>
        <w:t>)= 168</w:t>
      </w:r>
    </w:p>
    <w:p w14:paraId="7F2A54C9" w14:textId="77777777" w:rsidR="00F816C1" w:rsidRPr="005D56F5" w:rsidRDefault="00F816C1" w:rsidP="00F816C1">
      <w:pPr>
        <w:spacing w:line="240" w:lineRule="auto"/>
        <w:jc w:val="left"/>
        <w:rPr>
          <w:rFonts w:ascii="Courier New" w:eastAsia="Calibri" w:hAnsi="Courier New" w:cs="Courier New"/>
          <w:kern w:val="2"/>
          <w:sz w:val="21"/>
          <w:szCs w:val="21"/>
          <w:lang w:val="en-US"/>
          <w14:ligatures w14:val="standardContextual"/>
        </w:rPr>
      </w:pPr>
      <w:r w:rsidRPr="005D56F5">
        <w:rPr>
          <w:rFonts w:ascii="Courier New" w:eastAsia="Calibri" w:hAnsi="Courier New" w:cs="Courier New"/>
          <w:kern w:val="2"/>
          <w:sz w:val="21"/>
          <w:szCs w:val="21"/>
          <w:lang w:val="en-US"/>
          <w14:ligatures w14:val="standardContextual"/>
        </w:rPr>
        <w:t xml:space="preserve"> k</w:t>
      </w:r>
      <w:proofErr w:type="gramStart"/>
      <w:r w:rsidRPr="005D56F5">
        <w:rPr>
          <w:rFonts w:ascii="Courier New" w:eastAsia="Calibri" w:hAnsi="Courier New" w:cs="Courier New"/>
          <w:kern w:val="2"/>
          <w:sz w:val="21"/>
          <w:szCs w:val="21"/>
          <w:lang w:val="en-US"/>
          <w14:ligatures w14:val="standardContextual"/>
        </w:rPr>
        <w:t>=  1.833</w:t>
      </w:r>
      <w:proofErr w:type="gramEnd"/>
      <w:r w:rsidRPr="005D56F5">
        <w:rPr>
          <w:rFonts w:ascii="Courier New" w:eastAsia="Calibri" w:hAnsi="Courier New" w:cs="Courier New"/>
          <w:kern w:val="2"/>
          <w:sz w:val="21"/>
          <w:szCs w:val="21"/>
          <w:lang w:val="en-US"/>
          <w14:ligatures w14:val="standardContextual"/>
        </w:rPr>
        <w:t xml:space="preserve"> A(CT)=  4 Z(</w:t>
      </w:r>
      <w:r w:rsidRPr="005D56F5">
        <w:rPr>
          <w:rFonts w:ascii="Courier New" w:eastAsia="Calibri" w:hAnsi="Courier New" w:cs="Courier New"/>
          <w:kern w:val="2"/>
          <w:sz w:val="21"/>
          <w:szCs w:val="21"/>
          <w14:ligatures w14:val="standardContextual"/>
        </w:rPr>
        <w:t>МЦК</w:t>
      </w:r>
      <w:r w:rsidRPr="005D56F5">
        <w:rPr>
          <w:rFonts w:ascii="Courier New" w:eastAsia="Calibri" w:hAnsi="Courier New" w:cs="Courier New"/>
          <w:kern w:val="2"/>
          <w:sz w:val="21"/>
          <w:szCs w:val="21"/>
          <w:lang w:val="en-US"/>
          <w14:ligatures w14:val="standardContextual"/>
        </w:rPr>
        <w:t>)=  96 Z(CT)=  40 Z(</w:t>
      </w:r>
      <w:r w:rsidRPr="005D56F5">
        <w:rPr>
          <w:rFonts w:ascii="Courier New" w:eastAsia="Calibri" w:hAnsi="Courier New" w:cs="Courier New"/>
          <w:kern w:val="2"/>
          <w:sz w:val="21"/>
          <w:szCs w:val="21"/>
          <w14:ligatures w14:val="standardContextual"/>
        </w:rPr>
        <w:t>БЦК</w:t>
      </w:r>
      <w:r w:rsidRPr="005D56F5">
        <w:rPr>
          <w:rFonts w:ascii="Courier New" w:eastAsia="Calibri" w:hAnsi="Courier New" w:cs="Courier New"/>
          <w:kern w:val="2"/>
          <w:sz w:val="21"/>
          <w:szCs w:val="21"/>
          <w:lang w:val="en-US"/>
          <w14:ligatures w14:val="standardContextual"/>
        </w:rPr>
        <w:t>)= 176</w:t>
      </w:r>
    </w:p>
    <w:p w14:paraId="1603AFAA" w14:textId="77777777" w:rsidR="00F816C1" w:rsidRPr="005D56F5" w:rsidRDefault="00F816C1" w:rsidP="00F816C1">
      <w:pPr>
        <w:spacing w:line="240" w:lineRule="auto"/>
        <w:jc w:val="left"/>
        <w:rPr>
          <w:rFonts w:ascii="Courier New" w:eastAsia="Calibri" w:hAnsi="Courier New" w:cs="Courier New"/>
          <w:kern w:val="2"/>
          <w:sz w:val="21"/>
          <w:szCs w:val="21"/>
          <w:lang w:val="en-US"/>
          <w14:ligatures w14:val="standardContextual"/>
        </w:rPr>
      </w:pPr>
      <w:r w:rsidRPr="005D56F5">
        <w:rPr>
          <w:rFonts w:ascii="Courier New" w:eastAsia="Calibri" w:hAnsi="Courier New" w:cs="Courier New"/>
          <w:kern w:val="2"/>
          <w:sz w:val="21"/>
          <w:szCs w:val="21"/>
          <w:lang w:val="en-US"/>
          <w14:ligatures w14:val="standardContextual"/>
        </w:rPr>
        <w:t xml:space="preserve"> k</w:t>
      </w:r>
      <w:proofErr w:type="gramStart"/>
      <w:r w:rsidRPr="005D56F5">
        <w:rPr>
          <w:rFonts w:ascii="Courier New" w:eastAsia="Calibri" w:hAnsi="Courier New" w:cs="Courier New"/>
          <w:kern w:val="2"/>
          <w:sz w:val="21"/>
          <w:szCs w:val="21"/>
          <w:lang w:val="en-US"/>
          <w14:ligatures w14:val="standardContextual"/>
        </w:rPr>
        <w:t>=  1.828</w:t>
      </w:r>
      <w:proofErr w:type="gramEnd"/>
      <w:r w:rsidRPr="005D56F5">
        <w:rPr>
          <w:rFonts w:ascii="Courier New" w:eastAsia="Calibri" w:hAnsi="Courier New" w:cs="Courier New"/>
          <w:kern w:val="2"/>
          <w:sz w:val="21"/>
          <w:szCs w:val="21"/>
          <w:lang w:val="en-US"/>
          <w14:ligatures w14:val="standardContextual"/>
        </w:rPr>
        <w:t xml:space="preserve"> A(CT)=  4 Z(</w:t>
      </w:r>
      <w:r w:rsidRPr="005D56F5">
        <w:rPr>
          <w:rFonts w:ascii="Courier New" w:eastAsia="Calibri" w:hAnsi="Courier New" w:cs="Courier New"/>
          <w:kern w:val="2"/>
          <w:sz w:val="21"/>
          <w:szCs w:val="21"/>
          <w14:ligatures w14:val="standardContextual"/>
        </w:rPr>
        <w:t>МЦК</w:t>
      </w:r>
      <w:r w:rsidRPr="005D56F5">
        <w:rPr>
          <w:rFonts w:ascii="Courier New" w:eastAsia="Calibri" w:hAnsi="Courier New" w:cs="Courier New"/>
          <w:kern w:val="2"/>
          <w:sz w:val="21"/>
          <w:szCs w:val="21"/>
          <w:lang w:val="en-US"/>
          <w14:ligatures w14:val="standardContextual"/>
        </w:rPr>
        <w:t>)=  99 Z(CT)=  41 Z(</w:t>
      </w:r>
      <w:r w:rsidRPr="005D56F5">
        <w:rPr>
          <w:rFonts w:ascii="Courier New" w:eastAsia="Calibri" w:hAnsi="Courier New" w:cs="Courier New"/>
          <w:kern w:val="2"/>
          <w:sz w:val="21"/>
          <w:szCs w:val="21"/>
          <w14:ligatures w14:val="standardContextual"/>
        </w:rPr>
        <w:t>БЦК</w:t>
      </w:r>
      <w:r w:rsidRPr="005D56F5">
        <w:rPr>
          <w:rFonts w:ascii="Courier New" w:eastAsia="Calibri" w:hAnsi="Courier New" w:cs="Courier New"/>
          <w:kern w:val="2"/>
          <w:sz w:val="21"/>
          <w:szCs w:val="21"/>
          <w:lang w:val="en-US"/>
          <w14:ligatures w14:val="standardContextual"/>
        </w:rPr>
        <w:t>)= 181</w:t>
      </w:r>
    </w:p>
    <w:p w14:paraId="2676BDFD" w14:textId="77777777" w:rsidR="00F816C1" w:rsidRPr="005D56F5" w:rsidRDefault="00F816C1" w:rsidP="00F816C1">
      <w:pPr>
        <w:spacing w:line="240" w:lineRule="auto"/>
        <w:jc w:val="left"/>
        <w:rPr>
          <w:rFonts w:ascii="Courier New" w:eastAsia="Calibri" w:hAnsi="Courier New" w:cs="Courier New"/>
          <w:kern w:val="2"/>
          <w:sz w:val="21"/>
          <w:szCs w:val="21"/>
          <w:lang w:val="en-US"/>
          <w14:ligatures w14:val="standardContextual"/>
        </w:rPr>
      </w:pPr>
      <w:r w:rsidRPr="005D56F5">
        <w:rPr>
          <w:rFonts w:ascii="Courier New" w:eastAsia="Calibri" w:hAnsi="Courier New" w:cs="Courier New"/>
          <w:kern w:val="2"/>
          <w:sz w:val="21"/>
          <w:szCs w:val="21"/>
          <w:lang w:val="en-US"/>
          <w14:ligatures w14:val="standardContextual"/>
        </w:rPr>
        <w:t xml:space="preserve"> k</w:t>
      </w:r>
      <w:proofErr w:type="gramStart"/>
      <w:r w:rsidRPr="005D56F5">
        <w:rPr>
          <w:rFonts w:ascii="Courier New" w:eastAsia="Calibri" w:hAnsi="Courier New" w:cs="Courier New"/>
          <w:kern w:val="2"/>
          <w:sz w:val="21"/>
          <w:szCs w:val="21"/>
          <w:lang w:val="en-US"/>
          <w14:ligatures w14:val="standardContextual"/>
        </w:rPr>
        <w:t>=  1.830</w:t>
      </w:r>
      <w:proofErr w:type="gramEnd"/>
      <w:r w:rsidRPr="005D56F5">
        <w:rPr>
          <w:rFonts w:ascii="Courier New" w:eastAsia="Calibri" w:hAnsi="Courier New" w:cs="Courier New"/>
          <w:kern w:val="2"/>
          <w:sz w:val="21"/>
          <w:szCs w:val="21"/>
          <w:lang w:val="en-US"/>
          <w14:ligatures w14:val="standardContextual"/>
        </w:rPr>
        <w:t xml:space="preserve"> A(CT)=  4 Z(</w:t>
      </w:r>
      <w:r w:rsidRPr="005D56F5">
        <w:rPr>
          <w:rFonts w:ascii="Courier New" w:eastAsia="Calibri" w:hAnsi="Courier New" w:cs="Courier New"/>
          <w:kern w:val="2"/>
          <w:sz w:val="21"/>
          <w:szCs w:val="21"/>
          <w14:ligatures w14:val="standardContextual"/>
        </w:rPr>
        <w:t>МЦК</w:t>
      </w:r>
      <w:r w:rsidRPr="005D56F5">
        <w:rPr>
          <w:rFonts w:ascii="Courier New" w:eastAsia="Calibri" w:hAnsi="Courier New" w:cs="Courier New"/>
          <w:kern w:val="2"/>
          <w:sz w:val="21"/>
          <w:szCs w:val="21"/>
          <w:lang w:val="en-US"/>
          <w14:ligatures w14:val="standardContextual"/>
        </w:rPr>
        <w:t>)= 106 Z(CT)=  44 Z(</w:t>
      </w:r>
      <w:r w:rsidRPr="005D56F5">
        <w:rPr>
          <w:rFonts w:ascii="Courier New" w:eastAsia="Calibri" w:hAnsi="Courier New" w:cs="Courier New"/>
          <w:kern w:val="2"/>
          <w:sz w:val="21"/>
          <w:szCs w:val="21"/>
          <w14:ligatures w14:val="standardContextual"/>
        </w:rPr>
        <w:t>БЦК</w:t>
      </w:r>
      <w:r w:rsidRPr="005D56F5">
        <w:rPr>
          <w:rFonts w:ascii="Courier New" w:eastAsia="Calibri" w:hAnsi="Courier New" w:cs="Courier New"/>
          <w:kern w:val="2"/>
          <w:sz w:val="21"/>
          <w:szCs w:val="21"/>
          <w:lang w:val="en-US"/>
          <w14:ligatures w14:val="standardContextual"/>
        </w:rPr>
        <w:t>)= 194</w:t>
      </w:r>
    </w:p>
    <w:p w14:paraId="34635359" w14:textId="77777777" w:rsidR="00F816C1" w:rsidRPr="005D56F5" w:rsidRDefault="00F816C1" w:rsidP="00F816C1">
      <w:pPr>
        <w:spacing w:line="240" w:lineRule="auto"/>
        <w:jc w:val="left"/>
        <w:rPr>
          <w:rFonts w:ascii="Courier New" w:eastAsia="Calibri" w:hAnsi="Courier New" w:cs="Courier New"/>
          <w:kern w:val="2"/>
          <w:sz w:val="21"/>
          <w:szCs w:val="21"/>
          <w:lang w:val="en-US"/>
          <w14:ligatures w14:val="standardContextual"/>
        </w:rPr>
      </w:pPr>
      <w:r w:rsidRPr="005D56F5">
        <w:rPr>
          <w:rFonts w:ascii="Courier New" w:eastAsia="Calibri" w:hAnsi="Courier New" w:cs="Courier New"/>
          <w:kern w:val="2"/>
          <w:sz w:val="21"/>
          <w:szCs w:val="21"/>
          <w:lang w:val="en-US"/>
          <w14:ligatures w14:val="standardContextual"/>
        </w:rPr>
        <w:t xml:space="preserve"> k</w:t>
      </w:r>
      <w:proofErr w:type="gramStart"/>
      <w:r w:rsidRPr="005D56F5">
        <w:rPr>
          <w:rFonts w:ascii="Courier New" w:eastAsia="Calibri" w:hAnsi="Courier New" w:cs="Courier New"/>
          <w:kern w:val="2"/>
          <w:sz w:val="21"/>
          <w:szCs w:val="21"/>
          <w:lang w:val="en-US"/>
          <w14:ligatures w14:val="standardContextual"/>
        </w:rPr>
        <w:t>=  1.832</w:t>
      </w:r>
      <w:proofErr w:type="gramEnd"/>
      <w:r w:rsidRPr="005D56F5">
        <w:rPr>
          <w:rFonts w:ascii="Courier New" w:eastAsia="Calibri" w:hAnsi="Courier New" w:cs="Courier New"/>
          <w:kern w:val="2"/>
          <w:sz w:val="21"/>
          <w:szCs w:val="21"/>
          <w:lang w:val="en-US"/>
          <w14:ligatures w14:val="standardContextual"/>
        </w:rPr>
        <w:t xml:space="preserve"> A(CT)=  4 Z(</w:t>
      </w:r>
      <w:r w:rsidRPr="005D56F5">
        <w:rPr>
          <w:rFonts w:ascii="Courier New" w:eastAsia="Calibri" w:hAnsi="Courier New" w:cs="Courier New"/>
          <w:kern w:val="2"/>
          <w:sz w:val="21"/>
          <w:szCs w:val="21"/>
          <w14:ligatures w14:val="standardContextual"/>
        </w:rPr>
        <w:t>МЦК</w:t>
      </w:r>
      <w:r w:rsidRPr="005D56F5">
        <w:rPr>
          <w:rFonts w:ascii="Courier New" w:eastAsia="Calibri" w:hAnsi="Courier New" w:cs="Courier New"/>
          <w:kern w:val="2"/>
          <w:sz w:val="21"/>
          <w:szCs w:val="21"/>
          <w:lang w:val="en-US"/>
          <w14:ligatures w14:val="standardContextual"/>
        </w:rPr>
        <w:t>)= 113 Z(CT)=  47 Z(</w:t>
      </w:r>
      <w:r w:rsidRPr="005D56F5">
        <w:rPr>
          <w:rFonts w:ascii="Courier New" w:eastAsia="Calibri" w:hAnsi="Courier New" w:cs="Courier New"/>
          <w:kern w:val="2"/>
          <w:sz w:val="21"/>
          <w:szCs w:val="21"/>
          <w14:ligatures w14:val="standardContextual"/>
        </w:rPr>
        <w:t>БЦК</w:t>
      </w:r>
      <w:r w:rsidRPr="005D56F5">
        <w:rPr>
          <w:rFonts w:ascii="Courier New" w:eastAsia="Calibri" w:hAnsi="Courier New" w:cs="Courier New"/>
          <w:kern w:val="2"/>
          <w:sz w:val="21"/>
          <w:szCs w:val="21"/>
          <w:lang w:val="en-US"/>
          <w14:ligatures w14:val="standardContextual"/>
        </w:rPr>
        <w:t>)= 207</w:t>
      </w:r>
    </w:p>
    <w:p w14:paraId="61815F43" w14:textId="77777777" w:rsidR="00F816C1" w:rsidRPr="005D56F5" w:rsidRDefault="00F816C1" w:rsidP="00F816C1">
      <w:pPr>
        <w:spacing w:line="240" w:lineRule="auto"/>
        <w:jc w:val="left"/>
        <w:rPr>
          <w:rFonts w:ascii="Courier New" w:eastAsia="Calibri" w:hAnsi="Courier New" w:cs="Courier New"/>
          <w:kern w:val="2"/>
          <w:sz w:val="21"/>
          <w:szCs w:val="21"/>
          <w:lang w:val="en-US"/>
          <w14:ligatures w14:val="standardContextual"/>
        </w:rPr>
      </w:pPr>
      <w:r w:rsidRPr="005D56F5">
        <w:rPr>
          <w:rFonts w:ascii="Courier New" w:eastAsia="Calibri" w:hAnsi="Courier New" w:cs="Courier New"/>
          <w:kern w:val="2"/>
          <w:sz w:val="21"/>
          <w:szCs w:val="21"/>
          <w:lang w:val="en-US"/>
          <w14:ligatures w14:val="standardContextual"/>
        </w:rPr>
        <w:t xml:space="preserve"> k</w:t>
      </w:r>
      <w:proofErr w:type="gramStart"/>
      <w:r w:rsidRPr="005D56F5">
        <w:rPr>
          <w:rFonts w:ascii="Courier New" w:eastAsia="Calibri" w:hAnsi="Courier New" w:cs="Courier New"/>
          <w:kern w:val="2"/>
          <w:sz w:val="21"/>
          <w:szCs w:val="21"/>
          <w:lang w:val="en-US"/>
          <w14:ligatures w14:val="standardContextual"/>
        </w:rPr>
        <w:t>=  1.828</w:t>
      </w:r>
      <w:proofErr w:type="gramEnd"/>
      <w:r w:rsidRPr="005D56F5">
        <w:rPr>
          <w:rFonts w:ascii="Courier New" w:eastAsia="Calibri" w:hAnsi="Courier New" w:cs="Courier New"/>
          <w:kern w:val="2"/>
          <w:sz w:val="21"/>
          <w:szCs w:val="21"/>
          <w:lang w:val="en-US"/>
          <w14:ligatures w14:val="standardContextual"/>
        </w:rPr>
        <w:t xml:space="preserve"> A(CT)=  4 Z(</w:t>
      </w:r>
      <w:r w:rsidRPr="005D56F5">
        <w:rPr>
          <w:rFonts w:ascii="Courier New" w:eastAsia="Calibri" w:hAnsi="Courier New" w:cs="Courier New"/>
          <w:kern w:val="2"/>
          <w:sz w:val="21"/>
          <w:szCs w:val="21"/>
          <w14:ligatures w14:val="standardContextual"/>
        </w:rPr>
        <w:t>МЦК</w:t>
      </w:r>
      <w:r w:rsidRPr="005D56F5">
        <w:rPr>
          <w:rFonts w:ascii="Courier New" w:eastAsia="Calibri" w:hAnsi="Courier New" w:cs="Courier New"/>
          <w:kern w:val="2"/>
          <w:sz w:val="21"/>
          <w:szCs w:val="21"/>
          <w:lang w:val="en-US"/>
          <w14:ligatures w14:val="standardContextual"/>
        </w:rPr>
        <w:t>)= 116 Z(CT)=  48 Z(</w:t>
      </w:r>
      <w:r w:rsidRPr="005D56F5">
        <w:rPr>
          <w:rFonts w:ascii="Courier New" w:eastAsia="Calibri" w:hAnsi="Courier New" w:cs="Courier New"/>
          <w:kern w:val="2"/>
          <w:sz w:val="21"/>
          <w:szCs w:val="21"/>
          <w14:ligatures w14:val="standardContextual"/>
        </w:rPr>
        <w:t>БЦК</w:t>
      </w:r>
      <w:r w:rsidRPr="005D56F5">
        <w:rPr>
          <w:rFonts w:ascii="Courier New" w:eastAsia="Calibri" w:hAnsi="Courier New" w:cs="Courier New"/>
          <w:kern w:val="2"/>
          <w:sz w:val="21"/>
          <w:szCs w:val="21"/>
          <w:lang w:val="en-US"/>
          <w14:ligatures w14:val="standardContextual"/>
        </w:rPr>
        <w:t>)= 212</w:t>
      </w:r>
    </w:p>
    <w:p w14:paraId="3B3076B1" w14:textId="77777777" w:rsidR="00F816C1" w:rsidRPr="005D56F5" w:rsidRDefault="00F816C1" w:rsidP="00F816C1">
      <w:pPr>
        <w:spacing w:line="240" w:lineRule="auto"/>
        <w:jc w:val="left"/>
        <w:rPr>
          <w:rFonts w:ascii="Courier New" w:eastAsia="Calibri" w:hAnsi="Courier New" w:cs="Courier New"/>
          <w:kern w:val="2"/>
          <w:sz w:val="21"/>
          <w:szCs w:val="21"/>
          <w:lang w:val="en-US"/>
          <w14:ligatures w14:val="standardContextual"/>
        </w:rPr>
      </w:pPr>
      <w:r w:rsidRPr="005D56F5">
        <w:rPr>
          <w:rFonts w:ascii="Courier New" w:eastAsia="Calibri" w:hAnsi="Courier New" w:cs="Courier New"/>
          <w:kern w:val="2"/>
          <w:sz w:val="21"/>
          <w:szCs w:val="21"/>
          <w:lang w:val="en-US"/>
          <w14:ligatures w14:val="standardContextual"/>
        </w:rPr>
        <w:t xml:space="preserve"> k</w:t>
      </w:r>
      <w:proofErr w:type="gramStart"/>
      <w:r w:rsidRPr="005D56F5">
        <w:rPr>
          <w:rFonts w:ascii="Courier New" w:eastAsia="Calibri" w:hAnsi="Courier New" w:cs="Courier New"/>
          <w:kern w:val="2"/>
          <w:sz w:val="21"/>
          <w:szCs w:val="21"/>
          <w:lang w:val="en-US"/>
          <w14:ligatures w14:val="standardContextual"/>
        </w:rPr>
        <w:t>=  1.833</w:t>
      </w:r>
      <w:proofErr w:type="gramEnd"/>
      <w:r w:rsidRPr="005D56F5">
        <w:rPr>
          <w:rFonts w:ascii="Courier New" w:eastAsia="Calibri" w:hAnsi="Courier New" w:cs="Courier New"/>
          <w:kern w:val="2"/>
          <w:sz w:val="21"/>
          <w:szCs w:val="21"/>
          <w:lang w:val="en-US"/>
          <w14:ligatures w14:val="standardContextual"/>
        </w:rPr>
        <w:t xml:space="preserve"> A(CT)=  4 Z(</w:t>
      </w:r>
      <w:r w:rsidRPr="005D56F5">
        <w:rPr>
          <w:rFonts w:ascii="Courier New" w:eastAsia="Calibri" w:hAnsi="Courier New" w:cs="Courier New"/>
          <w:kern w:val="2"/>
          <w:sz w:val="21"/>
          <w:szCs w:val="21"/>
          <w14:ligatures w14:val="standardContextual"/>
        </w:rPr>
        <w:t>МЦК</w:t>
      </w:r>
      <w:r w:rsidRPr="005D56F5">
        <w:rPr>
          <w:rFonts w:ascii="Courier New" w:eastAsia="Calibri" w:hAnsi="Courier New" w:cs="Courier New"/>
          <w:kern w:val="2"/>
          <w:sz w:val="21"/>
          <w:szCs w:val="21"/>
          <w:lang w:val="en-US"/>
          <w14:ligatures w14:val="standardContextual"/>
        </w:rPr>
        <w:t>)= 120 Z(CT)=  50 Z(</w:t>
      </w:r>
      <w:r w:rsidRPr="005D56F5">
        <w:rPr>
          <w:rFonts w:ascii="Courier New" w:eastAsia="Calibri" w:hAnsi="Courier New" w:cs="Courier New"/>
          <w:kern w:val="2"/>
          <w:sz w:val="21"/>
          <w:szCs w:val="21"/>
          <w14:ligatures w14:val="standardContextual"/>
        </w:rPr>
        <w:t>БЦК</w:t>
      </w:r>
      <w:r w:rsidRPr="005D56F5">
        <w:rPr>
          <w:rFonts w:ascii="Courier New" w:eastAsia="Calibri" w:hAnsi="Courier New" w:cs="Courier New"/>
          <w:kern w:val="2"/>
          <w:sz w:val="21"/>
          <w:szCs w:val="21"/>
          <w:lang w:val="en-US"/>
          <w14:ligatures w14:val="standardContextual"/>
        </w:rPr>
        <w:t>)= 220</w:t>
      </w:r>
    </w:p>
    <w:p w14:paraId="4D46269D" w14:textId="77777777" w:rsidR="00F816C1" w:rsidRPr="005D56F5" w:rsidRDefault="00F816C1" w:rsidP="00F816C1">
      <w:pPr>
        <w:spacing w:line="240" w:lineRule="auto"/>
        <w:jc w:val="left"/>
        <w:rPr>
          <w:rFonts w:ascii="Courier New" w:eastAsia="Calibri" w:hAnsi="Courier New" w:cs="Courier New"/>
          <w:kern w:val="2"/>
          <w:sz w:val="21"/>
          <w:szCs w:val="21"/>
          <w:lang w:val="en-US"/>
          <w14:ligatures w14:val="standardContextual"/>
        </w:rPr>
      </w:pPr>
      <w:r w:rsidRPr="005D56F5">
        <w:rPr>
          <w:rFonts w:ascii="Courier New" w:eastAsia="Calibri" w:hAnsi="Courier New" w:cs="Courier New"/>
          <w:kern w:val="2"/>
          <w:sz w:val="21"/>
          <w:szCs w:val="21"/>
          <w:lang w:val="en-US"/>
          <w14:ligatures w14:val="standardContextual"/>
        </w:rPr>
        <w:t xml:space="preserve"> k</w:t>
      </w:r>
      <w:proofErr w:type="gramStart"/>
      <w:r w:rsidRPr="005D56F5">
        <w:rPr>
          <w:rFonts w:ascii="Courier New" w:eastAsia="Calibri" w:hAnsi="Courier New" w:cs="Courier New"/>
          <w:kern w:val="2"/>
          <w:sz w:val="21"/>
          <w:szCs w:val="21"/>
          <w:lang w:val="en-US"/>
          <w14:ligatures w14:val="standardContextual"/>
        </w:rPr>
        <w:t>=  1.829</w:t>
      </w:r>
      <w:proofErr w:type="gramEnd"/>
      <w:r w:rsidRPr="005D56F5">
        <w:rPr>
          <w:rFonts w:ascii="Courier New" w:eastAsia="Calibri" w:hAnsi="Courier New" w:cs="Courier New"/>
          <w:kern w:val="2"/>
          <w:sz w:val="21"/>
          <w:szCs w:val="21"/>
          <w:lang w:val="en-US"/>
          <w14:ligatures w14:val="standardContextual"/>
        </w:rPr>
        <w:t xml:space="preserve"> A(CT)=  4 Z(</w:t>
      </w:r>
      <w:r w:rsidRPr="005D56F5">
        <w:rPr>
          <w:rFonts w:ascii="Courier New" w:eastAsia="Calibri" w:hAnsi="Courier New" w:cs="Courier New"/>
          <w:kern w:val="2"/>
          <w:sz w:val="21"/>
          <w:szCs w:val="21"/>
          <w14:ligatures w14:val="standardContextual"/>
        </w:rPr>
        <w:t>МЦК</w:t>
      </w:r>
      <w:r w:rsidRPr="005D56F5">
        <w:rPr>
          <w:rFonts w:ascii="Courier New" w:eastAsia="Calibri" w:hAnsi="Courier New" w:cs="Courier New"/>
          <w:kern w:val="2"/>
          <w:sz w:val="21"/>
          <w:szCs w:val="21"/>
          <w:lang w:val="en-US"/>
          <w14:ligatures w14:val="standardContextual"/>
        </w:rPr>
        <w:t>)= 123 Z(CT)=  51 Z(</w:t>
      </w:r>
      <w:r w:rsidRPr="005D56F5">
        <w:rPr>
          <w:rFonts w:ascii="Courier New" w:eastAsia="Calibri" w:hAnsi="Courier New" w:cs="Courier New"/>
          <w:kern w:val="2"/>
          <w:sz w:val="21"/>
          <w:szCs w:val="21"/>
          <w14:ligatures w14:val="standardContextual"/>
        </w:rPr>
        <w:t>БЦК</w:t>
      </w:r>
      <w:r w:rsidRPr="005D56F5">
        <w:rPr>
          <w:rFonts w:ascii="Courier New" w:eastAsia="Calibri" w:hAnsi="Courier New" w:cs="Courier New"/>
          <w:kern w:val="2"/>
          <w:sz w:val="21"/>
          <w:szCs w:val="21"/>
          <w:lang w:val="en-US"/>
          <w14:ligatures w14:val="standardContextual"/>
        </w:rPr>
        <w:t>)= 225</w:t>
      </w:r>
    </w:p>
    <w:p w14:paraId="1744255C" w14:textId="77777777" w:rsidR="00F816C1" w:rsidRPr="005D56F5" w:rsidRDefault="00F816C1" w:rsidP="00F816C1">
      <w:pPr>
        <w:spacing w:line="240" w:lineRule="auto"/>
        <w:jc w:val="left"/>
        <w:rPr>
          <w:rFonts w:ascii="Courier New" w:eastAsia="Calibri" w:hAnsi="Courier New" w:cs="Courier New"/>
          <w:kern w:val="2"/>
          <w:sz w:val="21"/>
          <w:szCs w:val="21"/>
          <w:lang w:val="en-US"/>
          <w14:ligatures w14:val="standardContextual"/>
        </w:rPr>
      </w:pPr>
      <w:r w:rsidRPr="005D56F5">
        <w:rPr>
          <w:rFonts w:ascii="Courier New" w:eastAsia="Calibri" w:hAnsi="Courier New" w:cs="Courier New"/>
          <w:kern w:val="2"/>
          <w:sz w:val="21"/>
          <w:szCs w:val="21"/>
          <w:lang w:val="en-US"/>
          <w14:ligatures w14:val="standardContextual"/>
        </w:rPr>
        <w:lastRenderedPageBreak/>
        <w:t xml:space="preserve"> k</w:t>
      </w:r>
      <w:proofErr w:type="gramStart"/>
      <w:r w:rsidRPr="005D56F5">
        <w:rPr>
          <w:rFonts w:ascii="Courier New" w:eastAsia="Calibri" w:hAnsi="Courier New" w:cs="Courier New"/>
          <w:kern w:val="2"/>
          <w:sz w:val="21"/>
          <w:szCs w:val="21"/>
          <w:lang w:val="en-US"/>
          <w14:ligatures w14:val="standardContextual"/>
        </w:rPr>
        <w:t>=  1.831</w:t>
      </w:r>
      <w:proofErr w:type="gramEnd"/>
      <w:r w:rsidRPr="005D56F5">
        <w:rPr>
          <w:rFonts w:ascii="Courier New" w:eastAsia="Calibri" w:hAnsi="Courier New" w:cs="Courier New"/>
          <w:kern w:val="2"/>
          <w:sz w:val="21"/>
          <w:szCs w:val="21"/>
          <w:lang w:val="en-US"/>
          <w14:ligatures w14:val="standardContextual"/>
        </w:rPr>
        <w:t xml:space="preserve"> A(CT)=  4 Z(</w:t>
      </w:r>
      <w:r w:rsidRPr="005D56F5">
        <w:rPr>
          <w:rFonts w:ascii="Courier New" w:eastAsia="Calibri" w:hAnsi="Courier New" w:cs="Courier New"/>
          <w:kern w:val="2"/>
          <w:sz w:val="21"/>
          <w:szCs w:val="21"/>
          <w14:ligatures w14:val="standardContextual"/>
        </w:rPr>
        <w:t>МЦК</w:t>
      </w:r>
      <w:r w:rsidRPr="005D56F5">
        <w:rPr>
          <w:rFonts w:ascii="Courier New" w:eastAsia="Calibri" w:hAnsi="Courier New" w:cs="Courier New"/>
          <w:kern w:val="2"/>
          <w:sz w:val="21"/>
          <w:szCs w:val="21"/>
          <w:lang w:val="en-US"/>
          <w14:ligatures w14:val="standardContextual"/>
        </w:rPr>
        <w:t>)= 130 Z(CT)=  54 Z(</w:t>
      </w:r>
      <w:r w:rsidRPr="005D56F5">
        <w:rPr>
          <w:rFonts w:ascii="Courier New" w:eastAsia="Calibri" w:hAnsi="Courier New" w:cs="Courier New"/>
          <w:kern w:val="2"/>
          <w:sz w:val="21"/>
          <w:szCs w:val="21"/>
          <w14:ligatures w14:val="standardContextual"/>
        </w:rPr>
        <w:t>БЦК</w:t>
      </w:r>
      <w:r w:rsidRPr="005D56F5">
        <w:rPr>
          <w:rFonts w:ascii="Courier New" w:eastAsia="Calibri" w:hAnsi="Courier New" w:cs="Courier New"/>
          <w:kern w:val="2"/>
          <w:sz w:val="21"/>
          <w:szCs w:val="21"/>
          <w:lang w:val="en-US"/>
          <w14:ligatures w14:val="standardContextual"/>
        </w:rPr>
        <w:t>)= 238</w:t>
      </w:r>
    </w:p>
    <w:p w14:paraId="2C5A0979" w14:textId="77777777" w:rsidR="00F816C1" w:rsidRPr="005D56F5" w:rsidRDefault="00F816C1" w:rsidP="00F816C1">
      <w:pPr>
        <w:spacing w:line="240" w:lineRule="auto"/>
        <w:jc w:val="left"/>
        <w:rPr>
          <w:rFonts w:ascii="Courier New" w:eastAsia="Calibri" w:hAnsi="Courier New" w:cs="Courier New"/>
          <w:kern w:val="2"/>
          <w:sz w:val="21"/>
          <w:szCs w:val="21"/>
          <w:lang w:val="en-US"/>
          <w14:ligatures w14:val="standardContextual"/>
        </w:rPr>
      </w:pPr>
      <w:r w:rsidRPr="005D56F5">
        <w:rPr>
          <w:rFonts w:ascii="Courier New" w:eastAsia="Calibri" w:hAnsi="Courier New" w:cs="Courier New"/>
          <w:kern w:val="2"/>
          <w:sz w:val="21"/>
          <w:szCs w:val="21"/>
          <w:lang w:val="en-US"/>
          <w14:ligatures w14:val="standardContextual"/>
        </w:rPr>
        <w:t xml:space="preserve"> k</w:t>
      </w:r>
      <w:proofErr w:type="gramStart"/>
      <w:r w:rsidRPr="005D56F5">
        <w:rPr>
          <w:rFonts w:ascii="Courier New" w:eastAsia="Calibri" w:hAnsi="Courier New" w:cs="Courier New"/>
          <w:kern w:val="2"/>
          <w:sz w:val="21"/>
          <w:szCs w:val="21"/>
          <w:lang w:val="en-US"/>
          <w14:ligatures w14:val="standardContextual"/>
        </w:rPr>
        <w:t>=  1.827</w:t>
      </w:r>
      <w:proofErr w:type="gramEnd"/>
      <w:r w:rsidRPr="005D56F5">
        <w:rPr>
          <w:rFonts w:ascii="Courier New" w:eastAsia="Calibri" w:hAnsi="Courier New" w:cs="Courier New"/>
          <w:kern w:val="2"/>
          <w:sz w:val="21"/>
          <w:szCs w:val="21"/>
          <w:lang w:val="en-US"/>
          <w14:ligatures w14:val="standardContextual"/>
        </w:rPr>
        <w:t xml:space="preserve"> A(CT)=  4 Z(</w:t>
      </w:r>
      <w:r w:rsidRPr="005D56F5">
        <w:rPr>
          <w:rFonts w:ascii="Courier New" w:eastAsia="Calibri" w:hAnsi="Courier New" w:cs="Courier New"/>
          <w:kern w:val="2"/>
          <w:sz w:val="21"/>
          <w:szCs w:val="21"/>
          <w14:ligatures w14:val="standardContextual"/>
        </w:rPr>
        <w:t>МЦК</w:t>
      </w:r>
      <w:r w:rsidRPr="005D56F5">
        <w:rPr>
          <w:rFonts w:ascii="Courier New" w:eastAsia="Calibri" w:hAnsi="Courier New" w:cs="Courier New"/>
          <w:kern w:val="2"/>
          <w:sz w:val="21"/>
          <w:szCs w:val="21"/>
          <w:lang w:val="en-US"/>
          <w14:ligatures w14:val="standardContextual"/>
        </w:rPr>
        <w:t>)= 133 Z(CT)=  55 Z(</w:t>
      </w:r>
      <w:r w:rsidRPr="005D56F5">
        <w:rPr>
          <w:rFonts w:ascii="Courier New" w:eastAsia="Calibri" w:hAnsi="Courier New" w:cs="Courier New"/>
          <w:kern w:val="2"/>
          <w:sz w:val="21"/>
          <w:szCs w:val="21"/>
          <w14:ligatures w14:val="standardContextual"/>
        </w:rPr>
        <w:t>БЦК</w:t>
      </w:r>
      <w:r w:rsidRPr="005D56F5">
        <w:rPr>
          <w:rFonts w:ascii="Courier New" w:eastAsia="Calibri" w:hAnsi="Courier New" w:cs="Courier New"/>
          <w:kern w:val="2"/>
          <w:sz w:val="21"/>
          <w:szCs w:val="21"/>
          <w:lang w:val="en-US"/>
          <w14:ligatures w14:val="standardContextual"/>
        </w:rPr>
        <w:t>)= 243</w:t>
      </w:r>
    </w:p>
    <w:p w14:paraId="152A32A3" w14:textId="77777777" w:rsidR="00F816C1" w:rsidRPr="005D56F5" w:rsidRDefault="00F816C1" w:rsidP="00F816C1">
      <w:pPr>
        <w:spacing w:line="240" w:lineRule="auto"/>
        <w:jc w:val="left"/>
        <w:rPr>
          <w:rFonts w:ascii="Courier New" w:eastAsia="Calibri" w:hAnsi="Courier New" w:cs="Courier New"/>
          <w:kern w:val="2"/>
          <w:sz w:val="21"/>
          <w:szCs w:val="21"/>
          <w:lang w:val="en-US"/>
          <w14:ligatures w14:val="standardContextual"/>
        </w:rPr>
      </w:pPr>
      <w:r w:rsidRPr="005D56F5">
        <w:rPr>
          <w:rFonts w:ascii="Courier New" w:eastAsia="Calibri" w:hAnsi="Courier New" w:cs="Courier New"/>
          <w:kern w:val="2"/>
          <w:sz w:val="21"/>
          <w:szCs w:val="21"/>
          <w:lang w:val="en-US"/>
          <w14:ligatures w14:val="standardContextual"/>
        </w:rPr>
        <w:t xml:space="preserve"> k</w:t>
      </w:r>
      <w:proofErr w:type="gramStart"/>
      <w:r w:rsidRPr="005D56F5">
        <w:rPr>
          <w:rFonts w:ascii="Courier New" w:eastAsia="Calibri" w:hAnsi="Courier New" w:cs="Courier New"/>
          <w:kern w:val="2"/>
          <w:sz w:val="21"/>
          <w:szCs w:val="21"/>
          <w:lang w:val="en-US"/>
          <w14:ligatures w14:val="standardContextual"/>
        </w:rPr>
        <w:t>=  1.832</w:t>
      </w:r>
      <w:proofErr w:type="gramEnd"/>
      <w:r w:rsidRPr="005D56F5">
        <w:rPr>
          <w:rFonts w:ascii="Courier New" w:eastAsia="Calibri" w:hAnsi="Courier New" w:cs="Courier New"/>
          <w:kern w:val="2"/>
          <w:sz w:val="21"/>
          <w:szCs w:val="21"/>
          <w:lang w:val="en-US"/>
          <w14:ligatures w14:val="standardContextual"/>
        </w:rPr>
        <w:t xml:space="preserve"> A(CT)=  4 Z(</w:t>
      </w:r>
      <w:r w:rsidRPr="005D56F5">
        <w:rPr>
          <w:rFonts w:ascii="Courier New" w:eastAsia="Calibri" w:hAnsi="Courier New" w:cs="Courier New"/>
          <w:kern w:val="2"/>
          <w:sz w:val="21"/>
          <w:szCs w:val="21"/>
          <w14:ligatures w14:val="standardContextual"/>
        </w:rPr>
        <w:t>МЦК</w:t>
      </w:r>
      <w:r w:rsidRPr="005D56F5">
        <w:rPr>
          <w:rFonts w:ascii="Courier New" w:eastAsia="Calibri" w:hAnsi="Courier New" w:cs="Courier New"/>
          <w:kern w:val="2"/>
          <w:sz w:val="21"/>
          <w:szCs w:val="21"/>
          <w:lang w:val="en-US"/>
          <w14:ligatures w14:val="standardContextual"/>
        </w:rPr>
        <w:t>)= 137 Z(CT)=  57 Z(</w:t>
      </w:r>
      <w:r w:rsidRPr="005D56F5">
        <w:rPr>
          <w:rFonts w:ascii="Courier New" w:eastAsia="Calibri" w:hAnsi="Courier New" w:cs="Courier New"/>
          <w:kern w:val="2"/>
          <w:sz w:val="21"/>
          <w:szCs w:val="21"/>
          <w14:ligatures w14:val="standardContextual"/>
        </w:rPr>
        <w:t>БЦК</w:t>
      </w:r>
      <w:r w:rsidRPr="005D56F5">
        <w:rPr>
          <w:rFonts w:ascii="Courier New" w:eastAsia="Calibri" w:hAnsi="Courier New" w:cs="Courier New"/>
          <w:kern w:val="2"/>
          <w:sz w:val="21"/>
          <w:szCs w:val="21"/>
          <w:lang w:val="en-US"/>
          <w14:ligatures w14:val="standardContextual"/>
        </w:rPr>
        <w:t>)= 251</w:t>
      </w:r>
    </w:p>
    <w:p w14:paraId="0EE55C3A" w14:textId="77777777" w:rsidR="00F816C1" w:rsidRPr="005D56F5" w:rsidRDefault="00F816C1" w:rsidP="00F816C1">
      <w:pPr>
        <w:spacing w:line="240" w:lineRule="auto"/>
        <w:jc w:val="left"/>
        <w:rPr>
          <w:rFonts w:ascii="Courier New" w:eastAsia="Calibri" w:hAnsi="Courier New" w:cs="Courier New"/>
          <w:kern w:val="2"/>
          <w:sz w:val="21"/>
          <w:szCs w:val="21"/>
          <w:lang w:val="en-US"/>
          <w14:ligatures w14:val="standardContextual"/>
        </w:rPr>
      </w:pPr>
      <w:r w:rsidRPr="005D56F5">
        <w:rPr>
          <w:rFonts w:ascii="Courier New" w:eastAsia="Calibri" w:hAnsi="Courier New" w:cs="Courier New"/>
          <w:kern w:val="2"/>
          <w:sz w:val="21"/>
          <w:szCs w:val="21"/>
          <w:lang w:val="en-US"/>
          <w14:ligatures w14:val="standardContextual"/>
        </w:rPr>
        <w:t xml:space="preserve"> k</w:t>
      </w:r>
      <w:proofErr w:type="gramStart"/>
      <w:r w:rsidRPr="005D56F5">
        <w:rPr>
          <w:rFonts w:ascii="Courier New" w:eastAsia="Calibri" w:hAnsi="Courier New" w:cs="Courier New"/>
          <w:kern w:val="2"/>
          <w:sz w:val="21"/>
          <w:szCs w:val="21"/>
          <w:lang w:val="en-US"/>
          <w14:ligatures w14:val="standardContextual"/>
        </w:rPr>
        <w:t>=  1.829</w:t>
      </w:r>
      <w:proofErr w:type="gramEnd"/>
      <w:r w:rsidRPr="005D56F5">
        <w:rPr>
          <w:rFonts w:ascii="Courier New" w:eastAsia="Calibri" w:hAnsi="Courier New" w:cs="Courier New"/>
          <w:kern w:val="2"/>
          <w:sz w:val="21"/>
          <w:szCs w:val="21"/>
          <w:lang w:val="en-US"/>
          <w14:ligatures w14:val="standardContextual"/>
        </w:rPr>
        <w:t xml:space="preserve"> A(CT)=  4 Z(</w:t>
      </w:r>
      <w:r w:rsidRPr="005D56F5">
        <w:rPr>
          <w:rFonts w:ascii="Courier New" w:eastAsia="Calibri" w:hAnsi="Courier New" w:cs="Courier New"/>
          <w:kern w:val="2"/>
          <w:sz w:val="21"/>
          <w:szCs w:val="21"/>
          <w14:ligatures w14:val="standardContextual"/>
        </w:rPr>
        <w:t>МЦК</w:t>
      </w:r>
      <w:r w:rsidRPr="005D56F5">
        <w:rPr>
          <w:rFonts w:ascii="Courier New" w:eastAsia="Calibri" w:hAnsi="Courier New" w:cs="Courier New"/>
          <w:kern w:val="2"/>
          <w:sz w:val="21"/>
          <w:szCs w:val="21"/>
          <w:lang w:val="en-US"/>
          <w14:ligatures w14:val="standardContextual"/>
        </w:rPr>
        <w:t>)= 140 Z(CT)=  58 Z(</w:t>
      </w:r>
      <w:r w:rsidRPr="005D56F5">
        <w:rPr>
          <w:rFonts w:ascii="Courier New" w:eastAsia="Calibri" w:hAnsi="Courier New" w:cs="Courier New"/>
          <w:kern w:val="2"/>
          <w:sz w:val="21"/>
          <w:szCs w:val="21"/>
          <w14:ligatures w14:val="standardContextual"/>
        </w:rPr>
        <w:t>БЦК</w:t>
      </w:r>
      <w:r w:rsidRPr="005D56F5">
        <w:rPr>
          <w:rFonts w:ascii="Courier New" w:eastAsia="Calibri" w:hAnsi="Courier New" w:cs="Courier New"/>
          <w:kern w:val="2"/>
          <w:sz w:val="21"/>
          <w:szCs w:val="21"/>
          <w:lang w:val="en-US"/>
          <w14:ligatures w14:val="standardContextual"/>
        </w:rPr>
        <w:t>)= 256</w:t>
      </w:r>
    </w:p>
    <w:p w14:paraId="100FDBB7" w14:textId="77777777" w:rsidR="00F816C1" w:rsidRPr="005D56F5" w:rsidRDefault="00F816C1" w:rsidP="00F816C1">
      <w:pPr>
        <w:spacing w:line="240" w:lineRule="auto"/>
        <w:jc w:val="left"/>
        <w:rPr>
          <w:rFonts w:ascii="Courier New" w:eastAsia="Calibri" w:hAnsi="Courier New" w:cs="Courier New"/>
          <w:kern w:val="2"/>
          <w:sz w:val="21"/>
          <w:szCs w:val="21"/>
          <w:lang w:val="en-US"/>
          <w14:ligatures w14:val="standardContextual"/>
        </w:rPr>
      </w:pPr>
      <w:r w:rsidRPr="005D56F5">
        <w:rPr>
          <w:rFonts w:ascii="Courier New" w:eastAsia="Calibri" w:hAnsi="Courier New" w:cs="Courier New"/>
          <w:kern w:val="2"/>
          <w:sz w:val="21"/>
          <w:szCs w:val="21"/>
          <w:lang w:val="en-US"/>
          <w14:ligatures w14:val="standardContextual"/>
        </w:rPr>
        <w:t xml:space="preserve"> k</w:t>
      </w:r>
      <w:proofErr w:type="gramStart"/>
      <w:r w:rsidRPr="005D56F5">
        <w:rPr>
          <w:rFonts w:ascii="Courier New" w:eastAsia="Calibri" w:hAnsi="Courier New" w:cs="Courier New"/>
          <w:kern w:val="2"/>
          <w:sz w:val="21"/>
          <w:szCs w:val="21"/>
          <w:lang w:val="en-US"/>
          <w14:ligatures w14:val="standardContextual"/>
        </w:rPr>
        <w:t>=  1.830</w:t>
      </w:r>
      <w:proofErr w:type="gramEnd"/>
      <w:r w:rsidRPr="005D56F5">
        <w:rPr>
          <w:rFonts w:ascii="Courier New" w:eastAsia="Calibri" w:hAnsi="Courier New" w:cs="Courier New"/>
          <w:kern w:val="2"/>
          <w:sz w:val="21"/>
          <w:szCs w:val="21"/>
          <w:lang w:val="en-US"/>
          <w14:ligatures w14:val="standardContextual"/>
        </w:rPr>
        <w:t xml:space="preserve"> A(CT)=  4 Z(</w:t>
      </w:r>
      <w:r w:rsidRPr="005D56F5">
        <w:rPr>
          <w:rFonts w:ascii="Courier New" w:eastAsia="Calibri" w:hAnsi="Courier New" w:cs="Courier New"/>
          <w:kern w:val="2"/>
          <w:sz w:val="21"/>
          <w:szCs w:val="21"/>
          <w14:ligatures w14:val="standardContextual"/>
        </w:rPr>
        <w:t>МЦК</w:t>
      </w:r>
      <w:r w:rsidRPr="005D56F5">
        <w:rPr>
          <w:rFonts w:ascii="Courier New" w:eastAsia="Calibri" w:hAnsi="Courier New" w:cs="Courier New"/>
          <w:kern w:val="2"/>
          <w:sz w:val="21"/>
          <w:szCs w:val="21"/>
          <w:lang w:val="en-US"/>
          <w14:ligatures w14:val="standardContextual"/>
        </w:rPr>
        <w:t>)= 147 Z(CT)=  61 Z(</w:t>
      </w:r>
      <w:r w:rsidRPr="005D56F5">
        <w:rPr>
          <w:rFonts w:ascii="Courier New" w:eastAsia="Calibri" w:hAnsi="Courier New" w:cs="Courier New"/>
          <w:kern w:val="2"/>
          <w:sz w:val="21"/>
          <w:szCs w:val="21"/>
          <w14:ligatures w14:val="standardContextual"/>
        </w:rPr>
        <w:t>БЦК</w:t>
      </w:r>
      <w:r w:rsidRPr="005D56F5">
        <w:rPr>
          <w:rFonts w:ascii="Courier New" w:eastAsia="Calibri" w:hAnsi="Courier New" w:cs="Courier New"/>
          <w:kern w:val="2"/>
          <w:sz w:val="21"/>
          <w:szCs w:val="21"/>
          <w:lang w:val="en-US"/>
          <w14:ligatures w14:val="standardContextual"/>
        </w:rPr>
        <w:t>)= 269</w:t>
      </w:r>
    </w:p>
    <w:p w14:paraId="4B6CA943" w14:textId="77777777" w:rsidR="00F816C1" w:rsidRPr="005D56F5" w:rsidRDefault="00F816C1" w:rsidP="00F816C1">
      <w:pPr>
        <w:spacing w:line="240" w:lineRule="auto"/>
        <w:jc w:val="left"/>
        <w:rPr>
          <w:rFonts w:ascii="Courier New" w:eastAsia="Calibri" w:hAnsi="Courier New" w:cs="Courier New"/>
          <w:kern w:val="2"/>
          <w:sz w:val="21"/>
          <w:szCs w:val="21"/>
          <w:lang w:val="en-US"/>
          <w14:ligatures w14:val="standardContextual"/>
        </w:rPr>
      </w:pPr>
      <w:r w:rsidRPr="005D56F5">
        <w:rPr>
          <w:rFonts w:ascii="Courier New" w:eastAsia="Calibri" w:hAnsi="Courier New" w:cs="Courier New"/>
          <w:kern w:val="2"/>
          <w:sz w:val="21"/>
          <w:szCs w:val="21"/>
          <w:lang w:val="en-US"/>
          <w14:ligatures w14:val="standardContextual"/>
        </w:rPr>
        <w:t xml:space="preserve"> k</w:t>
      </w:r>
      <w:proofErr w:type="gramStart"/>
      <w:r w:rsidRPr="005D56F5">
        <w:rPr>
          <w:rFonts w:ascii="Courier New" w:eastAsia="Calibri" w:hAnsi="Courier New" w:cs="Courier New"/>
          <w:kern w:val="2"/>
          <w:sz w:val="21"/>
          <w:szCs w:val="21"/>
          <w:lang w:val="en-US"/>
          <w14:ligatures w14:val="standardContextual"/>
        </w:rPr>
        <w:t>=  1.831</w:t>
      </w:r>
      <w:proofErr w:type="gramEnd"/>
      <w:r w:rsidRPr="005D56F5">
        <w:rPr>
          <w:rFonts w:ascii="Courier New" w:eastAsia="Calibri" w:hAnsi="Courier New" w:cs="Courier New"/>
          <w:kern w:val="2"/>
          <w:sz w:val="21"/>
          <w:szCs w:val="21"/>
          <w:lang w:val="en-US"/>
          <w14:ligatures w14:val="standardContextual"/>
        </w:rPr>
        <w:t xml:space="preserve"> A(CT)=  4 Z(</w:t>
      </w:r>
      <w:r w:rsidRPr="005D56F5">
        <w:rPr>
          <w:rFonts w:ascii="Courier New" w:eastAsia="Calibri" w:hAnsi="Courier New" w:cs="Courier New"/>
          <w:kern w:val="2"/>
          <w:sz w:val="21"/>
          <w:szCs w:val="21"/>
          <w14:ligatures w14:val="standardContextual"/>
        </w:rPr>
        <w:t>МЦК</w:t>
      </w:r>
      <w:r w:rsidRPr="005D56F5">
        <w:rPr>
          <w:rFonts w:ascii="Courier New" w:eastAsia="Calibri" w:hAnsi="Courier New" w:cs="Courier New"/>
          <w:kern w:val="2"/>
          <w:sz w:val="21"/>
          <w:szCs w:val="21"/>
          <w:lang w:val="en-US"/>
          <w14:ligatures w14:val="standardContextual"/>
        </w:rPr>
        <w:t>)= 154 Z(CT)=  64 Z(</w:t>
      </w:r>
      <w:r w:rsidRPr="005D56F5">
        <w:rPr>
          <w:rFonts w:ascii="Courier New" w:eastAsia="Calibri" w:hAnsi="Courier New" w:cs="Courier New"/>
          <w:kern w:val="2"/>
          <w:sz w:val="21"/>
          <w:szCs w:val="21"/>
          <w14:ligatures w14:val="standardContextual"/>
        </w:rPr>
        <w:t>БЦК</w:t>
      </w:r>
      <w:r w:rsidRPr="005D56F5">
        <w:rPr>
          <w:rFonts w:ascii="Courier New" w:eastAsia="Calibri" w:hAnsi="Courier New" w:cs="Courier New"/>
          <w:kern w:val="2"/>
          <w:sz w:val="21"/>
          <w:szCs w:val="21"/>
          <w:lang w:val="en-US"/>
          <w14:ligatures w14:val="standardContextual"/>
        </w:rPr>
        <w:t>)= 282</w:t>
      </w:r>
    </w:p>
    <w:p w14:paraId="22A64882" w14:textId="77777777" w:rsidR="00F816C1" w:rsidRPr="005D56F5" w:rsidRDefault="00F816C1" w:rsidP="00F816C1">
      <w:pPr>
        <w:spacing w:line="240" w:lineRule="auto"/>
        <w:jc w:val="left"/>
        <w:rPr>
          <w:rFonts w:ascii="Courier New" w:eastAsia="Calibri" w:hAnsi="Courier New" w:cs="Courier New"/>
          <w:kern w:val="2"/>
          <w:sz w:val="21"/>
          <w:szCs w:val="21"/>
          <w:lang w:val="en-US"/>
          <w14:ligatures w14:val="standardContextual"/>
        </w:rPr>
      </w:pPr>
      <w:r w:rsidRPr="005D56F5">
        <w:rPr>
          <w:rFonts w:ascii="Courier New" w:eastAsia="Calibri" w:hAnsi="Courier New" w:cs="Courier New"/>
          <w:kern w:val="2"/>
          <w:sz w:val="21"/>
          <w:szCs w:val="21"/>
          <w:lang w:val="en-US"/>
          <w14:ligatures w14:val="standardContextual"/>
        </w:rPr>
        <w:t xml:space="preserve"> k</w:t>
      </w:r>
      <w:proofErr w:type="gramStart"/>
      <w:r w:rsidRPr="005D56F5">
        <w:rPr>
          <w:rFonts w:ascii="Courier New" w:eastAsia="Calibri" w:hAnsi="Courier New" w:cs="Courier New"/>
          <w:kern w:val="2"/>
          <w:sz w:val="21"/>
          <w:szCs w:val="21"/>
          <w:lang w:val="en-US"/>
          <w14:ligatures w14:val="standardContextual"/>
        </w:rPr>
        <w:t>=  1.828</w:t>
      </w:r>
      <w:proofErr w:type="gramEnd"/>
      <w:r w:rsidRPr="005D56F5">
        <w:rPr>
          <w:rFonts w:ascii="Courier New" w:eastAsia="Calibri" w:hAnsi="Courier New" w:cs="Courier New"/>
          <w:kern w:val="2"/>
          <w:sz w:val="21"/>
          <w:szCs w:val="21"/>
          <w:lang w:val="en-US"/>
          <w14:ligatures w14:val="standardContextual"/>
        </w:rPr>
        <w:t xml:space="preserve"> A(CT)=  4 Z(</w:t>
      </w:r>
      <w:r w:rsidRPr="005D56F5">
        <w:rPr>
          <w:rFonts w:ascii="Courier New" w:eastAsia="Calibri" w:hAnsi="Courier New" w:cs="Courier New"/>
          <w:kern w:val="2"/>
          <w:sz w:val="21"/>
          <w:szCs w:val="21"/>
          <w14:ligatures w14:val="standardContextual"/>
        </w:rPr>
        <w:t>МЦК</w:t>
      </w:r>
      <w:r w:rsidRPr="005D56F5">
        <w:rPr>
          <w:rFonts w:ascii="Courier New" w:eastAsia="Calibri" w:hAnsi="Courier New" w:cs="Courier New"/>
          <w:kern w:val="2"/>
          <w:sz w:val="21"/>
          <w:szCs w:val="21"/>
          <w:lang w:val="en-US"/>
          <w14:ligatures w14:val="standardContextual"/>
        </w:rPr>
        <w:t>)= 157 Z(CT)=  65 Z(</w:t>
      </w:r>
      <w:r w:rsidRPr="005D56F5">
        <w:rPr>
          <w:rFonts w:ascii="Courier New" w:eastAsia="Calibri" w:hAnsi="Courier New" w:cs="Courier New"/>
          <w:kern w:val="2"/>
          <w:sz w:val="21"/>
          <w:szCs w:val="21"/>
          <w14:ligatures w14:val="standardContextual"/>
        </w:rPr>
        <w:t>БЦК</w:t>
      </w:r>
      <w:r w:rsidRPr="005D56F5">
        <w:rPr>
          <w:rFonts w:ascii="Courier New" w:eastAsia="Calibri" w:hAnsi="Courier New" w:cs="Courier New"/>
          <w:kern w:val="2"/>
          <w:sz w:val="21"/>
          <w:szCs w:val="21"/>
          <w:lang w:val="en-US"/>
          <w14:ligatures w14:val="standardContextual"/>
        </w:rPr>
        <w:t>)= 287</w:t>
      </w:r>
    </w:p>
    <w:p w14:paraId="60385C8C" w14:textId="77777777" w:rsidR="00F816C1" w:rsidRPr="005D56F5" w:rsidRDefault="00F816C1" w:rsidP="00F816C1">
      <w:pPr>
        <w:spacing w:line="240" w:lineRule="auto"/>
        <w:jc w:val="left"/>
        <w:rPr>
          <w:rFonts w:ascii="Courier New" w:eastAsia="Calibri" w:hAnsi="Courier New" w:cs="Courier New"/>
          <w:kern w:val="2"/>
          <w:sz w:val="21"/>
          <w:szCs w:val="21"/>
          <w:lang w:val="en-US"/>
          <w14:ligatures w14:val="standardContextual"/>
        </w:rPr>
      </w:pPr>
      <w:r w:rsidRPr="005D56F5">
        <w:rPr>
          <w:rFonts w:ascii="Courier New" w:eastAsia="Calibri" w:hAnsi="Courier New" w:cs="Courier New"/>
          <w:kern w:val="2"/>
          <w:sz w:val="21"/>
          <w:szCs w:val="21"/>
          <w:lang w:val="en-US"/>
          <w14:ligatures w14:val="standardContextual"/>
        </w:rPr>
        <w:t xml:space="preserve"> k</w:t>
      </w:r>
      <w:proofErr w:type="gramStart"/>
      <w:r w:rsidRPr="005D56F5">
        <w:rPr>
          <w:rFonts w:ascii="Courier New" w:eastAsia="Calibri" w:hAnsi="Courier New" w:cs="Courier New"/>
          <w:kern w:val="2"/>
          <w:sz w:val="21"/>
          <w:szCs w:val="21"/>
          <w:lang w:val="en-US"/>
          <w14:ligatures w14:val="standardContextual"/>
        </w:rPr>
        <w:t>=  1.832</w:t>
      </w:r>
      <w:proofErr w:type="gramEnd"/>
      <w:r w:rsidRPr="005D56F5">
        <w:rPr>
          <w:rFonts w:ascii="Courier New" w:eastAsia="Calibri" w:hAnsi="Courier New" w:cs="Courier New"/>
          <w:kern w:val="2"/>
          <w:sz w:val="21"/>
          <w:szCs w:val="21"/>
          <w:lang w:val="en-US"/>
          <w14:ligatures w14:val="standardContextual"/>
        </w:rPr>
        <w:t xml:space="preserve"> A(CT)=  4 Z(</w:t>
      </w:r>
      <w:r w:rsidRPr="005D56F5">
        <w:rPr>
          <w:rFonts w:ascii="Courier New" w:eastAsia="Calibri" w:hAnsi="Courier New" w:cs="Courier New"/>
          <w:kern w:val="2"/>
          <w:sz w:val="21"/>
          <w:szCs w:val="21"/>
          <w14:ligatures w14:val="standardContextual"/>
        </w:rPr>
        <w:t>МЦК</w:t>
      </w:r>
      <w:r w:rsidRPr="005D56F5">
        <w:rPr>
          <w:rFonts w:ascii="Courier New" w:eastAsia="Calibri" w:hAnsi="Courier New" w:cs="Courier New"/>
          <w:kern w:val="2"/>
          <w:sz w:val="21"/>
          <w:szCs w:val="21"/>
          <w:lang w:val="en-US"/>
          <w14:ligatures w14:val="standardContextual"/>
        </w:rPr>
        <w:t>)= 161 Z(CT)=  67 Z(</w:t>
      </w:r>
      <w:r w:rsidRPr="005D56F5">
        <w:rPr>
          <w:rFonts w:ascii="Courier New" w:eastAsia="Calibri" w:hAnsi="Courier New" w:cs="Courier New"/>
          <w:kern w:val="2"/>
          <w:sz w:val="21"/>
          <w:szCs w:val="21"/>
          <w14:ligatures w14:val="standardContextual"/>
        </w:rPr>
        <w:t>БЦК</w:t>
      </w:r>
      <w:r w:rsidRPr="005D56F5">
        <w:rPr>
          <w:rFonts w:ascii="Courier New" w:eastAsia="Calibri" w:hAnsi="Courier New" w:cs="Courier New"/>
          <w:kern w:val="2"/>
          <w:sz w:val="21"/>
          <w:szCs w:val="21"/>
          <w:lang w:val="en-US"/>
          <w14:ligatures w14:val="standardContextual"/>
        </w:rPr>
        <w:t>)= 295</w:t>
      </w:r>
    </w:p>
    <w:p w14:paraId="6D433EF9" w14:textId="77777777" w:rsidR="00F816C1" w:rsidRPr="005D56F5" w:rsidRDefault="00F816C1" w:rsidP="00F816C1">
      <w:pPr>
        <w:spacing w:line="240" w:lineRule="auto"/>
        <w:jc w:val="left"/>
        <w:rPr>
          <w:rFonts w:ascii="Courier New" w:eastAsia="Calibri" w:hAnsi="Courier New" w:cs="Courier New"/>
          <w:kern w:val="2"/>
          <w:sz w:val="21"/>
          <w:szCs w:val="21"/>
          <w:lang w:val="en-US"/>
          <w14:ligatures w14:val="standardContextual"/>
        </w:rPr>
      </w:pPr>
      <w:r w:rsidRPr="005D56F5">
        <w:rPr>
          <w:rFonts w:ascii="Courier New" w:eastAsia="Calibri" w:hAnsi="Courier New" w:cs="Courier New"/>
          <w:kern w:val="2"/>
          <w:sz w:val="21"/>
          <w:szCs w:val="21"/>
          <w:lang w:val="en-US"/>
          <w14:ligatures w14:val="standardContextual"/>
        </w:rPr>
        <w:t xml:space="preserve"> k</w:t>
      </w:r>
      <w:proofErr w:type="gramStart"/>
      <w:r w:rsidRPr="005D56F5">
        <w:rPr>
          <w:rFonts w:ascii="Courier New" w:eastAsia="Calibri" w:hAnsi="Courier New" w:cs="Courier New"/>
          <w:kern w:val="2"/>
          <w:sz w:val="21"/>
          <w:szCs w:val="21"/>
          <w:lang w:val="en-US"/>
          <w14:ligatures w14:val="standardContextual"/>
        </w:rPr>
        <w:t>=  1.829</w:t>
      </w:r>
      <w:proofErr w:type="gramEnd"/>
      <w:r w:rsidRPr="005D56F5">
        <w:rPr>
          <w:rFonts w:ascii="Courier New" w:eastAsia="Calibri" w:hAnsi="Courier New" w:cs="Courier New"/>
          <w:kern w:val="2"/>
          <w:sz w:val="21"/>
          <w:szCs w:val="21"/>
          <w:lang w:val="en-US"/>
          <w14:ligatures w14:val="standardContextual"/>
        </w:rPr>
        <w:t xml:space="preserve"> A(CT)=  4 Z(</w:t>
      </w:r>
      <w:r w:rsidRPr="005D56F5">
        <w:rPr>
          <w:rFonts w:ascii="Courier New" w:eastAsia="Calibri" w:hAnsi="Courier New" w:cs="Courier New"/>
          <w:kern w:val="2"/>
          <w:sz w:val="21"/>
          <w:szCs w:val="21"/>
          <w14:ligatures w14:val="standardContextual"/>
        </w:rPr>
        <w:t>МЦК</w:t>
      </w:r>
      <w:r w:rsidRPr="005D56F5">
        <w:rPr>
          <w:rFonts w:ascii="Courier New" w:eastAsia="Calibri" w:hAnsi="Courier New" w:cs="Courier New"/>
          <w:kern w:val="2"/>
          <w:sz w:val="21"/>
          <w:szCs w:val="21"/>
          <w:lang w:val="en-US"/>
          <w14:ligatures w14:val="standardContextual"/>
        </w:rPr>
        <w:t>)= 164 Z(CT)=  68 Z(</w:t>
      </w:r>
      <w:r w:rsidRPr="005D56F5">
        <w:rPr>
          <w:rFonts w:ascii="Courier New" w:eastAsia="Calibri" w:hAnsi="Courier New" w:cs="Courier New"/>
          <w:kern w:val="2"/>
          <w:sz w:val="21"/>
          <w:szCs w:val="21"/>
          <w14:ligatures w14:val="standardContextual"/>
        </w:rPr>
        <w:t>БЦК</w:t>
      </w:r>
      <w:r w:rsidRPr="005D56F5">
        <w:rPr>
          <w:rFonts w:ascii="Courier New" w:eastAsia="Calibri" w:hAnsi="Courier New" w:cs="Courier New"/>
          <w:kern w:val="2"/>
          <w:sz w:val="21"/>
          <w:szCs w:val="21"/>
          <w:lang w:val="en-US"/>
          <w14:ligatures w14:val="standardContextual"/>
        </w:rPr>
        <w:t>)= 300</w:t>
      </w:r>
    </w:p>
    <w:p w14:paraId="47D3C7AC" w14:textId="77777777" w:rsidR="00F816C1" w:rsidRPr="005D56F5" w:rsidRDefault="00F816C1" w:rsidP="00F816C1">
      <w:pPr>
        <w:spacing w:line="240" w:lineRule="auto"/>
        <w:jc w:val="left"/>
        <w:rPr>
          <w:rFonts w:ascii="Courier New" w:eastAsia="Calibri" w:hAnsi="Courier New" w:cs="Courier New"/>
          <w:kern w:val="2"/>
          <w:sz w:val="21"/>
          <w:szCs w:val="21"/>
          <w:lang w:val="en-US"/>
          <w14:ligatures w14:val="standardContextual"/>
        </w:rPr>
      </w:pPr>
      <w:r w:rsidRPr="005D56F5">
        <w:rPr>
          <w:rFonts w:ascii="Courier New" w:eastAsia="Calibri" w:hAnsi="Courier New" w:cs="Courier New"/>
          <w:kern w:val="2"/>
          <w:sz w:val="21"/>
          <w:szCs w:val="21"/>
          <w:lang w:val="en-US"/>
          <w14:ligatures w14:val="standardContextual"/>
        </w:rPr>
        <w:t xml:space="preserve"> k</w:t>
      </w:r>
      <w:proofErr w:type="gramStart"/>
      <w:r w:rsidRPr="005D56F5">
        <w:rPr>
          <w:rFonts w:ascii="Courier New" w:eastAsia="Calibri" w:hAnsi="Courier New" w:cs="Courier New"/>
          <w:kern w:val="2"/>
          <w:sz w:val="21"/>
          <w:szCs w:val="21"/>
          <w:lang w:val="en-US"/>
          <w14:ligatures w14:val="standardContextual"/>
        </w:rPr>
        <w:t>=  1.830</w:t>
      </w:r>
      <w:proofErr w:type="gramEnd"/>
      <w:r w:rsidRPr="005D56F5">
        <w:rPr>
          <w:rFonts w:ascii="Courier New" w:eastAsia="Calibri" w:hAnsi="Courier New" w:cs="Courier New"/>
          <w:kern w:val="2"/>
          <w:sz w:val="21"/>
          <w:szCs w:val="21"/>
          <w:lang w:val="en-US"/>
          <w14:ligatures w14:val="standardContextual"/>
        </w:rPr>
        <w:t xml:space="preserve"> A(CT)=  4 Z(</w:t>
      </w:r>
      <w:r w:rsidRPr="005D56F5">
        <w:rPr>
          <w:rFonts w:ascii="Courier New" w:eastAsia="Calibri" w:hAnsi="Courier New" w:cs="Courier New"/>
          <w:kern w:val="2"/>
          <w:sz w:val="21"/>
          <w:szCs w:val="21"/>
          <w14:ligatures w14:val="standardContextual"/>
        </w:rPr>
        <w:t>МЦК</w:t>
      </w:r>
      <w:r w:rsidRPr="005D56F5">
        <w:rPr>
          <w:rFonts w:ascii="Courier New" w:eastAsia="Calibri" w:hAnsi="Courier New" w:cs="Courier New"/>
          <w:kern w:val="2"/>
          <w:sz w:val="21"/>
          <w:szCs w:val="21"/>
          <w:lang w:val="en-US"/>
          <w14:ligatures w14:val="standardContextual"/>
        </w:rPr>
        <w:t>)= 171 Z(CT)=  71 Z(</w:t>
      </w:r>
      <w:r w:rsidRPr="005D56F5">
        <w:rPr>
          <w:rFonts w:ascii="Courier New" w:eastAsia="Calibri" w:hAnsi="Courier New" w:cs="Courier New"/>
          <w:kern w:val="2"/>
          <w:sz w:val="21"/>
          <w:szCs w:val="21"/>
          <w14:ligatures w14:val="standardContextual"/>
        </w:rPr>
        <w:t>БЦК</w:t>
      </w:r>
      <w:r w:rsidRPr="005D56F5">
        <w:rPr>
          <w:rFonts w:ascii="Courier New" w:eastAsia="Calibri" w:hAnsi="Courier New" w:cs="Courier New"/>
          <w:kern w:val="2"/>
          <w:sz w:val="21"/>
          <w:szCs w:val="21"/>
          <w:lang w:val="en-US"/>
          <w14:ligatures w14:val="standardContextual"/>
        </w:rPr>
        <w:t>)= 313</w:t>
      </w:r>
    </w:p>
    <w:p w14:paraId="229FFD02" w14:textId="77777777" w:rsidR="00F816C1" w:rsidRPr="005D56F5" w:rsidRDefault="00F816C1" w:rsidP="00F816C1">
      <w:pPr>
        <w:spacing w:line="240" w:lineRule="auto"/>
        <w:jc w:val="left"/>
        <w:rPr>
          <w:rFonts w:ascii="Courier New" w:eastAsia="Calibri" w:hAnsi="Courier New" w:cs="Courier New"/>
          <w:kern w:val="2"/>
          <w:sz w:val="21"/>
          <w:szCs w:val="21"/>
          <w:lang w:val="en-US"/>
          <w14:ligatures w14:val="standardContextual"/>
        </w:rPr>
      </w:pPr>
      <w:r w:rsidRPr="005D56F5">
        <w:rPr>
          <w:rFonts w:ascii="Courier New" w:eastAsia="Calibri" w:hAnsi="Courier New" w:cs="Courier New"/>
          <w:kern w:val="2"/>
          <w:sz w:val="21"/>
          <w:szCs w:val="21"/>
          <w:lang w:val="en-US"/>
          <w14:ligatures w14:val="standardContextual"/>
        </w:rPr>
        <w:t xml:space="preserve"> k</w:t>
      </w:r>
      <w:proofErr w:type="gramStart"/>
      <w:r w:rsidRPr="005D56F5">
        <w:rPr>
          <w:rFonts w:ascii="Courier New" w:eastAsia="Calibri" w:hAnsi="Courier New" w:cs="Courier New"/>
          <w:kern w:val="2"/>
          <w:sz w:val="21"/>
          <w:szCs w:val="21"/>
          <w:lang w:val="en-US"/>
          <w14:ligatures w14:val="standardContextual"/>
        </w:rPr>
        <w:t>=  1.831</w:t>
      </w:r>
      <w:proofErr w:type="gramEnd"/>
      <w:r w:rsidRPr="005D56F5">
        <w:rPr>
          <w:rFonts w:ascii="Courier New" w:eastAsia="Calibri" w:hAnsi="Courier New" w:cs="Courier New"/>
          <w:kern w:val="2"/>
          <w:sz w:val="21"/>
          <w:szCs w:val="21"/>
          <w:lang w:val="en-US"/>
          <w14:ligatures w14:val="standardContextual"/>
        </w:rPr>
        <w:t xml:space="preserve"> A(CT)=  4 Z(</w:t>
      </w:r>
      <w:r w:rsidRPr="005D56F5">
        <w:rPr>
          <w:rFonts w:ascii="Courier New" w:eastAsia="Calibri" w:hAnsi="Courier New" w:cs="Courier New"/>
          <w:kern w:val="2"/>
          <w:sz w:val="21"/>
          <w:szCs w:val="21"/>
          <w14:ligatures w14:val="standardContextual"/>
        </w:rPr>
        <w:t>МЦК</w:t>
      </w:r>
      <w:r w:rsidRPr="005D56F5">
        <w:rPr>
          <w:rFonts w:ascii="Courier New" w:eastAsia="Calibri" w:hAnsi="Courier New" w:cs="Courier New"/>
          <w:kern w:val="2"/>
          <w:sz w:val="21"/>
          <w:szCs w:val="21"/>
          <w:lang w:val="en-US"/>
          <w14:ligatures w14:val="standardContextual"/>
        </w:rPr>
        <w:t>)= 178 Z(CT)=  74 Z(</w:t>
      </w:r>
      <w:r w:rsidRPr="005D56F5">
        <w:rPr>
          <w:rFonts w:ascii="Courier New" w:eastAsia="Calibri" w:hAnsi="Courier New" w:cs="Courier New"/>
          <w:kern w:val="2"/>
          <w:sz w:val="21"/>
          <w:szCs w:val="21"/>
          <w14:ligatures w14:val="standardContextual"/>
        </w:rPr>
        <w:t>БЦК</w:t>
      </w:r>
      <w:r w:rsidRPr="005D56F5">
        <w:rPr>
          <w:rFonts w:ascii="Courier New" w:eastAsia="Calibri" w:hAnsi="Courier New" w:cs="Courier New"/>
          <w:kern w:val="2"/>
          <w:sz w:val="21"/>
          <w:szCs w:val="21"/>
          <w:lang w:val="en-US"/>
          <w14:ligatures w14:val="standardContextual"/>
        </w:rPr>
        <w:t>)= 326</w:t>
      </w:r>
    </w:p>
    <w:p w14:paraId="6EBA024D" w14:textId="77777777" w:rsidR="00F816C1" w:rsidRPr="005D56F5" w:rsidRDefault="00F816C1" w:rsidP="00F816C1">
      <w:pPr>
        <w:spacing w:line="240" w:lineRule="auto"/>
        <w:jc w:val="left"/>
        <w:rPr>
          <w:rFonts w:ascii="Courier New" w:eastAsia="Calibri" w:hAnsi="Courier New" w:cs="Courier New"/>
          <w:kern w:val="2"/>
          <w:sz w:val="21"/>
          <w:szCs w:val="21"/>
          <w:lang w:val="en-US"/>
          <w14:ligatures w14:val="standardContextual"/>
        </w:rPr>
      </w:pPr>
      <w:r w:rsidRPr="005D56F5">
        <w:rPr>
          <w:rFonts w:ascii="Courier New" w:eastAsia="Calibri" w:hAnsi="Courier New" w:cs="Courier New"/>
          <w:kern w:val="2"/>
          <w:sz w:val="21"/>
          <w:szCs w:val="21"/>
          <w:lang w:val="en-US"/>
          <w14:ligatures w14:val="standardContextual"/>
        </w:rPr>
        <w:t xml:space="preserve"> k</w:t>
      </w:r>
      <w:proofErr w:type="gramStart"/>
      <w:r w:rsidRPr="005D56F5">
        <w:rPr>
          <w:rFonts w:ascii="Courier New" w:eastAsia="Calibri" w:hAnsi="Courier New" w:cs="Courier New"/>
          <w:kern w:val="2"/>
          <w:sz w:val="21"/>
          <w:szCs w:val="21"/>
          <w:lang w:val="en-US"/>
          <w14:ligatures w14:val="standardContextual"/>
        </w:rPr>
        <w:t>=  1.829</w:t>
      </w:r>
      <w:proofErr w:type="gramEnd"/>
      <w:r w:rsidRPr="005D56F5">
        <w:rPr>
          <w:rFonts w:ascii="Courier New" w:eastAsia="Calibri" w:hAnsi="Courier New" w:cs="Courier New"/>
          <w:kern w:val="2"/>
          <w:sz w:val="21"/>
          <w:szCs w:val="21"/>
          <w:lang w:val="en-US"/>
          <w14:ligatures w14:val="standardContextual"/>
        </w:rPr>
        <w:t xml:space="preserve"> A(CT)=  4 Z(</w:t>
      </w:r>
      <w:r w:rsidRPr="005D56F5">
        <w:rPr>
          <w:rFonts w:ascii="Courier New" w:eastAsia="Calibri" w:hAnsi="Courier New" w:cs="Courier New"/>
          <w:kern w:val="2"/>
          <w:sz w:val="21"/>
          <w:szCs w:val="21"/>
          <w14:ligatures w14:val="standardContextual"/>
        </w:rPr>
        <w:t>МЦК</w:t>
      </w:r>
      <w:r w:rsidRPr="005D56F5">
        <w:rPr>
          <w:rFonts w:ascii="Courier New" w:eastAsia="Calibri" w:hAnsi="Courier New" w:cs="Courier New"/>
          <w:kern w:val="2"/>
          <w:sz w:val="21"/>
          <w:szCs w:val="21"/>
          <w:lang w:val="en-US"/>
          <w14:ligatures w14:val="standardContextual"/>
        </w:rPr>
        <w:t>)= 181 Z(CT)=  75 Z(</w:t>
      </w:r>
      <w:r w:rsidRPr="005D56F5">
        <w:rPr>
          <w:rFonts w:ascii="Courier New" w:eastAsia="Calibri" w:hAnsi="Courier New" w:cs="Courier New"/>
          <w:kern w:val="2"/>
          <w:sz w:val="21"/>
          <w:szCs w:val="21"/>
          <w14:ligatures w14:val="standardContextual"/>
        </w:rPr>
        <w:t>БЦК</w:t>
      </w:r>
      <w:r w:rsidRPr="005D56F5">
        <w:rPr>
          <w:rFonts w:ascii="Courier New" w:eastAsia="Calibri" w:hAnsi="Courier New" w:cs="Courier New"/>
          <w:kern w:val="2"/>
          <w:sz w:val="21"/>
          <w:szCs w:val="21"/>
          <w:lang w:val="en-US"/>
          <w14:ligatures w14:val="standardContextual"/>
        </w:rPr>
        <w:t>)= 331</w:t>
      </w:r>
    </w:p>
    <w:p w14:paraId="70F7363C" w14:textId="77777777" w:rsidR="00F816C1" w:rsidRPr="005D56F5" w:rsidRDefault="00F816C1" w:rsidP="00F816C1">
      <w:pPr>
        <w:spacing w:line="240" w:lineRule="auto"/>
        <w:jc w:val="left"/>
        <w:rPr>
          <w:rFonts w:ascii="Courier New" w:eastAsia="Calibri" w:hAnsi="Courier New" w:cs="Courier New"/>
          <w:kern w:val="2"/>
          <w:sz w:val="21"/>
          <w:szCs w:val="21"/>
          <w:lang w:val="en-US"/>
          <w14:ligatures w14:val="standardContextual"/>
        </w:rPr>
      </w:pPr>
      <w:r w:rsidRPr="005D56F5">
        <w:rPr>
          <w:rFonts w:ascii="Courier New" w:eastAsia="Calibri" w:hAnsi="Courier New" w:cs="Courier New"/>
          <w:kern w:val="2"/>
          <w:sz w:val="21"/>
          <w:szCs w:val="21"/>
          <w:lang w:val="en-US"/>
          <w14:ligatures w14:val="standardContextual"/>
        </w:rPr>
        <w:t xml:space="preserve"> k</w:t>
      </w:r>
      <w:proofErr w:type="gramStart"/>
      <w:r w:rsidRPr="005D56F5">
        <w:rPr>
          <w:rFonts w:ascii="Courier New" w:eastAsia="Calibri" w:hAnsi="Courier New" w:cs="Courier New"/>
          <w:kern w:val="2"/>
          <w:sz w:val="21"/>
          <w:szCs w:val="21"/>
          <w:lang w:val="en-US"/>
          <w14:ligatures w14:val="standardContextual"/>
        </w:rPr>
        <w:t>=  1.830</w:t>
      </w:r>
      <w:proofErr w:type="gramEnd"/>
      <w:r w:rsidRPr="005D56F5">
        <w:rPr>
          <w:rFonts w:ascii="Courier New" w:eastAsia="Calibri" w:hAnsi="Courier New" w:cs="Courier New"/>
          <w:kern w:val="2"/>
          <w:sz w:val="21"/>
          <w:szCs w:val="21"/>
          <w:lang w:val="en-US"/>
          <w14:ligatures w14:val="standardContextual"/>
        </w:rPr>
        <w:t xml:space="preserve"> A(CT)=  4 Z(</w:t>
      </w:r>
      <w:r w:rsidRPr="005D56F5">
        <w:rPr>
          <w:rFonts w:ascii="Courier New" w:eastAsia="Calibri" w:hAnsi="Courier New" w:cs="Courier New"/>
          <w:kern w:val="2"/>
          <w:sz w:val="21"/>
          <w:szCs w:val="21"/>
          <w14:ligatures w14:val="standardContextual"/>
        </w:rPr>
        <w:t>МЦК</w:t>
      </w:r>
      <w:r w:rsidRPr="005D56F5">
        <w:rPr>
          <w:rFonts w:ascii="Courier New" w:eastAsia="Calibri" w:hAnsi="Courier New" w:cs="Courier New"/>
          <w:kern w:val="2"/>
          <w:sz w:val="21"/>
          <w:szCs w:val="21"/>
          <w:lang w:val="en-US"/>
          <w14:ligatures w14:val="standardContextual"/>
        </w:rPr>
        <w:t>)= 188 Z(CT)=  78 Z(</w:t>
      </w:r>
      <w:r w:rsidRPr="005D56F5">
        <w:rPr>
          <w:rFonts w:ascii="Courier New" w:eastAsia="Calibri" w:hAnsi="Courier New" w:cs="Courier New"/>
          <w:kern w:val="2"/>
          <w:sz w:val="21"/>
          <w:szCs w:val="21"/>
          <w14:ligatures w14:val="standardContextual"/>
        </w:rPr>
        <w:t>БЦК</w:t>
      </w:r>
      <w:r w:rsidRPr="005D56F5">
        <w:rPr>
          <w:rFonts w:ascii="Courier New" w:eastAsia="Calibri" w:hAnsi="Courier New" w:cs="Courier New"/>
          <w:kern w:val="2"/>
          <w:sz w:val="21"/>
          <w:szCs w:val="21"/>
          <w:lang w:val="en-US"/>
          <w14:ligatures w14:val="standardContextual"/>
        </w:rPr>
        <w:t>)= 344</w:t>
      </w:r>
    </w:p>
    <w:p w14:paraId="56E89C26" w14:textId="77777777" w:rsidR="00F816C1" w:rsidRPr="005D56F5" w:rsidRDefault="00F816C1" w:rsidP="00F816C1">
      <w:pPr>
        <w:spacing w:line="240" w:lineRule="auto"/>
        <w:jc w:val="left"/>
        <w:rPr>
          <w:rFonts w:ascii="Courier New" w:eastAsia="Calibri" w:hAnsi="Courier New" w:cs="Courier New"/>
          <w:kern w:val="2"/>
          <w:sz w:val="21"/>
          <w:szCs w:val="21"/>
          <w:lang w:val="en-US"/>
          <w14:ligatures w14:val="standardContextual"/>
        </w:rPr>
      </w:pPr>
      <w:r w:rsidRPr="005D56F5">
        <w:rPr>
          <w:rFonts w:ascii="Courier New" w:eastAsia="Calibri" w:hAnsi="Courier New" w:cs="Courier New"/>
          <w:kern w:val="2"/>
          <w:sz w:val="21"/>
          <w:szCs w:val="21"/>
          <w:lang w:val="en-US"/>
          <w14:ligatures w14:val="standardContextual"/>
        </w:rPr>
        <w:t xml:space="preserve"> k</w:t>
      </w:r>
      <w:proofErr w:type="gramStart"/>
      <w:r w:rsidRPr="005D56F5">
        <w:rPr>
          <w:rFonts w:ascii="Courier New" w:eastAsia="Calibri" w:hAnsi="Courier New" w:cs="Courier New"/>
          <w:kern w:val="2"/>
          <w:sz w:val="21"/>
          <w:szCs w:val="21"/>
          <w:lang w:val="en-US"/>
          <w14:ligatures w14:val="standardContextual"/>
        </w:rPr>
        <w:t>=  1.831</w:t>
      </w:r>
      <w:proofErr w:type="gramEnd"/>
      <w:r w:rsidRPr="005D56F5">
        <w:rPr>
          <w:rFonts w:ascii="Courier New" w:eastAsia="Calibri" w:hAnsi="Courier New" w:cs="Courier New"/>
          <w:kern w:val="2"/>
          <w:sz w:val="21"/>
          <w:szCs w:val="21"/>
          <w:lang w:val="en-US"/>
          <w14:ligatures w14:val="standardContextual"/>
        </w:rPr>
        <w:t xml:space="preserve"> A(CT)=  4 Z(</w:t>
      </w:r>
      <w:r w:rsidRPr="005D56F5">
        <w:rPr>
          <w:rFonts w:ascii="Courier New" w:eastAsia="Calibri" w:hAnsi="Courier New" w:cs="Courier New"/>
          <w:kern w:val="2"/>
          <w:sz w:val="21"/>
          <w:szCs w:val="21"/>
          <w14:ligatures w14:val="standardContextual"/>
        </w:rPr>
        <w:t>МЦК</w:t>
      </w:r>
      <w:r w:rsidRPr="005D56F5">
        <w:rPr>
          <w:rFonts w:ascii="Courier New" w:eastAsia="Calibri" w:hAnsi="Courier New" w:cs="Courier New"/>
          <w:kern w:val="2"/>
          <w:sz w:val="21"/>
          <w:szCs w:val="21"/>
          <w:lang w:val="en-US"/>
          <w14:ligatures w14:val="standardContextual"/>
        </w:rPr>
        <w:t>)= 195 Z(CT)=  81 Z(</w:t>
      </w:r>
      <w:r w:rsidRPr="005D56F5">
        <w:rPr>
          <w:rFonts w:ascii="Courier New" w:eastAsia="Calibri" w:hAnsi="Courier New" w:cs="Courier New"/>
          <w:kern w:val="2"/>
          <w:sz w:val="21"/>
          <w:szCs w:val="21"/>
          <w14:ligatures w14:val="standardContextual"/>
        </w:rPr>
        <w:t>БЦК</w:t>
      </w:r>
      <w:r w:rsidRPr="005D56F5">
        <w:rPr>
          <w:rFonts w:ascii="Courier New" w:eastAsia="Calibri" w:hAnsi="Courier New" w:cs="Courier New"/>
          <w:kern w:val="2"/>
          <w:sz w:val="21"/>
          <w:szCs w:val="21"/>
          <w:lang w:val="en-US"/>
          <w14:ligatures w14:val="standardContextual"/>
        </w:rPr>
        <w:t>)= 357</w:t>
      </w:r>
    </w:p>
    <w:p w14:paraId="34BB3D7D" w14:textId="77777777" w:rsidR="00F816C1" w:rsidRPr="005D56F5" w:rsidRDefault="00F816C1" w:rsidP="00F816C1">
      <w:pPr>
        <w:spacing w:line="240" w:lineRule="auto"/>
        <w:jc w:val="left"/>
        <w:rPr>
          <w:rFonts w:ascii="Courier New" w:eastAsia="Calibri" w:hAnsi="Courier New" w:cs="Courier New"/>
          <w:kern w:val="2"/>
          <w:sz w:val="21"/>
          <w:szCs w:val="21"/>
          <w:lang w:val="en-US"/>
          <w14:ligatures w14:val="standardContextual"/>
        </w:rPr>
      </w:pPr>
      <w:r w:rsidRPr="005D56F5">
        <w:rPr>
          <w:rFonts w:ascii="Courier New" w:eastAsia="Calibri" w:hAnsi="Courier New" w:cs="Courier New"/>
          <w:kern w:val="2"/>
          <w:sz w:val="21"/>
          <w:szCs w:val="21"/>
          <w:lang w:val="en-US"/>
          <w14:ligatures w14:val="standardContextual"/>
        </w:rPr>
        <w:t xml:space="preserve"> k</w:t>
      </w:r>
      <w:proofErr w:type="gramStart"/>
      <w:r w:rsidRPr="005D56F5">
        <w:rPr>
          <w:rFonts w:ascii="Courier New" w:eastAsia="Calibri" w:hAnsi="Courier New" w:cs="Courier New"/>
          <w:kern w:val="2"/>
          <w:sz w:val="21"/>
          <w:szCs w:val="21"/>
          <w:lang w:val="en-US"/>
          <w14:ligatures w14:val="standardContextual"/>
        </w:rPr>
        <w:t>=  1.828</w:t>
      </w:r>
      <w:proofErr w:type="gramEnd"/>
      <w:r w:rsidRPr="005D56F5">
        <w:rPr>
          <w:rFonts w:ascii="Courier New" w:eastAsia="Calibri" w:hAnsi="Courier New" w:cs="Courier New"/>
          <w:kern w:val="2"/>
          <w:sz w:val="21"/>
          <w:szCs w:val="21"/>
          <w:lang w:val="en-US"/>
          <w14:ligatures w14:val="standardContextual"/>
        </w:rPr>
        <w:t xml:space="preserve"> A(CT)=  4 Z(</w:t>
      </w:r>
      <w:r w:rsidRPr="005D56F5">
        <w:rPr>
          <w:rFonts w:ascii="Courier New" w:eastAsia="Calibri" w:hAnsi="Courier New" w:cs="Courier New"/>
          <w:kern w:val="2"/>
          <w:sz w:val="21"/>
          <w:szCs w:val="21"/>
          <w14:ligatures w14:val="standardContextual"/>
        </w:rPr>
        <w:t>МЦК</w:t>
      </w:r>
      <w:r w:rsidRPr="005D56F5">
        <w:rPr>
          <w:rFonts w:ascii="Courier New" w:eastAsia="Calibri" w:hAnsi="Courier New" w:cs="Courier New"/>
          <w:kern w:val="2"/>
          <w:sz w:val="21"/>
          <w:szCs w:val="21"/>
          <w:lang w:val="en-US"/>
          <w14:ligatures w14:val="standardContextual"/>
        </w:rPr>
        <w:t>)= 198 Z(CT)=  82 Z(</w:t>
      </w:r>
      <w:r w:rsidRPr="005D56F5">
        <w:rPr>
          <w:rFonts w:ascii="Courier New" w:eastAsia="Calibri" w:hAnsi="Courier New" w:cs="Courier New"/>
          <w:kern w:val="2"/>
          <w:sz w:val="21"/>
          <w:szCs w:val="21"/>
          <w14:ligatures w14:val="standardContextual"/>
        </w:rPr>
        <w:t>БЦК</w:t>
      </w:r>
      <w:r w:rsidRPr="005D56F5">
        <w:rPr>
          <w:rFonts w:ascii="Courier New" w:eastAsia="Calibri" w:hAnsi="Courier New" w:cs="Courier New"/>
          <w:kern w:val="2"/>
          <w:sz w:val="21"/>
          <w:szCs w:val="21"/>
          <w:lang w:val="en-US"/>
          <w14:ligatures w14:val="standardContextual"/>
        </w:rPr>
        <w:t>)= 362</w:t>
      </w:r>
    </w:p>
    <w:p w14:paraId="0E32BC87" w14:textId="77777777" w:rsidR="00F816C1" w:rsidRPr="005D56F5" w:rsidRDefault="00F816C1" w:rsidP="00F816C1">
      <w:pPr>
        <w:spacing w:line="240" w:lineRule="auto"/>
        <w:jc w:val="left"/>
        <w:rPr>
          <w:rFonts w:ascii="Courier New" w:eastAsia="Calibri" w:hAnsi="Courier New" w:cs="Courier New"/>
          <w:kern w:val="2"/>
          <w:sz w:val="21"/>
          <w:szCs w:val="21"/>
          <w:lang w:val="en-US"/>
          <w14:ligatures w14:val="standardContextual"/>
        </w:rPr>
      </w:pPr>
      <w:r w:rsidRPr="005D56F5">
        <w:rPr>
          <w:rFonts w:ascii="Courier New" w:eastAsia="Calibri" w:hAnsi="Courier New" w:cs="Courier New"/>
          <w:kern w:val="2"/>
          <w:sz w:val="21"/>
          <w:szCs w:val="21"/>
          <w:lang w:val="en-US"/>
          <w14:ligatures w14:val="standardContextual"/>
        </w:rPr>
        <w:t xml:space="preserve"> k</w:t>
      </w:r>
      <w:proofErr w:type="gramStart"/>
      <w:r w:rsidRPr="005D56F5">
        <w:rPr>
          <w:rFonts w:ascii="Courier New" w:eastAsia="Calibri" w:hAnsi="Courier New" w:cs="Courier New"/>
          <w:kern w:val="2"/>
          <w:sz w:val="21"/>
          <w:szCs w:val="21"/>
          <w:lang w:val="en-US"/>
          <w14:ligatures w14:val="standardContextual"/>
        </w:rPr>
        <w:t>=  1.832</w:t>
      </w:r>
      <w:proofErr w:type="gramEnd"/>
      <w:r w:rsidRPr="005D56F5">
        <w:rPr>
          <w:rFonts w:ascii="Courier New" w:eastAsia="Calibri" w:hAnsi="Courier New" w:cs="Courier New"/>
          <w:kern w:val="2"/>
          <w:sz w:val="21"/>
          <w:szCs w:val="21"/>
          <w:lang w:val="en-US"/>
          <w14:ligatures w14:val="standardContextual"/>
        </w:rPr>
        <w:t xml:space="preserve"> A(CT)=  4 Z(</w:t>
      </w:r>
      <w:r w:rsidRPr="005D56F5">
        <w:rPr>
          <w:rFonts w:ascii="Courier New" w:eastAsia="Calibri" w:hAnsi="Courier New" w:cs="Courier New"/>
          <w:kern w:val="2"/>
          <w:sz w:val="21"/>
          <w:szCs w:val="21"/>
          <w14:ligatures w14:val="standardContextual"/>
        </w:rPr>
        <w:t>МЦК</w:t>
      </w:r>
      <w:r w:rsidRPr="005D56F5">
        <w:rPr>
          <w:rFonts w:ascii="Courier New" w:eastAsia="Calibri" w:hAnsi="Courier New" w:cs="Courier New"/>
          <w:kern w:val="2"/>
          <w:sz w:val="21"/>
          <w:szCs w:val="21"/>
          <w:lang w:val="en-US"/>
          <w14:ligatures w14:val="standardContextual"/>
        </w:rPr>
        <w:t>)= 202 Z(CT)=  84 Z(</w:t>
      </w:r>
      <w:r w:rsidRPr="005D56F5">
        <w:rPr>
          <w:rFonts w:ascii="Courier New" w:eastAsia="Calibri" w:hAnsi="Courier New" w:cs="Courier New"/>
          <w:kern w:val="2"/>
          <w:sz w:val="21"/>
          <w:szCs w:val="21"/>
          <w14:ligatures w14:val="standardContextual"/>
        </w:rPr>
        <w:t>БЦК</w:t>
      </w:r>
      <w:r w:rsidRPr="005D56F5">
        <w:rPr>
          <w:rFonts w:ascii="Courier New" w:eastAsia="Calibri" w:hAnsi="Courier New" w:cs="Courier New"/>
          <w:kern w:val="2"/>
          <w:sz w:val="21"/>
          <w:szCs w:val="21"/>
          <w:lang w:val="en-US"/>
          <w14:ligatures w14:val="standardContextual"/>
        </w:rPr>
        <w:t>)= 370</w:t>
      </w:r>
    </w:p>
    <w:p w14:paraId="4B7751E5" w14:textId="77777777" w:rsidR="00F816C1" w:rsidRPr="005D56F5" w:rsidRDefault="00F816C1" w:rsidP="00F816C1">
      <w:pPr>
        <w:spacing w:line="240" w:lineRule="auto"/>
        <w:jc w:val="left"/>
        <w:rPr>
          <w:rFonts w:ascii="Courier New" w:eastAsia="Calibri" w:hAnsi="Courier New" w:cs="Courier New"/>
          <w:kern w:val="2"/>
          <w:sz w:val="21"/>
          <w:szCs w:val="21"/>
          <w:lang w:val="en-US"/>
          <w14:ligatures w14:val="standardContextual"/>
        </w:rPr>
      </w:pPr>
      <w:r w:rsidRPr="005D56F5">
        <w:rPr>
          <w:rFonts w:ascii="Courier New" w:eastAsia="Calibri" w:hAnsi="Courier New" w:cs="Courier New"/>
          <w:kern w:val="2"/>
          <w:sz w:val="21"/>
          <w:szCs w:val="21"/>
          <w:lang w:val="en-US"/>
          <w14:ligatures w14:val="standardContextual"/>
        </w:rPr>
        <w:t xml:space="preserve"> k</w:t>
      </w:r>
      <w:proofErr w:type="gramStart"/>
      <w:r w:rsidRPr="005D56F5">
        <w:rPr>
          <w:rFonts w:ascii="Courier New" w:eastAsia="Calibri" w:hAnsi="Courier New" w:cs="Courier New"/>
          <w:kern w:val="2"/>
          <w:sz w:val="21"/>
          <w:szCs w:val="21"/>
          <w:lang w:val="en-US"/>
          <w14:ligatures w14:val="standardContextual"/>
        </w:rPr>
        <w:t>=  1.829</w:t>
      </w:r>
      <w:proofErr w:type="gramEnd"/>
      <w:r w:rsidRPr="005D56F5">
        <w:rPr>
          <w:rFonts w:ascii="Courier New" w:eastAsia="Calibri" w:hAnsi="Courier New" w:cs="Courier New"/>
          <w:kern w:val="2"/>
          <w:sz w:val="21"/>
          <w:szCs w:val="21"/>
          <w:lang w:val="en-US"/>
          <w14:ligatures w14:val="standardContextual"/>
        </w:rPr>
        <w:t xml:space="preserve"> A(CT)=  4 Z(</w:t>
      </w:r>
      <w:r w:rsidRPr="005D56F5">
        <w:rPr>
          <w:rFonts w:ascii="Courier New" w:eastAsia="Calibri" w:hAnsi="Courier New" w:cs="Courier New"/>
          <w:kern w:val="2"/>
          <w:sz w:val="21"/>
          <w:szCs w:val="21"/>
          <w14:ligatures w14:val="standardContextual"/>
        </w:rPr>
        <w:t>МЦК</w:t>
      </w:r>
      <w:r w:rsidRPr="005D56F5">
        <w:rPr>
          <w:rFonts w:ascii="Courier New" w:eastAsia="Calibri" w:hAnsi="Courier New" w:cs="Courier New"/>
          <w:kern w:val="2"/>
          <w:sz w:val="21"/>
          <w:szCs w:val="21"/>
          <w:lang w:val="en-US"/>
          <w14:ligatures w14:val="standardContextual"/>
        </w:rPr>
        <w:t>)= 205 Z(CT)=  85 Z(</w:t>
      </w:r>
      <w:r w:rsidRPr="005D56F5">
        <w:rPr>
          <w:rFonts w:ascii="Courier New" w:eastAsia="Calibri" w:hAnsi="Courier New" w:cs="Courier New"/>
          <w:kern w:val="2"/>
          <w:sz w:val="21"/>
          <w:szCs w:val="21"/>
          <w14:ligatures w14:val="standardContextual"/>
        </w:rPr>
        <w:t>БЦК</w:t>
      </w:r>
      <w:r w:rsidRPr="005D56F5">
        <w:rPr>
          <w:rFonts w:ascii="Courier New" w:eastAsia="Calibri" w:hAnsi="Courier New" w:cs="Courier New"/>
          <w:kern w:val="2"/>
          <w:sz w:val="21"/>
          <w:szCs w:val="21"/>
          <w:lang w:val="en-US"/>
          <w14:ligatures w14:val="standardContextual"/>
        </w:rPr>
        <w:t>)= 375</w:t>
      </w:r>
    </w:p>
    <w:p w14:paraId="3B8DA9A4" w14:textId="77777777" w:rsidR="00F816C1" w:rsidRPr="005D56F5" w:rsidRDefault="00F816C1" w:rsidP="00F816C1">
      <w:pPr>
        <w:spacing w:line="240" w:lineRule="auto"/>
        <w:jc w:val="left"/>
        <w:rPr>
          <w:rFonts w:ascii="Courier New" w:eastAsia="Calibri" w:hAnsi="Courier New" w:cs="Courier New"/>
          <w:kern w:val="2"/>
          <w:sz w:val="21"/>
          <w:szCs w:val="21"/>
          <w:lang w:val="en-US"/>
          <w14:ligatures w14:val="standardContextual"/>
        </w:rPr>
      </w:pPr>
      <w:r w:rsidRPr="005D56F5">
        <w:rPr>
          <w:rFonts w:ascii="Courier New" w:eastAsia="Calibri" w:hAnsi="Courier New" w:cs="Courier New"/>
          <w:kern w:val="2"/>
          <w:sz w:val="21"/>
          <w:szCs w:val="21"/>
          <w:lang w:val="en-US"/>
          <w14:ligatures w14:val="standardContextual"/>
        </w:rPr>
        <w:t xml:space="preserve"> k</w:t>
      </w:r>
      <w:proofErr w:type="gramStart"/>
      <w:r w:rsidRPr="005D56F5">
        <w:rPr>
          <w:rFonts w:ascii="Courier New" w:eastAsia="Calibri" w:hAnsi="Courier New" w:cs="Courier New"/>
          <w:kern w:val="2"/>
          <w:sz w:val="21"/>
          <w:szCs w:val="21"/>
          <w:lang w:val="en-US"/>
          <w14:ligatures w14:val="standardContextual"/>
        </w:rPr>
        <w:t>=  1.830</w:t>
      </w:r>
      <w:proofErr w:type="gramEnd"/>
      <w:r w:rsidRPr="005D56F5">
        <w:rPr>
          <w:rFonts w:ascii="Courier New" w:eastAsia="Calibri" w:hAnsi="Courier New" w:cs="Courier New"/>
          <w:kern w:val="2"/>
          <w:sz w:val="21"/>
          <w:szCs w:val="21"/>
          <w:lang w:val="en-US"/>
          <w14:ligatures w14:val="standardContextual"/>
        </w:rPr>
        <w:t xml:space="preserve"> A(CT)=  4 Z(</w:t>
      </w:r>
      <w:r w:rsidRPr="005D56F5">
        <w:rPr>
          <w:rFonts w:ascii="Courier New" w:eastAsia="Calibri" w:hAnsi="Courier New" w:cs="Courier New"/>
          <w:kern w:val="2"/>
          <w:sz w:val="21"/>
          <w:szCs w:val="21"/>
          <w14:ligatures w14:val="standardContextual"/>
        </w:rPr>
        <w:t>МЦК</w:t>
      </w:r>
      <w:r w:rsidRPr="005D56F5">
        <w:rPr>
          <w:rFonts w:ascii="Courier New" w:eastAsia="Calibri" w:hAnsi="Courier New" w:cs="Courier New"/>
          <w:kern w:val="2"/>
          <w:sz w:val="21"/>
          <w:szCs w:val="21"/>
          <w:lang w:val="en-US"/>
          <w14:ligatures w14:val="standardContextual"/>
        </w:rPr>
        <w:t>)= 212 Z(CT)=  88 Z(</w:t>
      </w:r>
      <w:r w:rsidRPr="005D56F5">
        <w:rPr>
          <w:rFonts w:ascii="Courier New" w:eastAsia="Calibri" w:hAnsi="Courier New" w:cs="Courier New"/>
          <w:kern w:val="2"/>
          <w:sz w:val="21"/>
          <w:szCs w:val="21"/>
          <w14:ligatures w14:val="standardContextual"/>
        </w:rPr>
        <w:t>БЦК</w:t>
      </w:r>
      <w:r w:rsidRPr="005D56F5">
        <w:rPr>
          <w:rFonts w:ascii="Courier New" w:eastAsia="Calibri" w:hAnsi="Courier New" w:cs="Courier New"/>
          <w:kern w:val="2"/>
          <w:sz w:val="21"/>
          <w:szCs w:val="21"/>
          <w:lang w:val="en-US"/>
          <w14:ligatures w14:val="standardContextual"/>
        </w:rPr>
        <w:t>)= 388</w:t>
      </w:r>
    </w:p>
    <w:p w14:paraId="44B1BE30" w14:textId="77777777" w:rsidR="00F816C1" w:rsidRPr="005D56F5" w:rsidRDefault="00F816C1" w:rsidP="00F816C1">
      <w:pPr>
        <w:spacing w:line="240" w:lineRule="auto"/>
        <w:jc w:val="left"/>
        <w:rPr>
          <w:rFonts w:ascii="Courier New" w:eastAsia="Calibri" w:hAnsi="Courier New" w:cs="Courier New"/>
          <w:kern w:val="2"/>
          <w:sz w:val="21"/>
          <w:szCs w:val="21"/>
          <w:lang w:val="en-US"/>
          <w14:ligatures w14:val="standardContextual"/>
        </w:rPr>
      </w:pPr>
      <w:r w:rsidRPr="005D56F5">
        <w:rPr>
          <w:rFonts w:ascii="Courier New" w:eastAsia="Calibri" w:hAnsi="Courier New" w:cs="Courier New"/>
          <w:kern w:val="2"/>
          <w:sz w:val="21"/>
          <w:szCs w:val="21"/>
          <w:lang w:val="en-US"/>
          <w14:ligatures w14:val="standardContextual"/>
        </w:rPr>
        <w:t xml:space="preserve"> k</w:t>
      </w:r>
      <w:proofErr w:type="gramStart"/>
      <w:r w:rsidRPr="005D56F5">
        <w:rPr>
          <w:rFonts w:ascii="Courier New" w:eastAsia="Calibri" w:hAnsi="Courier New" w:cs="Courier New"/>
          <w:kern w:val="2"/>
          <w:sz w:val="21"/>
          <w:szCs w:val="21"/>
          <w:lang w:val="en-US"/>
          <w14:ligatures w14:val="standardContextual"/>
        </w:rPr>
        <w:t>=  1.831</w:t>
      </w:r>
      <w:proofErr w:type="gramEnd"/>
      <w:r w:rsidRPr="005D56F5">
        <w:rPr>
          <w:rFonts w:ascii="Courier New" w:eastAsia="Calibri" w:hAnsi="Courier New" w:cs="Courier New"/>
          <w:kern w:val="2"/>
          <w:sz w:val="21"/>
          <w:szCs w:val="21"/>
          <w:lang w:val="en-US"/>
          <w14:ligatures w14:val="standardContextual"/>
        </w:rPr>
        <w:t xml:space="preserve"> A(CT)=  4 Z(</w:t>
      </w:r>
      <w:r w:rsidRPr="005D56F5">
        <w:rPr>
          <w:rFonts w:ascii="Courier New" w:eastAsia="Calibri" w:hAnsi="Courier New" w:cs="Courier New"/>
          <w:kern w:val="2"/>
          <w:sz w:val="21"/>
          <w:szCs w:val="21"/>
          <w14:ligatures w14:val="standardContextual"/>
        </w:rPr>
        <w:t>МЦК</w:t>
      </w:r>
      <w:r w:rsidRPr="005D56F5">
        <w:rPr>
          <w:rFonts w:ascii="Courier New" w:eastAsia="Calibri" w:hAnsi="Courier New" w:cs="Courier New"/>
          <w:kern w:val="2"/>
          <w:sz w:val="21"/>
          <w:szCs w:val="21"/>
          <w:lang w:val="en-US"/>
          <w14:ligatures w14:val="standardContextual"/>
        </w:rPr>
        <w:t>)= 219 Z(CT)=  91 Z(</w:t>
      </w:r>
      <w:r w:rsidRPr="005D56F5">
        <w:rPr>
          <w:rFonts w:ascii="Courier New" w:eastAsia="Calibri" w:hAnsi="Courier New" w:cs="Courier New"/>
          <w:kern w:val="2"/>
          <w:sz w:val="21"/>
          <w:szCs w:val="21"/>
          <w14:ligatures w14:val="standardContextual"/>
        </w:rPr>
        <w:t>БЦК</w:t>
      </w:r>
      <w:r w:rsidRPr="005D56F5">
        <w:rPr>
          <w:rFonts w:ascii="Courier New" w:eastAsia="Calibri" w:hAnsi="Courier New" w:cs="Courier New"/>
          <w:kern w:val="2"/>
          <w:sz w:val="21"/>
          <w:szCs w:val="21"/>
          <w:lang w:val="en-US"/>
          <w14:ligatures w14:val="standardContextual"/>
        </w:rPr>
        <w:t>)= 401</w:t>
      </w:r>
    </w:p>
    <w:p w14:paraId="71DA0775" w14:textId="77777777" w:rsidR="00F816C1" w:rsidRPr="005D56F5" w:rsidRDefault="00F816C1" w:rsidP="00F816C1">
      <w:pPr>
        <w:spacing w:line="240" w:lineRule="auto"/>
        <w:jc w:val="left"/>
        <w:rPr>
          <w:rFonts w:ascii="Courier New" w:eastAsia="Calibri" w:hAnsi="Courier New" w:cs="Courier New"/>
          <w:kern w:val="2"/>
          <w:sz w:val="21"/>
          <w:szCs w:val="21"/>
          <w:lang w:val="en-US"/>
          <w14:ligatures w14:val="standardContextual"/>
        </w:rPr>
      </w:pPr>
      <w:r w:rsidRPr="005D56F5">
        <w:rPr>
          <w:rFonts w:ascii="Courier New" w:eastAsia="Calibri" w:hAnsi="Courier New" w:cs="Courier New"/>
          <w:kern w:val="2"/>
          <w:sz w:val="21"/>
          <w:szCs w:val="21"/>
          <w:lang w:val="en-US"/>
          <w14:ligatures w14:val="standardContextual"/>
        </w:rPr>
        <w:t xml:space="preserve"> k</w:t>
      </w:r>
      <w:proofErr w:type="gramStart"/>
      <w:r w:rsidRPr="005D56F5">
        <w:rPr>
          <w:rFonts w:ascii="Courier New" w:eastAsia="Calibri" w:hAnsi="Courier New" w:cs="Courier New"/>
          <w:kern w:val="2"/>
          <w:sz w:val="21"/>
          <w:szCs w:val="21"/>
          <w:lang w:val="en-US"/>
          <w14:ligatures w14:val="standardContextual"/>
        </w:rPr>
        <w:t>=  1.829</w:t>
      </w:r>
      <w:proofErr w:type="gramEnd"/>
      <w:r w:rsidRPr="005D56F5">
        <w:rPr>
          <w:rFonts w:ascii="Courier New" w:eastAsia="Calibri" w:hAnsi="Courier New" w:cs="Courier New"/>
          <w:kern w:val="2"/>
          <w:sz w:val="21"/>
          <w:szCs w:val="21"/>
          <w:lang w:val="en-US"/>
          <w14:ligatures w14:val="standardContextual"/>
        </w:rPr>
        <w:t xml:space="preserve"> A(CT)=  4 Z(</w:t>
      </w:r>
      <w:r w:rsidRPr="005D56F5">
        <w:rPr>
          <w:rFonts w:ascii="Courier New" w:eastAsia="Calibri" w:hAnsi="Courier New" w:cs="Courier New"/>
          <w:kern w:val="2"/>
          <w:sz w:val="21"/>
          <w:szCs w:val="21"/>
          <w14:ligatures w14:val="standardContextual"/>
        </w:rPr>
        <w:t>МЦК</w:t>
      </w:r>
      <w:r w:rsidRPr="005D56F5">
        <w:rPr>
          <w:rFonts w:ascii="Courier New" w:eastAsia="Calibri" w:hAnsi="Courier New" w:cs="Courier New"/>
          <w:kern w:val="2"/>
          <w:sz w:val="21"/>
          <w:szCs w:val="21"/>
          <w:lang w:val="en-US"/>
          <w14:ligatures w14:val="standardContextual"/>
        </w:rPr>
        <w:t>)= 222 Z(CT)=  92 Z(</w:t>
      </w:r>
      <w:r w:rsidRPr="005D56F5">
        <w:rPr>
          <w:rFonts w:ascii="Courier New" w:eastAsia="Calibri" w:hAnsi="Courier New" w:cs="Courier New"/>
          <w:kern w:val="2"/>
          <w:sz w:val="21"/>
          <w:szCs w:val="21"/>
          <w14:ligatures w14:val="standardContextual"/>
        </w:rPr>
        <w:t>БЦК</w:t>
      </w:r>
      <w:r w:rsidRPr="005D56F5">
        <w:rPr>
          <w:rFonts w:ascii="Courier New" w:eastAsia="Calibri" w:hAnsi="Courier New" w:cs="Courier New"/>
          <w:kern w:val="2"/>
          <w:sz w:val="21"/>
          <w:szCs w:val="21"/>
          <w:lang w:val="en-US"/>
          <w14:ligatures w14:val="standardContextual"/>
        </w:rPr>
        <w:t>)= 406</w:t>
      </w:r>
    </w:p>
    <w:p w14:paraId="545D1368" w14:textId="77777777" w:rsidR="00F816C1" w:rsidRPr="005D56F5" w:rsidRDefault="00F816C1" w:rsidP="00F816C1">
      <w:pPr>
        <w:spacing w:line="240" w:lineRule="auto"/>
        <w:jc w:val="left"/>
        <w:rPr>
          <w:rFonts w:ascii="Courier New" w:eastAsia="Calibri" w:hAnsi="Courier New" w:cs="Courier New"/>
          <w:kern w:val="2"/>
          <w:sz w:val="21"/>
          <w:szCs w:val="21"/>
          <w:lang w:val="en-US"/>
          <w14:ligatures w14:val="standardContextual"/>
        </w:rPr>
      </w:pPr>
      <w:r w:rsidRPr="005D56F5">
        <w:rPr>
          <w:rFonts w:ascii="Courier New" w:eastAsia="Calibri" w:hAnsi="Courier New" w:cs="Courier New"/>
          <w:kern w:val="2"/>
          <w:sz w:val="21"/>
          <w:szCs w:val="21"/>
          <w:lang w:val="en-US"/>
          <w14:ligatures w14:val="standardContextual"/>
        </w:rPr>
        <w:t xml:space="preserve"> k</w:t>
      </w:r>
      <w:proofErr w:type="gramStart"/>
      <w:r w:rsidRPr="005D56F5">
        <w:rPr>
          <w:rFonts w:ascii="Courier New" w:eastAsia="Calibri" w:hAnsi="Courier New" w:cs="Courier New"/>
          <w:kern w:val="2"/>
          <w:sz w:val="21"/>
          <w:szCs w:val="21"/>
          <w:lang w:val="en-US"/>
          <w14:ligatures w14:val="standardContextual"/>
        </w:rPr>
        <w:t>=  1.830</w:t>
      </w:r>
      <w:proofErr w:type="gramEnd"/>
      <w:r w:rsidRPr="005D56F5">
        <w:rPr>
          <w:rFonts w:ascii="Courier New" w:eastAsia="Calibri" w:hAnsi="Courier New" w:cs="Courier New"/>
          <w:kern w:val="2"/>
          <w:sz w:val="21"/>
          <w:szCs w:val="21"/>
          <w:lang w:val="en-US"/>
          <w14:ligatures w14:val="standardContextual"/>
        </w:rPr>
        <w:t xml:space="preserve"> A(CT)=  4 Z(</w:t>
      </w:r>
      <w:r w:rsidRPr="005D56F5">
        <w:rPr>
          <w:rFonts w:ascii="Courier New" w:eastAsia="Calibri" w:hAnsi="Courier New" w:cs="Courier New"/>
          <w:kern w:val="2"/>
          <w:sz w:val="21"/>
          <w:szCs w:val="21"/>
          <w14:ligatures w14:val="standardContextual"/>
        </w:rPr>
        <w:t>МЦК</w:t>
      </w:r>
      <w:r w:rsidRPr="005D56F5">
        <w:rPr>
          <w:rFonts w:ascii="Courier New" w:eastAsia="Calibri" w:hAnsi="Courier New" w:cs="Courier New"/>
          <w:kern w:val="2"/>
          <w:sz w:val="21"/>
          <w:szCs w:val="21"/>
          <w:lang w:val="en-US"/>
          <w14:ligatures w14:val="standardContextual"/>
        </w:rPr>
        <w:t>)= 229 Z(CT)=  95 Z(</w:t>
      </w:r>
      <w:r w:rsidRPr="005D56F5">
        <w:rPr>
          <w:rFonts w:ascii="Courier New" w:eastAsia="Calibri" w:hAnsi="Courier New" w:cs="Courier New"/>
          <w:kern w:val="2"/>
          <w:sz w:val="21"/>
          <w:szCs w:val="21"/>
          <w14:ligatures w14:val="standardContextual"/>
        </w:rPr>
        <w:t>БЦК</w:t>
      </w:r>
      <w:r w:rsidRPr="005D56F5">
        <w:rPr>
          <w:rFonts w:ascii="Courier New" w:eastAsia="Calibri" w:hAnsi="Courier New" w:cs="Courier New"/>
          <w:kern w:val="2"/>
          <w:sz w:val="21"/>
          <w:szCs w:val="21"/>
          <w:lang w:val="en-US"/>
          <w14:ligatures w14:val="standardContextual"/>
        </w:rPr>
        <w:t>)= 419</w:t>
      </w:r>
    </w:p>
    <w:p w14:paraId="11BE5905" w14:textId="77777777" w:rsidR="00F816C1" w:rsidRPr="005D56F5" w:rsidRDefault="00F816C1" w:rsidP="00F816C1">
      <w:pPr>
        <w:spacing w:line="240" w:lineRule="auto"/>
        <w:jc w:val="left"/>
        <w:rPr>
          <w:rFonts w:ascii="Courier New" w:eastAsia="Calibri" w:hAnsi="Courier New" w:cs="Courier New"/>
          <w:kern w:val="2"/>
          <w:sz w:val="21"/>
          <w:szCs w:val="21"/>
          <w:lang w:val="en-US"/>
          <w14:ligatures w14:val="standardContextual"/>
        </w:rPr>
      </w:pPr>
      <w:r w:rsidRPr="005D56F5">
        <w:rPr>
          <w:rFonts w:ascii="Courier New" w:eastAsia="Calibri" w:hAnsi="Courier New" w:cs="Courier New"/>
          <w:kern w:val="2"/>
          <w:sz w:val="21"/>
          <w:szCs w:val="21"/>
          <w:lang w:val="en-US"/>
          <w14:ligatures w14:val="standardContextual"/>
        </w:rPr>
        <w:t xml:space="preserve"> k</w:t>
      </w:r>
      <w:proofErr w:type="gramStart"/>
      <w:r w:rsidRPr="005D56F5">
        <w:rPr>
          <w:rFonts w:ascii="Courier New" w:eastAsia="Calibri" w:hAnsi="Courier New" w:cs="Courier New"/>
          <w:kern w:val="2"/>
          <w:sz w:val="21"/>
          <w:szCs w:val="21"/>
          <w:lang w:val="en-US"/>
          <w14:ligatures w14:val="standardContextual"/>
        </w:rPr>
        <w:t>=  1.831</w:t>
      </w:r>
      <w:proofErr w:type="gramEnd"/>
      <w:r w:rsidRPr="005D56F5">
        <w:rPr>
          <w:rFonts w:ascii="Courier New" w:eastAsia="Calibri" w:hAnsi="Courier New" w:cs="Courier New"/>
          <w:kern w:val="2"/>
          <w:sz w:val="21"/>
          <w:szCs w:val="21"/>
          <w:lang w:val="en-US"/>
          <w14:ligatures w14:val="standardContextual"/>
        </w:rPr>
        <w:t xml:space="preserve"> A(CT)=  4 Z(</w:t>
      </w:r>
      <w:r w:rsidRPr="005D56F5">
        <w:rPr>
          <w:rFonts w:ascii="Courier New" w:eastAsia="Calibri" w:hAnsi="Courier New" w:cs="Courier New"/>
          <w:kern w:val="2"/>
          <w:sz w:val="21"/>
          <w:szCs w:val="21"/>
          <w14:ligatures w14:val="standardContextual"/>
        </w:rPr>
        <w:t>МЦК</w:t>
      </w:r>
      <w:r w:rsidRPr="005D56F5">
        <w:rPr>
          <w:rFonts w:ascii="Courier New" w:eastAsia="Calibri" w:hAnsi="Courier New" w:cs="Courier New"/>
          <w:kern w:val="2"/>
          <w:sz w:val="21"/>
          <w:szCs w:val="21"/>
          <w:lang w:val="en-US"/>
          <w14:ligatures w14:val="standardContextual"/>
        </w:rPr>
        <w:t>)= 236 Z(CT)=  98 Z(</w:t>
      </w:r>
      <w:r w:rsidRPr="005D56F5">
        <w:rPr>
          <w:rFonts w:ascii="Courier New" w:eastAsia="Calibri" w:hAnsi="Courier New" w:cs="Courier New"/>
          <w:kern w:val="2"/>
          <w:sz w:val="21"/>
          <w:szCs w:val="21"/>
          <w14:ligatures w14:val="standardContextual"/>
        </w:rPr>
        <w:t>БЦК</w:t>
      </w:r>
      <w:r w:rsidRPr="005D56F5">
        <w:rPr>
          <w:rFonts w:ascii="Courier New" w:eastAsia="Calibri" w:hAnsi="Courier New" w:cs="Courier New"/>
          <w:kern w:val="2"/>
          <w:sz w:val="21"/>
          <w:szCs w:val="21"/>
          <w:lang w:val="en-US"/>
          <w14:ligatures w14:val="standardContextual"/>
        </w:rPr>
        <w:t>)= 432</w:t>
      </w:r>
    </w:p>
    <w:p w14:paraId="4E69DF4B" w14:textId="77777777" w:rsidR="00F816C1" w:rsidRPr="005D56F5" w:rsidRDefault="00F816C1" w:rsidP="00F816C1">
      <w:pPr>
        <w:spacing w:line="240" w:lineRule="auto"/>
        <w:jc w:val="left"/>
        <w:rPr>
          <w:rFonts w:ascii="Courier New" w:eastAsia="Calibri" w:hAnsi="Courier New" w:cs="Courier New"/>
          <w:kern w:val="2"/>
          <w:sz w:val="21"/>
          <w:szCs w:val="21"/>
          <w:lang w:val="en-US"/>
          <w14:ligatures w14:val="standardContextual"/>
        </w:rPr>
      </w:pPr>
      <w:r w:rsidRPr="005D56F5">
        <w:rPr>
          <w:rFonts w:ascii="Courier New" w:eastAsia="Calibri" w:hAnsi="Courier New" w:cs="Courier New"/>
          <w:kern w:val="2"/>
          <w:sz w:val="21"/>
          <w:szCs w:val="21"/>
          <w:lang w:val="en-US"/>
          <w14:ligatures w14:val="standardContextual"/>
        </w:rPr>
        <w:t xml:space="preserve"> k</w:t>
      </w:r>
      <w:proofErr w:type="gramStart"/>
      <w:r w:rsidRPr="005D56F5">
        <w:rPr>
          <w:rFonts w:ascii="Courier New" w:eastAsia="Calibri" w:hAnsi="Courier New" w:cs="Courier New"/>
          <w:kern w:val="2"/>
          <w:sz w:val="21"/>
          <w:szCs w:val="21"/>
          <w:lang w:val="en-US"/>
          <w14:ligatures w14:val="standardContextual"/>
        </w:rPr>
        <w:t>=  1.828</w:t>
      </w:r>
      <w:proofErr w:type="gramEnd"/>
      <w:r w:rsidRPr="005D56F5">
        <w:rPr>
          <w:rFonts w:ascii="Courier New" w:eastAsia="Calibri" w:hAnsi="Courier New" w:cs="Courier New"/>
          <w:kern w:val="2"/>
          <w:sz w:val="21"/>
          <w:szCs w:val="21"/>
          <w:lang w:val="en-US"/>
          <w14:ligatures w14:val="standardContextual"/>
        </w:rPr>
        <w:t xml:space="preserve"> A(CT)=  4 Z(</w:t>
      </w:r>
      <w:r w:rsidRPr="005D56F5">
        <w:rPr>
          <w:rFonts w:ascii="Courier New" w:eastAsia="Calibri" w:hAnsi="Courier New" w:cs="Courier New"/>
          <w:kern w:val="2"/>
          <w:sz w:val="21"/>
          <w:szCs w:val="21"/>
          <w14:ligatures w14:val="standardContextual"/>
        </w:rPr>
        <w:t>МЦК</w:t>
      </w:r>
      <w:r w:rsidRPr="005D56F5">
        <w:rPr>
          <w:rFonts w:ascii="Courier New" w:eastAsia="Calibri" w:hAnsi="Courier New" w:cs="Courier New"/>
          <w:kern w:val="2"/>
          <w:sz w:val="21"/>
          <w:szCs w:val="21"/>
          <w:lang w:val="en-US"/>
          <w14:ligatures w14:val="standardContextual"/>
        </w:rPr>
        <w:t>)= 239 Z(CT)=  99 Z(</w:t>
      </w:r>
      <w:r w:rsidRPr="005D56F5">
        <w:rPr>
          <w:rFonts w:ascii="Courier New" w:eastAsia="Calibri" w:hAnsi="Courier New" w:cs="Courier New"/>
          <w:kern w:val="2"/>
          <w:sz w:val="21"/>
          <w:szCs w:val="21"/>
          <w14:ligatures w14:val="standardContextual"/>
        </w:rPr>
        <w:t>БЦК</w:t>
      </w:r>
      <w:r w:rsidRPr="005D56F5">
        <w:rPr>
          <w:rFonts w:ascii="Courier New" w:eastAsia="Calibri" w:hAnsi="Courier New" w:cs="Courier New"/>
          <w:kern w:val="2"/>
          <w:sz w:val="21"/>
          <w:szCs w:val="21"/>
          <w:lang w:val="en-US"/>
          <w14:ligatures w14:val="standardContextual"/>
        </w:rPr>
        <w:t>)= 437</w:t>
      </w:r>
    </w:p>
    <w:p w14:paraId="4EA82F37" w14:textId="77777777" w:rsidR="00F816C1" w:rsidRPr="005D56F5" w:rsidRDefault="00F816C1" w:rsidP="00F816C1">
      <w:pPr>
        <w:spacing w:line="240" w:lineRule="auto"/>
        <w:jc w:val="left"/>
        <w:rPr>
          <w:rFonts w:ascii="Courier New" w:eastAsia="Calibri" w:hAnsi="Courier New" w:cs="Courier New"/>
          <w:kern w:val="2"/>
          <w:sz w:val="21"/>
          <w:szCs w:val="21"/>
          <w:lang w:val="en-US"/>
          <w14:ligatures w14:val="standardContextual"/>
        </w:rPr>
      </w:pPr>
      <w:r w:rsidRPr="005D56F5">
        <w:rPr>
          <w:rFonts w:ascii="Courier New" w:eastAsia="Calibri" w:hAnsi="Courier New" w:cs="Courier New"/>
          <w:kern w:val="2"/>
          <w:sz w:val="21"/>
          <w:szCs w:val="21"/>
          <w:lang w:val="en-US"/>
          <w14:ligatures w14:val="standardContextual"/>
        </w:rPr>
        <w:t xml:space="preserve"> k</w:t>
      </w:r>
      <w:proofErr w:type="gramStart"/>
      <w:r w:rsidRPr="005D56F5">
        <w:rPr>
          <w:rFonts w:ascii="Courier New" w:eastAsia="Calibri" w:hAnsi="Courier New" w:cs="Courier New"/>
          <w:kern w:val="2"/>
          <w:sz w:val="21"/>
          <w:szCs w:val="21"/>
          <w:lang w:val="en-US"/>
          <w14:ligatures w14:val="standardContextual"/>
        </w:rPr>
        <w:t>=  1.831</w:t>
      </w:r>
      <w:proofErr w:type="gramEnd"/>
      <w:r w:rsidRPr="005D56F5">
        <w:rPr>
          <w:rFonts w:ascii="Courier New" w:eastAsia="Calibri" w:hAnsi="Courier New" w:cs="Courier New"/>
          <w:kern w:val="2"/>
          <w:sz w:val="21"/>
          <w:szCs w:val="21"/>
          <w:lang w:val="en-US"/>
          <w14:ligatures w14:val="standardContextual"/>
        </w:rPr>
        <w:t xml:space="preserve"> A(CT)=  4 Z(</w:t>
      </w:r>
      <w:r w:rsidRPr="005D56F5">
        <w:rPr>
          <w:rFonts w:ascii="Courier New" w:eastAsia="Calibri" w:hAnsi="Courier New" w:cs="Courier New"/>
          <w:kern w:val="2"/>
          <w:sz w:val="21"/>
          <w:szCs w:val="21"/>
          <w14:ligatures w14:val="standardContextual"/>
        </w:rPr>
        <w:t>МЦК</w:t>
      </w:r>
      <w:r w:rsidRPr="005D56F5">
        <w:rPr>
          <w:rFonts w:ascii="Courier New" w:eastAsia="Calibri" w:hAnsi="Courier New" w:cs="Courier New"/>
          <w:kern w:val="2"/>
          <w:sz w:val="21"/>
          <w:szCs w:val="21"/>
          <w:lang w:val="en-US"/>
          <w14:ligatures w14:val="standardContextual"/>
        </w:rPr>
        <w:t>)= 243 Z(CT)= 101 Z(</w:t>
      </w:r>
      <w:r w:rsidRPr="005D56F5">
        <w:rPr>
          <w:rFonts w:ascii="Courier New" w:eastAsia="Calibri" w:hAnsi="Courier New" w:cs="Courier New"/>
          <w:kern w:val="2"/>
          <w:sz w:val="21"/>
          <w:szCs w:val="21"/>
          <w14:ligatures w14:val="standardContextual"/>
        </w:rPr>
        <w:t>БЦК</w:t>
      </w:r>
      <w:r w:rsidRPr="005D56F5">
        <w:rPr>
          <w:rFonts w:ascii="Courier New" w:eastAsia="Calibri" w:hAnsi="Courier New" w:cs="Courier New"/>
          <w:kern w:val="2"/>
          <w:sz w:val="21"/>
          <w:szCs w:val="21"/>
          <w:lang w:val="en-US"/>
          <w14:ligatures w14:val="standardContextual"/>
        </w:rPr>
        <w:t>)= 445</w:t>
      </w:r>
    </w:p>
    <w:p w14:paraId="25282B32" w14:textId="77777777" w:rsidR="00F816C1" w:rsidRPr="005D56F5" w:rsidRDefault="00F816C1" w:rsidP="00F816C1">
      <w:pPr>
        <w:spacing w:line="240" w:lineRule="auto"/>
        <w:jc w:val="left"/>
        <w:rPr>
          <w:rFonts w:ascii="Courier New" w:eastAsia="Calibri" w:hAnsi="Courier New" w:cs="Courier New"/>
          <w:kern w:val="2"/>
          <w:sz w:val="21"/>
          <w:szCs w:val="21"/>
          <w:lang w:val="en-US"/>
          <w14:ligatures w14:val="standardContextual"/>
        </w:rPr>
      </w:pPr>
      <w:r w:rsidRPr="005D56F5">
        <w:rPr>
          <w:rFonts w:ascii="Courier New" w:eastAsia="Calibri" w:hAnsi="Courier New" w:cs="Courier New"/>
          <w:kern w:val="2"/>
          <w:sz w:val="21"/>
          <w:szCs w:val="21"/>
          <w:lang w:val="en-US"/>
          <w14:ligatures w14:val="standardContextual"/>
        </w:rPr>
        <w:t xml:space="preserve"> k</w:t>
      </w:r>
      <w:proofErr w:type="gramStart"/>
      <w:r w:rsidRPr="005D56F5">
        <w:rPr>
          <w:rFonts w:ascii="Courier New" w:eastAsia="Calibri" w:hAnsi="Courier New" w:cs="Courier New"/>
          <w:kern w:val="2"/>
          <w:sz w:val="21"/>
          <w:szCs w:val="21"/>
          <w:lang w:val="en-US"/>
          <w14:ligatures w14:val="standardContextual"/>
        </w:rPr>
        <w:t>=  1.829</w:t>
      </w:r>
      <w:proofErr w:type="gramEnd"/>
      <w:r w:rsidRPr="005D56F5">
        <w:rPr>
          <w:rFonts w:ascii="Courier New" w:eastAsia="Calibri" w:hAnsi="Courier New" w:cs="Courier New"/>
          <w:kern w:val="2"/>
          <w:sz w:val="21"/>
          <w:szCs w:val="21"/>
          <w:lang w:val="en-US"/>
          <w14:ligatures w14:val="standardContextual"/>
        </w:rPr>
        <w:t xml:space="preserve"> A(CT)=  4 Z(</w:t>
      </w:r>
      <w:r w:rsidRPr="005D56F5">
        <w:rPr>
          <w:rFonts w:ascii="Courier New" w:eastAsia="Calibri" w:hAnsi="Courier New" w:cs="Courier New"/>
          <w:kern w:val="2"/>
          <w:sz w:val="21"/>
          <w:szCs w:val="21"/>
          <w14:ligatures w14:val="standardContextual"/>
        </w:rPr>
        <w:t>МЦК</w:t>
      </w:r>
      <w:r w:rsidRPr="005D56F5">
        <w:rPr>
          <w:rFonts w:ascii="Courier New" w:eastAsia="Calibri" w:hAnsi="Courier New" w:cs="Courier New"/>
          <w:kern w:val="2"/>
          <w:sz w:val="21"/>
          <w:szCs w:val="21"/>
          <w:lang w:val="en-US"/>
          <w14:ligatures w14:val="standardContextual"/>
        </w:rPr>
        <w:t>)= 246 Z(CT)= 102 Z(</w:t>
      </w:r>
      <w:r w:rsidRPr="005D56F5">
        <w:rPr>
          <w:rFonts w:ascii="Courier New" w:eastAsia="Calibri" w:hAnsi="Courier New" w:cs="Courier New"/>
          <w:kern w:val="2"/>
          <w:sz w:val="21"/>
          <w:szCs w:val="21"/>
          <w14:ligatures w14:val="standardContextual"/>
        </w:rPr>
        <w:t>БЦК</w:t>
      </w:r>
      <w:r w:rsidRPr="005D56F5">
        <w:rPr>
          <w:rFonts w:ascii="Courier New" w:eastAsia="Calibri" w:hAnsi="Courier New" w:cs="Courier New"/>
          <w:kern w:val="2"/>
          <w:sz w:val="21"/>
          <w:szCs w:val="21"/>
          <w:lang w:val="en-US"/>
          <w14:ligatures w14:val="standardContextual"/>
        </w:rPr>
        <w:t>)= 450</w:t>
      </w:r>
    </w:p>
    <w:p w14:paraId="110DEB51" w14:textId="77777777" w:rsidR="00F816C1" w:rsidRPr="005D56F5" w:rsidRDefault="00F816C1" w:rsidP="00F816C1">
      <w:pPr>
        <w:spacing w:line="240" w:lineRule="auto"/>
        <w:jc w:val="left"/>
        <w:rPr>
          <w:rFonts w:ascii="Courier New" w:eastAsia="Calibri" w:hAnsi="Courier New" w:cs="Courier New"/>
          <w:kern w:val="2"/>
          <w:sz w:val="21"/>
          <w:szCs w:val="21"/>
          <w:lang w:val="en-US"/>
          <w14:ligatures w14:val="standardContextual"/>
        </w:rPr>
      </w:pPr>
      <w:r w:rsidRPr="005D56F5">
        <w:rPr>
          <w:rFonts w:ascii="Courier New" w:eastAsia="Calibri" w:hAnsi="Courier New" w:cs="Courier New"/>
          <w:kern w:val="2"/>
          <w:sz w:val="21"/>
          <w:szCs w:val="21"/>
          <w:lang w:val="en-US"/>
          <w14:ligatures w14:val="standardContextual"/>
        </w:rPr>
        <w:t xml:space="preserve"> k</w:t>
      </w:r>
      <w:proofErr w:type="gramStart"/>
      <w:r w:rsidRPr="005D56F5">
        <w:rPr>
          <w:rFonts w:ascii="Courier New" w:eastAsia="Calibri" w:hAnsi="Courier New" w:cs="Courier New"/>
          <w:kern w:val="2"/>
          <w:sz w:val="21"/>
          <w:szCs w:val="21"/>
          <w:lang w:val="en-US"/>
          <w14:ligatures w14:val="standardContextual"/>
        </w:rPr>
        <w:t>=  1.830</w:t>
      </w:r>
      <w:proofErr w:type="gramEnd"/>
      <w:r w:rsidRPr="005D56F5">
        <w:rPr>
          <w:rFonts w:ascii="Courier New" w:eastAsia="Calibri" w:hAnsi="Courier New" w:cs="Courier New"/>
          <w:kern w:val="2"/>
          <w:sz w:val="21"/>
          <w:szCs w:val="21"/>
          <w:lang w:val="en-US"/>
          <w14:ligatures w14:val="standardContextual"/>
        </w:rPr>
        <w:t xml:space="preserve"> A(CT)=  4 Z(</w:t>
      </w:r>
      <w:r w:rsidRPr="005D56F5">
        <w:rPr>
          <w:rFonts w:ascii="Courier New" w:eastAsia="Calibri" w:hAnsi="Courier New" w:cs="Courier New"/>
          <w:kern w:val="2"/>
          <w:sz w:val="21"/>
          <w:szCs w:val="21"/>
          <w14:ligatures w14:val="standardContextual"/>
        </w:rPr>
        <w:t>МЦК</w:t>
      </w:r>
      <w:r w:rsidRPr="005D56F5">
        <w:rPr>
          <w:rFonts w:ascii="Courier New" w:eastAsia="Calibri" w:hAnsi="Courier New" w:cs="Courier New"/>
          <w:kern w:val="2"/>
          <w:sz w:val="21"/>
          <w:szCs w:val="21"/>
          <w:lang w:val="en-US"/>
          <w14:ligatures w14:val="standardContextual"/>
        </w:rPr>
        <w:t>)= 253 Z(CT)= 105 Z(</w:t>
      </w:r>
      <w:r w:rsidRPr="005D56F5">
        <w:rPr>
          <w:rFonts w:ascii="Courier New" w:eastAsia="Calibri" w:hAnsi="Courier New" w:cs="Courier New"/>
          <w:kern w:val="2"/>
          <w:sz w:val="21"/>
          <w:szCs w:val="21"/>
          <w14:ligatures w14:val="standardContextual"/>
        </w:rPr>
        <w:t>БЦК</w:t>
      </w:r>
      <w:r w:rsidRPr="005D56F5">
        <w:rPr>
          <w:rFonts w:ascii="Courier New" w:eastAsia="Calibri" w:hAnsi="Courier New" w:cs="Courier New"/>
          <w:kern w:val="2"/>
          <w:sz w:val="21"/>
          <w:szCs w:val="21"/>
          <w:lang w:val="en-US"/>
          <w14:ligatures w14:val="standardContextual"/>
        </w:rPr>
        <w:t>)= 463</w:t>
      </w:r>
    </w:p>
    <w:p w14:paraId="5E094735" w14:textId="77777777" w:rsidR="00F816C1" w:rsidRPr="005D56F5" w:rsidRDefault="00F816C1" w:rsidP="00F816C1">
      <w:pPr>
        <w:spacing w:line="240" w:lineRule="auto"/>
        <w:jc w:val="left"/>
        <w:rPr>
          <w:rFonts w:ascii="Courier New" w:eastAsia="Calibri" w:hAnsi="Courier New" w:cs="Courier New"/>
          <w:kern w:val="2"/>
          <w:sz w:val="21"/>
          <w:szCs w:val="21"/>
          <w:lang w:val="en-US"/>
          <w14:ligatures w14:val="standardContextual"/>
        </w:rPr>
      </w:pPr>
      <w:r w:rsidRPr="005D56F5">
        <w:rPr>
          <w:rFonts w:ascii="Courier New" w:eastAsia="Calibri" w:hAnsi="Courier New" w:cs="Courier New"/>
          <w:kern w:val="2"/>
          <w:sz w:val="21"/>
          <w:szCs w:val="21"/>
          <w:lang w:val="en-US"/>
          <w14:ligatures w14:val="standardContextual"/>
        </w:rPr>
        <w:t xml:space="preserve"> k</w:t>
      </w:r>
      <w:proofErr w:type="gramStart"/>
      <w:r w:rsidRPr="005D56F5">
        <w:rPr>
          <w:rFonts w:ascii="Courier New" w:eastAsia="Calibri" w:hAnsi="Courier New" w:cs="Courier New"/>
          <w:kern w:val="2"/>
          <w:sz w:val="21"/>
          <w:szCs w:val="21"/>
          <w:lang w:val="en-US"/>
          <w14:ligatures w14:val="standardContextual"/>
        </w:rPr>
        <w:t>=  1.831</w:t>
      </w:r>
      <w:proofErr w:type="gramEnd"/>
      <w:r w:rsidRPr="005D56F5">
        <w:rPr>
          <w:rFonts w:ascii="Courier New" w:eastAsia="Calibri" w:hAnsi="Courier New" w:cs="Courier New"/>
          <w:kern w:val="2"/>
          <w:sz w:val="21"/>
          <w:szCs w:val="21"/>
          <w:lang w:val="en-US"/>
          <w14:ligatures w14:val="standardContextual"/>
        </w:rPr>
        <w:t xml:space="preserve"> A(CT)=  4 Z(</w:t>
      </w:r>
      <w:r w:rsidRPr="005D56F5">
        <w:rPr>
          <w:rFonts w:ascii="Courier New" w:eastAsia="Calibri" w:hAnsi="Courier New" w:cs="Courier New"/>
          <w:kern w:val="2"/>
          <w:sz w:val="21"/>
          <w:szCs w:val="21"/>
          <w14:ligatures w14:val="standardContextual"/>
        </w:rPr>
        <w:t>МЦК</w:t>
      </w:r>
      <w:r w:rsidRPr="005D56F5">
        <w:rPr>
          <w:rFonts w:ascii="Courier New" w:eastAsia="Calibri" w:hAnsi="Courier New" w:cs="Courier New"/>
          <w:kern w:val="2"/>
          <w:sz w:val="21"/>
          <w:szCs w:val="21"/>
          <w:lang w:val="en-US"/>
          <w14:ligatures w14:val="standardContextual"/>
        </w:rPr>
        <w:t>)= 260 Z(CT)= 108 Z(</w:t>
      </w:r>
      <w:r w:rsidRPr="005D56F5">
        <w:rPr>
          <w:rFonts w:ascii="Courier New" w:eastAsia="Calibri" w:hAnsi="Courier New" w:cs="Courier New"/>
          <w:kern w:val="2"/>
          <w:sz w:val="21"/>
          <w:szCs w:val="21"/>
          <w14:ligatures w14:val="standardContextual"/>
        </w:rPr>
        <w:t>БЦК</w:t>
      </w:r>
      <w:r w:rsidRPr="005D56F5">
        <w:rPr>
          <w:rFonts w:ascii="Courier New" w:eastAsia="Calibri" w:hAnsi="Courier New" w:cs="Courier New"/>
          <w:kern w:val="2"/>
          <w:sz w:val="21"/>
          <w:szCs w:val="21"/>
          <w:lang w:val="en-US"/>
          <w14:ligatures w14:val="standardContextual"/>
        </w:rPr>
        <w:t>)= 476</w:t>
      </w:r>
    </w:p>
    <w:p w14:paraId="24FDB2B8" w14:textId="77777777" w:rsidR="00F816C1" w:rsidRPr="005D56F5" w:rsidRDefault="00F816C1" w:rsidP="00F816C1">
      <w:pPr>
        <w:spacing w:line="240" w:lineRule="auto"/>
        <w:jc w:val="left"/>
        <w:rPr>
          <w:rFonts w:ascii="Courier New" w:eastAsia="Calibri" w:hAnsi="Courier New" w:cs="Courier New"/>
          <w:kern w:val="2"/>
          <w:sz w:val="21"/>
          <w:szCs w:val="21"/>
          <w:lang w:val="en-US"/>
          <w14:ligatures w14:val="standardContextual"/>
        </w:rPr>
      </w:pPr>
      <w:r w:rsidRPr="005D56F5">
        <w:rPr>
          <w:rFonts w:ascii="Courier New" w:eastAsia="Calibri" w:hAnsi="Courier New" w:cs="Courier New"/>
          <w:kern w:val="2"/>
          <w:sz w:val="21"/>
          <w:szCs w:val="21"/>
          <w:lang w:val="en-US"/>
          <w14:ligatures w14:val="standardContextual"/>
        </w:rPr>
        <w:t xml:space="preserve"> k</w:t>
      </w:r>
      <w:proofErr w:type="gramStart"/>
      <w:r w:rsidRPr="005D56F5">
        <w:rPr>
          <w:rFonts w:ascii="Courier New" w:eastAsia="Calibri" w:hAnsi="Courier New" w:cs="Courier New"/>
          <w:kern w:val="2"/>
          <w:sz w:val="21"/>
          <w:szCs w:val="21"/>
          <w:lang w:val="en-US"/>
          <w14:ligatures w14:val="standardContextual"/>
        </w:rPr>
        <w:t>=  1.829</w:t>
      </w:r>
      <w:proofErr w:type="gramEnd"/>
      <w:r w:rsidRPr="005D56F5">
        <w:rPr>
          <w:rFonts w:ascii="Courier New" w:eastAsia="Calibri" w:hAnsi="Courier New" w:cs="Courier New"/>
          <w:kern w:val="2"/>
          <w:sz w:val="21"/>
          <w:szCs w:val="21"/>
          <w:lang w:val="en-US"/>
          <w14:ligatures w14:val="standardContextual"/>
        </w:rPr>
        <w:t xml:space="preserve"> A(CT)=  4 Z(</w:t>
      </w:r>
      <w:r w:rsidRPr="005D56F5">
        <w:rPr>
          <w:rFonts w:ascii="Courier New" w:eastAsia="Calibri" w:hAnsi="Courier New" w:cs="Courier New"/>
          <w:kern w:val="2"/>
          <w:sz w:val="21"/>
          <w:szCs w:val="21"/>
          <w14:ligatures w14:val="standardContextual"/>
        </w:rPr>
        <w:t>МЦК</w:t>
      </w:r>
      <w:r w:rsidRPr="005D56F5">
        <w:rPr>
          <w:rFonts w:ascii="Courier New" w:eastAsia="Calibri" w:hAnsi="Courier New" w:cs="Courier New"/>
          <w:kern w:val="2"/>
          <w:sz w:val="21"/>
          <w:szCs w:val="21"/>
          <w:lang w:val="en-US"/>
          <w14:ligatures w14:val="standardContextual"/>
        </w:rPr>
        <w:t>)= 263 Z(CT)= 109 Z(</w:t>
      </w:r>
      <w:r w:rsidRPr="005D56F5">
        <w:rPr>
          <w:rFonts w:ascii="Courier New" w:eastAsia="Calibri" w:hAnsi="Courier New" w:cs="Courier New"/>
          <w:kern w:val="2"/>
          <w:sz w:val="21"/>
          <w:szCs w:val="21"/>
          <w14:ligatures w14:val="standardContextual"/>
        </w:rPr>
        <w:t>БЦК</w:t>
      </w:r>
      <w:r w:rsidRPr="005D56F5">
        <w:rPr>
          <w:rFonts w:ascii="Courier New" w:eastAsia="Calibri" w:hAnsi="Courier New" w:cs="Courier New"/>
          <w:kern w:val="2"/>
          <w:sz w:val="21"/>
          <w:szCs w:val="21"/>
          <w:lang w:val="en-US"/>
          <w14:ligatures w14:val="standardContextual"/>
        </w:rPr>
        <w:t>)= 481</w:t>
      </w:r>
    </w:p>
    <w:p w14:paraId="33BDF6FD" w14:textId="77777777" w:rsidR="00F816C1" w:rsidRPr="005D56F5" w:rsidRDefault="00F816C1" w:rsidP="00F816C1">
      <w:pPr>
        <w:spacing w:line="240" w:lineRule="auto"/>
        <w:jc w:val="left"/>
        <w:rPr>
          <w:rFonts w:ascii="Courier New" w:eastAsia="Calibri" w:hAnsi="Courier New" w:cs="Courier New"/>
          <w:kern w:val="2"/>
          <w:sz w:val="21"/>
          <w:szCs w:val="21"/>
          <w:lang w:val="en-US"/>
          <w14:ligatures w14:val="standardContextual"/>
        </w:rPr>
      </w:pPr>
      <w:r w:rsidRPr="005D56F5">
        <w:rPr>
          <w:rFonts w:ascii="Courier New" w:eastAsia="Calibri" w:hAnsi="Courier New" w:cs="Courier New"/>
          <w:kern w:val="2"/>
          <w:sz w:val="21"/>
          <w:szCs w:val="21"/>
          <w:lang w:val="en-US"/>
          <w14:ligatures w14:val="standardContextual"/>
        </w:rPr>
        <w:t xml:space="preserve"> k</w:t>
      </w:r>
      <w:proofErr w:type="gramStart"/>
      <w:r w:rsidRPr="005D56F5">
        <w:rPr>
          <w:rFonts w:ascii="Courier New" w:eastAsia="Calibri" w:hAnsi="Courier New" w:cs="Courier New"/>
          <w:kern w:val="2"/>
          <w:sz w:val="21"/>
          <w:szCs w:val="21"/>
          <w:lang w:val="en-US"/>
          <w14:ligatures w14:val="standardContextual"/>
        </w:rPr>
        <w:t>=  1.831</w:t>
      </w:r>
      <w:proofErr w:type="gramEnd"/>
      <w:r w:rsidRPr="005D56F5">
        <w:rPr>
          <w:rFonts w:ascii="Courier New" w:eastAsia="Calibri" w:hAnsi="Courier New" w:cs="Courier New"/>
          <w:kern w:val="2"/>
          <w:sz w:val="21"/>
          <w:szCs w:val="21"/>
          <w:lang w:val="en-US"/>
          <w14:ligatures w14:val="standardContextual"/>
        </w:rPr>
        <w:t xml:space="preserve"> A(CT)=  4 Z(</w:t>
      </w:r>
      <w:r w:rsidRPr="005D56F5">
        <w:rPr>
          <w:rFonts w:ascii="Courier New" w:eastAsia="Calibri" w:hAnsi="Courier New" w:cs="Courier New"/>
          <w:kern w:val="2"/>
          <w:sz w:val="21"/>
          <w:szCs w:val="21"/>
          <w14:ligatures w14:val="standardContextual"/>
        </w:rPr>
        <w:t>МЦК</w:t>
      </w:r>
      <w:r w:rsidRPr="005D56F5">
        <w:rPr>
          <w:rFonts w:ascii="Courier New" w:eastAsia="Calibri" w:hAnsi="Courier New" w:cs="Courier New"/>
          <w:kern w:val="2"/>
          <w:sz w:val="21"/>
          <w:szCs w:val="21"/>
          <w:lang w:val="en-US"/>
          <w14:ligatures w14:val="standardContextual"/>
        </w:rPr>
        <w:t>)= 267 Z(CT)= 111 Z(</w:t>
      </w:r>
      <w:r w:rsidRPr="005D56F5">
        <w:rPr>
          <w:rFonts w:ascii="Courier New" w:eastAsia="Calibri" w:hAnsi="Courier New" w:cs="Courier New"/>
          <w:kern w:val="2"/>
          <w:sz w:val="21"/>
          <w:szCs w:val="21"/>
          <w14:ligatures w14:val="standardContextual"/>
        </w:rPr>
        <w:t>БЦК</w:t>
      </w:r>
      <w:r w:rsidRPr="005D56F5">
        <w:rPr>
          <w:rFonts w:ascii="Courier New" w:eastAsia="Calibri" w:hAnsi="Courier New" w:cs="Courier New"/>
          <w:kern w:val="2"/>
          <w:sz w:val="21"/>
          <w:szCs w:val="21"/>
          <w:lang w:val="en-US"/>
          <w14:ligatures w14:val="standardContextual"/>
        </w:rPr>
        <w:t>)= 489</w:t>
      </w:r>
    </w:p>
    <w:p w14:paraId="19B91FF4" w14:textId="77777777" w:rsidR="00F816C1" w:rsidRPr="005D56F5" w:rsidRDefault="00F816C1" w:rsidP="00F816C1">
      <w:pPr>
        <w:spacing w:line="240" w:lineRule="auto"/>
        <w:jc w:val="left"/>
        <w:rPr>
          <w:rFonts w:ascii="Courier New" w:eastAsia="Calibri" w:hAnsi="Courier New" w:cs="Courier New"/>
          <w:kern w:val="2"/>
          <w:sz w:val="21"/>
          <w:szCs w:val="21"/>
          <w:lang w:val="en-US"/>
          <w14:ligatures w14:val="standardContextual"/>
        </w:rPr>
      </w:pPr>
      <w:r w:rsidRPr="005D56F5">
        <w:rPr>
          <w:rFonts w:ascii="Courier New" w:eastAsia="Calibri" w:hAnsi="Courier New" w:cs="Courier New"/>
          <w:kern w:val="2"/>
          <w:sz w:val="21"/>
          <w:szCs w:val="21"/>
          <w:lang w:val="en-US"/>
          <w14:ligatures w14:val="standardContextual"/>
        </w:rPr>
        <w:t xml:space="preserve"> k</w:t>
      </w:r>
      <w:proofErr w:type="gramStart"/>
      <w:r w:rsidRPr="005D56F5">
        <w:rPr>
          <w:rFonts w:ascii="Courier New" w:eastAsia="Calibri" w:hAnsi="Courier New" w:cs="Courier New"/>
          <w:kern w:val="2"/>
          <w:sz w:val="21"/>
          <w:szCs w:val="21"/>
          <w:lang w:val="en-US"/>
          <w14:ligatures w14:val="standardContextual"/>
        </w:rPr>
        <w:t>=  1.830</w:t>
      </w:r>
      <w:proofErr w:type="gramEnd"/>
      <w:r w:rsidRPr="005D56F5">
        <w:rPr>
          <w:rFonts w:ascii="Courier New" w:eastAsia="Calibri" w:hAnsi="Courier New" w:cs="Courier New"/>
          <w:kern w:val="2"/>
          <w:sz w:val="21"/>
          <w:szCs w:val="21"/>
          <w:lang w:val="en-US"/>
          <w14:ligatures w14:val="standardContextual"/>
        </w:rPr>
        <w:t xml:space="preserve"> A(CT)=  4 Z(</w:t>
      </w:r>
      <w:r w:rsidRPr="005D56F5">
        <w:rPr>
          <w:rFonts w:ascii="Courier New" w:eastAsia="Calibri" w:hAnsi="Courier New" w:cs="Courier New"/>
          <w:kern w:val="2"/>
          <w:sz w:val="21"/>
          <w:szCs w:val="21"/>
          <w14:ligatures w14:val="standardContextual"/>
        </w:rPr>
        <w:t>МЦК</w:t>
      </w:r>
      <w:r w:rsidRPr="005D56F5">
        <w:rPr>
          <w:rFonts w:ascii="Courier New" w:eastAsia="Calibri" w:hAnsi="Courier New" w:cs="Courier New"/>
          <w:kern w:val="2"/>
          <w:sz w:val="21"/>
          <w:szCs w:val="21"/>
          <w:lang w:val="en-US"/>
          <w14:ligatures w14:val="standardContextual"/>
        </w:rPr>
        <w:t>)= 270 Z(CT)= 112 Z(</w:t>
      </w:r>
      <w:r w:rsidRPr="005D56F5">
        <w:rPr>
          <w:rFonts w:ascii="Courier New" w:eastAsia="Calibri" w:hAnsi="Courier New" w:cs="Courier New"/>
          <w:kern w:val="2"/>
          <w:sz w:val="21"/>
          <w:szCs w:val="21"/>
          <w14:ligatures w14:val="standardContextual"/>
        </w:rPr>
        <w:t>БЦК</w:t>
      </w:r>
      <w:r w:rsidRPr="005D56F5">
        <w:rPr>
          <w:rFonts w:ascii="Courier New" w:eastAsia="Calibri" w:hAnsi="Courier New" w:cs="Courier New"/>
          <w:kern w:val="2"/>
          <w:sz w:val="21"/>
          <w:szCs w:val="21"/>
          <w:lang w:val="en-US"/>
          <w14:ligatures w14:val="standardContextual"/>
        </w:rPr>
        <w:t>)= 494</w:t>
      </w:r>
    </w:p>
    <w:p w14:paraId="6E0B9786" w14:textId="77777777" w:rsidR="00F816C1" w:rsidRPr="005D56F5" w:rsidRDefault="00F816C1" w:rsidP="00F816C1">
      <w:pPr>
        <w:spacing w:line="240" w:lineRule="auto"/>
        <w:jc w:val="left"/>
        <w:rPr>
          <w:rFonts w:ascii="Courier New" w:eastAsia="Calibri" w:hAnsi="Courier New" w:cs="Courier New"/>
          <w:kern w:val="2"/>
          <w:sz w:val="21"/>
          <w:szCs w:val="21"/>
          <w:lang w:val="en-US"/>
          <w14:ligatures w14:val="standardContextual"/>
        </w:rPr>
      </w:pPr>
      <w:r w:rsidRPr="005D56F5">
        <w:rPr>
          <w:rFonts w:ascii="Courier New" w:eastAsia="Calibri" w:hAnsi="Courier New" w:cs="Courier New"/>
          <w:kern w:val="2"/>
          <w:sz w:val="21"/>
          <w:szCs w:val="21"/>
          <w:lang w:val="en-US"/>
          <w14:ligatures w14:val="standardContextual"/>
        </w:rPr>
        <w:t xml:space="preserve"> k</w:t>
      </w:r>
      <w:proofErr w:type="gramStart"/>
      <w:r w:rsidRPr="005D56F5">
        <w:rPr>
          <w:rFonts w:ascii="Courier New" w:eastAsia="Calibri" w:hAnsi="Courier New" w:cs="Courier New"/>
          <w:kern w:val="2"/>
          <w:sz w:val="21"/>
          <w:szCs w:val="21"/>
          <w:lang w:val="en-US"/>
          <w14:ligatures w14:val="standardContextual"/>
        </w:rPr>
        <w:t>=  1.830</w:t>
      </w:r>
      <w:proofErr w:type="gramEnd"/>
      <w:r w:rsidRPr="005D56F5">
        <w:rPr>
          <w:rFonts w:ascii="Courier New" w:eastAsia="Calibri" w:hAnsi="Courier New" w:cs="Courier New"/>
          <w:kern w:val="2"/>
          <w:sz w:val="21"/>
          <w:szCs w:val="21"/>
          <w:lang w:val="en-US"/>
          <w14:ligatures w14:val="standardContextual"/>
        </w:rPr>
        <w:t xml:space="preserve"> A(CT)=  4 Z(</w:t>
      </w:r>
      <w:r w:rsidRPr="005D56F5">
        <w:rPr>
          <w:rFonts w:ascii="Courier New" w:eastAsia="Calibri" w:hAnsi="Courier New" w:cs="Courier New"/>
          <w:kern w:val="2"/>
          <w:sz w:val="21"/>
          <w:szCs w:val="21"/>
          <w14:ligatures w14:val="standardContextual"/>
        </w:rPr>
        <w:t>МЦК</w:t>
      </w:r>
      <w:r w:rsidRPr="005D56F5">
        <w:rPr>
          <w:rFonts w:ascii="Courier New" w:eastAsia="Calibri" w:hAnsi="Courier New" w:cs="Courier New"/>
          <w:kern w:val="2"/>
          <w:sz w:val="21"/>
          <w:szCs w:val="21"/>
          <w:lang w:val="en-US"/>
          <w14:ligatures w14:val="standardContextual"/>
        </w:rPr>
        <w:t>)= 277 Z(CT)= 115 Z(</w:t>
      </w:r>
      <w:r w:rsidRPr="005D56F5">
        <w:rPr>
          <w:rFonts w:ascii="Courier New" w:eastAsia="Calibri" w:hAnsi="Courier New" w:cs="Courier New"/>
          <w:kern w:val="2"/>
          <w:sz w:val="21"/>
          <w:szCs w:val="21"/>
          <w14:ligatures w14:val="standardContextual"/>
        </w:rPr>
        <w:t>БЦК</w:t>
      </w:r>
      <w:r w:rsidRPr="005D56F5">
        <w:rPr>
          <w:rFonts w:ascii="Courier New" w:eastAsia="Calibri" w:hAnsi="Courier New" w:cs="Courier New"/>
          <w:kern w:val="2"/>
          <w:sz w:val="21"/>
          <w:szCs w:val="21"/>
          <w:lang w:val="en-US"/>
          <w14:ligatures w14:val="standardContextual"/>
        </w:rPr>
        <w:t>)= 507</w:t>
      </w:r>
    </w:p>
    <w:p w14:paraId="4DC0DF3F" w14:textId="77777777" w:rsidR="00F816C1" w:rsidRPr="005D56F5" w:rsidRDefault="00F816C1" w:rsidP="00F816C1">
      <w:pPr>
        <w:spacing w:line="240" w:lineRule="auto"/>
        <w:jc w:val="left"/>
        <w:rPr>
          <w:rFonts w:ascii="Courier New" w:eastAsia="Calibri" w:hAnsi="Courier New" w:cs="Courier New"/>
          <w:kern w:val="2"/>
          <w:sz w:val="21"/>
          <w:szCs w:val="21"/>
          <w:lang w:val="en-US"/>
          <w14:ligatures w14:val="standardContextual"/>
        </w:rPr>
      </w:pPr>
      <w:r w:rsidRPr="005D56F5">
        <w:rPr>
          <w:rFonts w:ascii="Courier New" w:eastAsia="Calibri" w:hAnsi="Courier New" w:cs="Courier New"/>
          <w:kern w:val="2"/>
          <w:sz w:val="21"/>
          <w:szCs w:val="21"/>
          <w:lang w:val="en-US"/>
          <w14:ligatures w14:val="standardContextual"/>
        </w:rPr>
        <w:t xml:space="preserve"> k</w:t>
      </w:r>
      <w:proofErr w:type="gramStart"/>
      <w:r w:rsidRPr="005D56F5">
        <w:rPr>
          <w:rFonts w:ascii="Courier New" w:eastAsia="Calibri" w:hAnsi="Courier New" w:cs="Courier New"/>
          <w:kern w:val="2"/>
          <w:sz w:val="21"/>
          <w:szCs w:val="21"/>
          <w:lang w:val="en-US"/>
          <w14:ligatures w14:val="standardContextual"/>
        </w:rPr>
        <w:t>=  1.829</w:t>
      </w:r>
      <w:proofErr w:type="gramEnd"/>
      <w:r w:rsidRPr="005D56F5">
        <w:rPr>
          <w:rFonts w:ascii="Courier New" w:eastAsia="Calibri" w:hAnsi="Courier New" w:cs="Courier New"/>
          <w:kern w:val="2"/>
          <w:sz w:val="21"/>
          <w:szCs w:val="21"/>
          <w:lang w:val="en-US"/>
          <w14:ligatures w14:val="standardContextual"/>
        </w:rPr>
        <w:t xml:space="preserve"> A(CT)=  4 Z(</w:t>
      </w:r>
      <w:r w:rsidRPr="005D56F5">
        <w:rPr>
          <w:rFonts w:ascii="Courier New" w:eastAsia="Calibri" w:hAnsi="Courier New" w:cs="Courier New"/>
          <w:kern w:val="2"/>
          <w:sz w:val="21"/>
          <w:szCs w:val="21"/>
          <w14:ligatures w14:val="standardContextual"/>
        </w:rPr>
        <w:t>МЦК</w:t>
      </w:r>
      <w:r w:rsidRPr="005D56F5">
        <w:rPr>
          <w:rFonts w:ascii="Courier New" w:eastAsia="Calibri" w:hAnsi="Courier New" w:cs="Courier New"/>
          <w:kern w:val="2"/>
          <w:sz w:val="21"/>
          <w:szCs w:val="21"/>
          <w:lang w:val="en-US"/>
          <w14:ligatures w14:val="standardContextual"/>
        </w:rPr>
        <w:t>)= 280 Z(CT)= 116 Z(</w:t>
      </w:r>
      <w:r w:rsidRPr="005D56F5">
        <w:rPr>
          <w:rFonts w:ascii="Courier New" w:eastAsia="Calibri" w:hAnsi="Courier New" w:cs="Courier New"/>
          <w:kern w:val="2"/>
          <w:sz w:val="21"/>
          <w:szCs w:val="21"/>
          <w14:ligatures w14:val="standardContextual"/>
        </w:rPr>
        <w:t>БЦК</w:t>
      </w:r>
      <w:r w:rsidRPr="005D56F5">
        <w:rPr>
          <w:rFonts w:ascii="Courier New" w:eastAsia="Calibri" w:hAnsi="Courier New" w:cs="Courier New"/>
          <w:kern w:val="2"/>
          <w:sz w:val="21"/>
          <w:szCs w:val="21"/>
          <w:lang w:val="en-US"/>
          <w14:ligatures w14:val="standardContextual"/>
        </w:rPr>
        <w:t>)= 512</w:t>
      </w:r>
    </w:p>
    <w:p w14:paraId="7B415F8E" w14:textId="77777777" w:rsidR="00F816C1" w:rsidRPr="005D56F5" w:rsidRDefault="00F816C1" w:rsidP="00F816C1">
      <w:pPr>
        <w:spacing w:line="240" w:lineRule="auto"/>
        <w:jc w:val="left"/>
        <w:rPr>
          <w:rFonts w:ascii="Courier New" w:eastAsia="Calibri" w:hAnsi="Courier New" w:cs="Courier New"/>
          <w:kern w:val="2"/>
          <w:sz w:val="21"/>
          <w:szCs w:val="21"/>
          <w:lang w:val="en-US"/>
          <w14:ligatures w14:val="standardContextual"/>
        </w:rPr>
      </w:pPr>
      <w:r w:rsidRPr="005D56F5">
        <w:rPr>
          <w:rFonts w:ascii="Courier New" w:eastAsia="Calibri" w:hAnsi="Courier New" w:cs="Courier New"/>
          <w:kern w:val="2"/>
          <w:sz w:val="21"/>
          <w:szCs w:val="21"/>
          <w:lang w:val="en-US"/>
          <w14:ligatures w14:val="standardContextual"/>
        </w:rPr>
        <w:t xml:space="preserve"> k</w:t>
      </w:r>
      <w:proofErr w:type="gramStart"/>
      <w:r w:rsidRPr="005D56F5">
        <w:rPr>
          <w:rFonts w:ascii="Courier New" w:eastAsia="Calibri" w:hAnsi="Courier New" w:cs="Courier New"/>
          <w:kern w:val="2"/>
          <w:sz w:val="21"/>
          <w:szCs w:val="21"/>
          <w:lang w:val="en-US"/>
          <w14:ligatures w14:val="standardContextual"/>
        </w:rPr>
        <w:t>=  1.831</w:t>
      </w:r>
      <w:proofErr w:type="gramEnd"/>
      <w:r w:rsidRPr="005D56F5">
        <w:rPr>
          <w:rFonts w:ascii="Courier New" w:eastAsia="Calibri" w:hAnsi="Courier New" w:cs="Courier New"/>
          <w:kern w:val="2"/>
          <w:sz w:val="21"/>
          <w:szCs w:val="21"/>
          <w:lang w:val="en-US"/>
          <w14:ligatures w14:val="standardContextual"/>
        </w:rPr>
        <w:t xml:space="preserve"> A(CT)=  4 Z(</w:t>
      </w:r>
      <w:r w:rsidRPr="005D56F5">
        <w:rPr>
          <w:rFonts w:ascii="Courier New" w:eastAsia="Calibri" w:hAnsi="Courier New" w:cs="Courier New"/>
          <w:kern w:val="2"/>
          <w:sz w:val="21"/>
          <w:szCs w:val="21"/>
          <w14:ligatures w14:val="standardContextual"/>
        </w:rPr>
        <w:t>МЦК</w:t>
      </w:r>
      <w:r w:rsidRPr="005D56F5">
        <w:rPr>
          <w:rFonts w:ascii="Courier New" w:eastAsia="Calibri" w:hAnsi="Courier New" w:cs="Courier New"/>
          <w:kern w:val="2"/>
          <w:sz w:val="21"/>
          <w:szCs w:val="21"/>
          <w:lang w:val="en-US"/>
          <w14:ligatures w14:val="standardContextual"/>
        </w:rPr>
        <w:t>)= 284 Z(CT)= 118 Z(</w:t>
      </w:r>
      <w:r w:rsidRPr="005D56F5">
        <w:rPr>
          <w:rFonts w:ascii="Courier New" w:eastAsia="Calibri" w:hAnsi="Courier New" w:cs="Courier New"/>
          <w:kern w:val="2"/>
          <w:sz w:val="21"/>
          <w:szCs w:val="21"/>
          <w14:ligatures w14:val="standardContextual"/>
        </w:rPr>
        <w:t>БЦК</w:t>
      </w:r>
      <w:r w:rsidRPr="005D56F5">
        <w:rPr>
          <w:rFonts w:ascii="Courier New" w:eastAsia="Calibri" w:hAnsi="Courier New" w:cs="Courier New"/>
          <w:kern w:val="2"/>
          <w:sz w:val="21"/>
          <w:szCs w:val="21"/>
          <w:lang w:val="en-US"/>
          <w14:ligatures w14:val="standardContextual"/>
        </w:rPr>
        <w:t>)= 520</w:t>
      </w:r>
    </w:p>
    <w:p w14:paraId="15FBCB77" w14:textId="77777777" w:rsidR="00F816C1" w:rsidRPr="005D56F5" w:rsidRDefault="00F816C1" w:rsidP="00F816C1">
      <w:pPr>
        <w:spacing w:line="240" w:lineRule="auto"/>
        <w:jc w:val="left"/>
        <w:rPr>
          <w:rFonts w:ascii="Courier New" w:eastAsia="Calibri" w:hAnsi="Courier New" w:cs="Courier New"/>
          <w:kern w:val="2"/>
          <w:sz w:val="21"/>
          <w:szCs w:val="21"/>
          <w:lang w:val="en-US"/>
          <w14:ligatures w14:val="standardContextual"/>
        </w:rPr>
      </w:pPr>
      <w:r w:rsidRPr="005D56F5">
        <w:rPr>
          <w:rFonts w:ascii="Courier New" w:eastAsia="Calibri" w:hAnsi="Courier New" w:cs="Courier New"/>
          <w:kern w:val="2"/>
          <w:sz w:val="21"/>
          <w:szCs w:val="21"/>
          <w:lang w:val="en-US"/>
          <w14:ligatures w14:val="standardContextual"/>
        </w:rPr>
        <w:t xml:space="preserve"> k</w:t>
      </w:r>
      <w:proofErr w:type="gramStart"/>
      <w:r w:rsidRPr="005D56F5">
        <w:rPr>
          <w:rFonts w:ascii="Courier New" w:eastAsia="Calibri" w:hAnsi="Courier New" w:cs="Courier New"/>
          <w:kern w:val="2"/>
          <w:sz w:val="21"/>
          <w:szCs w:val="21"/>
          <w:lang w:val="en-US"/>
          <w14:ligatures w14:val="standardContextual"/>
        </w:rPr>
        <w:t>=  1.829</w:t>
      </w:r>
      <w:proofErr w:type="gramEnd"/>
      <w:r w:rsidRPr="005D56F5">
        <w:rPr>
          <w:rFonts w:ascii="Courier New" w:eastAsia="Calibri" w:hAnsi="Courier New" w:cs="Courier New"/>
          <w:kern w:val="2"/>
          <w:sz w:val="21"/>
          <w:szCs w:val="21"/>
          <w:lang w:val="en-US"/>
          <w14:ligatures w14:val="standardContextual"/>
        </w:rPr>
        <w:t xml:space="preserve"> A(CT)=  4 Z(</w:t>
      </w:r>
      <w:r w:rsidRPr="005D56F5">
        <w:rPr>
          <w:rFonts w:ascii="Courier New" w:eastAsia="Calibri" w:hAnsi="Courier New" w:cs="Courier New"/>
          <w:kern w:val="2"/>
          <w:sz w:val="21"/>
          <w:szCs w:val="21"/>
          <w14:ligatures w14:val="standardContextual"/>
        </w:rPr>
        <w:t>МЦК</w:t>
      </w:r>
      <w:r w:rsidRPr="005D56F5">
        <w:rPr>
          <w:rFonts w:ascii="Courier New" w:eastAsia="Calibri" w:hAnsi="Courier New" w:cs="Courier New"/>
          <w:kern w:val="2"/>
          <w:sz w:val="21"/>
          <w:szCs w:val="21"/>
          <w:lang w:val="en-US"/>
          <w14:ligatures w14:val="standardContextual"/>
        </w:rPr>
        <w:t>)= 287 Z(CT)= 119 Z(</w:t>
      </w:r>
      <w:r w:rsidRPr="005D56F5">
        <w:rPr>
          <w:rFonts w:ascii="Courier New" w:eastAsia="Calibri" w:hAnsi="Courier New" w:cs="Courier New"/>
          <w:kern w:val="2"/>
          <w:sz w:val="21"/>
          <w:szCs w:val="21"/>
          <w14:ligatures w14:val="standardContextual"/>
        </w:rPr>
        <w:t>БЦК</w:t>
      </w:r>
      <w:r w:rsidRPr="005D56F5">
        <w:rPr>
          <w:rFonts w:ascii="Courier New" w:eastAsia="Calibri" w:hAnsi="Courier New" w:cs="Courier New"/>
          <w:kern w:val="2"/>
          <w:sz w:val="21"/>
          <w:szCs w:val="21"/>
          <w:lang w:val="en-US"/>
          <w14:ligatures w14:val="standardContextual"/>
        </w:rPr>
        <w:t>)= 525</w:t>
      </w:r>
    </w:p>
    <w:p w14:paraId="77B957E3" w14:textId="77777777" w:rsidR="00F816C1" w:rsidRPr="005D56F5" w:rsidRDefault="00F816C1" w:rsidP="00F816C1">
      <w:pPr>
        <w:spacing w:line="240" w:lineRule="auto"/>
        <w:jc w:val="left"/>
        <w:rPr>
          <w:rFonts w:ascii="Courier New" w:eastAsia="Calibri" w:hAnsi="Courier New" w:cs="Courier New"/>
          <w:kern w:val="2"/>
          <w:sz w:val="21"/>
          <w:szCs w:val="21"/>
          <w:lang w:val="en-US"/>
          <w14:ligatures w14:val="standardContextual"/>
        </w:rPr>
      </w:pPr>
      <w:r w:rsidRPr="005D56F5">
        <w:rPr>
          <w:rFonts w:ascii="Courier New" w:eastAsia="Calibri" w:hAnsi="Courier New" w:cs="Courier New"/>
          <w:kern w:val="2"/>
          <w:sz w:val="21"/>
          <w:szCs w:val="21"/>
          <w:lang w:val="en-US"/>
          <w14:ligatures w14:val="standardContextual"/>
        </w:rPr>
        <w:t xml:space="preserve"> k</w:t>
      </w:r>
      <w:proofErr w:type="gramStart"/>
      <w:r w:rsidRPr="005D56F5">
        <w:rPr>
          <w:rFonts w:ascii="Courier New" w:eastAsia="Calibri" w:hAnsi="Courier New" w:cs="Courier New"/>
          <w:kern w:val="2"/>
          <w:sz w:val="21"/>
          <w:szCs w:val="21"/>
          <w:lang w:val="en-US"/>
          <w14:ligatures w14:val="standardContextual"/>
        </w:rPr>
        <w:t>=  1.830</w:t>
      </w:r>
      <w:proofErr w:type="gramEnd"/>
      <w:r w:rsidRPr="005D56F5">
        <w:rPr>
          <w:rFonts w:ascii="Courier New" w:eastAsia="Calibri" w:hAnsi="Courier New" w:cs="Courier New"/>
          <w:kern w:val="2"/>
          <w:sz w:val="21"/>
          <w:szCs w:val="21"/>
          <w:lang w:val="en-US"/>
          <w14:ligatures w14:val="standardContextual"/>
        </w:rPr>
        <w:t xml:space="preserve"> A(CT)=  4 Z(</w:t>
      </w:r>
      <w:r w:rsidRPr="005D56F5">
        <w:rPr>
          <w:rFonts w:ascii="Courier New" w:eastAsia="Calibri" w:hAnsi="Courier New" w:cs="Courier New"/>
          <w:kern w:val="2"/>
          <w:sz w:val="21"/>
          <w:szCs w:val="21"/>
          <w14:ligatures w14:val="standardContextual"/>
        </w:rPr>
        <w:t>МЦК</w:t>
      </w:r>
      <w:r w:rsidRPr="005D56F5">
        <w:rPr>
          <w:rFonts w:ascii="Courier New" w:eastAsia="Calibri" w:hAnsi="Courier New" w:cs="Courier New"/>
          <w:kern w:val="2"/>
          <w:sz w:val="21"/>
          <w:szCs w:val="21"/>
          <w:lang w:val="en-US"/>
          <w14:ligatures w14:val="standardContextual"/>
        </w:rPr>
        <w:t>)= 294 Z(CT)= 122 Z(</w:t>
      </w:r>
      <w:r w:rsidRPr="005D56F5">
        <w:rPr>
          <w:rFonts w:ascii="Courier New" w:eastAsia="Calibri" w:hAnsi="Courier New" w:cs="Courier New"/>
          <w:kern w:val="2"/>
          <w:sz w:val="21"/>
          <w:szCs w:val="21"/>
          <w14:ligatures w14:val="standardContextual"/>
        </w:rPr>
        <w:t>БЦК</w:t>
      </w:r>
      <w:r w:rsidRPr="005D56F5">
        <w:rPr>
          <w:rFonts w:ascii="Courier New" w:eastAsia="Calibri" w:hAnsi="Courier New" w:cs="Courier New"/>
          <w:kern w:val="2"/>
          <w:sz w:val="21"/>
          <w:szCs w:val="21"/>
          <w:lang w:val="en-US"/>
          <w14:ligatures w14:val="standardContextual"/>
        </w:rPr>
        <w:t>)= 538</w:t>
      </w:r>
    </w:p>
    <w:p w14:paraId="1C6DA07E" w14:textId="77777777" w:rsidR="00F816C1" w:rsidRPr="005D56F5" w:rsidRDefault="00F816C1" w:rsidP="00F816C1">
      <w:pPr>
        <w:spacing w:line="240" w:lineRule="auto"/>
        <w:jc w:val="left"/>
        <w:rPr>
          <w:rFonts w:ascii="Courier New" w:eastAsia="Calibri" w:hAnsi="Courier New" w:cs="Courier New"/>
          <w:kern w:val="2"/>
          <w:sz w:val="21"/>
          <w:szCs w:val="21"/>
          <w:lang w:val="en-US"/>
          <w14:ligatures w14:val="standardContextual"/>
        </w:rPr>
      </w:pPr>
      <w:r w:rsidRPr="005D56F5">
        <w:rPr>
          <w:rFonts w:ascii="Courier New" w:eastAsia="Calibri" w:hAnsi="Courier New" w:cs="Courier New"/>
          <w:kern w:val="2"/>
          <w:sz w:val="21"/>
          <w:szCs w:val="21"/>
          <w:lang w:val="en-US"/>
          <w14:ligatures w14:val="standardContextual"/>
        </w:rPr>
        <w:t xml:space="preserve"> k</w:t>
      </w:r>
      <w:proofErr w:type="gramStart"/>
      <w:r w:rsidRPr="005D56F5">
        <w:rPr>
          <w:rFonts w:ascii="Courier New" w:eastAsia="Calibri" w:hAnsi="Courier New" w:cs="Courier New"/>
          <w:kern w:val="2"/>
          <w:sz w:val="21"/>
          <w:szCs w:val="21"/>
          <w:lang w:val="en-US"/>
          <w14:ligatures w14:val="standardContextual"/>
        </w:rPr>
        <w:t>=  1.831</w:t>
      </w:r>
      <w:proofErr w:type="gramEnd"/>
      <w:r w:rsidRPr="005D56F5">
        <w:rPr>
          <w:rFonts w:ascii="Courier New" w:eastAsia="Calibri" w:hAnsi="Courier New" w:cs="Courier New"/>
          <w:kern w:val="2"/>
          <w:sz w:val="21"/>
          <w:szCs w:val="21"/>
          <w:lang w:val="en-US"/>
          <w14:ligatures w14:val="standardContextual"/>
        </w:rPr>
        <w:t xml:space="preserve"> A(CT)=  4 Z(</w:t>
      </w:r>
      <w:r w:rsidRPr="005D56F5">
        <w:rPr>
          <w:rFonts w:ascii="Courier New" w:eastAsia="Calibri" w:hAnsi="Courier New" w:cs="Courier New"/>
          <w:kern w:val="2"/>
          <w:sz w:val="21"/>
          <w:szCs w:val="21"/>
          <w14:ligatures w14:val="standardContextual"/>
        </w:rPr>
        <w:t>МЦК</w:t>
      </w:r>
      <w:r w:rsidRPr="005D56F5">
        <w:rPr>
          <w:rFonts w:ascii="Courier New" w:eastAsia="Calibri" w:hAnsi="Courier New" w:cs="Courier New"/>
          <w:kern w:val="2"/>
          <w:sz w:val="21"/>
          <w:szCs w:val="21"/>
          <w:lang w:val="en-US"/>
          <w14:ligatures w14:val="standardContextual"/>
        </w:rPr>
        <w:t>)= 301 Z(CT)= 125 Z(</w:t>
      </w:r>
      <w:r w:rsidRPr="005D56F5">
        <w:rPr>
          <w:rFonts w:ascii="Courier New" w:eastAsia="Calibri" w:hAnsi="Courier New" w:cs="Courier New"/>
          <w:kern w:val="2"/>
          <w:sz w:val="21"/>
          <w:szCs w:val="21"/>
          <w14:ligatures w14:val="standardContextual"/>
        </w:rPr>
        <w:t>БЦК</w:t>
      </w:r>
      <w:r w:rsidRPr="005D56F5">
        <w:rPr>
          <w:rFonts w:ascii="Courier New" w:eastAsia="Calibri" w:hAnsi="Courier New" w:cs="Courier New"/>
          <w:kern w:val="2"/>
          <w:sz w:val="21"/>
          <w:szCs w:val="21"/>
          <w:lang w:val="en-US"/>
          <w14:ligatures w14:val="standardContextual"/>
        </w:rPr>
        <w:t>)= 551</w:t>
      </w:r>
    </w:p>
    <w:p w14:paraId="34B2D385" w14:textId="77777777" w:rsidR="00F816C1" w:rsidRPr="005D56F5" w:rsidRDefault="00F816C1" w:rsidP="00F816C1">
      <w:pPr>
        <w:spacing w:line="240" w:lineRule="auto"/>
        <w:jc w:val="left"/>
        <w:rPr>
          <w:rFonts w:ascii="Courier New" w:eastAsia="Calibri" w:hAnsi="Courier New" w:cs="Courier New"/>
          <w:kern w:val="2"/>
          <w:sz w:val="21"/>
          <w:szCs w:val="21"/>
          <w:lang w:val="en-US"/>
          <w14:ligatures w14:val="standardContextual"/>
        </w:rPr>
      </w:pPr>
      <w:r w:rsidRPr="005D56F5">
        <w:rPr>
          <w:rFonts w:ascii="Courier New" w:eastAsia="Calibri" w:hAnsi="Courier New" w:cs="Courier New"/>
          <w:kern w:val="2"/>
          <w:sz w:val="21"/>
          <w:szCs w:val="21"/>
          <w:lang w:val="en-US"/>
          <w14:ligatures w14:val="standardContextual"/>
        </w:rPr>
        <w:t xml:space="preserve"> k</w:t>
      </w:r>
      <w:proofErr w:type="gramStart"/>
      <w:r w:rsidRPr="005D56F5">
        <w:rPr>
          <w:rFonts w:ascii="Courier New" w:eastAsia="Calibri" w:hAnsi="Courier New" w:cs="Courier New"/>
          <w:kern w:val="2"/>
          <w:sz w:val="21"/>
          <w:szCs w:val="21"/>
          <w:lang w:val="en-US"/>
          <w14:ligatures w14:val="standardContextual"/>
        </w:rPr>
        <w:t>=  1.829</w:t>
      </w:r>
      <w:proofErr w:type="gramEnd"/>
      <w:r w:rsidRPr="005D56F5">
        <w:rPr>
          <w:rFonts w:ascii="Courier New" w:eastAsia="Calibri" w:hAnsi="Courier New" w:cs="Courier New"/>
          <w:kern w:val="2"/>
          <w:sz w:val="21"/>
          <w:szCs w:val="21"/>
          <w:lang w:val="en-US"/>
          <w14:ligatures w14:val="standardContextual"/>
        </w:rPr>
        <w:t xml:space="preserve"> A(CT)=  4 Z(</w:t>
      </w:r>
      <w:r w:rsidRPr="005D56F5">
        <w:rPr>
          <w:rFonts w:ascii="Courier New" w:eastAsia="Calibri" w:hAnsi="Courier New" w:cs="Courier New"/>
          <w:kern w:val="2"/>
          <w:sz w:val="21"/>
          <w:szCs w:val="21"/>
          <w14:ligatures w14:val="standardContextual"/>
        </w:rPr>
        <w:t>МЦК</w:t>
      </w:r>
      <w:r w:rsidRPr="005D56F5">
        <w:rPr>
          <w:rFonts w:ascii="Courier New" w:eastAsia="Calibri" w:hAnsi="Courier New" w:cs="Courier New"/>
          <w:kern w:val="2"/>
          <w:sz w:val="21"/>
          <w:szCs w:val="21"/>
          <w:lang w:val="en-US"/>
          <w14:ligatures w14:val="standardContextual"/>
        </w:rPr>
        <w:t>)= 304 Z(CT)= 126 Z(</w:t>
      </w:r>
      <w:r w:rsidRPr="005D56F5">
        <w:rPr>
          <w:rFonts w:ascii="Courier New" w:eastAsia="Calibri" w:hAnsi="Courier New" w:cs="Courier New"/>
          <w:kern w:val="2"/>
          <w:sz w:val="21"/>
          <w:szCs w:val="21"/>
          <w14:ligatures w14:val="standardContextual"/>
        </w:rPr>
        <w:t>БЦК</w:t>
      </w:r>
      <w:r w:rsidRPr="005D56F5">
        <w:rPr>
          <w:rFonts w:ascii="Courier New" w:eastAsia="Calibri" w:hAnsi="Courier New" w:cs="Courier New"/>
          <w:kern w:val="2"/>
          <w:sz w:val="21"/>
          <w:szCs w:val="21"/>
          <w:lang w:val="en-US"/>
          <w14:ligatures w14:val="standardContextual"/>
        </w:rPr>
        <w:t>)= 556</w:t>
      </w:r>
    </w:p>
    <w:p w14:paraId="4B6975AC" w14:textId="77777777" w:rsidR="00F816C1" w:rsidRPr="005D56F5" w:rsidRDefault="00F816C1" w:rsidP="00F816C1">
      <w:pPr>
        <w:spacing w:line="240" w:lineRule="auto"/>
        <w:jc w:val="left"/>
        <w:rPr>
          <w:rFonts w:ascii="Courier New" w:eastAsia="Calibri" w:hAnsi="Courier New" w:cs="Courier New"/>
          <w:kern w:val="2"/>
          <w:sz w:val="21"/>
          <w:szCs w:val="21"/>
          <w:lang w:val="en-US"/>
          <w14:ligatures w14:val="standardContextual"/>
        </w:rPr>
      </w:pPr>
      <w:r w:rsidRPr="005D56F5">
        <w:rPr>
          <w:rFonts w:ascii="Courier New" w:eastAsia="Calibri" w:hAnsi="Courier New" w:cs="Courier New"/>
          <w:kern w:val="2"/>
          <w:sz w:val="21"/>
          <w:szCs w:val="21"/>
          <w:lang w:val="en-US"/>
          <w14:ligatures w14:val="standardContextual"/>
        </w:rPr>
        <w:t xml:space="preserve"> k</w:t>
      </w:r>
      <w:proofErr w:type="gramStart"/>
      <w:r w:rsidRPr="005D56F5">
        <w:rPr>
          <w:rFonts w:ascii="Courier New" w:eastAsia="Calibri" w:hAnsi="Courier New" w:cs="Courier New"/>
          <w:kern w:val="2"/>
          <w:sz w:val="21"/>
          <w:szCs w:val="21"/>
          <w:lang w:val="en-US"/>
          <w14:ligatures w14:val="standardContextual"/>
        </w:rPr>
        <w:t>=  1.831</w:t>
      </w:r>
      <w:proofErr w:type="gramEnd"/>
      <w:r w:rsidRPr="005D56F5">
        <w:rPr>
          <w:rFonts w:ascii="Courier New" w:eastAsia="Calibri" w:hAnsi="Courier New" w:cs="Courier New"/>
          <w:kern w:val="2"/>
          <w:sz w:val="21"/>
          <w:szCs w:val="21"/>
          <w:lang w:val="en-US"/>
          <w14:ligatures w14:val="standardContextual"/>
        </w:rPr>
        <w:t xml:space="preserve"> A(CT)=  4 Z(</w:t>
      </w:r>
      <w:r w:rsidRPr="005D56F5">
        <w:rPr>
          <w:rFonts w:ascii="Courier New" w:eastAsia="Calibri" w:hAnsi="Courier New" w:cs="Courier New"/>
          <w:kern w:val="2"/>
          <w:sz w:val="21"/>
          <w:szCs w:val="21"/>
          <w14:ligatures w14:val="standardContextual"/>
        </w:rPr>
        <w:t>МЦК</w:t>
      </w:r>
      <w:r w:rsidRPr="005D56F5">
        <w:rPr>
          <w:rFonts w:ascii="Courier New" w:eastAsia="Calibri" w:hAnsi="Courier New" w:cs="Courier New"/>
          <w:kern w:val="2"/>
          <w:sz w:val="21"/>
          <w:szCs w:val="21"/>
          <w:lang w:val="en-US"/>
          <w14:ligatures w14:val="standardContextual"/>
        </w:rPr>
        <w:t>)= 308 Z(CT)= 128 Z(</w:t>
      </w:r>
      <w:r w:rsidRPr="005D56F5">
        <w:rPr>
          <w:rFonts w:ascii="Courier New" w:eastAsia="Calibri" w:hAnsi="Courier New" w:cs="Courier New"/>
          <w:kern w:val="2"/>
          <w:sz w:val="21"/>
          <w:szCs w:val="21"/>
          <w14:ligatures w14:val="standardContextual"/>
        </w:rPr>
        <w:t>БЦК</w:t>
      </w:r>
      <w:r w:rsidRPr="005D56F5">
        <w:rPr>
          <w:rFonts w:ascii="Courier New" w:eastAsia="Calibri" w:hAnsi="Courier New" w:cs="Courier New"/>
          <w:kern w:val="2"/>
          <w:sz w:val="21"/>
          <w:szCs w:val="21"/>
          <w:lang w:val="en-US"/>
          <w14:ligatures w14:val="standardContextual"/>
        </w:rPr>
        <w:t>)= 564</w:t>
      </w:r>
    </w:p>
    <w:p w14:paraId="27D437F4" w14:textId="77777777" w:rsidR="00F816C1" w:rsidRPr="005D56F5" w:rsidRDefault="00F816C1" w:rsidP="00F816C1">
      <w:pPr>
        <w:spacing w:line="240" w:lineRule="auto"/>
        <w:jc w:val="left"/>
        <w:rPr>
          <w:rFonts w:ascii="Courier New" w:eastAsia="Calibri" w:hAnsi="Courier New" w:cs="Courier New"/>
          <w:kern w:val="2"/>
          <w:sz w:val="21"/>
          <w:szCs w:val="21"/>
          <w:lang w:val="en-US"/>
          <w14:ligatures w14:val="standardContextual"/>
        </w:rPr>
      </w:pPr>
      <w:r w:rsidRPr="005D56F5">
        <w:rPr>
          <w:rFonts w:ascii="Courier New" w:eastAsia="Calibri" w:hAnsi="Courier New" w:cs="Courier New"/>
          <w:kern w:val="2"/>
          <w:sz w:val="21"/>
          <w:szCs w:val="21"/>
          <w:lang w:val="en-US"/>
          <w14:ligatures w14:val="standardContextual"/>
        </w:rPr>
        <w:t xml:space="preserve"> k</w:t>
      </w:r>
      <w:proofErr w:type="gramStart"/>
      <w:r w:rsidRPr="005D56F5">
        <w:rPr>
          <w:rFonts w:ascii="Courier New" w:eastAsia="Calibri" w:hAnsi="Courier New" w:cs="Courier New"/>
          <w:kern w:val="2"/>
          <w:sz w:val="21"/>
          <w:szCs w:val="21"/>
          <w:lang w:val="en-US"/>
          <w14:ligatures w14:val="standardContextual"/>
        </w:rPr>
        <w:t>=  1.830</w:t>
      </w:r>
      <w:proofErr w:type="gramEnd"/>
      <w:r w:rsidRPr="005D56F5">
        <w:rPr>
          <w:rFonts w:ascii="Courier New" w:eastAsia="Calibri" w:hAnsi="Courier New" w:cs="Courier New"/>
          <w:kern w:val="2"/>
          <w:sz w:val="21"/>
          <w:szCs w:val="21"/>
          <w:lang w:val="en-US"/>
          <w14:ligatures w14:val="standardContextual"/>
        </w:rPr>
        <w:t xml:space="preserve"> A(CT)=  4 Z(</w:t>
      </w:r>
      <w:r w:rsidRPr="005D56F5">
        <w:rPr>
          <w:rFonts w:ascii="Courier New" w:eastAsia="Calibri" w:hAnsi="Courier New" w:cs="Courier New"/>
          <w:kern w:val="2"/>
          <w:sz w:val="21"/>
          <w:szCs w:val="21"/>
          <w14:ligatures w14:val="standardContextual"/>
        </w:rPr>
        <w:t>МЦК</w:t>
      </w:r>
      <w:r w:rsidRPr="005D56F5">
        <w:rPr>
          <w:rFonts w:ascii="Courier New" w:eastAsia="Calibri" w:hAnsi="Courier New" w:cs="Courier New"/>
          <w:kern w:val="2"/>
          <w:sz w:val="21"/>
          <w:szCs w:val="21"/>
          <w:lang w:val="en-US"/>
          <w14:ligatures w14:val="standardContextual"/>
        </w:rPr>
        <w:t>)= 311 Z(CT)= 129 Z(</w:t>
      </w:r>
      <w:r w:rsidRPr="005D56F5">
        <w:rPr>
          <w:rFonts w:ascii="Courier New" w:eastAsia="Calibri" w:hAnsi="Courier New" w:cs="Courier New"/>
          <w:kern w:val="2"/>
          <w:sz w:val="21"/>
          <w:szCs w:val="21"/>
          <w14:ligatures w14:val="standardContextual"/>
        </w:rPr>
        <w:t>БЦК</w:t>
      </w:r>
      <w:r w:rsidRPr="005D56F5">
        <w:rPr>
          <w:rFonts w:ascii="Courier New" w:eastAsia="Calibri" w:hAnsi="Courier New" w:cs="Courier New"/>
          <w:kern w:val="2"/>
          <w:sz w:val="21"/>
          <w:szCs w:val="21"/>
          <w:lang w:val="en-US"/>
          <w14:ligatures w14:val="standardContextual"/>
        </w:rPr>
        <w:t>)= 569</w:t>
      </w:r>
    </w:p>
    <w:p w14:paraId="137357C5" w14:textId="77777777" w:rsidR="00F816C1" w:rsidRPr="005D56F5" w:rsidRDefault="00F816C1" w:rsidP="00F816C1">
      <w:pPr>
        <w:spacing w:line="240" w:lineRule="auto"/>
        <w:jc w:val="left"/>
        <w:rPr>
          <w:rFonts w:ascii="Courier New" w:eastAsia="Calibri" w:hAnsi="Courier New" w:cs="Courier New"/>
          <w:kern w:val="2"/>
          <w:sz w:val="21"/>
          <w:szCs w:val="21"/>
          <w:lang w:val="en-US"/>
          <w14:ligatures w14:val="standardContextual"/>
        </w:rPr>
      </w:pPr>
    </w:p>
    <w:p w14:paraId="4AFAE906" w14:textId="77777777" w:rsidR="00F816C1" w:rsidRPr="005D56F5" w:rsidRDefault="00F816C1" w:rsidP="00F816C1">
      <w:pPr>
        <w:spacing w:line="240" w:lineRule="auto"/>
        <w:jc w:val="left"/>
        <w:rPr>
          <w:rFonts w:ascii="Courier New" w:eastAsia="Calibri" w:hAnsi="Courier New" w:cs="Courier New"/>
          <w:kern w:val="2"/>
          <w:sz w:val="21"/>
          <w:szCs w:val="21"/>
          <w:lang w:val="en-US"/>
          <w14:ligatures w14:val="standardContextual"/>
        </w:rPr>
      </w:pPr>
      <w:r w:rsidRPr="005D56F5">
        <w:rPr>
          <w:rFonts w:ascii="Courier New" w:eastAsia="Calibri" w:hAnsi="Courier New" w:cs="Courier New"/>
          <w:kern w:val="2"/>
          <w:sz w:val="21"/>
          <w:szCs w:val="21"/>
          <w:lang w:val="en-US"/>
          <w14:ligatures w14:val="standardContextual"/>
        </w:rPr>
        <w:t xml:space="preserve"> k</w:t>
      </w:r>
      <w:proofErr w:type="gramStart"/>
      <w:r w:rsidRPr="005D56F5">
        <w:rPr>
          <w:rFonts w:ascii="Courier New" w:eastAsia="Calibri" w:hAnsi="Courier New" w:cs="Courier New"/>
          <w:kern w:val="2"/>
          <w:sz w:val="21"/>
          <w:szCs w:val="21"/>
          <w:lang w:val="en-US"/>
          <w14:ligatures w14:val="standardContextual"/>
        </w:rPr>
        <w:t>=  1.826</w:t>
      </w:r>
      <w:proofErr w:type="gramEnd"/>
      <w:r w:rsidRPr="005D56F5">
        <w:rPr>
          <w:rFonts w:ascii="Courier New" w:eastAsia="Calibri" w:hAnsi="Courier New" w:cs="Courier New"/>
          <w:kern w:val="2"/>
          <w:sz w:val="21"/>
          <w:szCs w:val="21"/>
          <w:lang w:val="en-US"/>
          <w14:ligatures w14:val="standardContextual"/>
        </w:rPr>
        <w:t xml:space="preserve"> A(CT)=  5 Z(</w:t>
      </w:r>
      <w:r w:rsidRPr="005D56F5">
        <w:rPr>
          <w:rFonts w:ascii="Courier New" w:eastAsia="Calibri" w:hAnsi="Courier New" w:cs="Courier New"/>
          <w:kern w:val="2"/>
          <w:sz w:val="21"/>
          <w:szCs w:val="21"/>
          <w14:ligatures w14:val="standardContextual"/>
        </w:rPr>
        <w:t>МЦК</w:t>
      </w:r>
      <w:r w:rsidRPr="005D56F5">
        <w:rPr>
          <w:rFonts w:ascii="Courier New" w:eastAsia="Calibri" w:hAnsi="Courier New" w:cs="Courier New"/>
          <w:kern w:val="2"/>
          <w:sz w:val="21"/>
          <w:szCs w:val="21"/>
          <w:lang w:val="en-US"/>
          <w14:ligatures w14:val="standardContextual"/>
        </w:rPr>
        <w:t>)=  46 Z(CT)=  19 Z(</w:t>
      </w:r>
      <w:r w:rsidRPr="005D56F5">
        <w:rPr>
          <w:rFonts w:ascii="Courier New" w:eastAsia="Calibri" w:hAnsi="Courier New" w:cs="Courier New"/>
          <w:kern w:val="2"/>
          <w:sz w:val="21"/>
          <w:szCs w:val="21"/>
          <w14:ligatures w14:val="standardContextual"/>
        </w:rPr>
        <w:t>БЦК</w:t>
      </w:r>
      <w:r w:rsidRPr="005D56F5">
        <w:rPr>
          <w:rFonts w:ascii="Courier New" w:eastAsia="Calibri" w:hAnsi="Courier New" w:cs="Courier New"/>
          <w:kern w:val="2"/>
          <w:sz w:val="21"/>
          <w:szCs w:val="21"/>
          <w:lang w:val="en-US"/>
          <w14:ligatures w14:val="standardContextual"/>
        </w:rPr>
        <w:t>)=  84</w:t>
      </w:r>
    </w:p>
    <w:p w14:paraId="16CA5776" w14:textId="77777777" w:rsidR="00F816C1" w:rsidRPr="005D56F5" w:rsidRDefault="00F816C1" w:rsidP="00F816C1">
      <w:pPr>
        <w:spacing w:line="240" w:lineRule="auto"/>
        <w:jc w:val="left"/>
        <w:rPr>
          <w:rFonts w:ascii="Courier New" w:eastAsia="Calibri" w:hAnsi="Courier New" w:cs="Courier New"/>
          <w:kern w:val="2"/>
          <w:sz w:val="21"/>
          <w:szCs w:val="21"/>
          <w:lang w:val="en-US"/>
          <w14:ligatures w14:val="standardContextual"/>
        </w:rPr>
      </w:pPr>
      <w:r w:rsidRPr="005D56F5">
        <w:rPr>
          <w:rFonts w:ascii="Courier New" w:eastAsia="Calibri" w:hAnsi="Courier New" w:cs="Courier New"/>
          <w:kern w:val="2"/>
          <w:sz w:val="21"/>
          <w:szCs w:val="21"/>
          <w:lang w:val="en-US"/>
          <w14:ligatures w14:val="standardContextual"/>
        </w:rPr>
        <w:t xml:space="preserve"> k</w:t>
      </w:r>
      <w:proofErr w:type="gramStart"/>
      <w:r w:rsidRPr="005D56F5">
        <w:rPr>
          <w:rFonts w:ascii="Courier New" w:eastAsia="Calibri" w:hAnsi="Courier New" w:cs="Courier New"/>
          <w:kern w:val="2"/>
          <w:sz w:val="21"/>
          <w:szCs w:val="21"/>
          <w:lang w:val="en-US"/>
          <w14:ligatures w14:val="standardContextual"/>
        </w:rPr>
        <w:t>=  1.830</w:t>
      </w:r>
      <w:proofErr w:type="gramEnd"/>
      <w:r w:rsidRPr="005D56F5">
        <w:rPr>
          <w:rFonts w:ascii="Courier New" w:eastAsia="Calibri" w:hAnsi="Courier New" w:cs="Courier New"/>
          <w:kern w:val="2"/>
          <w:sz w:val="21"/>
          <w:szCs w:val="21"/>
          <w:lang w:val="en-US"/>
          <w14:ligatures w14:val="standardContextual"/>
        </w:rPr>
        <w:t xml:space="preserve"> A(CT)=  5 Z(</w:t>
      </w:r>
      <w:r w:rsidRPr="005D56F5">
        <w:rPr>
          <w:rFonts w:ascii="Courier New" w:eastAsia="Calibri" w:hAnsi="Courier New" w:cs="Courier New"/>
          <w:kern w:val="2"/>
          <w:sz w:val="21"/>
          <w:szCs w:val="21"/>
          <w14:ligatures w14:val="standardContextual"/>
        </w:rPr>
        <w:t>МЦК</w:t>
      </w:r>
      <w:r w:rsidRPr="005D56F5">
        <w:rPr>
          <w:rFonts w:ascii="Courier New" w:eastAsia="Calibri" w:hAnsi="Courier New" w:cs="Courier New"/>
          <w:kern w:val="2"/>
          <w:sz w:val="21"/>
          <w:szCs w:val="21"/>
          <w:lang w:val="en-US"/>
          <w14:ligatures w14:val="standardContextual"/>
        </w:rPr>
        <w:t>)=  53 Z(CT)=  22 Z(</w:t>
      </w:r>
      <w:r w:rsidRPr="005D56F5">
        <w:rPr>
          <w:rFonts w:ascii="Courier New" w:eastAsia="Calibri" w:hAnsi="Courier New" w:cs="Courier New"/>
          <w:kern w:val="2"/>
          <w:sz w:val="21"/>
          <w:szCs w:val="21"/>
          <w14:ligatures w14:val="standardContextual"/>
        </w:rPr>
        <w:t>БЦК</w:t>
      </w:r>
      <w:r w:rsidRPr="005D56F5">
        <w:rPr>
          <w:rFonts w:ascii="Courier New" w:eastAsia="Calibri" w:hAnsi="Courier New" w:cs="Courier New"/>
          <w:kern w:val="2"/>
          <w:sz w:val="21"/>
          <w:szCs w:val="21"/>
          <w:lang w:val="en-US"/>
          <w14:ligatures w14:val="standardContextual"/>
        </w:rPr>
        <w:t>)=  97</w:t>
      </w:r>
    </w:p>
    <w:p w14:paraId="6B89F9E5" w14:textId="77777777" w:rsidR="00F816C1" w:rsidRPr="005D56F5" w:rsidRDefault="00F816C1" w:rsidP="00F816C1">
      <w:pPr>
        <w:spacing w:line="240" w:lineRule="auto"/>
        <w:jc w:val="left"/>
        <w:rPr>
          <w:rFonts w:ascii="Courier New" w:eastAsia="Calibri" w:hAnsi="Courier New" w:cs="Courier New"/>
          <w:kern w:val="2"/>
          <w:sz w:val="21"/>
          <w:szCs w:val="21"/>
          <w:lang w:val="en-US"/>
          <w14:ligatures w14:val="standardContextual"/>
        </w:rPr>
      </w:pPr>
      <w:r w:rsidRPr="005D56F5">
        <w:rPr>
          <w:rFonts w:ascii="Courier New" w:eastAsia="Calibri" w:hAnsi="Courier New" w:cs="Courier New"/>
          <w:kern w:val="2"/>
          <w:sz w:val="21"/>
          <w:szCs w:val="21"/>
          <w:lang w:val="en-US"/>
          <w14:ligatures w14:val="standardContextual"/>
        </w:rPr>
        <w:t xml:space="preserve"> k</w:t>
      </w:r>
      <w:proofErr w:type="gramStart"/>
      <w:r w:rsidRPr="005D56F5">
        <w:rPr>
          <w:rFonts w:ascii="Courier New" w:eastAsia="Calibri" w:hAnsi="Courier New" w:cs="Courier New"/>
          <w:kern w:val="2"/>
          <w:sz w:val="21"/>
          <w:szCs w:val="21"/>
          <w:lang w:val="en-US"/>
          <w14:ligatures w14:val="standardContextual"/>
        </w:rPr>
        <w:t>=  1.833</w:t>
      </w:r>
      <w:proofErr w:type="gramEnd"/>
      <w:r w:rsidRPr="005D56F5">
        <w:rPr>
          <w:rFonts w:ascii="Courier New" w:eastAsia="Calibri" w:hAnsi="Courier New" w:cs="Courier New"/>
          <w:kern w:val="2"/>
          <w:sz w:val="21"/>
          <w:szCs w:val="21"/>
          <w:lang w:val="en-US"/>
          <w14:ligatures w14:val="standardContextual"/>
        </w:rPr>
        <w:t xml:space="preserve"> A(CT)=  5 Z(</w:t>
      </w:r>
      <w:r w:rsidRPr="005D56F5">
        <w:rPr>
          <w:rFonts w:ascii="Courier New" w:eastAsia="Calibri" w:hAnsi="Courier New" w:cs="Courier New"/>
          <w:kern w:val="2"/>
          <w:sz w:val="21"/>
          <w:szCs w:val="21"/>
          <w14:ligatures w14:val="standardContextual"/>
        </w:rPr>
        <w:t>МЦК</w:t>
      </w:r>
      <w:r w:rsidRPr="005D56F5">
        <w:rPr>
          <w:rFonts w:ascii="Courier New" w:eastAsia="Calibri" w:hAnsi="Courier New" w:cs="Courier New"/>
          <w:kern w:val="2"/>
          <w:sz w:val="21"/>
          <w:szCs w:val="21"/>
          <w:lang w:val="en-US"/>
          <w14:ligatures w14:val="standardContextual"/>
        </w:rPr>
        <w:t>)=  60 Z(CT)=  25 Z(</w:t>
      </w:r>
      <w:r w:rsidRPr="005D56F5">
        <w:rPr>
          <w:rFonts w:ascii="Courier New" w:eastAsia="Calibri" w:hAnsi="Courier New" w:cs="Courier New"/>
          <w:kern w:val="2"/>
          <w:sz w:val="21"/>
          <w:szCs w:val="21"/>
          <w14:ligatures w14:val="standardContextual"/>
        </w:rPr>
        <w:t>БЦК</w:t>
      </w:r>
      <w:r w:rsidRPr="005D56F5">
        <w:rPr>
          <w:rFonts w:ascii="Courier New" w:eastAsia="Calibri" w:hAnsi="Courier New" w:cs="Courier New"/>
          <w:kern w:val="2"/>
          <w:sz w:val="21"/>
          <w:szCs w:val="21"/>
          <w:lang w:val="en-US"/>
          <w14:ligatures w14:val="standardContextual"/>
        </w:rPr>
        <w:t>)= 110</w:t>
      </w:r>
    </w:p>
    <w:p w14:paraId="2744B097" w14:textId="77777777" w:rsidR="00F816C1" w:rsidRPr="005D56F5" w:rsidRDefault="00F816C1" w:rsidP="00F816C1">
      <w:pPr>
        <w:spacing w:line="240" w:lineRule="auto"/>
        <w:jc w:val="left"/>
        <w:rPr>
          <w:rFonts w:ascii="Courier New" w:eastAsia="Calibri" w:hAnsi="Courier New" w:cs="Courier New"/>
          <w:kern w:val="2"/>
          <w:sz w:val="21"/>
          <w:szCs w:val="21"/>
          <w:lang w:val="en-US"/>
          <w14:ligatures w14:val="standardContextual"/>
        </w:rPr>
      </w:pPr>
      <w:r w:rsidRPr="005D56F5">
        <w:rPr>
          <w:rFonts w:ascii="Courier New" w:eastAsia="Calibri" w:hAnsi="Courier New" w:cs="Courier New"/>
          <w:kern w:val="2"/>
          <w:sz w:val="21"/>
          <w:szCs w:val="21"/>
          <w:lang w:val="en-US"/>
          <w14:ligatures w14:val="standardContextual"/>
        </w:rPr>
        <w:t xml:space="preserve"> k</w:t>
      </w:r>
      <w:proofErr w:type="gramStart"/>
      <w:r w:rsidRPr="005D56F5">
        <w:rPr>
          <w:rFonts w:ascii="Courier New" w:eastAsia="Calibri" w:hAnsi="Courier New" w:cs="Courier New"/>
          <w:kern w:val="2"/>
          <w:sz w:val="21"/>
          <w:szCs w:val="21"/>
          <w:lang w:val="en-US"/>
          <w14:ligatures w14:val="standardContextual"/>
        </w:rPr>
        <w:t>=  1.836</w:t>
      </w:r>
      <w:proofErr w:type="gramEnd"/>
      <w:r w:rsidRPr="005D56F5">
        <w:rPr>
          <w:rFonts w:ascii="Courier New" w:eastAsia="Calibri" w:hAnsi="Courier New" w:cs="Courier New"/>
          <w:kern w:val="2"/>
          <w:sz w:val="21"/>
          <w:szCs w:val="21"/>
          <w:lang w:val="en-US"/>
          <w14:ligatures w14:val="standardContextual"/>
        </w:rPr>
        <w:t xml:space="preserve"> A(CT)=  5 Z(</w:t>
      </w:r>
      <w:r w:rsidRPr="005D56F5">
        <w:rPr>
          <w:rFonts w:ascii="Courier New" w:eastAsia="Calibri" w:hAnsi="Courier New" w:cs="Courier New"/>
          <w:kern w:val="2"/>
          <w:sz w:val="21"/>
          <w:szCs w:val="21"/>
          <w14:ligatures w14:val="standardContextual"/>
        </w:rPr>
        <w:t>МЦК</w:t>
      </w:r>
      <w:r w:rsidRPr="005D56F5">
        <w:rPr>
          <w:rFonts w:ascii="Courier New" w:eastAsia="Calibri" w:hAnsi="Courier New" w:cs="Courier New"/>
          <w:kern w:val="2"/>
          <w:sz w:val="21"/>
          <w:szCs w:val="21"/>
          <w:lang w:val="en-US"/>
          <w14:ligatures w14:val="standardContextual"/>
        </w:rPr>
        <w:t>)=  67 Z(CT)=  28 Z(</w:t>
      </w:r>
      <w:r w:rsidRPr="005D56F5">
        <w:rPr>
          <w:rFonts w:ascii="Courier New" w:eastAsia="Calibri" w:hAnsi="Courier New" w:cs="Courier New"/>
          <w:kern w:val="2"/>
          <w:sz w:val="21"/>
          <w:szCs w:val="21"/>
          <w14:ligatures w14:val="standardContextual"/>
        </w:rPr>
        <w:t>БЦК</w:t>
      </w:r>
      <w:r w:rsidRPr="005D56F5">
        <w:rPr>
          <w:rFonts w:ascii="Courier New" w:eastAsia="Calibri" w:hAnsi="Courier New" w:cs="Courier New"/>
          <w:kern w:val="2"/>
          <w:sz w:val="21"/>
          <w:szCs w:val="21"/>
          <w:lang w:val="en-US"/>
          <w14:ligatures w14:val="standardContextual"/>
        </w:rPr>
        <w:t>)= 123</w:t>
      </w:r>
    </w:p>
    <w:p w14:paraId="11376800" w14:textId="77777777" w:rsidR="00F816C1" w:rsidRPr="005D56F5" w:rsidRDefault="00F816C1" w:rsidP="00F816C1">
      <w:pPr>
        <w:spacing w:line="240" w:lineRule="auto"/>
        <w:jc w:val="left"/>
        <w:rPr>
          <w:rFonts w:ascii="Courier New" w:eastAsia="Calibri" w:hAnsi="Courier New" w:cs="Courier New"/>
          <w:kern w:val="2"/>
          <w:sz w:val="21"/>
          <w:szCs w:val="21"/>
          <w:lang w:val="en-US"/>
          <w14:ligatures w14:val="standardContextual"/>
        </w:rPr>
      </w:pPr>
      <w:r w:rsidRPr="005D56F5">
        <w:rPr>
          <w:rFonts w:ascii="Courier New" w:eastAsia="Calibri" w:hAnsi="Courier New" w:cs="Courier New"/>
          <w:kern w:val="2"/>
          <w:sz w:val="21"/>
          <w:szCs w:val="21"/>
          <w:lang w:val="en-US"/>
          <w14:ligatures w14:val="standardContextual"/>
        </w:rPr>
        <w:t xml:space="preserve"> k</w:t>
      </w:r>
      <w:proofErr w:type="gramStart"/>
      <w:r w:rsidRPr="005D56F5">
        <w:rPr>
          <w:rFonts w:ascii="Courier New" w:eastAsia="Calibri" w:hAnsi="Courier New" w:cs="Courier New"/>
          <w:kern w:val="2"/>
          <w:sz w:val="21"/>
          <w:szCs w:val="21"/>
          <w:lang w:val="en-US"/>
          <w14:ligatures w14:val="standardContextual"/>
        </w:rPr>
        <w:t>=  1.826</w:t>
      </w:r>
      <w:proofErr w:type="gramEnd"/>
      <w:r w:rsidRPr="005D56F5">
        <w:rPr>
          <w:rFonts w:ascii="Courier New" w:eastAsia="Calibri" w:hAnsi="Courier New" w:cs="Courier New"/>
          <w:kern w:val="2"/>
          <w:sz w:val="21"/>
          <w:szCs w:val="21"/>
          <w:lang w:val="en-US"/>
          <w14:ligatures w14:val="standardContextual"/>
        </w:rPr>
        <w:t xml:space="preserve"> A(CT)=  5 Z(</w:t>
      </w:r>
      <w:r w:rsidRPr="005D56F5">
        <w:rPr>
          <w:rFonts w:ascii="Courier New" w:eastAsia="Calibri" w:hAnsi="Courier New" w:cs="Courier New"/>
          <w:kern w:val="2"/>
          <w:sz w:val="21"/>
          <w:szCs w:val="21"/>
          <w14:ligatures w14:val="standardContextual"/>
        </w:rPr>
        <w:t>МЦК</w:t>
      </w:r>
      <w:r w:rsidRPr="005D56F5">
        <w:rPr>
          <w:rFonts w:ascii="Courier New" w:eastAsia="Calibri" w:hAnsi="Courier New" w:cs="Courier New"/>
          <w:kern w:val="2"/>
          <w:sz w:val="21"/>
          <w:szCs w:val="21"/>
          <w:lang w:val="en-US"/>
          <w14:ligatures w14:val="standardContextual"/>
        </w:rPr>
        <w:t>)=  92 Z(CT)=  38 Z(</w:t>
      </w:r>
      <w:r w:rsidRPr="005D56F5">
        <w:rPr>
          <w:rFonts w:ascii="Courier New" w:eastAsia="Calibri" w:hAnsi="Courier New" w:cs="Courier New"/>
          <w:kern w:val="2"/>
          <w:sz w:val="21"/>
          <w:szCs w:val="21"/>
          <w14:ligatures w14:val="standardContextual"/>
        </w:rPr>
        <w:t>БЦК</w:t>
      </w:r>
      <w:r w:rsidRPr="005D56F5">
        <w:rPr>
          <w:rFonts w:ascii="Courier New" w:eastAsia="Calibri" w:hAnsi="Courier New" w:cs="Courier New"/>
          <w:kern w:val="2"/>
          <w:sz w:val="21"/>
          <w:szCs w:val="21"/>
          <w:lang w:val="en-US"/>
          <w14:ligatures w14:val="standardContextual"/>
        </w:rPr>
        <w:t>)= 168</w:t>
      </w:r>
    </w:p>
    <w:p w14:paraId="159D84FF" w14:textId="77777777" w:rsidR="00F816C1" w:rsidRPr="005D56F5" w:rsidRDefault="00F816C1" w:rsidP="00F816C1">
      <w:pPr>
        <w:spacing w:line="240" w:lineRule="auto"/>
        <w:jc w:val="left"/>
        <w:rPr>
          <w:rFonts w:ascii="Courier New" w:eastAsia="Calibri" w:hAnsi="Courier New" w:cs="Courier New"/>
          <w:kern w:val="2"/>
          <w:sz w:val="21"/>
          <w:szCs w:val="21"/>
          <w:lang w:val="en-US"/>
          <w14:ligatures w14:val="standardContextual"/>
        </w:rPr>
      </w:pPr>
      <w:r w:rsidRPr="005D56F5">
        <w:rPr>
          <w:rFonts w:ascii="Courier New" w:eastAsia="Calibri" w:hAnsi="Courier New" w:cs="Courier New"/>
          <w:kern w:val="2"/>
          <w:sz w:val="21"/>
          <w:szCs w:val="21"/>
          <w:lang w:val="en-US"/>
          <w14:ligatures w14:val="standardContextual"/>
        </w:rPr>
        <w:t xml:space="preserve"> k</w:t>
      </w:r>
      <w:proofErr w:type="gramStart"/>
      <w:r w:rsidRPr="005D56F5">
        <w:rPr>
          <w:rFonts w:ascii="Courier New" w:eastAsia="Calibri" w:hAnsi="Courier New" w:cs="Courier New"/>
          <w:kern w:val="2"/>
          <w:sz w:val="21"/>
          <w:szCs w:val="21"/>
          <w:lang w:val="en-US"/>
          <w14:ligatures w14:val="standardContextual"/>
        </w:rPr>
        <w:t>=  1.828</w:t>
      </w:r>
      <w:proofErr w:type="gramEnd"/>
      <w:r w:rsidRPr="005D56F5">
        <w:rPr>
          <w:rFonts w:ascii="Courier New" w:eastAsia="Calibri" w:hAnsi="Courier New" w:cs="Courier New"/>
          <w:kern w:val="2"/>
          <w:sz w:val="21"/>
          <w:szCs w:val="21"/>
          <w:lang w:val="en-US"/>
          <w14:ligatures w14:val="standardContextual"/>
        </w:rPr>
        <w:t xml:space="preserve"> A(CT)=  5 Z(</w:t>
      </w:r>
      <w:r w:rsidRPr="005D56F5">
        <w:rPr>
          <w:rFonts w:ascii="Courier New" w:eastAsia="Calibri" w:hAnsi="Courier New" w:cs="Courier New"/>
          <w:kern w:val="2"/>
          <w:sz w:val="21"/>
          <w:szCs w:val="21"/>
          <w14:ligatures w14:val="standardContextual"/>
        </w:rPr>
        <w:t>МЦК</w:t>
      </w:r>
      <w:r w:rsidRPr="005D56F5">
        <w:rPr>
          <w:rFonts w:ascii="Courier New" w:eastAsia="Calibri" w:hAnsi="Courier New" w:cs="Courier New"/>
          <w:kern w:val="2"/>
          <w:sz w:val="21"/>
          <w:szCs w:val="21"/>
          <w:lang w:val="en-US"/>
          <w14:ligatures w14:val="standardContextual"/>
        </w:rPr>
        <w:t>)=  99 Z(CT)=  41 Z(</w:t>
      </w:r>
      <w:r w:rsidRPr="005D56F5">
        <w:rPr>
          <w:rFonts w:ascii="Courier New" w:eastAsia="Calibri" w:hAnsi="Courier New" w:cs="Courier New"/>
          <w:kern w:val="2"/>
          <w:sz w:val="21"/>
          <w:szCs w:val="21"/>
          <w14:ligatures w14:val="standardContextual"/>
        </w:rPr>
        <w:t>БЦК</w:t>
      </w:r>
      <w:r w:rsidRPr="005D56F5">
        <w:rPr>
          <w:rFonts w:ascii="Courier New" w:eastAsia="Calibri" w:hAnsi="Courier New" w:cs="Courier New"/>
          <w:kern w:val="2"/>
          <w:sz w:val="21"/>
          <w:szCs w:val="21"/>
          <w:lang w:val="en-US"/>
          <w14:ligatures w14:val="standardContextual"/>
        </w:rPr>
        <w:t>)= 181</w:t>
      </w:r>
    </w:p>
    <w:p w14:paraId="5703D891" w14:textId="77777777" w:rsidR="00F816C1" w:rsidRPr="005D56F5" w:rsidRDefault="00F816C1" w:rsidP="00F816C1">
      <w:pPr>
        <w:spacing w:line="240" w:lineRule="auto"/>
        <w:jc w:val="left"/>
        <w:rPr>
          <w:rFonts w:ascii="Courier New" w:eastAsia="Calibri" w:hAnsi="Courier New" w:cs="Courier New"/>
          <w:kern w:val="2"/>
          <w:sz w:val="21"/>
          <w:szCs w:val="21"/>
          <w:lang w:val="en-US"/>
          <w14:ligatures w14:val="standardContextual"/>
        </w:rPr>
      </w:pPr>
      <w:r w:rsidRPr="005D56F5">
        <w:rPr>
          <w:rFonts w:ascii="Courier New" w:eastAsia="Calibri" w:hAnsi="Courier New" w:cs="Courier New"/>
          <w:kern w:val="2"/>
          <w:sz w:val="21"/>
          <w:szCs w:val="21"/>
          <w:lang w:val="en-US"/>
          <w14:ligatures w14:val="standardContextual"/>
        </w:rPr>
        <w:t xml:space="preserve"> k</w:t>
      </w:r>
      <w:proofErr w:type="gramStart"/>
      <w:r w:rsidRPr="005D56F5">
        <w:rPr>
          <w:rFonts w:ascii="Courier New" w:eastAsia="Calibri" w:hAnsi="Courier New" w:cs="Courier New"/>
          <w:kern w:val="2"/>
          <w:sz w:val="21"/>
          <w:szCs w:val="21"/>
          <w:lang w:val="en-US"/>
          <w14:ligatures w14:val="standardContextual"/>
        </w:rPr>
        <w:t>=  1.830</w:t>
      </w:r>
      <w:proofErr w:type="gramEnd"/>
      <w:r w:rsidRPr="005D56F5">
        <w:rPr>
          <w:rFonts w:ascii="Courier New" w:eastAsia="Calibri" w:hAnsi="Courier New" w:cs="Courier New"/>
          <w:kern w:val="2"/>
          <w:sz w:val="21"/>
          <w:szCs w:val="21"/>
          <w:lang w:val="en-US"/>
          <w14:ligatures w14:val="standardContextual"/>
        </w:rPr>
        <w:t xml:space="preserve"> A(CT)=  5 Z(</w:t>
      </w:r>
      <w:r w:rsidRPr="005D56F5">
        <w:rPr>
          <w:rFonts w:ascii="Courier New" w:eastAsia="Calibri" w:hAnsi="Courier New" w:cs="Courier New"/>
          <w:kern w:val="2"/>
          <w:sz w:val="21"/>
          <w:szCs w:val="21"/>
          <w14:ligatures w14:val="standardContextual"/>
        </w:rPr>
        <w:t>МЦК</w:t>
      </w:r>
      <w:r w:rsidRPr="005D56F5">
        <w:rPr>
          <w:rFonts w:ascii="Courier New" w:eastAsia="Calibri" w:hAnsi="Courier New" w:cs="Courier New"/>
          <w:kern w:val="2"/>
          <w:sz w:val="21"/>
          <w:szCs w:val="21"/>
          <w:lang w:val="en-US"/>
          <w14:ligatures w14:val="standardContextual"/>
        </w:rPr>
        <w:t>)= 106 Z(CT)=  44 Z(</w:t>
      </w:r>
      <w:r w:rsidRPr="005D56F5">
        <w:rPr>
          <w:rFonts w:ascii="Courier New" w:eastAsia="Calibri" w:hAnsi="Courier New" w:cs="Courier New"/>
          <w:kern w:val="2"/>
          <w:sz w:val="21"/>
          <w:szCs w:val="21"/>
          <w14:ligatures w14:val="standardContextual"/>
        </w:rPr>
        <w:t>БЦК</w:t>
      </w:r>
      <w:r w:rsidRPr="005D56F5">
        <w:rPr>
          <w:rFonts w:ascii="Courier New" w:eastAsia="Calibri" w:hAnsi="Courier New" w:cs="Courier New"/>
          <w:kern w:val="2"/>
          <w:sz w:val="21"/>
          <w:szCs w:val="21"/>
          <w:lang w:val="en-US"/>
          <w14:ligatures w14:val="standardContextual"/>
        </w:rPr>
        <w:t>)= 194</w:t>
      </w:r>
    </w:p>
    <w:p w14:paraId="499819C7" w14:textId="77777777" w:rsidR="00F816C1" w:rsidRPr="005D56F5" w:rsidRDefault="00F816C1" w:rsidP="00F816C1">
      <w:pPr>
        <w:spacing w:line="240" w:lineRule="auto"/>
        <w:jc w:val="left"/>
        <w:rPr>
          <w:rFonts w:ascii="Courier New" w:eastAsia="Calibri" w:hAnsi="Courier New" w:cs="Courier New"/>
          <w:kern w:val="2"/>
          <w:sz w:val="21"/>
          <w:szCs w:val="21"/>
          <w:lang w:val="en-US"/>
          <w14:ligatures w14:val="standardContextual"/>
        </w:rPr>
      </w:pPr>
      <w:r w:rsidRPr="005D56F5">
        <w:rPr>
          <w:rFonts w:ascii="Courier New" w:eastAsia="Calibri" w:hAnsi="Courier New" w:cs="Courier New"/>
          <w:kern w:val="2"/>
          <w:sz w:val="21"/>
          <w:szCs w:val="21"/>
          <w:lang w:val="en-US"/>
          <w14:ligatures w14:val="standardContextual"/>
        </w:rPr>
        <w:t xml:space="preserve"> k</w:t>
      </w:r>
      <w:proofErr w:type="gramStart"/>
      <w:r w:rsidRPr="005D56F5">
        <w:rPr>
          <w:rFonts w:ascii="Courier New" w:eastAsia="Calibri" w:hAnsi="Courier New" w:cs="Courier New"/>
          <w:kern w:val="2"/>
          <w:sz w:val="21"/>
          <w:szCs w:val="21"/>
          <w:lang w:val="en-US"/>
          <w14:ligatures w14:val="standardContextual"/>
        </w:rPr>
        <w:t>=  1.832</w:t>
      </w:r>
      <w:proofErr w:type="gramEnd"/>
      <w:r w:rsidRPr="005D56F5">
        <w:rPr>
          <w:rFonts w:ascii="Courier New" w:eastAsia="Calibri" w:hAnsi="Courier New" w:cs="Courier New"/>
          <w:kern w:val="2"/>
          <w:sz w:val="21"/>
          <w:szCs w:val="21"/>
          <w:lang w:val="en-US"/>
          <w14:ligatures w14:val="standardContextual"/>
        </w:rPr>
        <w:t xml:space="preserve"> A(CT)=  5 Z(</w:t>
      </w:r>
      <w:r w:rsidRPr="005D56F5">
        <w:rPr>
          <w:rFonts w:ascii="Courier New" w:eastAsia="Calibri" w:hAnsi="Courier New" w:cs="Courier New"/>
          <w:kern w:val="2"/>
          <w:sz w:val="21"/>
          <w:szCs w:val="21"/>
          <w14:ligatures w14:val="standardContextual"/>
        </w:rPr>
        <w:t>МЦК</w:t>
      </w:r>
      <w:r w:rsidRPr="005D56F5">
        <w:rPr>
          <w:rFonts w:ascii="Courier New" w:eastAsia="Calibri" w:hAnsi="Courier New" w:cs="Courier New"/>
          <w:kern w:val="2"/>
          <w:sz w:val="21"/>
          <w:szCs w:val="21"/>
          <w:lang w:val="en-US"/>
          <w14:ligatures w14:val="standardContextual"/>
        </w:rPr>
        <w:t>)= 113 Z(CT)=  47 Z(</w:t>
      </w:r>
      <w:r w:rsidRPr="005D56F5">
        <w:rPr>
          <w:rFonts w:ascii="Courier New" w:eastAsia="Calibri" w:hAnsi="Courier New" w:cs="Courier New"/>
          <w:kern w:val="2"/>
          <w:sz w:val="21"/>
          <w:szCs w:val="21"/>
          <w14:ligatures w14:val="standardContextual"/>
        </w:rPr>
        <w:t>БЦК</w:t>
      </w:r>
      <w:r w:rsidRPr="005D56F5">
        <w:rPr>
          <w:rFonts w:ascii="Courier New" w:eastAsia="Calibri" w:hAnsi="Courier New" w:cs="Courier New"/>
          <w:kern w:val="2"/>
          <w:sz w:val="21"/>
          <w:szCs w:val="21"/>
          <w:lang w:val="en-US"/>
          <w14:ligatures w14:val="standardContextual"/>
        </w:rPr>
        <w:t>)= 207</w:t>
      </w:r>
    </w:p>
    <w:p w14:paraId="6B21BEBB" w14:textId="77777777" w:rsidR="00F816C1" w:rsidRPr="005D56F5" w:rsidRDefault="00F816C1" w:rsidP="00F816C1">
      <w:pPr>
        <w:spacing w:line="240" w:lineRule="auto"/>
        <w:jc w:val="left"/>
        <w:rPr>
          <w:rFonts w:ascii="Courier New" w:eastAsia="Calibri" w:hAnsi="Courier New" w:cs="Courier New"/>
          <w:kern w:val="2"/>
          <w:sz w:val="21"/>
          <w:szCs w:val="21"/>
          <w:lang w:val="en-US"/>
          <w14:ligatures w14:val="standardContextual"/>
        </w:rPr>
      </w:pPr>
      <w:r w:rsidRPr="005D56F5">
        <w:rPr>
          <w:rFonts w:ascii="Courier New" w:eastAsia="Calibri" w:hAnsi="Courier New" w:cs="Courier New"/>
          <w:kern w:val="2"/>
          <w:sz w:val="21"/>
          <w:szCs w:val="21"/>
          <w:lang w:val="en-US"/>
          <w14:ligatures w14:val="standardContextual"/>
        </w:rPr>
        <w:t xml:space="preserve"> k</w:t>
      </w:r>
      <w:proofErr w:type="gramStart"/>
      <w:r w:rsidRPr="005D56F5">
        <w:rPr>
          <w:rFonts w:ascii="Courier New" w:eastAsia="Calibri" w:hAnsi="Courier New" w:cs="Courier New"/>
          <w:kern w:val="2"/>
          <w:sz w:val="21"/>
          <w:szCs w:val="21"/>
          <w:lang w:val="en-US"/>
          <w14:ligatures w14:val="standardContextual"/>
        </w:rPr>
        <w:t>=  1.833</w:t>
      </w:r>
      <w:proofErr w:type="gramEnd"/>
      <w:r w:rsidRPr="005D56F5">
        <w:rPr>
          <w:rFonts w:ascii="Courier New" w:eastAsia="Calibri" w:hAnsi="Courier New" w:cs="Courier New"/>
          <w:kern w:val="2"/>
          <w:sz w:val="21"/>
          <w:szCs w:val="21"/>
          <w:lang w:val="en-US"/>
          <w14:ligatures w14:val="standardContextual"/>
        </w:rPr>
        <w:t xml:space="preserve"> A(CT)=  5 Z(</w:t>
      </w:r>
      <w:r w:rsidRPr="005D56F5">
        <w:rPr>
          <w:rFonts w:ascii="Courier New" w:eastAsia="Calibri" w:hAnsi="Courier New" w:cs="Courier New"/>
          <w:kern w:val="2"/>
          <w:sz w:val="21"/>
          <w:szCs w:val="21"/>
          <w14:ligatures w14:val="standardContextual"/>
        </w:rPr>
        <w:t>МЦК</w:t>
      </w:r>
      <w:r w:rsidRPr="005D56F5">
        <w:rPr>
          <w:rFonts w:ascii="Courier New" w:eastAsia="Calibri" w:hAnsi="Courier New" w:cs="Courier New"/>
          <w:kern w:val="2"/>
          <w:sz w:val="21"/>
          <w:szCs w:val="21"/>
          <w:lang w:val="en-US"/>
          <w14:ligatures w14:val="standardContextual"/>
        </w:rPr>
        <w:t>)= 120 Z(CT)=  50 Z(</w:t>
      </w:r>
      <w:r w:rsidRPr="005D56F5">
        <w:rPr>
          <w:rFonts w:ascii="Courier New" w:eastAsia="Calibri" w:hAnsi="Courier New" w:cs="Courier New"/>
          <w:kern w:val="2"/>
          <w:sz w:val="21"/>
          <w:szCs w:val="21"/>
          <w14:ligatures w14:val="standardContextual"/>
        </w:rPr>
        <w:t>БЦК</w:t>
      </w:r>
      <w:r w:rsidRPr="005D56F5">
        <w:rPr>
          <w:rFonts w:ascii="Courier New" w:eastAsia="Calibri" w:hAnsi="Courier New" w:cs="Courier New"/>
          <w:kern w:val="2"/>
          <w:sz w:val="21"/>
          <w:szCs w:val="21"/>
          <w:lang w:val="en-US"/>
          <w14:ligatures w14:val="standardContextual"/>
        </w:rPr>
        <w:t>)= 220</w:t>
      </w:r>
    </w:p>
    <w:p w14:paraId="089F0B2A" w14:textId="77777777" w:rsidR="00F816C1" w:rsidRPr="005D56F5" w:rsidRDefault="00F816C1" w:rsidP="00F816C1">
      <w:pPr>
        <w:spacing w:line="240" w:lineRule="auto"/>
        <w:jc w:val="left"/>
        <w:rPr>
          <w:rFonts w:ascii="Courier New" w:eastAsia="Calibri" w:hAnsi="Courier New" w:cs="Courier New"/>
          <w:kern w:val="2"/>
          <w:sz w:val="21"/>
          <w:szCs w:val="21"/>
          <w:lang w:val="en-US"/>
          <w14:ligatures w14:val="standardContextual"/>
        </w:rPr>
      </w:pPr>
      <w:r w:rsidRPr="005D56F5">
        <w:rPr>
          <w:rFonts w:ascii="Courier New" w:eastAsia="Calibri" w:hAnsi="Courier New" w:cs="Courier New"/>
          <w:kern w:val="2"/>
          <w:sz w:val="21"/>
          <w:szCs w:val="21"/>
          <w:lang w:val="en-US"/>
          <w14:ligatures w14:val="standardContextual"/>
        </w:rPr>
        <w:t xml:space="preserve"> k</w:t>
      </w:r>
      <w:proofErr w:type="gramStart"/>
      <w:r w:rsidRPr="005D56F5">
        <w:rPr>
          <w:rFonts w:ascii="Courier New" w:eastAsia="Calibri" w:hAnsi="Courier New" w:cs="Courier New"/>
          <w:kern w:val="2"/>
          <w:sz w:val="21"/>
          <w:szCs w:val="21"/>
          <w:lang w:val="en-US"/>
          <w14:ligatures w14:val="standardContextual"/>
        </w:rPr>
        <w:t>=  1.828</w:t>
      </w:r>
      <w:proofErr w:type="gramEnd"/>
      <w:r w:rsidRPr="005D56F5">
        <w:rPr>
          <w:rFonts w:ascii="Courier New" w:eastAsia="Calibri" w:hAnsi="Courier New" w:cs="Courier New"/>
          <w:kern w:val="2"/>
          <w:sz w:val="21"/>
          <w:szCs w:val="21"/>
          <w:lang w:val="en-US"/>
          <w14:ligatures w14:val="standardContextual"/>
        </w:rPr>
        <w:t xml:space="preserve"> A(CT)=  5 Z(</w:t>
      </w:r>
      <w:r w:rsidRPr="005D56F5">
        <w:rPr>
          <w:rFonts w:ascii="Courier New" w:eastAsia="Calibri" w:hAnsi="Courier New" w:cs="Courier New"/>
          <w:kern w:val="2"/>
          <w:sz w:val="21"/>
          <w:szCs w:val="21"/>
          <w14:ligatures w14:val="standardContextual"/>
        </w:rPr>
        <w:t>МЦК</w:t>
      </w:r>
      <w:r w:rsidRPr="005D56F5">
        <w:rPr>
          <w:rFonts w:ascii="Courier New" w:eastAsia="Calibri" w:hAnsi="Courier New" w:cs="Courier New"/>
          <w:kern w:val="2"/>
          <w:sz w:val="21"/>
          <w:szCs w:val="21"/>
          <w:lang w:val="en-US"/>
          <w14:ligatures w14:val="standardContextual"/>
        </w:rPr>
        <w:t>)= 145 Z(CT)=  60 Z(</w:t>
      </w:r>
      <w:r w:rsidRPr="005D56F5">
        <w:rPr>
          <w:rFonts w:ascii="Courier New" w:eastAsia="Calibri" w:hAnsi="Courier New" w:cs="Courier New"/>
          <w:kern w:val="2"/>
          <w:sz w:val="21"/>
          <w:szCs w:val="21"/>
          <w14:ligatures w14:val="standardContextual"/>
        </w:rPr>
        <w:t>БЦК</w:t>
      </w:r>
      <w:r w:rsidRPr="005D56F5">
        <w:rPr>
          <w:rFonts w:ascii="Courier New" w:eastAsia="Calibri" w:hAnsi="Courier New" w:cs="Courier New"/>
          <w:kern w:val="2"/>
          <w:sz w:val="21"/>
          <w:szCs w:val="21"/>
          <w:lang w:val="en-US"/>
          <w14:ligatures w14:val="standardContextual"/>
        </w:rPr>
        <w:t>)= 265</w:t>
      </w:r>
    </w:p>
    <w:p w14:paraId="587C0E37" w14:textId="77777777" w:rsidR="00F816C1" w:rsidRPr="005D56F5" w:rsidRDefault="00F816C1" w:rsidP="00F816C1">
      <w:pPr>
        <w:spacing w:line="240" w:lineRule="auto"/>
        <w:jc w:val="left"/>
        <w:rPr>
          <w:rFonts w:ascii="Courier New" w:eastAsia="Calibri" w:hAnsi="Courier New" w:cs="Courier New"/>
          <w:kern w:val="2"/>
          <w:sz w:val="21"/>
          <w:szCs w:val="21"/>
          <w:lang w:val="en-US"/>
          <w14:ligatures w14:val="standardContextual"/>
        </w:rPr>
      </w:pPr>
      <w:r w:rsidRPr="005D56F5">
        <w:rPr>
          <w:rFonts w:ascii="Courier New" w:eastAsia="Calibri" w:hAnsi="Courier New" w:cs="Courier New"/>
          <w:kern w:val="2"/>
          <w:sz w:val="21"/>
          <w:szCs w:val="21"/>
          <w:lang w:val="en-US"/>
          <w14:ligatures w14:val="standardContextual"/>
        </w:rPr>
        <w:t xml:space="preserve"> k</w:t>
      </w:r>
      <w:proofErr w:type="gramStart"/>
      <w:r w:rsidRPr="005D56F5">
        <w:rPr>
          <w:rFonts w:ascii="Courier New" w:eastAsia="Calibri" w:hAnsi="Courier New" w:cs="Courier New"/>
          <w:kern w:val="2"/>
          <w:sz w:val="21"/>
          <w:szCs w:val="21"/>
          <w:lang w:val="en-US"/>
          <w14:ligatures w14:val="standardContextual"/>
        </w:rPr>
        <w:t>=  1.829</w:t>
      </w:r>
      <w:proofErr w:type="gramEnd"/>
      <w:r w:rsidRPr="005D56F5">
        <w:rPr>
          <w:rFonts w:ascii="Courier New" w:eastAsia="Calibri" w:hAnsi="Courier New" w:cs="Courier New"/>
          <w:kern w:val="2"/>
          <w:sz w:val="21"/>
          <w:szCs w:val="21"/>
          <w:lang w:val="en-US"/>
          <w14:ligatures w14:val="standardContextual"/>
        </w:rPr>
        <w:t xml:space="preserve"> A(CT)=  5 Z(</w:t>
      </w:r>
      <w:r w:rsidRPr="005D56F5">
        <w:rPr>
          <w:rFonts w:ascii="Courier New" w:eastAsia="Calibri" w:hAnsi="Courier New" w:cs="Courier New"/>
          <w:kern w:val="2"/>
          <w:sz w:val="21"/>
          <w:szCs w:val="21"/>
          <w14:ligatures w14:val="standardContextual"/>
        </w:rPr>
        <w:t>МЦК</w:t>
      </w:r>
      <w:r w:rsidRPr="005D56F5">
        <w:rPr>
          <w:rFonts w:ascii="Courier New" w:eastAsia="Calibri" w:hAnsi="Courier New" w:cs="Courier New"/>
          <w:kern w:val="2"/>
          <w:sz w:val="21"/>
          <w:szCs w:val="21"/>
          <w:lang w:val="en-US"/>
          <w14:ligatures w14:val="standardContextual"/>
        </w:rPr>
        <w:t>)= 152 Z(CT)=  63 Z(</w:t>
      </w:r>
      <w:r w:rsidRPr="005D56F5">
        <w:rPr>
          <w:rFonts w:ascii="Courier New" w:eastAsia="Calibri" w:hAnsi="Courier New" w:cs="Courier New"/>
          <w:kern w:val="2"/>
          <w:sz w:val="21"/>
          <w:szCs w:val="21"/>
          <w14:ligatures w14:val="standardContextual"/>
        </w:rPr>
        <w:t>БЦК</w:t>
      </w:r>
      <w:r w:rsidRPr="005D56F5">
        <w:rPr>
          <w:rFonts w:ascii="Courier New" w:eastAsia="Calibri" w:hAnsi="Courier New" w:cs="Courier New"/>
          <w:kern w:val="2"/>
          <w:sz w:val="21"/>
          <w:szCs w:val="21"/>
          <w:lang w:val="en-US"/>
          <w14:ligatures w14:val="standardContextual"/>
        </w:rPr>
        <w:t>)= 278</w:t>
      </w:r>
    </w:p>
    <w:p w14:paraId="2A3A4A85" w14:textId="77777777" w:rsidR="00F816C1" w:rsidRPr="005D56F5" w:rsidRDefault="00F816C1" w:rsidP="00F816C1">
      <w:pPr>
        <w:spacing w:line="240" w:lineRule="auto"/>
        <w:jc w:val="left"/>
        <w:rPr>
          <w:rFonts w:ascii="Courier New" w:eastAsia="Calibri" w:hAnsi="Courier New" w:cs="Courier New"/>
          <w:kern w:val="2"/>
          <w:sz w:val="21"/>
          <w:szCs w:val="21"/>
          <w:lang w:val="en-US"/>
          <w14:ligatures w14:val="standardContextual"/>
        </w:rPr>
      </w:pPr>
      <w:r w:rsidRPr="005D56F5">
        <w:rPr>
          <w:rFonts w:ascii="Courier New" w:eastAsia="Calibri" w:hAnsi="Courier New" w:cs="Courier New"/>
          <w:kern w:val="2"/>
          <w:sz w:val="21"/>
          <w:szCs w:val="21"/>
          <w:lang w:val="en-US"/>
          <w14:ligatures w14:val="standardContextual"/>
        </w:rPr>
        <w:t xml:space="preserve"> k</w:t>
      </w:r>
      <w:proofErr w:type="gramStart"/>
      <w:r w:rsidRPr="005D56F5">
        <w:rPr>
          <w:rFonts w:ascii="Courier New" w:eastAsia="Calibri" w:hAnsi="Courier New" w:cs="Courier New"/>
          <w:kern w:val="2"/>
          <w:sz w:val="21"/>
          <w:szCs w:val="21"/>
          <w:lang w:val="en-US"/>
          <w14:ligatures w14:val="standardContextual"/>
        </w:rPr>
        <w:t>=  1.830</w:t>
      </w:r>
      <w:proofErr w:type="gramEnd"/>
      <w:r w:rsidRPr="005D56F5">
        <w:rPr>
          <w:rFonts w:ascii="Courier New" w:eastAsia="Calibri" w:hAnsi="Courier New" w:cs="Courier New"/>
          <w:kern w:val="2"/>
          <w:sz w:val="21"/>
          <w:szCs w:val="21"/>
          <w:lang w:val="en-US"/>
          <w14:ligatures w14:val="standardContextual"/>
        </w:rPr>
        <w:t xml:space="preserve"> A(CT)=  5 Z(</w:t>
      </w:r>
      <w:r w:rsidRPr="005D56F5">
        <w:rPr>
          <w:rFonts w:ascii="Courier New" w:eastAsia="Calibri" w:hAnsi="Courier New" w:cs="Courier New"/>
          <w:kern w:val="2"/>
          <w:sz w:val="21"/>
          <w:szCs w:val="21"/>
          <w14:ligatures w14:val="standardContextual"/>
        </w:rPr>
        <w:t>МЦК</w:t>
      </w:r>
      <w:r w:rsidRPr="005D56F5">
        <w:rPr>
          <w:rFonts w:ascii="Courier New" w:eastAsia="Calibri" w:hAnsi="Courier New" w:cs="Courier New"/>
          <w:kern w:val="2"/>
          <w:sz w:val="21"/>
          <w:szCs w:val="21"/>
          <w:lang w:val="en-US"/>
          <w14:ligatures w14:val="standardContextual"/>
        </w:rPr>
        <w:t>)= 159 Z(CT)=  66 Z(</w:t>
      </w:r>
      <w:r w:rsidRPr="005D56F5">
        <w:rPr>
          <w:rFonts w:ascii="Courier New" w:eastAsia="Calibri" w:hAnsi="Courier New" w:cs="Courier New"/>
          <w:kern w:val="2"/>
          <w:sz w:val="21"/>
          <w:szCs w:val="21"/>
          <w14:ligatures w14:val="standardContextual"/>
        </w:rPr>
        <w:t>БЦК</w:t>
      </w:r>
      <w:r w:rsidRPr="005D56F5">
        <w:rPr>
          <w:rFonts w:ascii="Courier New" w:eastAsia="Calibri" w:hAnsi="Courier New" w:cs="Courier New"/>
          <w:kern w:val="2"/>
          <w:sz w:val="21"/>
          <w:szCs w:val="21"/>
          <w:lang w:val="en-US"/>
          <w14:ligatures w14:val="standardContextual"/>
        </w:rPr>
        <w:t>)= 291</w:t>
      </w:r>
    </w:p>
    <w:p w14:paraId="1949916F" w14:textId="77777777" w:rsidR="00F816C1" w:rsidRPr="005D56F5" w:rsidRDefault="00F816C1" w:rsidP="00F816C1">
      <w:pPr>
        <w:spacing w:line="240" w:lineRule="auto"/>
        <w:jc w:val="left"/>
        <w:rPr>
          <w:rFonts w:ascii="Courier New" w:eastAsia="Calibri" w:hAnsi="Courier New" w:cs="Courier New"/>
          <w:kern w:val="2"/>
          <w:sz w:val="21"/>
          <w:szCs w:val="21"/>
          <w:lang w:val="en-US"/>
          <w14:ligatures w14:val="standardContextual"/>
        </w:rPr>
      </w:pPr>
      <w:r w:rsidRPr="005D56F5">
        <w:rPr>
          <w:rFonts w:ascii="Courier New" w:eastAsia="Calibri" w:hAnsi="Courier New" w:cs="Courier New"/>
          <w:kern w:val="2"/>
          <w:sz w:val="21"/>
          <w:szCs w:val="21"/>
          <w:lang w:val="en-US"/>
          <w14:ligatures w14:val="standardContextual"/>
        </w:rPr>
        <w:t xml:space="preserve"> k</w:t>
      </w:r>
      <w:proofErr w:type="gramStart"/>
      <w:r w:rsidRPr="005D56F5">
        <w:rPr>
          <w:rFonts w:ascii="Courier New" w:eastAsia="Calibri" w:hAnsi="Courier New" w:cs="Courier New"/>
          <w:kern w:val="2"/>
          <w:sz w:val="21"/>
          <w:szCs w:val="21"/>
          <w:lang w:val="en-US"/>
          <w14:ligatures w14:val="standardContextual"/>
        </w:rPr>
        <w:t>=  1.831</w:t>
      </w:r>
      <w:proofErr w:type="gramEnd"/>
      <w:r w:rsidRPr="005D56F5">
        <w:rPr>
          <w:rFonts w:ascii="Courier New" w:eastAsia="Calibri" w:hAnsi="Courier New" w:cs="Courier New"/>
          <w:kern w:val="2"/>
          <w:sz w:val="21"/>
          <w:szCs w:val="21"/>
          <w:lang w:val="en-US"/>
          <w14:ligatures w14:val="standardContextual"/>
        </w:rPr>
        <w:t xml:space="preserve"> A(CT)=  5 Z(</w:t>
      </w:r>
      <w:r w:rsidRPr="005D56F5">
        <w:rPr>
          <w:rFonts w:ascii="Courier New" w:eastAsia="Calibri" w:hAnsi="Courier New" w:cs="Courier New"/>
          <w:kern w:val="2"/>
          <w:sz w:val="21"/>
          <w:szCs w:val="21"/>
          <w14:ligatures w14:val="standardContextual"/>
        </w:rPr>
        <w:t>МЦК</w:t>
      </w:r>
      <w:r w:rsidRPr="005D56F5">
        <w:rPr>
          <w:rFonts w:ascii="Courier New" w:eastAsia="Calibri" w:hAnsi="Courier New" w:cs="Courier New"/>
          <w:kern w:val="2"/>
          <w:sz w:val="21"/>
          <w:szCs w:val="21"/>
          <w:lang w:val="en-US"/>
          <w14:ligatures w14:val="standardContextual"/>
        </w:rPr>
        <w:t>)= 166 Z(CT)=  69 Z(</w:t>
      </w:r>
      <w:r w:rsidRPr="005D56F5">
        <w:rPr>
          <w:rFonts w:ascii="Courier New" w:eastAsia="Calibri" w:hAnsi="Courier New" w:cs="Courier New"/>
          <w:kern w:val="2"/>
          <w:sz w:val="21"/>
          <w:szCs w:val="21"/>
          <w14:ligatures w14:val="standardContextual"/>
        </w:rPr>
        <w:t>БЦК</w:t>
      </w:r>
      <w:r w:rsidRPr="005D56F5">
        <w:rPr>
          <w:rFonts w:ascii="Courier New" w:eastAsia="Calibri" w:hAnsi="Courier New" w:cs="Courier New"/>
          <w:kern w:val="2"/>
          <w:sz w:val="21"/>
          <w:szCs w:val="21"/>
          <w:lang w:val="en-US"/>
          <w14:ligatures w14:val="standardContextual"/>
        </w:rPr>
        <w:t>)= 304</w:t>
      </w:r>
    </w:p>
    <w:p w14:paraId="365CFCE2" w14:textId="77777777" w:rsidR="00F816C1" w:rsidRPr="005D56F5" w:rsidRDefault="00F816C1" w:rsidP="00F816C1">
      <w:pPr>
        <w:spacing w:line="240" w:lineRule="auto"/>
        <w:jc w:val="left"/>
        <w:rPr>
          <w:rFonts w:ascii="Courier New" w:eastAsia="Calibri" w:hAnsi="Courier New" w:cs="Courier New"/>
          <w:kern w:val="2"/>
          <w:sz w:val="21"/>
          <w:szCs w:val="21"/>
          <w:lang w:val="en-US"/>
          <w14:ligatures w14:val="standardContextual"/>
        </w:rPr>
      </w:pPr>
      <w:r w:rsidRPr="005D56F5">
        <w:rPr>
          <w:rFonts w:ascii="Courier New" w:eastAsia="Calibri" w:hAnsi="Courier New" w:cs="Courier New"/>
          <w:kern w:val="2"/>
          <w:sz w:val="21"/>
          <w:szCs w:val="21"/>
          <w:lang w:val="en-US"/>
          <w14:ligatures w14:val="standardContextual"/>
        </w:rPr>
        <w:t xml:space="preserve"> k</w:t>
      </w:r>
      <w:proofErr w:type="gramStart"/>
      <w:r w:rsidRPr="005D56F5">
        <w:rPr>
          <w:rFonts w:ascii="Courier New" w:eastAsia="Calibri" w:hAnsi="Courier New" w:cs="Courier New"/>
          <w:kern w:val="2"/>
          <w:sz w:val="21"/>
          <w:szCs w:val="21"/>
          <w:lang w:val="en-US"/>
          <w14:ligatures w14:val="standardContextual"/>
        </w:rPr>
        <w:t>=  1.832</w:t>
      </w:r>
      <w:proofErr w:type="gramEnd"/>
      <w:r w:rsidRPr="005D56F5">
        <w:rPr>
          <w:rFonts w:ascii="Courier New" w:eastAsia="Calibri" w:hAnsi="Courier New" w:cs="Courier New"/>
          <w:kern w:val="2"/>
          <w:sz w:val="21"/>
          <w:szCs w:val="21"/>
          <w:lang w:val="en-US"/>
          <w14:ligatures w14:val="standardContextual"/>
        </w:rPr>
        <w:t xml:space="preserve"> A(CT)=  5 Z(</w:t>
      </w:r>
      <w:r w:rsidRPr="005D56F5">
        <w:rPr>
          <w:rFonts w:ascii="Courier New" w:eastAsia="Calibri" w:hAnsi="Courier New" w:cs="Courier New"/>
          <w:kern w:val="2"/>
          <w:sz w:val="21"/>
          <w:szCs w:val="21"/>
          <w14:ligatures w14:val="standardContextual"/>
        </w:rPr>
        <w:t>МЦК</w:t>
      </w:r>
      <w:r w:rsidRPr="005D56F5">
        <w:rPr>
          <w:rFonts w:ascii="Courier New" w:eastAsia="Calibri" w:hAnsi="Courier New" w:cs="Courier New"/>
          <w:kern w:val="2"/>
          <w:sz w:val="21"/>
          <w:szCs w:val="21"/>
          <w:lang w:val="en-US"/>
          <w14:ligatures w14:val="standardContextual"/>
        </w:rPr>
        <w:t>)= 173 Z(CT)=  72 Z(</w:t>
      </w:r>
      <w:r w:rsidRPr="005D56F5">
        <w:rPr>
          <w:rFonts w:ascii="Courier New" w:eastAsia="Calibri" w:hAnsi="Courier New" w:cs="Courier New"/>
          <w:kern w:val="2"/>
          <w:sz w:val="21"/>
          <w:szCs w:val="21"/>
          <w14:ligatures w14:val="standardContextual"/>
        </w:rPr>
        <w:t>БЦК</w:t>
      </w:r>
      <w:r w:rsidRPr="005D56F5">
        <w:rPr>
          <w:rFonts w:ascii="Courier New" w:eastAsia="Calibri" w:hAnsi="Courier New" w:cs="Courier New"/>
          <w:kern w:val="2"/>
          <w:sz w:val="21"/>
          <w:szCs w:val="21"/>
          <w:lang w:val="en-US"/>
          <w14:ligatures w14:val="standardContextual"/>
        </w:rPr>
        <w:t>)= 317</w:t>
      </w:r>
    </w:p>
    <w:p w14:paraId="285E2E5D" w14:textId="77777777" w:rsidR="00F816C1" w:rsidRPr="005D56F5" w:rsidRDefault="00F816C1" w:rsidP="00F816C1">
      <w:pPr>
        <w:spacing w:line="240" w:lineRule="auto"/>
        <w:jc w:val="left"/>
        <w:rPr>
          <w:rFonts w:ascii="Courier New" w:eastAsia="Calibri" w:hAnsi="Courier New" w:cs="Courier New"/>
          <w:kern w:val="2"/>
          <w:sz w:val="21"/>
          <w:szCs w:val="21"/>
          <w:lang w:val="en-US"/>
          <w14:ligatures w14:val="standardContextual"/>
        </w:rPr>
      </w:pPr>
      <w:r w:rsidRPr="005D56F5">
        <w:rPr>
          <w:rFonts w:ascii="Courier New" w:eastAsia="Calibri" w:hAnsi="Courier New" w:cs="Courier New"/>
          <w:kern w:val="2"/>
          <w:sz w:val="21"/>
          <w:szCs w:val="21"/>
          <w:lang w:val="en-US"/>
          <w14:ligatures w14:val="standardContextual"/>
        </w:rPr>
        <w:t xml:space="preserve"> k</w:t>
      </w:r>
      <w:proofErr w:type="gramStart"/>
      <w:r w:rsidRPr="005D56F5">
        <w:rPr>
          <w:rFonts w:ascii="Courier New" w:eastAsia="Calibri" w:hAnsi="Courier New" w:cs="Courier New"/>
          <w:kern w:val="2"/>
          <w:sz w:val="21"/>
          <w:szCs w:val="21"/>
          <w:lang w:val="en-US"/>
          <w14:ligatures w14:val="standardContextual"/>
        </w:rPr>
        <w:t>=  1.828</w:t>
      </w:r>
      <w:proofErr w:type="gramEnd"/>
      <w:r w:rsidRPr="005D56F5">
        <w:rPr>
          <w:rFonts w:ascii="Courier New" w:eastAsia="Calibri" w:hAnsi="Courier New" w:cs="Courier New"/>
          <w:kern w:val="2"/>
          <w:sz w:val="21"/>
          <w:szCs w:val="21"/>
          <w:lang w:val="en-US"/>
          <w14:ligatures w14:val="standardContextual"/>
        </w:rPr>
        <w:t xml:space="preserve"> A(CT)=  5 Z(</w:t>
      </w:r>
      <w:r w:rsidRPr="005D56F5">
        <w:rPr>
          <w:rFonts w:ascii="Courier New" w:eastAsia="Calibri" w:hAnsi="Courier New" w:cs="Courier New"/>
          <w:kern w:val="2"/>
          <w:sz w:val="21"/>
          <w:szCs w:val="21"/>
          <w14:ligatures w14:val="standardContextual"/>
        </w:rPr>
        <w:t>МЦК</w:t>
      </w:r>
      <w:r w:rsidRPr="005D56F5">
        <w:rPr>
          <w:rFonts w:ascii="Courier New" w:eastAsia="Calibri" w:hAnsi="Courier New" w:cs="Courier New"/>
          <w:kern w:val="2"/>
          <w:sz w:val="21"/>
          <w:szCs w:val="21"/>
          <w:lang w:val="en-US"/>
          <w14:ligatures w14:val="standardContextual"/>
        </w:rPr>
        <w:t>)= 198 Z(CT)=  82 Z(</w:t>
      </w:r>
      <w:r w:rsidRPr="005D56F5">
        <w:rPr>
          <w:rFonts w:ascii="Courier New" w:eastAsia="Calibri" w:hAnsi="Courier New" w:cs="Courier New"/>
          <w:kern w:val="2"/>
          <w:sz w:val="21"/>
          <w:szCs w:val="21"/>
          <w14:ligatures w14:val="standardContextual"/>
        </w:rPr>
        <w:t>БЦК</w:t>
      </w:r>
      <w:r w:rsidRPr="005D56F5">
        <w:rPr>
          <w:rFonts w:ascii="Courier New" w:eastAsia="Calibri" w:hAnsi="Courier New" w:cs="Courier New"/>
          <w:kern w:val="2"/>
          <w:sz w:val="21"/>
          <w:szCs w:val="21"/>
          <w:lang w:val="en-US"/>
          <w14:ligatures w14:val="standardContextual"/>
        </w:rPr>
        <w:t>)= 362</w:t>
      </w:r>
    </w:p>
    <w:p w14:paraId="40256B78" w14:textId="77777777" w:rsidR="00F816C1" w:rsidRPr="005D56F5" w:rsidRDefault="00F816C1" w:rsidP="00F816C1">
      <w:pPr>
        <w:spacing w:line="240" w:lineRule="auto"/>
        <w:jc w:val="left"/>
        <w:rPr>
          <w:rFonts w:ascii="Courier New" w:eastAsia="Calibri" w:hAnsi="Courier New" w:cs="Courier New"/>
          <w:kern w:val="2"/>
          <w:sz w:val="21"/>
          <w:szCs w:val="21"/>
          <w:lang w:val="en-US"/>
          <w14:ligatures w14:val="standardContextual"/>
        </w:rPr>
      </w:pPr>
      <w:r w:rsidRPr="005D56F5">
        <w:rPr>
          <w:rFonts w:ascii="Courier New" w:eastAsia="Calibri" w:hAnsi="Courier New" w:cs="Courier New"/>
          <w:kern w:val="2"/>
          <w:sz w:val="21"/>
          <w:szCs w:val="21"/>
          <w:lang w:val="en-US"/>
          <w14:ligatures w14:val="standardContextual"/>
        </w:rPr>
        <w:t xml:space="preserve"> k</w:t>
      </w:r>
      <w:proofErr w:type="gramStart"/>
      <w:r w:rsidRPr="005D56F5">
        <w:rPr>
          <w:rFonts w:ascii="Courier New" w:eastAsia="Calibri" w:hAnsi="Courier New" w:cs="Courier New"/>
          <w:kern w:val="2"/>
          <w:sz w:val="21"/>
          <w:szCs w:val="21"/>
          <w:lang w:val="en-US"/>
          <w14:ligatures w14:val="standardContextual"/>
        </w:rPr>
        <w:t>=  1.829</w:t>
      </w:r>
      <w:proofErr w:type="gramEnd"/>
      <w:r w:rsidRPr="005D56F5">
        <w:rPr>
          <w:rFonts w:ascii="Courier New" w:eastAsia="Calibri" w:hAnsi="Courier New" w:cs="Courier New"/>
          <w:kern w:val="2"/>
          <w:sz w:val="21"/>
          <w:szCs w:val="21"/>
          <w:lang w:val="en-US"/>
          <w14:ligatures w14:val="standardContextual"/>
        </w:rPr>
        <w:t xml:space="preserve"> A(CT)=  5 Z(</w:t>
      </w:r>
      <w:r w:rsidRPr="005D56F5">
        <w:rPr>
          <w:rFonts w:ascii="Courier New" w:eastAsia="Calibri" w:hAnsi="Courier New" w:cs="Courier New"/>
          <w:kern w:val="2"/>
          <w:sz w:val="21"/>
          <w:szCs w:val="21"/>
          <w14:ligatures w14:val="standardContextual"/>
        </w:rPr>
        <w:t>МЦК</w:t>
      </w:r>
      <w:r w:rsidRPr="005D56F5">
        <w:rPr>
          <w:rFonts w:ascii="Courier New" w:eastAsia="Calibri" w:hAnsi="Courier New" w:cs="Courier New"/>
          <w:kern w:val="2"/>
          <w:sz w:val="21"/>
          <w:szCs w:val="21"/>
          <w:lang w:val="en-US"/>
          <w14:ligatures w14:val="standardContextual"/>
        </w:rPr>
        <w:t>)= 205 Z(CT)=  85 Z(</w:t>
      </w:r>
      <w:r w:rsidRPr="005D56F5">
        <w:rPr>
          <w:rFonts w:ascii="Courier New" w:eastAsia="Calibri" w:hAnsi="Courier New" w:cs="Courier New"/>
          <w:kern w:val="2"/>
          <w:sz w:val="21"/>
          <w:szCs w:val="21"/>
          <w14:ligatures w14:val="standardContextual"/>
        </w:rPr>
        <w:t>БЦК</w:t>
      </w:r>
      <w:r w:rsidRPr="005D56F5">
        <w:rPr>
          <w:rFonts w:ascii="Courier New" w:eastAsia="Calibri" w:hAnsi="Courier New" w:cs="Courier New"/>
          <w:kern w:val="2"/>
          <w:sz w:val="21"/>
          <w:szCs w:val="21"/>
          <w:lang w:val="en-US"/>
          <w14:ligatures w14:val="standardContextual"/>
        </w:rPr>
        <w:t>)= 375</w:t>
      </w:r>
    </w:p>
    <w:p w14:paraId="7698B195" w14:textId="77777777" w:rsidR="00F816C1" w:rsidRPr="005D56F5" w:rsidRDefault="00F816C1" w:rsidP="00F816C1">
      <w:pPr>
        <w:spacing w:line="240" w:lineRule="auto"/>
        <w:jc w:val="left"/>
        <w:rPr>
          <w:rFonts w:ascii="Courier New" w:eastAsia="Calibri" w:hAnsi="Courier New" w:cs="Courier New"/>
          <w:kern w:val="2"/>
          <w:sz w:val="21"/>
          <w:szCs w:val="21"/>
          <w:lang w:val="en-US"/>
          <w14:ligatures w14:val="standardContextual"/>
        </w:rPr>
      </w:pPr>
      <w:r w:rsidRPr="005D56F5">
        <w:rPr>
          <w:rFonts w:ascii="Courier New" w:eastAsia="Calibri" w:hAnsi="Courier New" w:cs="Courier New"/>
          <w:kern w:val="2"/>
          <w:sz w:val="21"/>
          <w:szCs w:val="21"/>
          <w:lang w:val="en-US"/>
          <w14:ligatures w14:val="standardContextual"/>
        </w:rPr>
        <w:t xml:space="preserve"> k</w:t>
      </w:r>
      <w:proofErr w:type="gramStart"/>
      <w:r w:rsidRPr="005D56F5">
        <w:rPr>
          <w:rFonts w:ascii="Courier New" w:eastAsia="Calibri" w:hAnsi="Courier New" w:cs="Courier New"/>
          <w:kern w:val="2"/>
          <w:sz w:val="21"/>
          <w:szCs w:val="21"/>
          <w:lang w:val="en-US"/>
          <w14:ligatures w14:val="standardContextual"/>
        </w:rPr>
        <w:t>=  1.830</w:t>
      </w:r>
      <w:proofErr w:type="gramEnd"/>
      <w:r w:rsidRPr="005D56F5">
        <w:rPr>
          <w:rFonts w:ascii="Courier New" w:eastAsia="Calibri" w:hAnsi="Courier New" w:cs="Courier New"/>
          <w:kern w:val="2"/>
          <w:sz w:val="21"/>
          <w:szCs w:val="21"/>
          <w:lang w:val="en-US"/>
          <w14:ligatures w14:val="standardContextual"/>
        </w:rPr>
        <w:t xml:space="preserve"> A(CT)=  5 Z(</w:t>
      </w:r>
      <w:r w:rsidRPr="005D56F5">
        <w:rPr>
          <w:rFonts w:ascii="Courier New" w:eastAsia="Calibri" w:hAnsi="Courier New" w:cs="Courier New"/>
          <w:kern w:val="2"/>
          <w:sz w:val="21"/>
          <w:szCs w:val="21"/>
          <w14:ligatures w14:val="standardContextual"/>
        </w:rPr>
        <w:t>МЦК</w:t>
      </w:r>
      <w:r w:rsidRPr="005D56F5">
        <w:rPr>
          <w:rFonts w:ascii="Courier New" w:eastAsia="Calibri" w:hAnsi="Courier New" w:cs="Courier New"/>
          <w:kern w:val="2"/>
          <w:sz w:val="21"/>
          <w:szCs w:val="21"/>
          <w:lang w:val="en-US"/>
          <w14:ligatures w14:val="standardContextual"/>
        </w:rPr>
        <w:t>)= 212 Z(CT)=  88 Z(</w:t>
      </w:r>
      <w:r w:rsidRPr="005D56F5">
        <w:rPr>
          <w:rFonts w:ascii="Courier New" w:eastAsia="Calibri" w:hAnsi="Courier New" w:cs="Courier New"/>
          <w:kern w:val="2"/>
          <w:sz w:val="21"/>
          <w:szCs w:val="21"/>
          <w14:ligatures w14:val="standardContextual"/>
        </w:rPr>
        <w:t>БЦК</w:t>
      </w:r>
      <w:r w:rsidRPr="005D56F5">
        <w:rPr>
          <w:rFonts w:ascii="Courier New" w:eastAsia="Calibri" w:hAnsi="Courier New" w:cs="Courier New"/>
          <w:kern w:val="2"/>
          <w:sz w:val="21"/>
          <w:szCs w:val="21"/>
          <w:lang w:val="en-US"/>
          <w14:ligatures w14:val="standardContextual"/>
        </w:rPr>
        <w:t>)= 388</w:t>
      </w:r>
    </w:p>
    <w:p w14:paraId="5AE19CE9" w14:textId="77777777" w:rsidR="00F816C1" w:rsidRPr="005D56F5" w:rsidRDefault="00F816C1" w:rsidP="00F816C1">
      <w:pPr>
        <w:spacing w:line="240" w:lineRule="auto"/>
        <w:jc w:val="left"/>
        <w:rPr>
          <w:rFonts w:ascii="Courier New" w:eastAsia="Calibri" w:hAnsi="Courier New" w:cs="Courier New"/>
          <w:kern w:val="2"/>
          <w:sz w:val="21"/>
          <w:szCs w:val="21"/>
          <w:lang w:val="en-US"/>
          <w14:ligatures w14:val="standardContextual"/>
        </w:rPr>
      </w:pPr>
      <w:r w:rsidRPr="005D56F5">
        <w:rPr>
          <w:rFonts w:ascii="Courier New" w:eastAsia="Calibri" w:hAnsi="Courier New" w:cs="Courier New"/>
          <w:kern w:val="2"/>
          <w:sz w:val="21"/>
          <w:szCs w:val="21"/>
          <w:lang w:val="en-US"/>
          <w14:ligatures w14:val="standardContextual"/>
        </w:rPr>
        <w:t xml:space="preserve"> k</w:t>
      </w:r>
      <w:proofErr w:type="gramStart"/>
      <w:r w:rsidRPr="005D56F5">
        <w:rPr>
          <w:rFonts w:ascii="Courier New" w:eastAsia="Calibri" w:hAnsi="Courier New" w:cs="Courier New"/>
          <w:kern w:val="2"/>
          <w:sz w:val="21"/>
          <w:szCs w:val="21"/>
          <w:lang w:val="en-US"/>
          <w14:ligatures w14:val="standardContextual"/>
        </w:rPr>
        <w:t>=  1.831</w:t>
      </w:r>
      <w:proofErr w:type="gramEnd"/>
      <w:r w:rsidRPr="005D56F5">
        <w:rPr>
          <w:rFonts w:ascii="Courier New" w:eastAsia="Calibri" w:hAnsi="Courier New" w:cs="Courier New"/>
          <w:kern w:val="2"/>
          <w:sz w:val="21"/>
          <w:szCs w:val="21"/>
          <w:lang w:val="en-US"/>
          <w14:ligatures w14:val="standardContextual"/>
        </w:rPr>
        <w:t xml:space="preserve"> A(CT)=  5 Z(</w:t>
      </w:r>
      <w:r w:rsidRPr="005D56F5">
        <w:rPr>
          <w:rFonts w:ascii="Courier New" w:eastAsia="Calibri" w:hAnsi="Courier New" w:cs="Courier New"/>
          <w:kern w:val="2"/>
          <w:sz w:val="21"/>
          <w:szCs w:val="21"/>
          <w14:ligatures w14:val="standardContextual"/>
        </w:rPr>
        <w:t>МЦК</w:t>
      </w:r>
      <w:r w:rsidRPr="005D56F5">
        <w:rPr>
          <w:rFonts w:ascii="Courier New" w:eastAsia="Calibri" w:hAnsi="Courier New" w:cs="Courier New"/>
          <w:kern w:val="2"/>
          <w:sz w:val="21"/>
          <w:szCs w:val="21"/>
          <w:lang w:val="en-US"/>
          <w14:ligatures w14:val="standardContextual"/>
        </w:rPr>
        <w:t>)= 219 Z(CT)=  91 Z(</w:t>
      </w:r>
      <w:r w:rsidRPr="005D56F5">
        <w:rPr>
          <w:rFonts w:ascii="Courier New" w:eastAsia="Calibri" w:hAnsi="Courier New" w:cs="Courier New"/>
          <w:kern w:val="2"/>
          <w:sz w:val="21"/>
          <w:szCs w:val="21"/>
          <w14:ligatures w14:val="standardContextual"/>
        </w:rPr>
        <w:t>БЦК</w:t>
      </w:r>
      <w:r w:rsidRPr="005D56F5">
        <w:rPr>
          <w:rFonts w:ascii="Courier New" w:eastAsia="Calibri" w:hAnsi="Courier New" w:cs="Courier New"/>
          <w:kern w:val="2"/>
          <w:sz w:val="21"/>
          <w:szCs w:val="21"/>
          <w:lang w:val="en-US"/>
          <w14:ligatures w14:val="standardContextual"/>
        </w:rPr>
        <w:t>)= 401</w:t>
      </w:r>
    </w:p>
    <w:p w14:paraId="1C4D732F" w14:textId="77777777" w:rsidR="00F816C1" w:rsidRPr="005D56F5" w:rsidRDefault="00F816C1" w:rsidP="00F816C1">
      <w:pPr>
        <w:spacing w:line="240" w:lineRule="auto"/>
        <w:jc w:val="left"/>
        <w:rPr>
          <w:rFonts w:ascii="Courier New" w:eastAsia="Calibri" w:hAnsi="Courier New" w:cs="Courier New"/>
          <w:kern w:val="2"/>
          <w:sz w:val="21"/>
          <w:szCs w:val="21"/>
          <w:lang w:val="en-US"/>
          <w14:ligatures w14:val="standardContextual"/>
        </w:rPr>
      </w:pPr>
      <w:r w:rsidRPr="005D56F5">
        <w:rPr>
          <w:rFonts w:ascii="Courier New" w:eastAsia="Calibri" w:hAnsi="Courier New" w:cs="Courier New"/>
          <w:kern w:val="2"/>
          <w:sz w:val="21"/>
          <w:szCs w:val="21"/>
          <w:lang w:val="en-US"/>
          <w14:ligatures w14:val="standardContextual"/>
        </w:rPr>
        <w:t xml:space="preserve"> k</w:t>
      </w:r>
      <w:proofErr w:type="gramStart"/>
      <w:r w:rsidRPr="005D56F5">
        <w:rPr>
          <w:rFonts w:ascii="Courier New" w:eastAsia="Calibri" w:hAnsi="Courier New" w:cs="Courier New"/>
          <w:kern w:val="2"/>
          <w:sz w:val="21"/>
          <w:szCs w:val="21"/>
          <w:lang w:val="en-US"/>
          <w14:ligatures w14:val="standardContextual"/>
        </w:rPr>
        <w:t>=  1.829</w:t>
      </w:r>
      <w:proofErr w:type="gramEnd"/>
      <w:r w:rsidRPr="005D56F5">
        <w:rPr>
          <w:rFonts w:ascii="Courier New" w:eastAsia="Calibri" w:hAnsi="Courier New" w:cs="Courier New"/>
          <w:kern w:val="2"/>
          <w:sz w:val="21"/>
          <w:szCs w:val="21"/>
          <w:lang w:val="en-US"/>
          <w14:ligatures w14:val="standardContextual"/>
        </w:rPr>
        <w:t xml:space="preserve"> A(CT)=  5 Z(</w:t>
      </w:r>
      <w:r w:rsidRPr="005D56F5">
        <w:rPr>
          <w:rFonts w:ascii="Courier New" w:eastAsia="Calibri" w:hAnsi="Courier New" w:cs="Courier New"/>
          <w:kern w:val="2"/>
          <w:sz w:val="21"/>
          <w:szCs w:val="21"/>
          <w14:ligatures w14:val="standardContextual"/>
        </w:rPr>
        <w:t>МЦК</w:t>
      </w:r>
      <w:r w:rsidRPr="005D56F5">
        <w:rPr>
          <w:rFonts w:ascii="Courier New" w:eastAsia="Calibri" w:hAnsi="Courier New" w:cs="Courier New"/>
          <w:kern w:val="2"/>
          <w:sz w:val="21"/>
          <w:szCs w:val="21"/>
          <w:lang w:val="en-US"/>
          <w14:ligatures w14:val="standardContextual"/>
        </w:rPr>
        <w:t>)= 251 Z(CT)= 104 Z(</w:t>
      </w:r>
      <w:r w:rsidRPr="005D56F5">
        <w:rPr>
          <w:rFonts w:ascii="Courier New" w:eastAsia="Calibri" w:hAnsi="Courier New" w:cs="Courier New"/>
          <w:kern w:val="2"/>
          <w:sz w:val="21"/>
          <w:szCs w:val="21"/>
          <w14:ligatures w14:val="standardContextual"/>
        </w:rPr>
        <w:t>БЦК</w:t>
      </w:r>
      <w:r w:rsidRPr="005D56F5">
        <w:rPr>
          <w:rFonts w:ascii="Courier New" w:eastAsia="Calibri" w:hAnsi="Courier New" w:cs="Courier New"/>
          <w:kern w:val="2"/>
          <w:sz w:val="21"/>
          <w:szCs w:val="21"/>
          <w:lang w:val="en-US"/>
          <w14:ligatures w14:val="standardContextual"/>
        </w:rPr>
        <w:t>)= 459</w:t>
      </w:r>
    </w:p>
    <w:p w14:paraId="62489210" w14:textId="77777777" w:rsidR="00F816C1" w:rsidRPr="005D56F5" w:rsidRDefault="00F816C1" w:rsidP="00F816C1">
      <w:pPr>
        <w:spacing w:line="240" w:lineRule="auto"/>
        <w:jc w:val="left"/>
        <w:rPr>
          <w:rFonts w:ascii="Courier New" w:eastAsia="Calibri" w:hAnsi="Courier New" w:cs="Courier New"/>
          <w:kern w:val="2"/>
          <w:sz w:val="21"/>
          <w:szCs w:val="21"/>
          <w:lang w:val="en-US"/>
          <w14:ligatures w14:val="standardContextual"/>
        </w:rPr>
      </w:pPr>
      <w:r w:rsidRPr="005D56F5">
        <w:rPr>
          <w:rFonts w:ascii="Courier New" w:eastAsia="Calibri" w:hAnsi="Courier New" w:cs="Courier New"/>
          <w:kern w:val="2"/>
          <w:sz w:val="21"/>
          <w:szCs w:val="21"/>
          <w:lang w:val="en-US"/>
          <w14:ligatures w14:val="standardContextual"/>
        </w:rPr>
        <w:t xml:space="preserve"> k</w:t>
      </w:r>
      <w:proofErr w:type="gramStart"/>
      <w:r w:rsidRPr="005D56F5">
        <w:rPr>
          <w:rFonts w:ascii="Courier New" w:eastAsia="Calibri" w:hAnsi="Courier New" w:cs="Courier New"/>
          <w:kern w:val="2"/>
          <w:sz w:val="21"/>
          <w:szCs w:val="21"/>
          <w:lang w:val="en-US"/>
          <w14:ligatures w14:val="standardContextual"/>
        </w:rPr>
        <w:t>=  1.829</w:t>
      </w:r>
      <w:proofErr w:type="gramEnd"/>
      <w:r w:rsidRPr="005D56F5">
        <w:rPr>
          <w:rFonts w:ascii="Courier New" w:eastAsia="Calibri" w:hAnsi="Courier New" w:cs="Courier New"/>
          <w:kern w:val="2"/>
          <w:sz w:val="21"/>
          <w:szCs w:val="21"/>
          <w:lang w:val="en-US"/>
          <w14:ligatures w14:val="standardContextual"/>
        </w:rPr>
        <w:t xml:space="preserve"> A(CT)=  5 Z(</w:t>
      </w:r>
      <w:r w:rsidRPr="005D56F5">
        <w:rPr>
          <w:rFonts w:ascii="Courier New" w:eastAsia="Calibri" w:hAnsi="Courier New" w:cs="Courier New"/>
          <w:kern w:val="2"/>
          <w:sz w:val="21"/>
          <w:szCs w:val="21"/>
          <w14:ligatures w14:val="standardContextual"/>
        </w:rPr>
        <w:t>МЦК</w:t>
      </w:r>
      <w:r w:rsidRPr="005D56F5">
        <w:rPr>
          <w:rFonts w:ascii="Courier New" w:eastAsia="Calibri" w:hAnsi="Courier New" w:cs="Courier New"/>
          <w:kern w:val="2"/>
          <w:sz w:val="21"/>
          <w:szCs w:val="21"/>
          <w:lang w:val="en-US"/>
          <w14:ligatures w14:val="standardContextual"/>
        </w:rPr>
        <w:t>)= 258 Z(CT)= 107 Z(</w:t>
      </w:r>
      <w:r w:rsidRPr="005D56F5">
        <w:rPr>
          <w:rFonts w:ascii="Courier New" w:eastAsia="Calibri" w:hAnsi="Courier New" w:cs="Courier New"/>
          <w:kern w:val="2"/>
          <w:sz w:val="21"/>
          <w:szCs w:val="21"/>
          <w14:ligatures w14:val="standardContextual"/>
        </w:rPr>
        <w:t>БЦК</w:t>
      </w:r>
      <w:r w:rsidRPr="005D56F5">
        <w:rPr>
          <w:rFonts w:ascii="Courier New" w:eastAsia="Calibri" w:hAnsi="Courier New" w:cs="Courier New"/>
          <w:kern w:val="2"/>
          <w:sz w:val="21"/>
          <w:szCs w:val="21"/>
          <w:lang w:val="en-US"/>
          <w14:ligatures w14:val="standardContextual"/>
        </w:rPr>
        <w:t>)= 472</w:t>
      </w:r>
    </w:p>
    <w:p w14:paraId="15184E4D" w14:textId="77777777" w:rsidR="00F816C1" w:rsidRPr="005D56F5" w:rsidRDefault="00F816C1" w:rsidP="00F816C1">
      <w:pPr>
        <w:spacing w:line="240" w:lineRule="auto"/>
        <w:jc w:val="left"/>
        <w:rPr>
          <w:rFonts w:ascii="Courier New" w:eastAsia="Calibri" w:hAnsi="Courier New" w:cs="Courier New"/>
          <w:kern w:val="2"/>
          <w:sz w:val="21"/>
          <w:szCs w:val="21"/>
          <w:lang w:val="en-US"/>
          <w14:ligatures w14:val="standardContextual"/>
        </w:rPr>
      </w:pPr>
      <w:r w:rsidRPr="005D56F5">
        <w:rPr>
          <w:rFonts w:ascii="Courier New" w:eastAsia="Calibri" w:hAnsi="Courier New" w:cs="Courier New"/>
          <w:kern w:val="2"/>
          <w:sz w:val="21"/>
          <w:szCs w:val="21"/>
          <w:lang w:val="en-US"/>
          <w14:ligatures w14:val="standardContextual"/>
        </w:rPr>
        <w:t xml:space="preserve"> k</w:t>
      </w:r>
      <w:proofErr w:type="gramStart"/>
      <w:r w:rsidRPr="005D56F5">
        <w:rPr>
          <w:rFonts w:ascii="Courier New" w:eastAsia="Calibri" w:hAnsi="Courier New" w:cs="Courier New"/>
          <w:kern w:val="2"/>
          <w:sz w:val="21"/>
          <w:szCs w:val="21"/>
          <w:lang w:val="en-US"/>
          <w14:ligatures w14:val="standardContextual"/>
        </w:rPr>
        <w:t>=  1.830</w:t>
      </w:r>
      <w:proofErr w:type="gramEnd"/>
      <w:r w:rsidRPr="005D56F5">
        <w:rPr>
          <w:rFonts w:ascii="Courier New" w:eastAsia="Calibri" w:hAnsi="Courier New" w:cs="Courier New"/>
          <w:kern w:val="2"/>
          <w:sz w:val="21"/>
          <w:szCs w:val="21"/>
          <w:lang w:val="en-US"/>
          <w14:ligatures w14:val="standardContextual"/>
        </w:rPr>
        <w:t xml:space="preserve"> A(CT)=  5 Z(</w:t>
      </w:r>
      <w:r w:rsidRPr="005D56F5">
        <w:rPr>
          <w:rFonts w:ascii="Courier New" w:eastAsia="Calibri" w:hAnsi="Courier New" w:cs="Courier New"/>
          <w:kern w:val="2"/>
          <w:sz w:val="21"/>
          <w:szCs w:val="21"/>
          <w14:ligatures w14:val="standardContextual"/>
        </w:rPr>
        <w:t>МЦК</w:t>
      </w:r>
      <w:r w:rsidRPr="005D56F5">
        <w:rPr>
          <w:rFonts w:ascii="Courier New" w:eastAsia="Calibri" w:hAnsi="Courier New" w:cs="Courier New"/>
          <w:kern w:val="2"/>
          <w:sz w:val="21"/>
          <w:szCs w:val="21"/>
          <w:lang w:val="en-US"/>
          <w14:ligatures w14:val="standardContextual"/>
        </w:rPr>
        <w:t>)= 265 Z(CT)= 110 Z(</w:t>
      </w:r>
      <w:r w:rsidRPr="005D56F5">
        <w:rPr>
          <w:rFonts w:ascii="Courier New" w:eastAsia="Calibri" w:hAnsi="Courier New" w:cs="Courier New"/>
          <w:kern w:val="2"/>
          <w:sz w:val="21"/>
          <w:szCs w:val="21"/>
          <w14:ligatures w14:val="standardContextual"/>
        </w:rPr>
        <w:t>БЦК</w:t>
      </w:r>
      <w:r w:rsidRPr="005D56F5">
        <w:rPr>
          <w:rFonts w:ascii="Courier New" w:eastAsia="Calibri" w:hAnsi="Courier New" w:cs="Courier New"/>
          <w:kern w:val="2"/>
          <w:sz w:val="21"/>
          <w:szCs w:val="21"/>
          <w:lang w:val="en-US"/>
          <w14:ligatures w14:val="standardContextual"/>
        </w:rPr>
        <w:t>)= 485</w:t>
      </w:r>
    </w:p>
    <w:p w14:paraId="60809552" w14:textId="77777777" w:rsidR="00F816C1" w:rsidRPr="005D56F5" w:rsidRDefault="00F816C1" w:rsidP="00F816C1">
      <w:pPr>
        <w:spacing w:line="240" w:lineRule="auto"/>
        <w:jc w:val="left"/>
        <w:rPr>
          <w:rFonts w:ascii="Courier New" w:eastAsia="Calibri" w:hAnsi="Courier New" w:cs="Courier New"/>
          <w:kern w:val="2"/>
          <w:sz w:val="21"/>
          <w:szCs w:val="21"/>
          <w:lang w:val="en-US"/>
          <w14:ligatures w14:val="standardContextual"/>
        </w:rPr>
      </w:pPr>
      <w:r w:rsidRPr="005D56F5">
        <w:rPr>
          <w:rFonts w:ascii="Courier New" w:eastAsia="Calibri" w:hAnsi="Courier New" w:cs="Courier New"/>
          <w:kern w:val="2"/>
          <w:sz w:val="21"/>
          <w:szCs w:val="21"/>
          <w:lang w:val="en-US"/>
          <w14:ligatures w14:val="standardContextual"/>
        </w:rPr>
        <w:lastRenderedPageBreak/>
        <w:t xml:space="preserve"> k</w:t>
      </w:r>
      <w:proofErr w:type="gramStart"/>
      <w:r w:rsidRPr="005D56F5">
        <w:rPr>
          <w:rFonts w:ascii="Courier New" w:eastAsia="Calibri" w:hAnsi="Courier New" w:cs="Courier New"/>
          <w:kern w:val="2"/>
          <w:sz w:val="21"/>
          <w:szCs w:val="21"/>
          <w:lang w:val="en-US"/>
          <w14:ligatures w14:val="standardContextual"/>
        </w:rPr>
        <w:t>=  1.831</w:t>
      </w:r>
      <w:proofErr w:type="gramEnd"/>
      <w:r w:rsidRPr="005D56F5">
        <w:rPr>
          <w:rFonts w:ascii="Courier New" w:eastAsia="Calibri" w:hAnsi="Courier New" w:cs="Courier New"/>
          <w:kern w:val="2"/>
          <w:sz w:val="21"/>
          <w:szCs w:val="21"/>
          <w:lang w:val="en-US"/>
          <w14:ligatures w14:val="standardContextual"/>
        </w:rPr>
        <w:t xml:space="preserve"> A(CT)=  5 Z(</w:t>
      </w:r>
      <w:r w:rsidRPr="005D56F5">
        <w:rPr>
          <w:rFonts w:ascii="Courier New" w:eastAsia="Calibri" w:hAnsi="Courier New" w:cs="Courier New"/>
          <w:kern w:val="2"/>
          <w:sz w:val="21"/>
          <w:szCs w:val="21"/>
          <w14:ligatures w14:val="standardContextual"/>
        </w:rPr>
        <w:t>МЦК</w:t>
      </w:r>
      <w:r w:rsidRPr="005D56F5">
        <w:rPr>
          <w:rFonts w:ascii="Courier New" w:eastAsia="Calibri" w:hAnsi="Courier New" w:cs="Courier New"/>
          <w:kern w:val="2"/>
          <w:sz w:val="21"/>
          <w:szCs w:val="21"/>
          <w:lang w:val="en-US"/>
          <w14:ligatures w14:val="standardContextual"/>
        </w:rPr>
        <w:t>)= 272 Z(CT)= 113 Z(</w:t>
      </w:r>
      <w:r w:rsidRPr="005D56F5">
        <w:rPr>
          <w:rFonts w:ascii="Courier New" w:eastAsia="Calibri" w:hAnsi="Courier New" w:cs="Courier New"/>
          <w:kern w:val="2"/>
          <w:sz w:val="21"/>
          <w:szCs w:val="21"/>
          <w14:ligatures w14:val="standardContextual"/>
        </w:rPr>
        <w:t>БЦК</w:t>
      </w:r>
      <w:r w:rsidRPr="005D56F5">
        <w:rPr>
          <w:rFonts w:ascii="Courier New" w:eastAsia="Calibri" w:hAnsi="Courier New" w:cs="Courier New"/>
          <w:kern w:val="2"/>
          <w:sz w:val="21"/>
          <w:szCs w:val="21"/>
          <w:lang w:val="en-US"/>
          <w14:ligatures w14:val="standardContextual"/>
        </w:rPr>
        <w:t>)= 498</w:t>
      </w:r>
    </w:p>
    <w:p w14:paraId="3FED5137" w14:textId="77777777" w:rsidR="00F816C1" w:rsidRPr="005D56F5" w:rsidRDefault="00F816C1" w:rsidP="00F816C1">
      <w:pPr>
        <w:spacing w:line="240" w:lineRule="auto"/>
        <w:jc w:val="left"/>
        <w:rPr>
          <w:rFonts w:ascii="Courier New" w:eastAsia="Calibri" w:hAnsi="Courier New" w:cs="Courier New"/>
          <w:kern w:val="2"/>
          <w:sz w:val="21"/>
          <w:szCs w:val="21"/>
          <w:lang w:val="en-US"/>
          <w14:ligatures w14:val="standardContextual"/>
        </w:rPr>
      </w:pPr>
      <w:r w:rsidRPr="005D56F5">
        <w:rPr>
          <w:rFonts w:ascii="Courier New" w:eastAsia="Calibri" w:hAnsi="Courier New" w:cs="Courier New"/>
          <w:kern w:val="2"/>
          <w:sz w:val="21"/>
          <w:szCs w:val="21"/>
          <w:lang w:val="en-US"/>
          <w14:ligatures w14:val="standardContextual"/>
        </w:rPr>
        <w:t xml:space="preserve"> k</w:t>
      </w:r>
      <w:proofErr w:type="gramStart"/>
      <w:r w:rsidRPr="005D56F5">
        <w:rPr>
          <w:rFonts w:ascii="Courier New" w:eastAsia="Calibri" w:hAnsi="Courier New" w:cs="Courier New"/>
          <w:kern w:val="2"/>
          <w:sz w:val="21"/>
          <w:szCs w:val="21"/>
          <w:lang w:val="en-US"/>
          <w14:ligatures w14:val="standardContextual"/>
        </w:rPr>
        <w:t>=  1.829</w:t>
      </w:r>
      <w:proofErr w:type="gramEnd"/>
      <w:r w:rsidRPr="005D56F5">
        <w:rPr>
          <w:rFonts w:ascii="Courier New" w:eastAsia="Calibri" w:hAnsi="Courier New" w:cs="Courier New"/>
          <w:kern w:val="2"/>
          <w:sz w:val="21"/>
          <w:szCs w:val="21"/>
          <w:lang w:val="en-US"/>
          <w14:ligatures w14:val="standardContextual"/>
        </w:rPr>
        <w:t xml:space="preserve"> A(CT)=  5 Z(</w:t>
      </w:r>
      <w:r w:rsidRPr="005D56F5">
        <w:rPr>
          <w:rFonts w:ascii="Courier New" w:eastAsia="Calibri" w:hAnsi="Courier New" w:cs="Courier New"/>
          <w:kern w:val="2"/>
          <w:sz w:val="21"/>
          <w:szCs w:val="21"/>
          <w14:ligatures w14:val="standardContextual"/>
        </w:rPr>
        <w:t>МЦК</w:t>
      </w:r>
      <w:r w:rsidRPr="005D56F5">
        <w:rPr>
          <w:rFonts w:ascii="Courier New" w:eastAsia="Calibri" w:hAnsi="Courier New" w:cs="Courier New"/>
          <w:kern w:val="2"/>
          <w:sz w:val="21"/>
          <w:szCs w:val="21"/>
          <w:lang w:val="en-US"/>
          <w14:ligatures w14:val="standardContextual"/>
        </w:rPr>
        <w:t>)= 304 Z(CT)= 126 Z(</w:t>
      </w:r>
      <w:r w:rsidRPr="005D56F5">
        <w:rPr>
          <w:rFonts w:ascii="Courier New" w:eastAsia="Calibri" w:hAnsi="Courier New" w:cs="Courier New"/>
          <w:kern w:val="2"/>
          <w:sz w:val="21"/>
          <w:szCs w:val="21"/>
          <w14:ligatures w14:val="standardContextual"/>
        </w:rPr>
        <w:t>БЦК</w:t>
      </w:r>
      <w:r w:rsidRPr="005D56F5">
        <w:rPr>
          <w:rFonts w:ascii="Courier New" w:eastAsia="Calibri" w:hAnsi="Courier New" w:cs="Courier New"/>
          <w:kern w:val="2"/>
          <w:sz w:val="21"/>
          <w:szCs w:val="21"/>
          <w:lang w:val="en-US"/>
          <w14:ligatures w14:val="standardContextual"/>
        </w:rPr>
        <w:t>)= 556</w:t>
      </w:r>
    </w:p>
    <w:p w14:paraId="0E519070" w14:textId="77777777" w:rsidR="00F816C1" w:rsidRPr="005D56F5" w:rsidRDefault="00F816C1" w:rsidP="00F816C1">
      <w:pPr>
        <w:spacing w:line="240" w:lineRule="auto"/>
        <w:jc w:val="left"/>
        <w:rPr>
          <w:rFonts w:ascii="Courier New" w:eastAsia="Calibri" w:hAnsi="Courier New" w:cs="Courier New"/>
          <w:kern w:val="2"/>
          <w:sz w:val="21"/>
          <w:szCs w:val="21"/>
          <w:lang w:val="en-US"/>
          <w14:ligatures w14:val="standardContextual"/>
        </w:rPr>
      </w:pPr>
      <w:r w:rsidRPr="005D56F5">
        <w:rPr>
          <w:rFonts w:ascii="Courier New" w:eastAsia="Calibri" w:hAnsi="Courier New" w:cs="Courier New"/>
          <w:kern w:val="2"/>
          <w:sz w:val="21"/>
          <w:szCs w:val="21"/>
          <w:lang w:val="en-US"/>
          <w14:ligatures w14:val="standardContextual"/>
        </w:rPr>
        <w:t xml:space="preserve"> k</w:t>
      </w:r>
      <w:proofErr w:type="gramStart"/>
      <w:r w:rsidRPr="005D56F5">
        <w:rPr>
          <w:rFonts w:ascii="Courier New" w:eastAsia="Calibri" w:hAnsi="Courier New" w:cs="Courier New"/>
          <w:kern w:val="2"/>
          <w:sz w:val="21"/>
          <w:szCs w:val="21"/>
          <w:lang w:val="en-US"/>
          <w14:ligatures w14:val="standardContextual"/>
        </w:rPr>
        <w:t>=  1.830</w:t>
      </w:r>
      <w:proofErr w:type="gramEnd"/>
      <w:r w:rsidRPr="005D56F5">
        <w:rPr>
          <w:rFonts w:ascii="Courier New" w:eastAsia="Calibri" w:hAnsi="Courier New" w:cs="Courier New"/>
          <w:kern w:val="2"/>
          <w:sz w:val="21"/>
          <w:szCs w:val="21"/>
          <w:lang w:val="en-US"/>
          <w14:ligatures w14:val="standardContextual"/>
        </w:rPr>
        <w:t xml:space="preserve"> A(CT)=  5 Z(</w:t>
      </w:r>
      <w:r w:rsidRPr="005D56F5">
        <w:rPr>
          <w:rFonts w:ascii="Courier New" w:eastAsia="Calibri" w:hAnsi="Courier New" w:cs="Courier New"/>
          <w:kern w:val="2"/>
          <w:sz w:val="21"/>
          <w:szCs w:val="21"/>
          <w14:ligatures w14:val="standardContextual"/>
        </w:rPr>
        <w:t>МЦК</w:t>
      </w:r>
      <w:r w:rsidRPr="005D56F5">
        <w:rPr>
          <w:rFonts w:ascii="Courier New" w:eastAsia="Calibri" w:hAnsi="Courier New" w:cs="Courier New"/>
          <w:kern w:val="2"/>
          <w:sz w:val="21"/>
          <w:szCs w:val="21"/>
          <w:lang w:val="en-US"/>
          <w14:ligatures w14:val="standardContextual"/>
        </w:rPr>
        <w:t>)= 311 Z(CT)= 129 Z(</w:t>
      </w:r>
      <w:r w:rsidRPr="005D56F5">
        <w:rPr>
          <w:rFonts w:ascii="Courier New" w:eastAsia="Calibri" w:hAnsi="Courier New" w:cs="Courier New"/>
          <w:kern w:val="2"/>
          <w:sz w:val="21"/>
          <w:szCs w:val="21"/>
          <w14:ligatures w14:val="standardContextual"/>
        </w:rPr>
        <w:t>БЦК</w:t>
      </w:r>
      <w:r w:rsidRPr="005D56F5">
        <w:rPr>
          <w:rFonts w:ascii="Courier New" w:eastAsia="Calibri" w:hAnsi="Courier New" w:cs="Courier New"/>
          <w:kern w:val="2"/>
          <w:sz w:val="21"/>
          <w:szCs w:val="21"/>
          <w:lang w:val="en-US"/>
          <w14:ligatures w14:val="standardContextual"/>
        </w:rPr>
        <w:t>)= 569</w:t>
      </w:r>
    </w:p>
    <w:p w14:paraId="6A1EC9EA" w14:textId="77777777" w:rsidR="00F816C1" w:rsidRPr="000C78E9" w:rsidRDefault="00F816C1" w:rsidP="00F816C1">
      <w:pPr>
        <w:spacing w:line="240" w:lineRule="auto"/>
        <w:jc w:val="left"/>
        <w:rPr>
          <w:rFonts w:eastAsia="Calibri"/>
          <w:b/>
          <w:bCs/>
          <w:kern w:val="2"/>
          <w:sz w:val="21"/>
          <w:szCs w:val="21"/>
          <w:lang w:val="en-US"/>
          <w14:ligatures w14:val="standardContextual"/>
        </w:rPr>
      </w:pPr>
    </w:p>
    <w:p w14:paraId="3A34FCCF" w14:textId="77777777" w:rsidR="00F816C1" w:rsidRPr="000C78E9" w:rsidRDefault="00F816C1" w:rsidP="00F816C1">
      <w:pPr>
        <w:spacing w:line="240" w:lineRule="auto"/>
        <w:jc w:val="left"/>
        <w:rPr>
          <w:rFonts w:eastAsia="Calibri"/>
          <w:b/>
          <w:bCs/>
          <w:kern w:val="2"/>
          <w:sz w:val="21"/>
          <w:szCs w:val="21"/>
          <w:lang w:val="en-US"/>
          <w14:ligatures w14:val="standardContextual"/>
        </w:rPr>
      </w:pPr>
      <w:r w:rsidRPr="000C78E9">
        <w:rPr>
          <w:rFonts w:eastAsia="Calibri"/>
          <w:b/>
          <w:bCs/>
          <w:kern w:val="2"/>
          <w:sz w:val="21"/>
          <w:szCs w:val="21"/>
          <w:lang w:val="en-US"/>
          <w14:ligatures w14:val="standardContextual"/>
        </w:rPr>
        <w:t xml:space="preserve">2 </w:t>
      </w:r>
      <w:r w:rsidRPr="00E80CEE">
        <w:rPr>
          <w:rFonts w:eastAsia="Calibri"/>
          <w:b/>
          <w:bCs/>
          <w:kern w:val="2"/>
          <w:sz w:val="21"/>
          <w:szCs w:val="21"/>
          <w14:ligatures w14:val="standardContextual"/>
        </w:rPr>
        <w:t>планетарный</w:t>
      </w:r>
      <w:r w:rsidRPr="000C78E9">
        <w:rPr>
          <w:rFonts w:eastAsia="Calibri"/>
          <w:b/>
          <w:bCs/>
          <w:kern w:val="2"/>
          <w:sz w:val="21"/>
          <w:szCs w:val="21"/>
          <w:lang w:val="en-US"/>
          <w14:ligatures w14:val="standardContextual"/>
        </w:rPr>
        <w:t xml:space="preserve"> </w:t>
      </w:r>
      <w:r w:rsidRPr="00E80CEE">
        <w:rPr>
          <w:rFonts w:eastAsia="Calibri"/>
          <w:b/>
          <w:bCs/>
          <w:kern w:val="2"/>
          <w:sz w:val="21"/>
          <w:szCs w:val="21"/>
          <w14:ligatures w14:val="standardContextual"/>
        </w:rPr>
        <w:t>ряд</w:t>
      </w:r>
    </w:p>
    <w:p w14:paraId="1DD37322" w14:textId="77777777" w:rsidR="00F816C1" w:rsidRPr="005D56F5" w:rsidRDefault="00F816C1" w:rsidP="00F816C1">
      <w:pPr>
        <w:spacing w:line="240" w:lineRule="auto"/>
        <w:jc w:val="left"/>
        <w:rPr>
          <w:rFonts w:ascii="Courier New" w:eastAsia="Calibri" w:hAnsi="Courier New" w:cs="Courier New"/>
          <w:kern w:val="2"/>
          <w:sz w:val="21"/>
          <w:szCs w:val="21"/>
          <w:lang w:val="en-US"/>
          <w14:ligatures w14:val="standardContextual"/>
        </w:rPr>
      </w:pPr>
      <w:r w:rsidRPr="00E80CEE">
        <w:rPr>
          <w:rFonts w:ascii="Courier New" w:eastAsia="Calibri" w:hAnsi="Courier New" w:cs="Courier New"/>
          <w:kern w:val="2"/>
          <w:sz w:val="21"/>
          <w:szCs w:val="21"/>
          <w:lang w:val="en-US"/>
          <w14:ligatures w14:val="standardContextual"/>
        </w:rPr>
        <w:t xml:space="preserve"> </w:t>
      </w:r>
      <w:r w:rsidRPr="005D56F5">
        <w:rPr>
          <w:rFonts w:ascii="Courier New" w:eastAsia="Calibri" w:hAnsi="Courier New" w:cs="Courier New"/>
          <w:kern w:val="2"/>
          <w:sz w:val="21"/>
          <w:szCs w:val="21"/>
          <w:lang w:val="en-US"/>
          <w14:ligatures w14:val="standardContextual"/>
        </w:rPr>
        <w:t>k</w:t>
      </w:r>
      <w:proofErr w:type="gramStart"/>
      <w:r w:rsidRPr="005D56F5">
        <w:rPr>
          <w:rFonts w:ascii="Courier New" w:eastAsia="Calibri" w:hAnsi="Courier New" w:cs="Courier New"/>
          <w:kern w:val="2"/>
          <w:sz w:val="21"/>
          <w:szCs w:val="21"/>
          <w:lang w:val="en-US"/>
          <w14:ligatures w14:val="standardContextual"/>
        </w:rPr>
        <w:t>=  1.941</w:t>
      </w:r>
      <w:proofErr w:type="gramEnd"/>
      <w:r w:rsidRPr="005D56F5">
        <w:rPr>
          <w:rFonts w:ascii="Courier New" w:eastAsia="Calibri" w:hAnsi="Courier New" w:cs="Courier New"/>
          <w:kern w:val="2"/>
          <w:sz w:val="21"/>
          <w:szCs w:val="21"/>
          <w:lang w:val="en-US"/>
          <w14:ligatures w14:val="standardContextual"/>
        </w:rPr>
        <w:t xml:space="preserve"> A(CT)=  3 Z(МЦК)=  51 Z(CT)=  24 Z(БЦК)=  99</w:t>
      </w:r>
    </w:p>
    <w:p w14:paraId="53F4A256" w14:textId="77777777" w:rsidR="00F816C1" w:rsidRPr="005D56F5" w:rsidRDefault="00F816C1" w:rsidP="00F816C1">
      <w:pPr>
        <w:spacing w:line="240" w:lineRule="auto"/>
        <w:jc w:val="left"/>
        <w:rPr>
          <w:rFonts w:ascii="Courier New" w:eastAsia="Calibri" w:hAnsi="Courier New" w:cs="Courier New"/>
          <w:kern w:val="2"/>
          <w:sz w:val="21"/>
          <w:szCs w:val="21"/>
          <w:lang w:val="en-US"/>
          <w14:ligatures w14:val="standardContextual"/>
        </w:rPr>
      </w:pPr>
      <w:r w:rsidRPr="005D56F5">
        <w:rPr>
          <w:rFonts w:ascii="Courier New" w:eastAsia="Calibri" w:hAnsi="Courier New" w:cs="Courier New"/>
          <w:kern w:val="2"/>
          <w:sz w:val="21"/>
          <w:szCs w:val="21"/>
          <w:lang w:val="en-US"/>
          <w14:ligatures w14:val="standardContextual"/>
        </w:rPr>
        <w:t xml:space="preserve"> k</w:t>
      </w:r>
      <w:proofErr w:type="gramStart"/>
      <w:r w:rsidRPr="005D56F5">
        <w:rPr>
          <w:rFonts w:ascii="Courier New" w:eastAsia="Calibri" w:hAnsi="Courier New" w:cs="Courier New"/>
          <w:kern w:val="2"/>
          <w:sz w:val="21"/>
          <w:szCs w:val="21"/>
          <w:lang w:val="en-US"/>
          <w14:ligatures w14:val="standardContextual"/>
        </w:rPr>
        <w:t>=  1.943</w:t>
      </w:r>
      <w:proofErr w:type="gramEnd"/>
      <w:r w:rsidRPr="005D56F5">
        <w:rPr>
          <w:rFonts w:ascii="Courier New" w:eastAsia="Calibri" w:hAnsi="Courier New" w:cs="Courier New"/>
          <w:kern w:val="2"/>
          <w:sz w:val="21"/>
          <w:szCs w:val="21"/>
          <w:lang w:val="en-US"/>
          <w14:ligatures w14:val="standardContextual"/>
        </w:rPr>
        <w:t xml:space="preserve"> A(CT)=  3 Z(МЦК)=  53 Z(CT)=  25 Z(БЦК)= 103</w:t>
      </w:r>
    </w:p>
    <w:p w14:paraId="6B04A5EA" w14:textId="77777777" w:rsidR="00F816C1" w:rsidRPr="005D56F5" w:rsidRDefault="00F816C1" w:rsidP="00F816C1">
      <w:pPr>
        <w:spacing w:line="240" w:lineRule="auto"/>
        <w:jc w:val="left"/>
        <w:rPr>
          <w:rFonts w:ascii="Courier New" w:eastAsia="Calibri" w:hAnsi="Courier New" w:cs="Courier New"/>
          <w:kern w:val="2"/>
          <w:sz w:val="21"/>
          <w:szCs w:val="21"/>
          <w:lang w:val="en-US"/>
          <w14:ligatures w14:val="standardContextual"/>
        </w:rPr>
      </w:pPr>
      <w:r w:rsidRPr="005D56F5">
        <w:rPr>
          <w:rFonts w:ascii="Courier New" w:eastAsia="Calibri" w:hAnsi="Courier New" w:cs="Courier New"/>
          <w:kern w:val="2"/>
          <w:sz w:val="21"/>
          <w:szCs w:val="21"/>
          <w:lang w:val="en-US"/>
          <w14:ligatures w14:val="standardContextual"/>
        </w:rPr>
        <w:t xml:space="preserve"> k</w:t>
      </w:r>
      <w:proofErr w:type="gramStart"/>
      <w:r w:rsidRPr="005D56F5">
        <w:rPr>
          <w:rFonts w:ascii="Courier New" w:eastAsia="Calibri" w:hAnsi="Courier New" w:cs="Courier New"/>
          <w:kern w:val="2"/>
          <w:sz w:val="21"/>
          <w:szCs w:val="21"/>
          <w:lang w:val="en-US"/>
          <w14:ligatures w14:val="standardContextual"/>
        </w:rPr>
        <w:t>=  1.945</w:t>
      </w:r>
      <w:proofErr w:type="gramEnd"/>
      <w:r w:rsidRPr="005D56F5">
        <w:rPr>
          <w:rFonts w:ascii="Courier New" w:eastAsia="Calibri" w:hAnsi="Courier New" w:cs="Courier New"/>
          <w:kern w:val="2"/>
          <w:sz w:val="21"/>
          <w:szCs w:val="21"/>
          <w:lang w:val="en-US"/>
          <w14:ligatures w14:val="standardContextual"/>
        </w:rPr>
        <w:t xml:space="preserve"> A(CT)=  3 Z(МЦК)=  55 Z(CT)=  26 Z(БЦК)= 107</w:t>
      </w:r>
    </w:p>
    <w:p w14:paraId="2C5DF8B2" w14:textId="77777777" w:rsidR="00F816C1" w:rsidRPr="005D56F5" w:rsidRDefault="00F816C1" w:rsidP="00F816C1">
      <w:pPr>
        <w:spacing w:line="240" w:lineRule="auto"/>
        <w:jc w:val="left"/>
        <w:rPr>
          <w:rFonts w:ascii="Courier New" w:eastAsia="Calibri" w:hAnsi="Courier New" w:cs="Courier New"/>
          <w:kern w:val="2"/>
          <w:sz w:val="21"/>
          <w:szCs w:val="21"/>
          <w:lang w:val="en-US"/>
          <w14:ligatures w14:val="standardContextual"/>
        </w:rPr>
      </w:pPr>
      <w:r w:rsidRPr="005D56F5">
        <w:rPr>
          <w:rFonts w:ascii="Courier New" w:eastAsia="Calibri" w:hAnsi="Courier New" w:cs="Courier New"/>
          <w:kern w:val="2"/>
          <w:sz w:val="21"/>
          <w:szCs w:val="21"/>
          <w:lang w:val="en-US"/>
          <w14:ligatures w14:val="standardContextual"/>
        </w:rPr>
        <w:t xml:space="preserve"> k</w:t>
      </w:r>
      <w:proofErr w:type="gramStart"/>
      <w:r w:rsidRPr="005D56F5">
        <w:rPr>
          <w:rFonts w:ascii="Courier New" w:eastAsia="Calibri" w:hAnsi="Courier New" w:cs="Courier New"/>
          <w:kern w:val="2"/>
          <w:sz w:val="21"/>
          <w:szCs w:val="21"/>
          <w:lang w:val="en-US"/>
          <w14:ligatures w14:val="standardContextual"/>
        </w:rPr>
        <w:t>=  1.947</w:t>
      </w:r>
      <w:proofErr w:type="gramEnd"/>
      <w:r w:rsidRPr="005D56F5">
        <w:rPr>
          <w:rFonts w:ascii="Courier New" w:eastAsia="Calibri" w:hAnsi="Courier New" w:cs="Courier New"/>
          <w:kern w:val="2"/>
          <w:sz w:val="21"/>
          <w:szCs w:val="21"/>
          <w:lang w:val="en-US"/>
          <w14:ligatures w14:val="standardContextual"/>
        </w:rPr>
        <w:t xml:space="preserve"> A(CT)=  3 Z(МЦК)=  57 Z(CT)=  27 Z(БЦК)= 111</w:t>
      </w:r>
    </w:p>
    <w:p w14:paraId="2C1A93B7" w14:textId="77777777" w:rsidR="00F816C1" w:rsidRPr="005D56F5" w:rsidRDefault="00F816C1" w:rsidP="00F816C1">
      <w:pPr>
        <w:spacing w:line="240" w:lineRule="auto"/>
        <w:jc w:val="left"/>
        <w:rPr>
          <w:rFonts w:ascii="Courier New" w:eastAsia="Calibri" w:hAnsi="Courier New" w:cs="Courier New"/>
          <w:kern w:val="2"/>
          <w:sz w:val="21"/>
          <w:szCs w:val="21"/>
          <w:lang w:val="en-US"/>
          <w14:ligatures w14:val="standardContextual"/>
        </w:rPr>
      </w:pPr>
      <w:r w:rsidRPr="005D56F5">
        <w:rPr>
          <w:rFonts w:ascii="Courier New" w:eastAsia="Calibri" w:hAnsi="Courier New" w:cs="Courier New"/>
          <w:kern w:val="2"/>
          <w:sz w:val="21"/>
          <w:szCs w:val="21"/>
          <w:lang w:val="en-US"/>
          <w14:ligatures w14:val="standardContextual"/>
        </w:rPr>
        <w:t xml:space="preserve"> k</w:t>
      </w:r>
      <w:proofErr w:type="gramStart"/>
      <w:r w:rsidRPr="005D56F5">
        <w:rPr>
          <w:rFonts w:ascii="Courier New" w:eastAsia="Calibri" w:hAnsi="Courier New" w:cs="Courier New"/>
          <w:kern w:val="2"/>
          <w:sz w:val="21"/>
          <w:szCs w:val="21"/>
          <w:lang w:val="en-US"/>
          <w14:ligatures w14:val="standardContextual"/>
        </w:rPr>
        <w:t>=  1.949</w:t>
      </w:r>
      <w:proofErr w:type="gramEnd"/>
      <w:r w:rsidRPr="005D56F5">
        <w:rPr>
          <w:rFonts w:ascii="Courier New" w:eastAsia="Calibri" w:hAnsi="Courier New" w:cs="Courier New"/>
          <w:kern w:val="2"/>
          <w:sz w:val="21"/>
          <w:szCs w:val="21"/>
          <w:lang w:val="en-US"/>
          <w14:ligatures w14:val="standardContextual"/>
        </w:rPr>
        <w:t xml:space="preserve"> A(CT)=  3 Z(МЦК)=  59 Z(CT)=  28 Z(БЦК)= 115</w:t>
      </w:r>
    </w:p>
    <w:p w14:paraId="12A19F29" w14:textId="77777777" w:rsidR="00F816C1" w:rsidRPr="005D56F5" w:rsidRDefault="00F816C1" w:rsidP="00F816C1">
      <w:pPr>
        <w:spacing w:line="240" w:lineRule="auto"/>
        <w:jc w:val="left"/>
        <w:rPr>
          <w:rFonts w:ascii="Courier New" w:eastAsia="Calibri" w:hAnsi="Courier New" w:cs="Courier New"/>
          <w:kern w:val="2"/>
          <w:sz w:val="21"/>
          <w:szCs w:val="21"/>
          <w:lang w:val="en-US"/>
          <w14:ligatures w14:val="standardContextual"/>
        </w:rPr>
      </w:pPr>
      <w:r w:rsidRPr="005D56F5">
        <w:rPr>
          <w:rFonts w:ascii="Courier New" w:eastAsia="Calibri" w:hAnsi="Courier New" w:cs="Courier New"/>
          <w:kern w:val="2"/>
          <w:sz w:val="21"/>
          <w:szCs w:val="21"/>
          <w:lang w:val="en-US"/>
          <w14:ligatures w14:val="standardContextual"/>
        </w:rPr>
        <w:t xml:space="preserve"> k</w:t>
      </w:r>
      <w:proofErr w:type="gramStart"/>
      <w:r w:rsidRPr="005D56F5">
        <w:rPr>
          <w:rFonts w:ascii="Courier New" w:eastAsia="Calibri" w:hAnsi="Courier New" w:cs="Courier New"/>
          <w:kern w:val="2"/>
          <w:sz w:val="21"/>
          <w:szCs w:val="21"/>
          <w:lang w:val="en-US"/>
          <w14:ligatures w14:val="standardContextual"/>
        </w:rPr>
        <w:t>=  1.951</w:t>
      </w:r>
      <w:proofErr w:type="gramEnd"/>
      <w:r w:rsidRPr="005D56F5">
        <w:rPr>
          <w:rFonts w:ascii="Courier New" w:eastAsia="Calibri" w:hAnsi="Courier New" w:cs="Courier New"/>
          <w:kern w:val="2"/>
          <w:sz w:val="21"/>
          <w:szCs w:val="21"/>
          <w:lang w:val="en-US"/>
          <w14:ligatures w14:val="standardContextual"/>
        </w:rPr>
        <w:t xml:space="preserve"> A(CT)=  3 Z(МЦК)=  61 Z(CT)=  29 Z(БЦК)= 119</w:t>
      </w:r>
    </w:p>
    <w:p w14:paraId="5D63ACE7" w14:textId="77777777" w:rsidR="00F816C1" w:rsidRPr="005D56F5" w:rsidRDefault="00F816C1" w:rsidP="00F816C1">
      <w:pPr>
        <w:spacing w:line="240" w:lineRule="auto"/>
        <w:jc w:val="left"/>
        <w:rPr>
          <w:rFonts w:ascii="Courier New" w:eastAsia="Calibri" w:hAnsi="Courier New" w:cs="Courier New"/>
          <w:kern w:val="2"/>
          <w:sz w:val="21"/>
          <w:szCs w:val="21"/>
          <w:lang w:val="en-US"/>
          <w14:ligatures w14:val="standardContextual"/>
        </w:rPr>
      </w:pPr>
      <w:r w:rsidRPr="005D56F5">
        <w:rPr>
          <w:rFonts w:ascii="Courier New" w:eastAsia="Calibri" w:hAnsi="Courier New" w:cs="Courier New"/>
          <w:kern w:val="2"/>
          <w:sz w:val="21"/>
          <w:szCs w:val="21"/>
          <w:lang w:val="en-US"/>
          <w14:ligatures w14:val="standardContextual"/>
        </w:rPr>
        <w:t xml:space="preserve"> k</w:t>
      </w:r>
      <w:proofErr w:type="gramStart"/>
      <w:r w:rsidRPr="005D56F5">
        <w:rPr>
          <w:rFonts w:ascii="Courier New" w:eastAsia="Calibri" w:hAnsi="Courier New" w:cs="Courier New"/>
          <w:kern w:val="2"/>
          <w:sz w:val="21"/>
          <w:szCs w:val="21"/>
          <w:lang w:val="en-US"/>
          <w14:ligatures w14:val="standardContextual"/>
        </w:rPr>
        <w:t>=  1.952</w:t>
      </w:r>
      <w:proofErr w:type="gramEnd"/>
      <w:r w:rsidRPr="005D56F5">
        <w:rPr>
          <w:rFonts w:ascii="Courier New" w:eastAsia="Calibri" w:hAnsi="Courier New" w:cs="Courier New"/>
          <w:kern w:val="2"/>
          <w:sz w:val="21"/>
          <w:szCs w:val="21"/>
          <w:lang w:val="en-US"/>
          <w14:ligatures w14:val="standardContextual"/>
        </w:rPr>
        <w:t xml:space="preserve"> A(CT)=  3 Z(МЦК)=  63 Z(CT)=  30 Z(БЦК)= 123</w:t>
      </w:r>
    </w:p>
    <w:p w14:paraId="53ECFEEC" w14:textId="77777777" w:rsidR="00F816C1" w:rsidRPr="005D56F5" w:rsidRDefault="00F816C1" w:rsidP="00F816C1">
      <w:pPr>
        <w:spacing w:line="240" w:lineRule="auto"/>
        <w:jc w:val="left"/>
        <w:rPr>
          <w:rFonts w:ascii="Courier New" w:eastAsia="Calibri" w:hAnsi="Courier New" w:cs="Courier New"/>
          <w:kern w:val="2"/>
          <w:sz w:val="21"/>
          <w:szCs w:val="21"/>
          <w:lang w:val="en-US"/>
          <w14:ligatures w14:val="standardContextual"/>
        </w:rPr>
      </w:pPr>
      <w:r w:rsidRPr="005D56F5">
        <w:rPr>
          <w:rFonts w:ascii="Courier New" w:eastAsia="Calibri" w:hAnsi="Courier New" w:cs="Courier New"/>
          <w:kern w:val="2"/>
          <w:sz w:val="21"/>
          <w:szCs w:val="21"/>
          <w:lang w:val="en-US"/>
          <w14:ligatures w14:val="standardContextual"/>
        </w:rPr>
        <w:t xml:space="preserve"> k</w:t>
      </w:r>
      <w:proofErr w:type="gramStart"/>
      <w:r w:rsidRPr="005D56F5">
        <w:rPr>
          <w:rFonts w:ascii="Courier New" w:eastAsia="Calibri" w:hAnsi="Courier New" w:cs="Courier New"/>
          <w:kern w:val="2"/>
          <w:sz w:val="21"/>
          <w:szCs w:val="21"/>
          <w:lang w:val="en-US"/>
          <w14:ligatures w14:val="standardContextual"/>
        </w:rPr>
        <w:t>=  1.954</w:t>
      </w:r>
      <w:proofErr w:type="gramEnd"/>
      <w:r w:rsidRPr="005D56F5">
        <w:rPr>
          <w:rFonts w:ascii="Courier New" w:eastAsia="Calibri" w:hAnsi="Courier New" w:cs="Courier New"/>
          <w:kern w:val="2"/>
          <w:sz w:val="21"/>
          <w:szCs w:val="21"/>
          <w:lang w:val="en-US"/>
          <w14:ligatures w14:val="standardContextual"/>
        </w:rPr>
        <w:t xml:space="preserve"> A(CT)=  3 Z(МЦК)=  65 Z(CT)=  31 Z(БЦК)= 127</w:t>
      </w:r>
    </w:p>
    <w:p w14:paraId="45FC77E1" w14:textId="77777777" w:rsidR="00F816C1" w:rsidRPr="005D56F5" w:rsidRDefault="00F816C1" w:rsidP="00F816C1">
      <w:pPr>
        <w:spacing w:line="240" w:lineRule="auto"/>
        <w:jc w:val="left"/>
        <w:rPr>
          <w:rFonts w:ascii="Courier New" w:eastAsia="Calibri" w:hAnsi="Courier New" w:cs="Courier New"/>
          <w:kern w:val="2"/>
          <w:sz w:val="21"/>
          <w:szCs w:val="21"/>
          <w:lang w:val="en-US"/>
          <w14:ligatures w14:val="standardContextual"/>
        </w:rPr>
      </w:pPr>
      <w:r w:rsidRPr="005D56F5">
        <w:rPr>
          <w:rFonts w:ascii="Courier New" w:eastAsia="Calibri" w:hAnsi="Courier New" w:cs="Courier New"/>
          <w:kern w:val="2"/>
          <w:sz w:val="21"/>
          <w:szCs w:val="21"/>
          <w:lang w:val="en-US"/>
          <w14:ligatures w14:val="standardContextual"/>
        </w:rPr>
        <w:t xml:space="preserve"> k</w:t>
      </w:r>
      <w:proofErr w:type="gramStart"/>
      <w:r w:rsidRPr="005D56F5">
        <w:rPr>
          <w:rFonts w:ascii="Courier New" w:eastAsia="Calibri" w:hAnsi="Courier New" w:cs="Courier New"/>
          <w:kern w:val="2"/>
          <w:sz w:val="21"/>
          <w:szCs w:val="21"/>
          <w:lang w:val="en-US"/>
          <w14:ligatures w14:val="standardContextual"/>
        </w:rPr>
        <w:t>=  1.955</w:t>
      </w:r>
      <w:proofErr w:type="gramEnd"/>
      <w:r w:rsidRPr="005D56F5">
        <w:rPr>
          <w:rFonts w:ascii="Courier New" w:eastAsia="Calibri" w:hAnsi="Courier New" w:cs="Courier New"/>
          <w:kern w:val="2"/>
          <w:sz w:val="21"/>
          <w:szCs w:val="21"/>
          <w:lang w:val="en-US"/>
          <w14:ligatures w14:val="standardContextual"/>
        </w:rPr>
        <w:t xml:space="preserve"> A(CT)=  3 Z(МЦК)=  67 Z(CT)=  32 Z(БЦК)= 131</w:t>
      </w:r>
    </w:p>
    <w:p w14:paraId="018FCBE8" w14:textId="77777777" w:rsidR="00F816C1" w:rsidRPr="005D56F5" w:rsidRDefault="00F816C1" w:rsidP="00F816C1">
      <w:pPr>
        <w:spacing w:line="240" w:lineRule="auto"/>
        <w:jc w:val="left"/>
        <w:rPr>
          <w:rFonts w:ascii="Courier New" w:eastAsia="Calibri" w:hAnsi="Courier New" w:cs="Courier New"/>
          <w:kern w:val="2"/>
          <w:sz w:val="21"/>
          <w:szCs w:val="21"/>
          <w:lang w:val="en-US"/>
          <w14:ligatures w14:val="standardContextual"/>
        </w:rPr>
      </w:pPr>
      <w:r w:rsidRPr="005D56F5">
        <w:rPr>
          <w:rFonts w:ascii="Courier New" w:eastAsia="Calibri" w:hAnsi="Courier New" w:cs="Courier New"/>
          <w:kern w:val="2"/>
          <w:sz w:val="21"/>
          <w:szCs w:val="21"/>
          <w:lang w:val="en-US"/>
          <w14:ligatures w14:val="standardContextual"/>
        </w:rPr>
        <w:t xml:space="preserve"> k</w:t>
      </w:r>
      <w:proofErr w:type="gramStart"/>
      <w:r w:rsidRPr="005D56F5">
        <w:rPr>
          <w:rFonts w:ascii="Courier New" w:eastAsia="Calibri" w:hAnsi="Courier New" w:cs="Courier New"/>
          <w:kern w:val="2"/>
          <w:sz w:val="21"/>
          <w:szCs w:val="21"/>
          <w:lang w:val="en-US"/>
          <w14:ligatures w14:val="standardContextual"/>
        </w:rPr>
        <w:t>=  1.957</w:t>
      </w:r>
      <w:proofErr w:type="gramEnd"/>
      <w:r w:rsidRPr="005D56F5">
        <w:rPr>
          <w:rFonts w:ascii="Courier New" w:eastAsia="Calibri" w:hAnsi="Courier New" w:cs="Courier New"/>
          <w:kern w:val="2"/>
          <w:sz w:val="21"/>
          <w:szCs w:val="21"/>
          <w:lang w:val="en-US"/>
          <w14:ligatures w14:val="standardContextual"/>
        </w:rPr>
        <w:t xml:space="preserve"> A(CT)=  3 Z(МЦК)=  69 Z(CT)=  33 Z(БЦК)= 135</w:t>
      </w:r>
    </w:p>
    <w:p w14:paraId="048E3C9B" w14:textId="77777777" w:rsidR="00F816C1" w:rsidRPr="005D56F5" w:rsidRDefault="00F816C1" w:rsidP="00F816C1">
      <w:pPr>
        <w:spacing w:line="240" w:lineRule="auto"/>
        <w:jc w:val="left"/>
        <w:rPr>
          <w:rFonts w:ascii="Courier New" w:eastAsia="Calibri" w:hAnsi="Courier New" w:cs="Courier New"/>
          <w:kern w:val="2"/>
          <w:sz w:val="21"/>
          <w:szCs w:val="21"/>
          <w:lang w:val="en-US"/>
          <w14:ligatures w14:val="standardContextual"/>
        </w:rPr>
      </w:pPr>
      <w:r w:rsidRPr="005D56F5">
        <w:rPr>
          <w:rFonts w:ascii="Courier New" w:eastAsia="Calibri" w:hAnsi="Courier New" w:cs="Courier New"/>
          <w:kern w:val="2"/>
          <w:sz w:val="21"/>
          <w:szCs w:val="21"/>
          <w:lang w:val="en-US"/>
          <w14:ligatures w14:val="standardContextual"/>
        </w:rPr>
        <w:t xml:space="preserve"> k</w:t>
      </w:r>
      <w:proofErr w:type="gramStart"/>
      <w:r w:rsidRPr="005D56F5">
        <w:rPr>
          <w:rFonts w:ascii="Courier New" w:eastAsia="Calibri" w:hAnsi="Courier New" w:cs="Courier New"/>
          <w:kern w:val="2"/>
          <w:sz w:val="21"/>
          <w:szCs w:val="21"/>
          <w:lang w:val="en-US"/>
          <w14:ligatures w14:val="standardContextual"/>
        </w:rPr>
        <w:t>=  1.946</w:t>
      </w:r>
      <w:proofErr w:type="gramEnd"/>
      <w:r w:rsidRPr="005D56F5">
        <w:rPr>
          <w:rFonts w:ascii="Courier New" w:eastAsia="Calibri" w:hAnsi="Courier New" w:cs="Courier New"/>
          <w:kern w:val="2"/>
          <w:sz w:val="21"/>
          <w:szCs w:val="21"/>
          <w:lang w:val="en-US"/>
          <w14:ligatures w14:val="standardContextual"/>
        </w:rPr>
        <w:t xml:space="preserve"> A(CT)=  3 Z(МЦК)= 112 Z(CT)=  53 Z(БЦК)= 218</w:t>
      </w:r>
    </w:p>
    <w:p w14:paraId="5FB7B80F" w14:textId="77777777" w:rsidR="00F816C1" w:rsidRPr="005D56F5" w:rsidRDefault="00F816C1" w:rsidP="00F816C1">
      <w:pPr>
        <w:spacing w:line="240" w:lineRule="auto"/>
        <w:jc w:val="left"/>
        <w:rPr>
          <w:rFonts w:ascii="Courier New" w:eastAsia="Calibri" w:hAnsi="Courier New" w:cs="Courier New"/>
          <w:kern w:val="2"/>
          <w:sz w:val="21"/>
          <w:szCs w:val="21"/>
          <w:lang w:val="en-US"/>
          <w14:ligatures w14:val="standardContextual"/>
        </w:rPr>
      </w:pPr>
      <w:r w:rsidRPr="005D56F5">
        <w:rPr>
          <w:rFonts w:ascii="Courier New" w:eastAsia="Calibri" w:hAnsi="Courier New" w:cs="Courier New"/>
          <w:kern w:val="2"/>
          <w:sz w:val="21"/>
          <w:szCs w:val="21"/>
          <w:lang w:val="en-US"/>
          <w14:ligatures w14:val="standardContextual"/>
        </w:rPr>
        <w:t xml:space="preserve"> k</w:t>
      </w:r>
      <w:proofErr w:type="gramStart"/>
      <w:r w:rsidRPr="005D56F5">
        <w:rPr>
          <w:rFonts w:ascii="Courier New" w:eastAsia="Calibri" w:hAnsi="Courier New" w:cs="Courier New"/>
          <w:kern w:val="2"/>
          <w:sz w:val="21"/>
          <w:szCs w:val="21"/>
          <w:lang w:val="en-US"/>
          <w14:ligatures w14:val="standardContextual"/>
        </w:rPr>
        <w:t>=  1.947</w:t>
      </w:r>
      <w:proofErr w:type="gramEnd"/>
      <w:r w:rsidRPr="005D56F5">
        <w:rPr>
          <w:rFonts w:ascii="Courier New" w:eastAsia="Calibri" w:hAnsi="Courier New" w:cs="Courier New"/>
          <w:kern w:val="2"/>
          <w:sz w:val="21"/>
          <w:szCs w:val="21"/>
          <w:lang w:val="en-US"/>
          <w14:ligatures w14:val="standardContextual"/>
        </w:rPr>
        <w:t xml:space="preserve"> A(CT)=  3 Z(МЦК)= 114 Z(CT)=  54 Z(БЦК)= 222</w:t>
      </w:r>
    </w:p>
    <w:p w14:paraId="261D142A" w14:textId="77777777" w:rsidR="00F816C1" w:rsidRPr="005D56F5" w:rsidRDefault="00F816C1" w:rsidP="00F816C1">
      <w:pPr>
        <w:spacing w:line="240" w:lineRule="auto"/>
        <w:jc w:val="left"/>
        <w:rPr>
          <w:rFonts w:ascii="Courier New" w:eastAsia="Calibri" w:hAnsi="Courier New" w:cs="Courier New"/>
          <w:kern w:val="2"/>
          <w:sz w:val="21"/>
          <w:szCs w:val="21"/>
          <w:lang w:val="en-US"/>
          <w14:ligatures w14:val="standardContextual"/>
        </w:rPr>
      </w:pPr>
      <w:r w:rsidRPr="005D56F5">
        <w:rPr>
          <w:rFonts w:ascii="Courier New" w:eastAsia="Calibri" w:hAnsi="Courier New" w:cs="Courier New"/>
          <w:kern w:val="2"/>
          <w:sz w:val="21"/>
          <w:szCs w:val="21"/>
          <w:lang w:val="en-US"/>
          <w14:ligatures w14:val="standardContextual"/>
        </w:rPr>
        <w:t xml:space="preserve"> k</w:t>
      </w:r>
      <w:proofErr w:type="gramStart"/>
      <w:r w:rsidRPr="005D56F5">
        <w:rPr>
          <w:rFonts w:ascii="Courier New" w:eastAsia="Calibri" w:hAnsi="Courier New" w:cs="Courier New"/>
          <w:kern w:val="2"/>
          <w:sz w:val="21"/>
          <w:szCs w:val="21"/>
          <w:lang w:val="en-US"/>
          <w14:ligatures w14:val="standardContextual"/>
        </w:rPr>
        <w:t>=  1.948</w:t>
      </w:r>
      <w:proofErr w:type="gramEnd"/>
      <w:r w:rsidRPr="005D56F5">
        <w:rPr>
          <w:rFonts w:ascii="Courier New" w:eastAsia="Calibri" w:hAnsi="Courier New" w:cs="Courier New"/>
          <w:kern w:val="2"/>
          <w:sz w:val="21"/>
          <w:szCs w:val="21"/>
          <w:lang w:val="en-US"/>
          <w14:ligatures w14:val="standardContextual"/>
        </w:rPr>
        <w:t xml:space="preserve"> A(CT)=  3 Z(МЦК)= 116 Z(CT)=  55 Z(БЦК)= 226</w:t>
      </w:r>
    </w:p>
    <w:p w14:paraId="449B5B63" w14:textId="77777777" w:rsidR="00F816C1" w:rsidRPr="005D56F5" w:rsidRDefault="00F816C1" w:rsidP="00F816C1">
      <w:pPr>
        <w:spacing w:line="240" w:lineRule="auto"/>
        <w:jc w:val="left"/>
        <w:rPr>
          <w:rFonts w:ascii="Courier New" w:eastAsia="Calibri" w:hAnsi="Courier New" w:cs="Courier New"/>
          <w:kern w:val="2"/>
          <w:sz w:val="21"/>
          <w:szCs w:val="21"/>
          <w:lang w:val="en-US"/>
          <w14:ligatures w14:val="standardContextual"/>
        </w:rPr>
      </w:pPr>
      <w:r w:rsidRPr="005D56F5">
        <w:rPr>
          <w:rFonts w:ascii="Courier New" w:eastAsia="Calibri" w:hAnsi="Courier New" w:cs="Courier New"/>
          <w:kern w:val="2"/>
          <w:sz w:val="21"/>
          <w:szCs w:val="21"/>
          <w:lang w:val="en-US"/>
          <w14:ligatures w14:val="standardContextual"/>
        </w:rPr>
        <w:t xml:space="preserve"> k</w:t>
      </w:r>
      <w:proofErr w:type="gramStart"/>
      <w:r w:rsidRPr="005D56F5">
        <w:rPr>
          <w:rFonts w:ascii="Courier New" w:eastAsia="Calibri" w:hAnsi="Courier New" w:cs="Courier New"/>
          <w:kern w:val="2"/>
          <w:sz w:val="21"/>
          <w:szCs w:val="21"/>
          <w:lang w:val="en-US"/>
          <w14:ligatures w14:val="standardContextual"/>
        </w:rPr>
        <w:t>=  1.949</w:t>
      </w:r>
      <w:proofErr w:type="gramEnd"/>
      <w:r w:rsidRPr="005D56F5">
        <w:rPr>
          <w:rFonts w:ascii="Courier New" w:eastAsia="Calibri" w:hAnsi="Courier New" w:cs="Courier New"/>
          <w:kern w:val="2"/>
          <w:sz w:val="21"/>
          <w:szCs w:val="21"/>
          <w:lang w:val="en-US"/>
          <w14:ligatures w14:val="standardContextual"/>
        </w:rPr>
        <w:t xml:space="preserve"> A(CT)=  3 Z(МЦК)= 118 Z(CT)=  56 Z(БЦК)= 230</w:t>
      </w:r>
    </w:p>
    <w:p w14:paraId="170DAD6C" w14:textId="77777777" w:rsidR="00F816C1" w:rsidRPr="005D56F5" w:rsidRDefault="00F816C1" w:rsidP="00F816C1">
      <w:pPr>
        <w:spacing w:line="240" w:lineRule="auto"/>
        <w:jc w:val="left"/>
        <w:rPr>
          <w:rFonts w:ascii="Courier New" w:eastAsia="Calibri" w:hAnsi="Courier New" w:cs="Courier New"/>
          <w:kern w:val="2"/>
          <w:sz w:val="21"/>
          <w:szCs w:val="21"/>
          <w:lang w:val="en-US"/>
          <w14:ligatures w14:val="standardContextual"/>
        </w:rPr>
      </w:pPr>
      <w:r w:rsidRPr="005D56F5">
        <w:rPr>
          <w:rFonts w:ascii="Courier New" w:eastAsia="Calibri" w:hAnsi="Courier New" w:cs="Courier New"/>
          <w:kern w:val="2"/>
          <w:sz w:val="21"/>
          <w:szCs w:val="21"/>
          <w:lang w:val="en-US"/>
          <w14:ligatures w14:val="standardContextual"/>
        </w:rPr>
        <w:t xml:space="preserve"> k</w:t>
      </w:r>
      <w:proofErr w:type="gramStart"/>
      <w:r w:rsidRPr="005D56F5">
        <w:rPr>
          <w:rFonts w:ascii="Courier New" w:eastAsia="Calibri" w:hAnsi="Courier New" w:cs="Courier New"/>
          <w:kern w:val="2"/>
          <w:sz w:val="21"/>
          <w:szCs w:val="21"/>
          <w:lang w:val="en-US"/>
          <w14:ligatures w14:val="standardContextual"/>
        </w:rPr>
        <w:t>=  1.950</w:t>
      </w:r>
      <w:proofErr w:type="gramEnd"/>
      <w:r w:rsidRPr="005D56F5">
        <w:rPr>
          <w:rFonts w:ascii="Courier New" w:eastAsia="Calibri" w:hAnsi="Courier New" w:cs="Courier New"/>
          <w:kern w:val="2"/>
          <w:sz w:val="21"/>
          <w:szCs w:val="21"/>
          <w:lang w:val="en-US"/>
          <w14:ligatures w14:val="standardContextual"/>
        </w:rPr>
        <w:t xml:space="preserve"> A(CT)=  3 Z(МЦК)= 120 Z(CT)=  57 Z(БЦК)= 234</w:t>
      </w:r>
    </w:p>
    <w:p w14:paraId="02C2D484" w14:textId="77777777" w:rsidR="00F816C1" w:rsidRPr="005D56F5" w:rsidRDefault="00F816C1" w:rsidP="00F816C1">
      <w:pPr>
        <w:spacing w:line="240" w:lineRule="auto"/>
        <w:jc w:val="left"/>
        <w:rPr>
          <w:rFonts w:ascii="Courier New" w:eastAsia="Calibri" w:hAnsi="Courier New" w:cs="Courier New"/>
          <w:kern w:val="2"/>
          <w:sz w:val="21"/>
          <w:szCs w:val="21"/>
          <w:lang w:val="en-US"/>
          <w14:ligatures w14:val="standardContextual"/>
        </w:rPr>
      </w:pPr>
      <w:r w:rsidRPr="005D56F5">
        <w:rPr>
          <w:rFonts w:ascii="Courier New" w:eastAsia="Calibri" w:hAnsi="Courier New" w:cs="Courier New"/>
          <w:kern w:val="2"/>
          <w:sz w:val="21"/>
          <w:szCs w:val="21"/>
          <w:lang w:val="en-US"/>
          <w14:ligatures w14:val="standardContextual"/>
        </w:rPr>
        <w:t xml:space="preserve"> k</w:t>
      </w:r>
      <w:proofErr w:type="gramStart"/>
      <w:r w:rsidRPr="005D56F5">
        <w:rPr>
          <w:rFonts w:ascii="Courier New" w:eastAsia="Calibri" w:hAnsi="Courier New" w:cs="Courier New"/>
          <w:kern w:val="2"/>
          <w:sz w:val="21"/>
          <w:szCs w:val="21"/>
          <w:lang w:val="en-US"/>
          <w14:ligatures w14:val="standardContextual"/>
        </w:rPr>
        <w:t>=  1.951</w:t>
      </w:r>
      <w:proofErr w:type="gramEnd"/>
      <w:r w:rsidRPr="005D56F5">
        <w:rPr>
          <w:rFonts w:ascii="Courier New" w:eastAsia="Calibri" w:hAnsi="Courier New" w:cs="Courier New"/>
          <w:kern w:val="2"/>
          <w:sz w:val="21"/>
          <w:szCs w:val="21"/>
          <w:lang w:val="en-US"/>
          <w14:ligatures w14:val="standardContextual"/>
        </w:rPr>
        <w:t xml:space="preserve"> A(CT)=  3 Z(МЦК)= 122 Z(CT)=  58 Z(БЦК)= 238</w:t>
      </w:r>
    </w:p>
    <w:p w14:paraId="075F7BFC" w14:textId="77777777" w:rsidR="00F816C1" w:rsidRPr="005D56F5" w:rsidRDefault="00F816C1" w:rsidP="00F816C1">
      <w:pPr>
        <w:spacing w:line="240" w:lineRule="auto"/>
        <w:jc w:val="left"/>
        <w:rPr>
          <w:rFonts w:ascii="Courier New" w:eastAsia="Calibri" w:hAnsi="Courier New" w:cs="Courier New"/>
          <w:kern w:val="2"/>
          <w:sz w:val="21"/>
          <w:szCs w:val="21"/>
          <w:lang w:val="en-US"/>
          <w14:ligatures w14:val="standardContextual"/>
        </w:rPr>
      </w:pPr>
      <w:r w:rsidRPr="005D56F5">
        <w:rPr>
          <w:rFonts w:ascii="Courier New" w:eastAsia="Calibri" w:hAnsi="Courier New" w:cs="Courier New"/>
          <w:kern w:val="2"/>
          <w:sz w:val="21"/>
          <w:szCs w:val="21"/>
          <w:lang w:val="en-US"/>
          <w14:ligatures w14:val="standardContextual"/>
        </w:rPr>
        <w:t xml:space="preserve"> k</w:t>
      </w:r>
      <w:proofErr w:type="gramStart"/>
      <w:r w:rsidRPr="005D56F5">
        <w:rPr>
          <w:rFonts w:ascii="Courier New" w:eastAsia="Calibri" w:hAnsi="Courier New" w:cs="Courier New"/>
          <w:kern w:val="2"/>
          <w:sz w:val="21"/>
          <w:szCs w:val="21"/>
          <w:lang w:val="en-US"/>
          <w14:ligatures w14:val="standardContextual"/>
        </w:rPr>
        <w:t>=  1.952</w:t>
      </w:r>
      <w:proofErr w:type="gramEnd"/>
      <w:r w:rsidRPr="005D56F5">
        <w:rPr>
          <w:rFonts w:ascii="Courier New" w:eastAsia="Calibri" w:hAnsi="Courier New" w:cs="Courier New"/>
          <w:kern w:val="2"/>
          <w:sz w:val="21"/>
          <w:szCs w:val="21"/>
          <w:lang w:val="en-US"/>
          <w14:ligatures w14:val="standardContextual"/>
        </w:rPr>
        <w:t xml:space="preserve"> A(CT)=  3 Z(МЦК)= 124 Z(CT)=  59 Z(БЦК)= 242</w:t>
      </w:r>
    </w:p>
    <w:p w14:paraId="75243695" w14:textId="77777777" w:rsidR="00F816C1" w:rsidRPr="005D56F5" w:rsidRDefault="00F816C1" w:rsidP="00F816C1">
      <w:pPr>
        <w:spacing w:line="240" w:lineRule="auto"/>
        <w:jc w:val="left"/>
        <w:rPr>
          <w:rFonts w:ascii="Courier New" w:eastAsia="Calibri" w:hAnsi="Courier New" w:cs="Courier New"/>
          <w:kern w:val="2"/>
          <w:sz w:val="21"/>
          <w:szCs w:val="21"/>
          <w:lang w:val="en-US"/>
          <w14:ligatures w14:val="standardContextual"/>
        </w:rPr>
      </w:pPr>
      <w:r w:rsidRPr="005D56F5">
        <w:rPr>
          <w:rFonts w:ascii="Courier New" w:eastAsia="Calibri" w:hAnsi="Courier New" w:cs="Courier New"/>
          <w:kern w:val="2"/>
          <w:sz w:val="21"/>
          <w:szCs w:val="21"/>
          <w:lang w:val="en-US"/>
          <w14:ligatures w14:val="standardContextual"/>
        </w:rPr>
        <w:t xml:space="preserve"> k</w:t>
      </w:r>
      <w:proofErr w:type="gramStart"/>
      <w:r w:rsidRPr="005D56F5">
        <w:rPr>
          <w:rFonts w:ascii="Courier New" w:eastAsia="Calibri" w:hAnsi="Courier New" w:cs="Courier New"/>
          <w:kern w:val="2"/>
          <w:sz w:val="21"/>
          <w:szCs w:val="21"/>
          <w:lang w:val="en-US"/>
          <w14:ligatures w14:val="standardContextual"/>
        </w:rPr>
        <w:t>=  1.952</w:t>
      </w:r>
      <w:proofErr w:type="gramEnd"/>
      <w:r w:rsidRPr="005D56F5">
        <w:rPr>
          <w:rFonts w:ascii="Courier New" w:eastAsia="Calibri" w:hAnsi="Courier New" w:cs="Courier New"/>
          <w:kern w:val="2"/>
          <w:sz w:val="21"/>
          <w:szCs w:val="21"/>
          <w:lang w:val="en-US"/>
          <w14:ligatures w14:val="standardContextual"/>
        </w:rPr>
        <w:t xml:space="preserve"> A(CT)=  3 Z(МЦК)= 126 Z(CT)=  60 Z(БЦК)= 246</w:t>
      </w:r>
    </w:p>
    <w:p w14:paraId="094EE045" w14:textId="77777777" w:rsidR="00F816C1" w:rsidRPr="005D56F5" w:rsidRDefault="00F816C1" w:rsidP="00F816C1">
      <w:pPr>
        <w:spacing w:line="240" w:lineRule="auto"/>
        <w:jc w:val="left"/>
        <w:rPr>
          <w:rFonts w:ascii="Courier New" w:eastAsia="Calibri" w:hAnsi="Courier New" w:cs="Courier New"/>
          <w:kern w:val="2"/>
          <w:sz w:val="21"/>
          <w:szCs w:val="21"/>
          <w:lang w:val="en-US"/>
          <w14:ligatures w14:val="standardContextual"/>
        </w:rPr>
      </w:pPr>
      <w:r w:rsidRPr="005D56F5">
        <w:rPr>
          <w:rFonts w:ascii="Courier New" w:eastAsia="Calibri" w:hAnsi="Courier New" w:cs="Courier New"/>
          <w:kern w:val="2"/>
          <w:sz w:val="21"/>
          <w:szCs w:val="21"/>
          <w:lang w:val="en-US"/>
          <w14:ligatures w14:val="standardContextual"/>
        </w:rPr>
        <w:t xml:space="preserve"> k</w:t>
      </w:r>
      <w:proofErr w:type="gramStart"/>
      <w:r w:rsidRPr="005D56F5">
        <w:rPr>
          <w:rFonts w:ascii="Courier New" w:eastAsia="Calibri" w:hAnsi="Courier New" w:cs="Courier New"/>
          <w:kern w:val="2"/>
          <w:sz w:val="21"/>
          <w:szCs w:val="21"/>
          <w:lang w:val="en-US"/>
          <w14:ligatures w14:val="standardContextual"/>
        </w:rPr>
        <w:t>=  1.953</w:t>
      </w:r>
      <w:proofErr w:type="gramEnd"/>
      <w:r w:rsidRPr="005D56F5">
        <w:rPr>
          <w:rFonts w:ascii="Courier New" w:eastAsia="Calibri" w:hAnsi="Courier New" w:cs="Courier New"/>
          <w:kern w:val="2"/>
          <w:sz w:val="21"/>
          <w:szCs w:val="21"/>
          <w:lang w:val="en-US"/>
          <w14:ligatures w14:val="standardContextual"/>
        </w:rPr>
        <w:t xml:space="preserve"> A(CT)=  3 Z(МЦК)= 128 Z(CT)=  61 Z(БЦК)= 250</w:t>
      </w:r>
    </w:p>
    <w:p w14:paraId="31FE5BDB" w14:textId="77777777" w:rsidR="00F816C1" w:rsidRPr="005D56F5" w:rsidRDefault="00F816C1" w:rsidP="00F816C1">
      <w:pPr>
        <w:spacing w:line="240" w:lineRule="auto"/>
        <w:jc w:val="left"/>
        <w:rPr>
          <w:rFonts w:ascii="Courier New" w:eastAsia="Calibri" w:hAnsi="Courier New" w:cs="Courier New"/>
          <w:kern w:val="2"/>
          <w:sz w:val="21"/>
          <w:szCs w:val="21"/>
          <w:lang w:val="en-US"/>
          <w14:ligatures w14:val="standardContextual"/>
        </w:rPr>
      </w:pPr>
      <w:r w:rsidRPr="005D56F5">
        <w:rPr>
          <w:rFonts w:ascii="Courier New" w:eastAsia="Calibri" w:hAnsi="Courier New" w:cs="Courier New"/>
          <w:kern w:val="2"/>
          <w:sz w:val="21"/>
          <w:szCs w:val="21"/>
          <w:lang w:val="en-US"/>
          <w14:ligatures w14:val="standardContextual"/>
        </w:rPr>
        <w:t xml:space="preserve"> k</w:t>
      </w:r>
      <w:proofErr w:type="gramStart"/>
      <w:r w:rsidRPr="005D56F5">
        <w:rPr>
          <w:rFonts w:ascii="Courier New" w:eastAsia="Calibri" w:hAnsi="Courier New" w:cs="Courier New"/>
          <w:kern w:val="2"/>
          <w:sz w:val="21"/>
          <w:szCs w:val="21"/>
          <w:lang w:val="en-US"/>
          <w14:ligatures w14:val="standardContextual"/>
        </w:rPr>
        <w:t>=  1.947</w:t>
      </w:r>
      <w:proofErr w:type="gramEnd"/>
      <w:r w:rsidRPr="005D56F5">
        <w:rPr>
          <w:rFonts w:ascii="Courier New" w:eastAsia="Calibri" w:hAnsi="Courier New" w:cs="Courier New"/>
          <w:kern w:val="2"/>
          <w:sz w:val="21"/>
          <w:szCs w:val="21"/>
          <w:lang w:val="en-US"/>
          <w14:ligatures w14:val="standardContextual"/>
        </w:rPr>
        <w:t xml:space="preserve"> A(CT)=  3 Z(МЦК)= 171 Z(CT)=  81 Z(БЦК)= 333</w:t>
      </w:r>
    </w:p>
    <w:p w14:paraId="0616C185" w14:textId="77777777" w:rsidR="00F816C1" w:rsidRPr="005D56F5" w:rsidRDefault="00F816C1" w:rsidP="00F816C1">
      <w:pPr>
        <w:spacing w:line="240" w:lineRule="auto"/>
        <w:jc w:val="left"/>
        <w:rPr>
          <w:rFonts w:ascii="Courier New" w:eastAsia="Calibri" w:hAnsi="Courier New" w:cs="Courier New"/>
          <w:kern w:val="2"/>
          <w:sz w:val="21"/>
          <w:szCs w:val="21"/>
          <w:lang w:val="en-US"/>
          <w14:ligatures w14:val="standardContextual"/>
        </w:rPr>
      </w:pPr>
      <w:r w:rsidRPr="005D56F5">
        <w:rPr>
          <w:rFonts w:ascii="Courier New" w:eastAsia="Calibri" w:hAnsi="Courier New" w:cs="Courier New"/>
          <w:kern w:val="2"/>
          <w:sz w:val="21"/>
          <w:szCs w:val="21"/>
          <w:lang w:val="en-US"/>
          <w14:ligatures w14:val="standardContextual"/>
        </w:rPr>
        <w:t xml:space="preserve"> k</w:t>
      </w:r>
      <w:proofErr w:type="gramStart"/>
      <w:r w:rsidRPr="005D56F5">
        <w:rPr>
          <w:rFonts w:ascii="Courier New" w:eastAsia="Calibri" w:hAnsi="Courier New" w:cs="Courier New"/>
          <w:kern w:val="2"/>
          <w:sz w:val="21"/>
          <w:szCs w:val="21"/>
          <w:lang w:val="en-US"/>
          <w14:ligatures w14:val="standardContextual"/>
        </w:rPr>
        <w:t>=  1.948</w:t>
      </w:r>
      <w:proofErr w:type="gramEnd"/>
      <w:r w:rsidRPr="005D56F5">
        <w:rPr>
          <w:rFonts w:ascii="Courier New" w:eastAsia="Calibri" w:hAnsi="Courier New" w:cs="Courier New"/>
          <w:kern w:val="2"/>
          <w:sz w:val="21"/>
          <w:szCs w:val="21"/>
          <w:lang w:val="en-US"/>
          <w14:ligatures w14:val="standardContextual"/>
        </w:rPr>
        <w:t xml:space="preserve"> A(CT)=  3 Z(МЦК)= 173 Z(CT)=  82 Z(БЦК)= 337</w:t>
      </w:r>
    </w:p>
    <w:p w14:paraId="320AC071" w14:textId="77777777" w:rsidR="00F816C1" w:rsidRPr="005D56F5" w:rsidRDefault="00F816C1" w:rsidP="00F816C1">
      <w:pPr>
        <w:spacing w:line="240" w:lineRule="auto"/>
        <w:jc w:val="left"/>
        <w:rPr>
          <w:rFonts w:ascii="Courier New" w:eastAsia="Calibri" w:hAnsi="Courier New" w:cs="Courier New"/>
          <w:kern w:val="2"/>
          <w:sz w:val="21"/>
          <w:szCs w:val="21"/>
          <w:lang w:val="en-US"/>
          <w14:ligatures w14:val="standardContextual"/>
        </w:rPr>
      </w:pPr>
      <w:r w:rsidRPr="005D56F5">
        <w:rPr>
          <w:rFonts w:ascii="Courier New" w:eastAsia="Calibri" w:hAnsi="Courier New" w:cs="Courier New"/>
          <w:kern w:val="2"/>
          <w:sz w:val="21"/>
          <w:szCs w:val="21"/>
          <w:lang w:val="en-US"/>
          <w14:ligatures w14:val="standardContextual"/>
        </w:rPr>
        <w:t xml:space="preserve"> k</w:t>
      </w:r>
      <w:proofErr w:type="gramStart"/>
      <w:r w:rsidRPr="005D56F5">
        <w:rPr>
          <w:rFonts w:ascii="Courier New" w:eastAsia="Calibri" w:hAnsi="Courier New" w:cs="Courier New"/>
          <w:kern w:val="2"/>
          <w:sz w:val="21"/>
          <w:szCs w:val="21"/>
          <w:lang w:val="en-US"/>
          <w14:ligatures w14:val="standardContextual"/>
        </w:rPr>
        <w:t>=  1.949</w:t>
      </w:r>
      <w:proofErr w:type="gramEnd"/>
      <w:r w:rsidRPr="005D56F5">
        <w:rPr>
          <w:rFonts w:ascii="Courier New" w:eastAsia="Calibri" w:hAnsi="Courier New" w:cs="Courier New"/>
          <w:kern w:val="2"/>
          <w:sz w:val="21"/>
          <w:szCs w:val="21"/>
          <w:lang w:val="en-US"/>
          <w14:ligatures w14:val="standardContextual"/>
        </w:rPr>
        <w:t xml:space="preserve"> A(CT)=  3 Z(МЦК)= 175 Z(CT)=  83 Z(БЦК)= 341</w:t>
      </w:r>
    </w:p>
    <w:p w14:paraId="61858092" w14:textId="77777777" w:rsidR="00F816C1" w:rsidRPr="005D56F5" w:rsidRDefault="00F816C1" w:rsidP="00F816C1">
      <w:pPr>
        <w:spacing w:line="240" w:lineRule="auto"/>
        <w:jc w:val="left"/>
        <w:rPr>
          <w:rFonts w:ascii="Courier New" w:eastAsia="Calibri" w:hAnsi="Courier New" w:cs="Courier New"/>
          <w:kern w:val="2"/>
          <w:sz w:val="21"/>
          <w:szCs w:val="21"/>
          <w:lang w:val="en-US"/>
          <w14:ligatures w14:val="standardContextual"/>
        </w:rPr>
      </w:pPr>
      <w:r w:rsidRPr="005D56F5">
        <w:rPr>
          <w:rFonts w:ascii="Courier New" w:eastAsia="Calibri" w:hAnsi="Courier New" w:cs="Courier New"/>
          <w:kern w:val="2"/>
          <w:sz w:val="21"/>
          <w:szCs w:val="21"/>
          <w:lang w:val="en-US"/>
          <w14:ligatures w14:val="standardContextual"/>
        </w:rPr>
        <w:t xml:space="preserve"> k</w:t>
      </w:r>
      <w:proofErr w:type="gramStart"/>
      <w:r w:rsidRPr="005D56F5">
        <w:rPr>
          <w:rFonts w:ascii="Courier New" w:eastAsia="Calibri" w:hAnsi="Courier New" w:cs="Courier New"/>
          <w:kern w:val="2"/>
          <w:sz w:val="21"/>
          <w:szCs w:val="21"/>
          <w:lang w:val="en-US"/>
          <w14:ligatures w14:val="standardContextual"/>
        </w:rPr>
        <w:t>=  1.949</w:t>
      </w:r>
      <w:proofErr w:type="gramEnd"/>
      <w:r w:rsidRPr="005D56F5">
        <w:rPr>
          <w:rFonts w:ascii="Courier New" w:eastAsia="Calibri" w:hAnsi="Courier New" w:cs="Courier New"/>
          <w:kern w:val="2"/>
          <w:sz w:val="21"/>
          <w:szCs w:val="21"/>
          <w:lang w:val="en-US"/>
          <w14:ligatures w14:val="standardContextual"/>
        </w:rPr>
        <w:t xml:space="preserve"> A(CT)=  3 Z(МЦК)= 177 Z(CT)=  84 Z(БЦК)= 345</w:t>
      </w:r>
    </w:p>
    <w:p w14:paraId="59A252DB" w14:textId="77777777" w:rsidR="00F816C1" w:rsidRPr="005D56F5" w:rsidRDefault="00F816C1" w:rsidP="00F816C1">
      <w:pPr>
        <w:spacing w:line="240" w:lineRule="auto"/>
        <w:jc w:val="left"/>
        <w:rPr>
          <w:rFonts w:ascii="Courier New" w:eastAsia="Calibri" w:hAnsi="Courier New" w:cs="Courier New"/>
          <w:kern w:val="2"/>
          <w:sz w:val="21"/>
          <w:szCs w:val="21"/>
          <w:lang w:val="en-US"/>
          <w14:ligatures w14:val="standardContextual"/>
        </w:rPr>
      </w:pPr>
      <w:r w:rsidRPr="005D56F5">
        <w:rPr>
          <w:rFonts w:ascii="Courier New" w:eastAsia="Calibri" w:hAnsi="Courier New" w:cs="Courier New"/>
          <w:kern w:val="2"/>
          <w:sz w:val="21"/>
          <w:szCs w:val="21"/>
          <w:lang w:val="en-US"/>
          <w14:ligatures w14:val="standardContextual"/>
        </w:rPr>
        <w:t xml:space="preserve"> k</w:t>
      </w:r>
      <w:proofErr w:type="gramStart"/>
      <w:r w:rsidRPr="005D56F5">
        <w:rPr>
          <w:rFonts w:ascii="Courier New" w:eastAsia="Calibri" w:hAnsi="Courier New" w:cs="Courier New"/>
          <w:kern w:val="2"/>
          <w:sz w:val="21"/>
          <w:szCs w:val="21"/>
          <w:lang w:val="en-US"/>
          <w14:ligatures w14:val="standardContextual"/>
        </w:rPr>
        <w:t>=  1.950</w:t>
      </w:r>
      <w:proofErr w:type="gramEnd"/>
      <w:r w:rsidRPr="005D56F5">
        <w:rPr>
          <w:rFonts w:ascii="Courier New" w:eastAsia="Calibri" w:hAnsi="Courier New" w:cs="Courier New"/>
          <w:kern w:val="2"/>
          <w:sz w:val="21"/>
          <w:szCs w:val="21"/>
          <w:lang w:val="en-US"/>
          <w14:ligatures w14:val="standardContextual"/>
        </w:rPr>
        <w:t xml:space="preserve"> A(CT)=  3 Z(МЦК)= 179 Z(CT)=  85 Z(БЦК)= 349</w:t>
      </w:r>
    </w:p>
    <w:p w14:paraId="43517207" w14:textId="77777777" w:rsidR="00F816C1" w:rsidRPr="005D56F5" w:rsidRDefault="00F816C1" w:rsidP="00F816C1">
      <w:pPr>
        <w:spacing w:line="240" w:lineRule="auto"/>
        <w:jc w:val="left"/>
        <w:rPr>
          <w:rFonts w:ascii="Courier New" w:eastAsia="Calibri" w:hAnsi="Courier New" w:cs="Courier New"/>
          <w:kern w:val="2"/>
          <w:sz w:val="21"/>
          <w:szCs w:val="21"/>
          <w:lang w:val="en-US"/>
          <w14:ligatures w14:val="standardContextual"/>
        </w:rPr>
      </w:pPr>
      <w:r w:rsidRPr="005D56F5">
        <w:rPr>
          <w:rFonts w:ascii="Courier New" w:eastAsia="Calibri" w:hAnsi="Courier New" w:cs="Courier New"/>
          <w:kern w:val="2"/>
          <w:sz w:val="21"/>
          <w:szCs w:val="21"/>
          <w:lang w:val="en-US"/>
          <w14:ligatures w14:val="standardContextual"/>
        </w:rPr>
        <w:t xml:space="preserve"> k</w:t>
      </w:r>
      <w:proofErr w:type="gramStart"/>
      <w:r w:rsidRPr="005D56F5">
        <w:rPr>
          <w:rFonts w:ascii="Courier New" w:eastAsia="Calibri" w:hAnsi="Courier New" w:cs="Courier New"/>
          <w:kern w:val="2"/>
          <w:sz w:val="21"/>
          <w:szCs w:val="21"/>
          <w:lang w:val="en-US"/>
          <w14:ligatures w14:val="standardContextual"/>
        </w:rPr>
        <w:t>=  1.950</w:t>
      </w:r>
      <w:proofErr w:type="gramEnd"/>
      <w:r w:rsidRPr="005D56F5">
        <w:rPr>
          <w:rFonts w:ascii="Courier New" w:eastAsia="Calibri" w:hAnsi="Courier New" w:cs="Courier New"/>
          <w:kern w:val="2"/>
          <w:sz w:val="21"/>
          <w:szCs w:val="21"/>
          <w:lang w:val="en-US"/>
          <w14:ligatures w14:val="standardContextual"/>
        </w:rPr>
        <w:t xml:space="preserve"> A(CT)=  3 Z(МЦК)= 181 Z(CT)=  86 Z(БЦК)= 353</w:t>
      </w:r>
    </w:p>
    <w:p w14:paraId="2690418C" w14:textId="77777777" w:rsidR="00F816C1" w:rsidRPr="005D56F5" w:rsidRDefault="00F816C1" w:rsidP="00F816C1">
      <w:pPr>
        <w:spacing w:line="240" w:lineRule="auto"/>
        <w:jc w:val="left"/>
        <w:rPr>
          <w:rFonts w:ascii="Courier New" w:eastAsia="Calibri" w:hAnsi="Courier New" w:cs="Courier New"/>
          <w:kern w:val="2"/>
          <w:sz w:val="21"/>
          <w:szCs w:val="21"/>
          <w:lang w:val="en-US"/>
          <w14:ligatures w14:val="standardContextual"/>
        </w:rPr>
      </w:pPr>
      <w:r w:rsidRPr="005D56F5">
        <w:rPr>
          <w:rFonts w:ascii="Courier New" w:eastAsia="Calibri" w:hAnsi="Courier New" w:cs="Courier New"/>
          <w:kern w:val="2"/>
          <w:sz w:val="21"/>
          <w:szCs w:val="21"/>
          <w:lang w:val="en-US"/>
          <w14:ligatures w14:val="standardContextual"/>
        </w:rPr>
        <w:t xml:space="preserve"> k</w:t>
      </w:r>
      <w:proofErr w:type="gramStart"/>
      <w:r w:rsidRPr="005D56F5">
        <w:rPr>
          <w:rFonts w:ascii="Courier New" w:eastAsia="Calibri" w:hAnsi="Courier New" w:cs="Courier New"/>
          <w:kern w:val="2"/>
          <w:sz w:val="21"/>
          <w:szCs w:val="21"/>
          <w:lang w:val="en-US"/>
          <w14:ligatures w14:val="standardContextual"/>
        </w:rPr>
        <w:t>=  1.951</w:t>
      </w:r>
      <w:proofErr w:type="gramEnd"/>
      <w:r w:rsidRPr="005D56F5">
        <w:rPr>
          <w:rFonts w:ascii="Courier New" w:eastAsia="Calibri" w:hAnsi="Courier New" w:cs="Courier New"/>
          <w:kern w:val="2"/>
          <w:sz w:val="21"/>
          <w:szCs w:val="21"/>
          <w:lang w:val="en-US"/>
          <w14:ligatures w14:val="standardContextual"/>
        </w:rPr>
        <w:t xml:space="preserve"> A(CT)=  3 Z(МЦК)= 183 Z(CT)=  87 Z(БЦК)= 357</w:t>
      </w:r>
    </w:p>
    <w:p w14:paraId="072F6AE2" w14:textId="77777777" w:rsidR="00F816C1" w:rsidRPr="005D56F5" w:rsidRDefault="00F816C1" w:rsidP="00F816C1">
      <w:pPr>
        <w:spacing w:line="240" w:lineRule="auto"/>
        <w:jc w:val="left"/>
        <w:rPr>
          <w:rFonts w:ascii="Courier New" w:eastAsia="Calibri" w:hAnsi="Courier New" w:cs="Courier New"/>
          <w:kern w:val="2"/>
          <w:sz w:val="21"/>
          <w:szCs w:val="21"/>
          <w:lang w:val="en-US"/>
          <w14:ligatures w14:val="standardContextual"/>
        </w:rPr>
      </w:pPr>
      <w:r w:rsidRPr="005D56F5">
        <w:rPr>
          <w:rFonts w:ascii="Courier New" w:eastAsia="Calibri" w:hAnsi="Courier New" w:cs="Courier New"/>
          <w:kern w:val="2"/>
          <w:sz w:val="21"/>
          <w:szCs w:val="21"/>
          <w:lang w:val="en-US"/>
          <w14:ligatures w14:val="standardContextual"/>
        </w:rPr>
        <w:t xml:space="preserve"> k</w:t>
      </w:r>
      <w:proofErr w:type="gramStart"/>
      <w:r w:rsidRPr="005D56F5">
        <w:rPr>
          <w:rFonts w:ascii="Courier New" w:eastAsia="Calibri" w:hAnsi="Courier New" w:cs="Courier New"/>
          <w:kern w:val="2"/>
          <w:sz w:val="21"/>
          <w:szCs w:val="21"/>
          <w:lang w:val="en-US"/>
          <w14:ligatures w14:val="standardContextual"/>
        </w:rPr>
        <w:t>=  1.951</w:t>
      </w:r>
      <w:proofErr w:type="gramEnd"/>
      <w:r w:rsidRPr="005D56F5">
        <w:rPr>
          <w:rFonts w:ascii="Courier New" w:eastAsia="Calibri" w:hAnsi="Courier New" w:cs="Courier New"/>
          <w:kern w:val="2"/>
          <w:sz w:val="21"/>
          <w:szCs w:val="21"/>
          <w:lang w:val="en-US"/>
          <w14:ligatures w14:val="standardContextual"/>
        </w:rPr>
        <w:t xml:space="preserve"> A(CT)=  3 Z(МЦК)= 185 Z(CT)=  88 Z(БЦК)= 361</w:t>
      </w:r>
    </w:p>
    <w:p w14:paraId="41241D78" w14:textId="77777777" w:rsidR="00F816C1" w:rsidRPr="005D56F5" w:rsidRDefault="00F816C1" w:rsidP="00F816C1">
      <w:pPr>
        <w:spacing w:line="240" w:lineRule="auto"/>
        <w:jc w:val="left"/>
        <w:rPr>
          <w:rFonts w:ascii="Courier New" w:eastAsia="Calibri" w:hAnsi="Courier New" w:cs="Courier New"/>
          <w:kern w:val="2"/>
          <w:sz w:val="21"/>
          <w:szCs w:val="21"/>
          <w:lang w:val="en-US"/>
          <w14:ligatures w14:val="standardContextual"/>
        </w:rPr>
      </w:pPr>
      <w:r w:rsidRPr="005D56F5">
        <w:rPr>
          <w:rFonts w:ascii="Courier New" w:eastAsia="Calibri" w:hAnsi="Courier New" w:cs="Courier New"/>
          <w:kern w:val="2"/>
          <w:sz w:val="21"/>
          <w:szCs w:val="21"/>
          <w:lang w:val="en-US"/>
          <w14:ligatures w14:val="standardContextual"/>
        </w:rPr>
        <w:t xml:space="preserve"> k</w:t>
      </w:r>
      <w:proofErr w:type="gramStart"/>
      <w:r w:rsidRPr="005D56F5">
        <w:rPr>
          <w:rFonts w:ascii="Courier New" w:eastAsia="Calibri" w:hAnsi="Courier New" w:cs="Courier New"/>
          <w:kern w:val="2"/>
          <w:sz w:val="21"/>
          <w:szCs w:val="21"/>
          <w:lang w:val="en-US"/>
          <w14:ligatures w14:val="standardContextual"/>
        </w:rPr>
        <w:t>=  1.952</w:t>
      </w:r>
      <w:proofErr w:type="gramEnd"/>
      <w:r w:rsidRPr="005D56F5">
        <w:rPr>
          <w:rFonts w:ascii="Courier New" w:eastAsia="Calibri" w:hAnsi="Courier New" w:cs="Courier New"/>
          <w:kern w:val="2"/>
          <w:sz w:val="21"/>
          <w:szCs w:val="21"/>
          <w:lang w:val="en-US"/>
          <w14:ligatures w14:val="standardContextual"/>
        </w:rPr>
        <w:t xml:space="preserve"> A(CT)=  3 Z(МЦК)= 187 Z(CT)=  89 Z(БЦК)= 365</w:t>
      </w:r>
    </w:p>
    <w:p w14:paraId="218B555E" w14:textId="77777777" w:rsidR="00F816C1" w:rsidRPr="005D56F5" w:rsidRDefault="00F816C1" w:rsidP="00F816C1">
      <w:pPr>
        <w:spacing w:line="240" w:lineRule="auto"/>
        <w:jc w:val="left"/>
        <w:rPr>
          <w:rFonts w:ascii="Courier New" w:eastAsia="Calibri" w:hAnsi="Courier New" w:cs="Courier New"/>
          <w:kern w:val="2"/>
          <w:sz w:val="21"/>
          <w:szCs w:val="21"/>
          <w:lang w:val="en-US"/>
          <w14:ligatures w14:val="standardContextual"/>
        </w:rPr>
      </w:pPr>
      <w:r w:rsidRPr="005D56F5">
        <w:rPr>
          <w:rFonts w:ascii="Courier New" w:eastAsia="Calibri" w:hAnsi="Courier New" w:cs="Courier New"/>
          <w:kern w:val="2"/>
          <w:sz w:val="21"/>
          <w:szCs w:val="21"/>
          <w:lang w:val="en-US"/>
          <w14:ligatures w14:val="standardContextual"/>
        </w:rPr>
        <w:t xml:space="preserve"> k</w:t>
      </w:r>
      <w:proofErr w:type="gramStart"/>
      <w:r w:rsidRPr="005D56F5">
        <w:rPr>
          <w:rFonts w:ascii="Courier New" w:eastAsia="Calibri" w:hAnsi="Courier New" w:cs="Courier New"/>
          <w:kern w:val="2"/>
          <w:sz w:val="21"/>
          <w:szCs w:val="21"/>
          <w:lang w:val="en-US"/>
          <w14:ligatures w14:val="standardContextual"/>
        </w:rPr>
        <w:t>=  1.952</w:t>
      </w:r>
      <w:proofErr w:type="gramEnd"/>
      <w:r w:rsidRPr="005D56F5">
        <w:rPr>
          <w:rFonts w:ascii="Courier New" w:eastAsia="Calibri" w:hAnsi="Courier New" w:cs="Courier New"/>
          <w:kern w:val="2"/>
          <w:sz w:val="21"/>
          <w:szCs w:val="21"/>
          <w:lang w:val="en-US"/>
          <w14:ligatures w14:val="standardContextual"/>
        </w:rPr>
        <w:t xml:space="preserve"> A(CT)=  3 Z(МЦК)= 189 Z(CT)=  90 Z(БЦК)= 369</w:t>
      </w:r>
    </w:p>
    <w:p w14:paraId="7956C9A4" w14:textId="77777777" w:rsidR="00F816C1" w:rsidRPr="005D56F5" w:rsidRDefault="00F816C1" w:rsidP="00F816C1">
      <w:pPr>
        <w:spacing w:line="240" w:lineRule="auto"/>
        <w:jc w:val="left"/>
        <w:rPr>
          <w:rFonts w:ascii="Courier New" w:eastAsia="Calibri" w:hAnsi="Courier New" w:cs="Courier New"/>
          <w:kern w:val="2"/>
          <w:sz w:val="21"/>
          <w:szCs w:val="21"/>
          <w:lang w:val="en-US"/>
          <w14:ligatures w14:val="standardContextual"/>
        </w:rPr>
      </w:pPr>
      <w:r w:rsidRPr="005D56F5">
        <w:rPr>
          <w:rFonts w:ascii="Courier New" w:eastAsia="Calibri" w:hAnsi="Courier New" w:cs="Courier New"/>
          <w:kern w:val="2"/>
          <w:sz w:val="21"/>
          <w:szCs w:val="21"/>
          <w:lang w:val="en-US"/>
          <w14:ligatures w14:val="standardContextual"/>
        </w:rPr>
        <w:t xml:space="preserve"> k</w:t>
      </w:r>
      <w:proofErr w:type="gramStart"/>
      <w:r w:rsidRPr="005D56F5">
        <w:rPr>
          <w:rFonts w:ascii="Courier New" w:eastAsia="Calibri" w:hAnsi="Courier New" w:cs="Courier New"/>
          <w:kern w:val="2"/>
          <w:sz w:val="21"/>
          <w:szCs w:val="21"/>
          <w:lang w:val="en-US"/>
          <w14:ligatures w14:val="standardContextual"/>
        </w:rPr>
        <w:t>=  1.948</w:t>
      </w:r>
      <w:proofErr w:type="gramEnd"/>
      <w:r w:rsidRPr="005D56F5">
        <w:rPr>
          <w:rFonts w:ascii="Courier New" w:eastAsia="Calibri" w:hAnsi="Courier New" w:cs="Courier New"/>
          <w:kern w:val="2"/>
          <w:sz w:val="21"/>
          <w:szCs w:val="21"/>
          <w:lang w:val="en-US"/>
          <w14:ligatures w14:val="standardContextual"/>
        </w:rPr>
        <w:t xml:space="preserve"> A(CT)=  3 Z(МЦК)= 232 Z(CT)= 110 Z(БЦК)= 452</w:t>
      </w:r>
    </w:p>
    <w:p w14:paraId="11829842" w14:textId="77777777" w:rsidR="00F816C1" w:rsidRPr="005D56F5" w:rsidRDefault="00F816C1" w:rsidP="00F816C1">
      <w:pPr>
        <w:spacing w:line="240" w:lineRule="auto"/>
        <w:jc w:val="left"/>
        <w:rPr>
          <w:rFonts w:ascii="Courier New" w:eastAsia="Calibri" w:hAnsi="Courier New" w:cs="Courier New"/>
          <w:kern w:val="2"/>
          <w:sz w:val="21"/>
          <w:szCs w:val="21"/>
          <w:lang w:val="en-US"/>
          <w14:ligatures w14:val="standardContextual"/>
        </w:rPr>
      </w:pPr>
      <w:r w:rsidRPr="005D56F5">
        <w:rPr>
          <w:rFonts w:ascii="Courier New" w:eastAsia="Calibri" w:hAnsi="Courier New" w:cs="Courier New"/>
          <w:kern w:val="2"/>
          <w:sz w:val="21"/>
          <w:szCs w:val="21"/>
          <w:lang w:val="en-US"/>
          <w14:ligatures w14:val="standardContextual"/>
        </w:rPr>
        <w:t xml:space="preserve"> k</w:t>
      </w:r>
      <w:proofErr w:type="gramStart"/>
      <w:r w:rsidRPr="005D56F5">
        <w:rPr>
          <w:rFonts w:ascii="Courier New" w:eastAsia="Calibri" w:hAnsi="Courier New" w:cs="Courier New"/>
          <w:kern w:val="2"/>
          <w:sz w:val="21"/>
          <w:szCs w:val="21"/>
          <w:lang w:val="en-US"/>
          <w14:ligatures w14:val="standardContextual"/>
        </w:rPr>
        <w:t>=  1.949</w:t>
      </w:r>
      <w:proofErr w:type="gramEnd"/>
      <w:r w:rsidRPr="005D56F5">
        <w:rPr>
          <w:rFonts w:ascii="Courier New" w:eastAsia="Calibri" w:hAnsi="Courier New" w:cs="Courier New"/>
          <w:kern w:val="2"/>
          <w:sz w:val="21"/>
          <w:szCs w:val="21"/>
          <w:lang w:val="en-US"/>
          <w14:ligatures w14:val="standardContextual"/>
        </w:rPr>
        <w:t xml:space="preserve"> A(CT)=  3 Z(МЦК)= 234 Z(CT)= 111 Z(БЦК)= 456</w:t>
      </w:r>
    </w:p>
    <w:p w14:paraId="5A17E33B" w14:textId="77777777" w:rsidR="00F816C1" w:rsidRPr="005D56F5" w:rsidRDefault="00F816C1" w:rsidP="00F816C1">
      <w:pPr>
        <w:spacing w:line="240" w:lineRule="auto"/>
        <w:jc w:val="left"/>
        <w:rPr>
          <w:rFonts w:ascii="Courier New" w:eastAsia="Calibri" w:hAnsi="Courier New" w:cs="Courier New"/>
          <w:kern w:val="2"/>
          <w:sz w:val="21"/>
          <w:szCs w:val="21"/>
          <w:lang w:val="en-US"/>
          <w14:ligatures w14:val="standardContextual"/>
        </w:rPr>
      </w:pPr>
      <w:r w:rsidRPr="005D56F5">
        <w:rPr>
          <w:rFonts w:ascii="Courier New" w:eastAsia="Calibri" w:hAnsi="Courier New" w:cs="Courier New"/>
          <w:kern w:val="2"/>
          <w:sz w:val="21"/>
          <w:szCs w:val="21"/>
          <w:lang w:val="en-US"/>
          <w14:ligatures w14:val="standardContextual"/>
        </w:rPr>
        <w:t xml:space="preserve"> k</w:t>
      </w:r>
      <w:proofErr w:type="gramStart"/>
      <w:r w:rsidRPr="005D56F5">
        <w:rPr>
          <w:rFonts w:ascii="Courier New" w:eastAsia="Calibri" w:hAnsi="Courier New" w:cs="Courier New"/>
          <w:kern w:val="2"/>
          <w:sz w:val="21"/>
          <w:szCs w:val="21"/>
          <w:lang w:val="en-US"/>
          <w14:ligatures w14:val="standardContextual"/>
        </w:rPr>
        <w:t>=  1.949</w:t>
      </w:r>
      <w:proofErr w:type="gramEnd"/>
      <w:r w:rsidRPr="005D56F5">
        <w:rPr>
          <w:rFonts w:ascii="Courier New" w:eastAsia="Calibri" w:hAnsi="Courier New" w:cs="Courier New"/>
          <w:kern w:val="2"/>
          <w:sz w:val="21"/>
          <w:szCs w:val="21"/>
          <w:lang w:val="en-US"/>
          <w14:ligatures w14:val="standardContextual"/>
        </w:rPr>
        <w:t xml:space="preserve"> A(CT)=  3 Z(МЦК)= 236 Z(CT)= 112 Z(БЦК)= 460</w:t>
      </w:r>
    </w:p>
    <w:p w14:paraId="617544AB" w14:textId="77777777" w:rsidR="00F816C1" w:rsidRPr="005D56F5" w:rsidRDefault="00F816C1" w:rsidP="00F816C1">
      <w:pPr>
        <w:spacing w:line="240" w:lineRule="auto"/>
        <w:jc w:val="left"/>
        <w:rPr>
          <w:rFonts w:ascii="Courier New" w:eastAsia="Calibri" w:hAnsi="Courier New" w:cs="Courier New"/>
          <w:kern w:val="2"/>
          <w:sz w:val="21"/>
          <w:szCs w:val="21"/>
          <w:lang w:val="en-US"/>
          <w14:ligatures w14:val="standardContextual"/>
        </w:rPr>
      </w:pPr>
      <w:r w:rsidRPr="005D56F5">
        <w:rPr>
          <w:rFonts w:ascii="Courier New" w:eastAsia="Calibri" w:hAnsi="Courier New" w:cs="Courier New"/>
          <w:kern w:val="2"/>
          <w:sz w:val="21"/>
          <w:szCs w:val="21"/>
          <w:lang w:val="en-US"/>
          <w14:ligatures w14:val="standardContextual"/>
        </w:rPr>
        <w:t xml:space="preserve"> k</w:t>
      </w:r>
      <w:proofErr w:type="gramStart"/>
      <w:r w:rsidRPr="005D56F5">
        <w:rPr>
          <w:rFonts w:ascii="Courier New" w:eastAsia="Calibri" w:hAnsi="Courier New" w:cs="Courier New"/>
          <w:kern w:val="2"/>
          <w:sz w:val="21"/>
          <w:szCs w:val="21"/>
          <w:lang w:val="en-US"/>
          <w14:ligatures w14:val="standardContextual"/>
        </w:rPr>
        <w:t>=  1.950</w:t>
      </w:r>
      <w:proofErr w:type="gramEnd"/>
      <w:r w:rsidRPr="005D56F5">
        <w:rPr>
          <w:rFonts w:ascii="Courier New" w:eastAsia="Calibri" w:hAnsi="Courier New" w:cs="Courier New"/>
          <w:kern w:val="2"/>
          <w:sz w:val="21"/>
          <w:szCs w:val="21"/>
          <w:lang w:val="en-US"/>
          <w14:ligatures w14:val="standardContextual"/>
        </w:rPr>
        <w:t xml:space="preserve"> A(CT)=  3 Z(МЦК)= 238 Z(CT)= 113 Z(БЦК)= 464</w:t>
      </w:r>
    </w:p>
    <w:p w14:paraId="6AD84616" w14:textId="77777777" w:rsidR="00F816C1" w:rsidRPr="005D56F5" w:rsidRDefault="00F816C1" w:rsidP="00F816C1">
      <w:pPr>
        <w:spacing w:line="240" w:lineRule="auto"/>
        <w:jc w:val="left"/>
        <w:rPr>
          <w:rFonts w:ascii="Courier New" w:eastAsia="Calibri" w:hAnsi="Courier New" w:cs="Courier New"/>
          <w:kern w:val="2"/>
          <w:sz w:val="21"/>
          <w:szCs w:val="21"/>
          <w:lang w:val="en-US"/>
          <w14:ligatures w14:val="standardContextual"/>
        </w:rPr>
      </w:pPr>
      <w:r w:rsidRPr="005D56F5">
        <w:rPr>
          <w:rFonts w:ascii="Courier New" w:eastAsia="Calibri" w:hAnsi="Courier New" w:cs="Courier New"/>
          <w:kern w:val="2"/>
          <w:sz w:val="21"/>
          <w:szCs w:val="21"/>
          <w:lang w:val="en-US"/>
          <w14:ligatures w14:val="standardContextual"/>
        </w:rPr>
        <w:t xml:space="preserve"> k</w:t>
      </w:r>
      <w:proofErr w:type="gramStart"/>
      <w:r w:rsidRPr="005D56F5">
        <w:rPr>
          <w:rFonts w:ascii="Courier New" w:eastAsia="Calibri" w:hAnsi="Courier New" w:cs="Courier New"/>
          <w:kern w:val="2"/>
          <w:sz w:val="21"/>
          <w:szCs w:val="21"/>
          <w:lang w:val="en-US"/>
          <w14:ligatures w14:val="standardContextual"/>
        </w:rPr>
        <w:t>=  1.950</w:t>
      </w:r>
      <w:proofErr w:type="gramEnd"/>
      <w:r w:rsidRPr="005D56F5">
        <w:rPr>
          <w:rFonts w:ascii="Courier New" w:eastAsia="Calibri" w:hAnsi="Courier New" w:cs="Courier New"/>
          <w:kern w:val="2"/>
          <w:sz w:val="21"/>
          <w:szCs w:val="21"/>
          <w:lang w:val="en-US"/>
          <w14:ligatures w14:val="standardContextual"/>
        </w:rPr>
        <w:t xml:space="preserve"> A(CT)=  3 Z(МЦК)= 240 Z(CT)= 114 Z(БЦК)= 468</w:t>
      </w:r>
    </w:p>
    <w:p w14:paraId="06059E66" w14:textId="77777777" w:rsidR="00F816C1" w:rsidRPr="005D56F5" w:rsidRDefault="00F816C1" w:rsidP="00F816C1">
      <w:pPr>
        <w:spacing w:line="240" w:lineRule="auto"/>
        <w:jc w:val="left"/>
        <w:rPr>
          <w:rFonts w:ascii="Courier New" w:eastAsia="Calibri" w:hAnsi="Courier New" w:cs="Courier New"/>
          <w:kern w:val="2"/>
          <w:sz w:val="21"/>
          <w:szCs w:val="21"/>
          <w:lang w:val="en-US"/>
          <w14:ligatures w14:val="standardContextual"/>
        </w:rPr>
      </w:pPr>
      <w:r w:rsidRPr="005D56F5">
        <w:rPr>
          <w:rFonts w:ascii="Courier New" w:eastAsia="Calibri" w:hAnsi="Courier New" w:cs="Courier New"/>
          <w:kern w:val="2"/>
          <w:sz w:val="21"/>
          <w:szCs w:val="21"/>
          <w:lang w:val="en-US"/>
          <w14:ligatures w14:val="standardContextual"/>
        </w:rPr>
        <w:t xml:space="preserve"> k</w:t>
      </w:r>
      <w:proofErr w:type="gramStart"/>
      <w:r w:rsidRPr="005D56F5">
        <w:rPr>
          <w:rFonts w:ascii="Courier New" w:eastAsia="Calibri" w:hAnsi="Courier New" w:cs="Courier New"/>
          <w:kern w:val="2"/>
          <w:sz w:val="21"/>
          <w:szCs w:val="21"/>
          <w:lang w:val="en-US"/>
          <w14:ligatures w14:val="standardContextual"/>
        </w:rPr>
        <w:t>=  1.950</w:t>
      </w:r>
      <w:proofErr w:type="gramEnd"/>
      <w:r w:rsidRPr="005D56F5">
        <w:rPr>
          <w:rFonts w:ascii="Courier New" w:eastAsia="Calibri" w:hAnsi="Courier New" w:cs="Courier New"/>
          <w:kern w:val="2"/>
          <w:sz w:val="21"/>
          <w:szCs w:val="21"/>
          <w:lang w:val="en-US"/>
          <w14:ligatures w14:val="standardContextual"/>
        </w:rPr>
        <w:t xml:space="preserve"> A(CT)=  3 Z(МЦК)= 242 Z(CT)= 115 Z(БЦК)= 472</w:t>
      </w:r>
    </w:p>
    <w:p w14:paraId="209A71D1" w14:textId="77777777" w:rsidR="00F816C1" w:rsidRPr="005D56F5" w:rsidRDefault="00F816C1" w:rsidP="00F816C1">
      <w:pPr>
        <w:spacing w:line="240" w:lineRule="auto"/>
        <w:jc w:val="left"/>
        <w:rPr>
          <w:rFonts w:ascii="Courier New" w:eastAsia="Calibri" w:hAnsi="Courier New" w:cs="Courier New"/>
          <w:kern w:val="2"/>
          <w:sz w:val="21"/>
          <w:szCs w:val="21"/>
          <w:lang w:val="en-US"/>
          <w14:ligatures w14:val="standardContextual"/>
        </w:rPr>
      </w:pPr>
      <w:r w:rsidRPr="005D56F5">
        <w:rPr>
          <w:rFonts w:ascii="Courier New" w:eastAsia="Calibri" w:hAnsi="Courier New" w:cs="Courier New"/>
          <w:kern w:val="2"/>
          <w:sz w:val="21"/>
          <w:szCs w:val="21"/>
          <w:lang w:val="en-US"/>
          <w14:ligatures w14:val="standardContextual"/>
        </w:rPr>
        <w:t xml:space="preserve"> k</w:t>
      </w:r>
      <w:proofErr w:type="gramStart"/>
      <w:r w:rsidRPr="005D56F5">
        <w:rPr>
          <w:rFonts w:ascii="Courier New" w:eastAsia="Calibri" w:hAnsi="Courier New" w:cs="Courier New"/>
          <w:kern w:val="2"/>
          <w:sz w:val="21"/>
          <w:szCs w:val="21"/>
          <w:lang w:val="en-US"/>
          <w14:ligatures w14:val="standardContextual"/>
        </w:rPr>
        <w:t>=  1.951</w:t>
      </w:r>
      <w:proofErr w:type="gramEnd"/>
      <w:r w:rsidRPr="005D56F5">
        <w:rPr>
          <w:rFonts w:ascii="Courier New" w:eastAsia="Calibri" w:hAnsi="Courier New" w:cs="Courier New"/>
          <w:kern w:val="2"/>
          <w:sz w:val="21"/>
          <w:szCs w:val="21"/>
          <w:lang w:val="en-US"/>
          <w14:ligatures w14:val="standardContextual"/>
        </w:rPr>
        <w:t xml:space="preserve"> A(CT)=  3 Z(МЦК)= 244 Z(CT)= 116 Z(БЦК)= 476</w:t>
      </w:r>
    </w:p>
    <w:p w14:paraId="600D32B2" w14:textId="77777777" w:rsidR="00F816C1" w:rsidRPr="005D56F5" w:rsidRDefault="00F816C1" w:rsidP="00F816C1">
      <w:pPr>
        <w:spacing w:line="240" w:lineRule="auto"/>
        <w:jc w:val="left"/>
        <w:rPr>
          <w:rFonts w:ascii="Courier New" w:eastAsia="Calibri" w:hAnsi="Courier New" w:cs="Courier New"/>
          <w:kern w:val="2"/>
          <w:sz w:val="21"/>
          <w:szCs w:val="21"/>
          <w:lang w:val="en-US"/>
          <w14:ligatures w14:val="standardContextual"/>
        </w:rPr>
      </w:pPr>
      <w:r w:rsidRPr="005D56F5">
        <w:rPr>
          <w:rFonts w:ascii="Courier New" w:eastAsia="Calibri" w:hAnsi="Courier New" w:cs="Courier New"/>
          <w:kern w:val="2"/>
          <w:sz w:val="21"/>
          <w:szCs w:val="21"/>
          <w:lang w:val="en-US"/>
          <w14:ligatures w14:val="standardContextual"/>
        </w:rPr>
        <w:t xml:space="preserve"> k</w:t>
      </w:r>
      <w:proofErr w:type="gramStart"/>
      <w:r w:rsidRPr="005D56F5">
        <w:rPr>
          <w:rFonts w:ascii="Courier New" w:eastAsia="Calibri" w:hAnsi="Courier New" w:cs="Courier New"/>
          <w:kern w:val="2"/>
          <w:sz w:val="21"/>
          <w:szCs w:val="21"/>
          <w:lang w:val="en-US"/>
          <w14:ligatures w14:val="standardContextual"/>
        </w:rPr>
        <w:t>=  1.951</w:t>
      </w:r>
      <w:proofErr w:type="gramEnd"/>
      <w:r w:rsidRPr="005D56F5">
        <w:rPr>
          <w:rFonts w:ascii="Courier New" w:eastAsia="Calibri" w:hAnsi="Courier New" w:cs="Courier New"/>
          <w:kern w:val="2"/>
          <w:sz w:val="21"/>
          <w:szCs w:val="21"/>
          <w:lang w:val="en-US"/>
          <w14:ligatures w14:val="standardContextual"/>
        </w:rPr>
        <w:t xml:space="preserve"> A(CT)=  3 Z(МЦК)= 246 Z(CT)= 117 Z(БЦК)= 480</w:t>
      </w:r>
    </w:p>
    <w:p w14:paraId="755EB359" w14:textId="77777777" w:rsidR="00F816C1" w:rsidRPr="005D56F5" w:rsidRDefault="00F816C1" w:rsidP="00F816C1">
      <w:pPr>
        <w:spacing w:line="240" w:lineRule="auto"/>
        <w:jc w:val="left"/>
        <w:rPr>
          <w:rFonts w:ascii="Courier New" w:eastAsia="Calibri" w:hAnsi="Courier New" w:cs="Courier New"/>
          <w:kern w:val="2"/>
          <w:sz w:val="21"/>
          <w:szCs w:val="21"/>
          <w:lang w:val="en-US"/>
          <w14:ligatures w14:val="standardContextual"/>
        </w:rPr>
      </w:pPr>
      <w:r w:rsidRPr="005D56F5">
        <w:rPr>
          <w:rFonts w:ascii="Courier New" w:eastAsia="Calibri" w:hAnsi="Courier New" w:cs="Courier New"/>
          <w:kern w:val="2"/>
          <w:sz w:val="21"/>
          <w:szCs w:val="21"/>
          <w:lang w:val="en-US"/>
          <w14:ligatures w14:val="standardContextual"/>
        </w:rPr>
        <w:t xml:space="preserve"> k</w:t>
      </w:r>
      <w:proofErr w:type="gramStart"/>
      <w:r w:rsidRPr="005D56F5">
        <w:rPr>
          <w:rFonts w:ascii="Courier New" w:eastAsia="Calibri" w:hAnsi="Courier New" w:cs="Courier New"/>
          <w:kern w:val="2"/>
          <w:sz w:val="21"/>
          <w:szCs w:val="21"/>
          <w:lang w:val="en-US"/>
          <w14:ligatures w14:val="standardContextual"/>
        </w:rPr>
        <w:t>=  1.952</w:t>
      </w:r>
      <w:proofErr w:type="gramEnd"/>
      <w:r w:rsidRPr="005D56F5">
        <w:rPr>
          <w:rFonts w:ascii="Courier New" w:eastAsia="Calibri" w:hAnsi="Courier New" w:cs="Courier New"/>
          <w:kern w:val="2"/>
          <w:sz w:val="21"/>
          <w:szCs w:val="21"/>
          <w:lang w:val="en-US"/>
          <w14:ligatures w14:val="standardContextual"/>
        </w:rPr>
        <w:t xml:space="preserve"> A(CT)=  3 Z(МЦК)= 248 Z(CT)= 118 Z(БЦК)= 484</w:t>
      </w:r>
    </w:p>
    <w:p w14:paraId="4D13519F" w14:textId="77777777" w:rsidR="00F816C1" w:rsidRPr="005D56F5" w:rsidRDefault="00F816C1" w:rsidP="00F816C1">
      <w:pPr>
        <w:spacing w:line="240" w:lineRule="auto"/>
        <w:jc w:val="left"/>
        <w:rPr>
          <w:rFonts w:ascii="Courier New" w:eastAsia="Calibri" w:hAnsi="Courier New" w:cs="Courier New"/>
          <w:kern w:val="2"/>
          <w:sz w:val="21"/>
          <w:szCs w:val="21"/>
          <w:lang w:val="en-US"/>
          <w14:ligatures w14:val="standardContextual"/>
        </w:rPr>
      </w:pPr>
    </w:p>
    <w:p w14:paraId="792F1700" w14:textId="77777777" w:rsidR="00F816C1" w:rsidRPr="005D56F5" w:rsidRDefault="00F816C1" w:rsidP="00F816C1">
      <w:pPr>
        <w:spacing w:line="240" w:lineRule="auto"/>
        <w:jc w:val="left"/>
        <w:rPr>
          <w:rFonts w:ascii="Courier New" w:eastAsia="Calibri" w:hAnsi="Courier New" w:cs="Courier New"/>
          <w:kern w:val="2"/>
          <w:sz w:val="21"/>
          <w:szCs w:val="21"/>
          <w:lang w:val="en-US"/>
          <w14:ligatures w14:val="standardContextual"/>
        </w:rPr>
      </w:pPr>
      <w:r w:rsidRPr="005D56F5">
        <w:rPr>
          <w:rFonts w:ascii="Courier New" w:eastAsia="Calibri" w:hAnsi="Courier New" w:cs="Courier New"/>
          <w:kern w:val="2"/>
          <w:sz w:val="21"/>
          <w:szCs w:val="21"/>
          <w:lang w:val="en-US"/>
          <w14:ligatures w14:val="standardContextual"/>
        </w:rPr>
        <w:t xml:space="preserve"> k</w:t>
      </w:r>
      <w:proofErr w:type="gramStart"/>
      <w:r w:rsidRPr="005D56F5">
        <w:rPr>
          <w:rFonts w:ascii="Courier New" w:eastAsia="Calibri" w:hAnsi="Courier New" w:cs="Courier New"/>
          <w:kern w:val="2"/>
          <w:sz w:val="21"/>
          <w:szCs w:val="21"/>
          <w:lang w:val="en-US"/>
          <w14:ligatures w14:val="standardContextual"/>
        </w:rPr>
        <w:t>=  1.943</w:t>
      </w:r>
      <w:proofErr w:type="gramEnd"/>
      <w:r w:rsidRPr="005D56F5">
        <w:rPr>
          <w:rFonts w:ascii="Courier New" w:eastAsia="Calibri" w:hAnsi="Courier New" w:cs="Courier New"/>
          <w:kern w:val="2"/>
          <w:sz w:val="21"/>
          <w:szCs w:val="21"/>
          <w:lang w:val="en-US"/>
          <w14:ligatures w14:val="standardContextual"/>
        </w:rPr>
        <w:t xml:space="preserve"> A(CT)=  4 Z(МЦК)=  53 Z(CT)=  25 Z(БЦК)= 103</w:t>
      </w:r>
    </w:p>
    <w:p w14:paraId="1E925DD4" w14:textId="77777777" w:rsidR="00F816C1" w:rsidRPr="005D56F5" w:rsidRDefault="00F816C1" w:rsidP="00F816C1">
      <w:pPr>
        <w:spacing w:line="240" w:lineRule="auto"/>
        <w:jc w:val="left"/>
        <w:rPr>
          <w:rFonts w:ascii="Courier New" w:eastAsia="Calibri" w:hAnsi="Courier New" w:cs="Courier New"/>
          <w:kern w:val="2"/>
          <w:sz w:val="21"/>
          <w:szCs w:val="21"/>
          <w:lang w:val="en-US"/>
          <w14:ligatures w14:val="standardContextual"/>
        </w:rPr>
      </w:pPr>
      <w:r w:rsidRPr="005D56F5">
        <w:rPr>
          <w:rFonts w:ascii="Courier New" w:eastAsia="Calibri" w:hAnsi="Courier New" w:cs="Courier New"/>
          <w:kern w:val="2"/>
          <w:sz w:val="21"/>
          <w:szCs w:val="21"/>
          <w:lang w:val="en-US"/>
          <w14:ligatures w14:val="standardContextual"/>
        </w:rPr>
        <w:t xml:space="preserve"> k</w:t>
      </w:r>
      <w:proofErr w:type="gramStart"/>
      <w:r w:rsidRPr="005D56F5">
        <w:rPr>
          <w:rFonts w:ascii="Courier New" w:eastAsia="Calibri" w:hAnsi="Courier New" w:cs="Courier New"/>
          <w:kern w:val="2"/>
          <w:sz w:val="21"/>
          <w:szCs w:val="21"/>
          <w:lang w:val="en-US"/>
          <w14:ligatures w14:val="standardContextual"/>
        </w:rPr>
        <w:t>=  1.947</w:t>
      </w:r>
      <w:proofErr w:type="gramEnd"/>
      <w:r w:rsidRPr="005D56F5">
        <w:rPr>
          <w:rFonts w:ascii="Courier New" w:eastAsia="Calibri" w:hAnsi="Courier New" w:cs="Courier New"/>
          <w:kern w:val="2"/>
          <w:sz w:val="21"/>
          <w:szCs w:val="21"/>
          <w:lang w:val="en-US"/>
          <w14:ligatures w14:val="standardContextual"/>
        </w:rPr>
        <w:t xml:space="preserve"> A(CT)=  4 Z(МЦК)=  57 Z(CT)=  27 Z(БЦК)= 111</w:t>
      </w:r>
    </w:p>
    <w:p w14:paraId="7026472F" w14:textId="77777777" w:rsidR="00F816C1" w:rsidRPr="005D56F5" w:rsidRDefault="00F816C1" w:rsidP="00F816C1">
      <w:pPr>
        <w:spacing w:line="240" w:lineRule="auto"/>
        <w:jc w:val="left"/>
        <w:rPr>
          <w:rFonts w:ascii="Courier New" w:eastAsia="Calibri" w:hAnsi="Courier New" w:cs="Courier New"/>
          <w:kern w:val="2"/>
          <w:sz w:val="21"/>
          <w:szCs w:val="21"/>
          <w:lang w:val="en-US"/>
          <w14:ligatures w14:val="standardContextual"/>
        </w:rPr>
      </w:pPr>
      <w:r w:rsidRPr="005D56F5">
        <w:rPr>
          <w:rFonts w:ascii="Courier New" w:eastAsia="Calibri" w:hAnsi="Courier New" w:cs="Courier New"/>
          <w:kern w:val="2"/>
          <w:sz w:val="21"/>
          <w:szCs w:val="21"/>
          <w:lang w:val="en-US"/>
          <w14:ligatures w14:val="standardContextual"/>
        </w:rPr>
        <w:t xml:space="preserve"> k</w:t>
      </w:r>
      <w:proofErr w:type="gramStart"/>
      <w:r w:rsidRPr="005D56F5">
        <w:rPr>
          <w:rFonts w:ascii="Courier New" w:eastAsia="Calibri" w:hAnsi="Courier New" w:cs="Courier New"/>
          <w:kern w:val="2"/>
          <w:sz w:val="21"/>
          <w:szCs w:val="21"/>
          <w:lang w:val="en-US"/>
          <w14:ligatures w14:val="standardContextual"/>
        </w:rPr>
        <w:t>=  1.951</w:t>
      </w:r>
      <w:proofErr w:type="gramEnd"/>
      <w:r w:rsidRPr="005D56F5">
        <w:rPr>
          <w:rFonts w:ascii="Courier New" w:eastAsia="Calibri" w:hAnsi="Courier New" w:cs="Courier New"/>
          <w:kern w:val="2"/>
          <w:sz w:val="21"/>
          <w:szCs w:val="21"/>
          <w:lang w:val="en-US"/>
          <w14:ligatures w14:val="standardContextual"/>
        </w:rPr>
        <w:t xml:space="preserve"> A(CT)=  4 Z(МЦК)=  61 Z(CT)=  29 Z(БЦК)= 119</w:t>
      </w:r>
    </w:p>
    <w:p w14:paraId="0785C69F" w14:textId="77777777" w:rsidR="00F816C1" w:rsidRPr="005D56F5" w:rsidRDefault="00F816C1" w:rsidP="00F816C1">
      <w:pPr>
        <w:spacing w:line="240" w:lineRule="auto"/>
        <w:jc w:val="left"/>
        <w:rPr>
          <w:rFonts w:ascii="Courier New" w:eastAsia="Calibri" w:hAnsi="Courier New" w:cs="Courier New"/>
          <w:kern w:val="2"/>
          <w:sz w:val="21"/>
          <w:szCs w:val="21"/>
          <w:lang w:val="en-US"/>
          <w14:ligatures w14:val="standardContextual"/>
        </w:rPr>
      </w:pPr>
      <w:r w:rsidRPr="005D56F5">
        <w:rPr>
          <w:rFonts w:ascii="Courier New" w:eastAsia="Calibri" w:hAnsi="Courier New" w:cs="Courier New"/>
          <w:kern w:val="2"/>
          <w:sz w:val="21"/>
          <w:szCs w:val="21"/>
          <w:lang w:val="en-US"/>
          <w14:ligatures w14:val="standardContextual"/>
        </w:rPr>
        <w:t xml:space="preserve"> k</w:t>
      </w:r>
      <w:proofErr w:type="gramStart"/>
      <w:r w:rsidRPr="005D56F5">
        <w:rPr>
          <w:rFonts w:ascii="Courier New" w:eastAsia="Calibri" w:hAnsi="Courier New" w:cs="Courier New"/>
          <w:kern w:val="2"/>
          <w:sz w:val="21"/>
          <w:szCs w:val="21"/>
          <w:lang w:val="en-US"/>
          <w14:ligatures w14:val="standardContextual"/>
        </w:rPr>
        <w:t>=  1.954</w:t>
      </w:r>
      <w:proofErr w:type="gramEnd"/>
      <w:r w:rsidRPr="005D56F5">
        <w:rPr>
          <w:rFonts w:ascii="Courier New" w:eastAsia="Calibri" w:hAnsi="Courier New" w:cs="Courier New"/>
          <w:kern w:val="2"/>
          <w:sz w:val="21"/>
          <w:szCs w:val="21"/>
          <w:lang w:val="en-US"/>
          <w14:ligatures w14:val="standardContextual"/>
        </w:rPr>
        <w:t xml:space="preserve"> A(CT)=  4 Z(МЦК)=  65 Z(CT)=  31 Z(БЦК)= 127</w:t>
      </w:r>
    </w:p>
    <w:p w14:paraId="32216EA5" w14:textId="77777777" w:rsidR="00F816C1" w:rsidRPr="005D56F5" w:rsidRDefault="00F816C1" w:rsidP="00F816C1">
      <w:pPr>
        <w:spacing w:line="240" w:lineRule="auto"/>
        <w:jc w:val="left"/>
        <w:rPr>
          <w:rFonts w:ascii="Courier New" w:eastAsia="Calibri" w:hAnsi="Courier New" w:cs="Courier New"/>
          <w:kern w:val="2"/>
          <w:sz w:val="21"/>
          <w:szCs w:val="21"/>
          <w:lang w:val="en-US"/>
          <w14:ligatures w14:val="standardContextual"/>
        </w:rPr>
      </w:pPr>
      <w:r w:rsidRPr="005D56F5">
        <w:rPr>
          <w:rFonts w:ascii="Courier New" w:eastAsia="Calibri" w:hAnsi="Courier New" w:cs="Courier New"/>
          <w:kern w:val="2"/>
          <w:sz w:val="21"/>
          <w:szCs w:val="21"/>
          <w:lang w:val="en-US"/>
          <w14:ligatures w14:val="standardContextual"/>
        </w:rPr>
        <w:t xml:space="preserve"> k</w:t>
      </w:r>
      <w:proofErr w:type="gramStart"/>
      <w:r w:rsidRPr="005D56F5">
        <w:rPr>
          <w:rFonts w:ascii="Courier New" w:eastAsia="Calibri" w:hAnsi="Courier New" w:cs="Courier New"/>
          <w:kern w:val="2"/>
          <w:sz w:val="21"/>
          <w:szCs w:val="21"/>
          <w:lang w:val="en-US"/>
          <w14:ligatures w14:val="standardContextual"/>
        </w:rPr>
        <w:t>=  1.957</w:t>
      </w:r>
      <w:proofErr w:type="gramEnd"/>
      <w:r w:rsidRPr="005D56F5">
        <w:rPr>
          <w:rFonts w:ascii="Courier New" w:eastAsia="Calibri" w:hAnsi="Courier New" w:cs="Courier New"/>
          <w:kern w:val="2"/>
          <w:sz w:val="21"/>
          <w:szCs w:val="21"/>
          <w:lang w:val="en-US"/>
          <w14:ligatures w14:val="standardContextual"/>
        </w:rPr>
        <w:t xml:space="preserve"> A(CT)=  4 Z(МЦК)=  69 Z(CT)=  33 Z(БЦК)= 135</w:t>
      </w:r>
    </w:p>
    <w:p w14:paraId="479E8236" w14:textId="77777777" w:rsidR="00F816C1" w:rsidRPr="005D56F5" w:rsidRDefault="00F816C1" w:rsidP="00F816C1">
      <w:pPr>
        <w:spacing w:line="240" w:lineRule="auto"/>
        <w:jc w:val="left"/>
        <w:rPr>
          <w:rFonts w:ascii="Courier New" w:eastAsia="Calibri" w:hAnsi="Courier New" w:cs="Courier New"/>
          <w:kern w:val="2"/>
          <w:sz w:val="21"/>
          <w:szCs w:val="21"/>
          <w:lang w:val="en-US"/>
          <w14:ligatures w14:val="standardContextual"/>
        </w:rPr>
      </w:pPr>
      <w:r w:rsidRPr="005D56F5">
        <w:rPr>
          <w:rFonts w:ascii="Courier New" w:eastAsia="Calibri" w:hAnsi="Courier New" w:cs="Courier New"/>
          <w:kern w:val="2"/>
          <w:sz w:val="21"/>
          <w:szCs w:val="21"/>
          <w:lang w:val="en-US"/>
          <w14:ligatures w14:val="standardContextual"/>
        </w:rPr>
        <w:t xml:space="preserve"> k</w:t>
      </w:r>
      <w:proofErr w:type="gramStart"/>
      <w:r w:rsidRPr="005D56F5">
        <w:rPr>
          <w:rFonts w:ascii="Courier New" w:eastAsia="Calibri" w:hAnsi="Courier New" w:cs="Courier New"/>
          <w:kern w:val="2"/>
          <w:sz w:val="21"/>
          <w:szCs w:val="21"/>
          <w:lang w:val="en-US"/>
          <w14:ligatures w14:val="standardContextual"/>
        </w:rPr>
        <w:t>=  1.944</w:t>
      </w:r>
      <w:proofErr w:type="gramEnd"/>
      <w:r w:rsidRPr="005D56F5">
        <w:rPr>
          <w:rFonts w:ascii="Courier New" w:eastAsia="Calibri" w:hAnsi="Courier New" w:cs="Courier New"/>
          <w:kern w:val="2"/>
          <w:sz w:val="21"/>
          <w:szCs w:val="21"/>
          <w:lang w:val="en-US"/>
          <w14:ligatures w14:val="standardContextual"/>
        </w:rPr>
        <w:t xml:space="preserve"> A(CT)=  4 Z(МЦК)=  72 Z(CT)=  34 Z(БЦК)= 140</w:t>
      </w:r>
    </w:p>
    <w:p w14:paraId="26F63C64" w14:textId="77777777" w:rsidR="00F816C1" w:rsidRPr="005D56F5" w:rsidRDefault="00F816C1" w:rsidP="00F816C1">
      <w:pPr>
        <w:spacing w:line="240" w:lineRule="auto"/>
        <w:jc w:val="left"/>
        <w:rPr>
          <w:rFonts w:ascii="Courier New" w:eastAsia="Calibri" w:hAnsi="Courier New" w:cs="Courier New"/>
          <w:kern w:val="2"/>
          <w:sz w:val="21"/>
          <w:szCs w:val="21"/>
          <w:lang w:val="en-US"/>
          <w14:ligatures w14:val="standardContextual"/>
        </w:rPr>
      </w:pPr>
      <w:r w:rsidRPr="005D56F5">
        <w:rPr>
          <w:rFonts w:ascii="Courier New" w:eastAsia="Calibri" w:hAnsi="Courier New" w:cs="Courier New"/>
          <w:kern w:val="2"/>
          <w:sz w:val="21"/>
          <w:szCs w:val="21"/>
          <w:lang w:val="en-US"/>
          <w14:ligatures w14:val="standardContextual"/>
        </w:rPr>
        <w:t xml:space="preserve"> k</w:t>
      </w:r>
      <w:proofErr w:type="gramStart"/>
      <w:r w:rsidRPr="005D56F5">
        <w:rPr>
          <w:rFonts w:ascii="Courier New" w:eastAsia="Calibri" w:hAnsi="Courier New" w:cs="Courier New"/>
          <w:kern w:val="2"/>
          <w:sz w:val="21"/>
          <w:szCs w:val="21"/>
          <w:lang w:val="en-US"/>
          <w14:ligatures w14:val="standardContextual"/>
        </w:rPr>
        <w:t>=  1.947</w:t>
      </w:r>
      <w:proofErr w:type="gramEnd"/>
      <w:r w:rsidRPr="005D56F5">
        <w:rPr>
          <w:rFonts w:ascii="Courier New" w:eastAsia="Calibri" w:hAnsi="Courier New" w:cs="Courier New"/>
          <w:kern w:val="2"/>
          <w:sz w:val="21"/>
          <w:szCs w:val="21"/>
          <w:lang w:val="en-US"/>
          <w14:ligatures w14:val="standardContextual"/>
        </w:rPr>
        <w:t xml:space="preserve"> A(CT)=  4 Z(МЦК)=  76 Z(CT)=  36 Z(БЦК)= 148</w:t>
      </w:r>
    </w:p>
    <w:p w14:paraId="4F779BF3" w14:textId="77777777" w:rsidR="00F816C1" w:rsidRPr="005D56F5" w:rsidRDefault="00F816C1" w:rsidP="00F816C1">
      <w:pPr>
        <w:spacing w:line="240" w:lineRule="auto"/>
        <w:jc w:val="left"/>
        <w:rPr>
          <w:rFonts w:ascii="Courier New" w:eastAsia="Calibri" w:hAnsi="Courier New" w:cs="Courier New"/>
          <w:kern w:val="2"/>
          <w:sz w:val="21"/>
          <w:szCs w:val="21"/>
          <w:lang w:val="en-US"/>
          <w14:ligatures w14:val="standardContextual"/>
        </w:rPr>
      </w:pPr>
      <w:r w:rsidRPr="005D56F5">
        <w:rPr>
          <w:rFonts w:ascii="Courier New" w:eastAsia="Calibri" w:hAnsi="Courier New" w:cs="Courier New"/>
          <w:kern w:val="2"/>
          <w:sz w:val="21"/>
          <w:szCs w:val="21"/>
          <w:lang w:val="en-US"/>
          <w14:ligatures w14:val="standardContextual"/>
        </w:rPr>
        <w:t xml:space="preserve"> k</w:t>
      </w:r>
      <w:proofErr w:type="gramStart"/>
      <w:r w:rsidRPr="005D56F5">
        <w:rPr>
          <w:rFonts w:ascii="Courier New" w:eastAsia="Calibri" w:hAnsi="Courier New" w:cs="Courier New"/>
          <w:kern w:val="2"/>
          <w:sz w:val="21"/>
          <w:szCs w:val="21"/>
          <w:lang w:val="en-US"/>
          <w14:ligatures w14:val="standardContextual"/>
        </w:rPr>
        <w:t>=  1.950</w:t>
      </w:r>
      <w:proofErr w:type="gramEnd"/>
      <w:r w:rsidRPr="005D56F5">
        <w:rPr>
          <w:rFonts w:ascii="Courier New" w:eastAsia="Calibri" w:hAnsi="Courier New" w:cs="Courier New"/>
          <w:kern w:val="2"/>
          <w:sz w:val="21"/>
          <w:szCs w:val="21"/>
          <w:lang w:val="en-US"/>
          <w14:ligatures w14:val="standardContextual"/>
        </w:rPr>
        <w:t xml:space="preserve"> A(CT)=  4 Z(МЦК)=  80 Z(CT)=  38 Z(БЦК)= 156</w:t>
      </w:r>
    </w:p>
    <w:p w14:paraId="3AA68807" w14:textId="77777777" w:rsidR="00F816C1" w:rsidRPr="005D56F5" w:rsidRDefault="00F816C1" w:rsidP="00F816C1">
      <w:pPr>
        <w:spacing w:line="240" w:lineRule="auto"/>
        <w:jc w:val="left"/>
        <w:rPr>
          <w:rFonts w:ascii="Courier New" w:eastAsia="Calibri" w:hAnsi="Courier New" w:cs="Courier New"/>
          <w:kern w:val="2"/>
          <w:sz w:val="21"/>
          <w:szCs w:val="21"/>
          <w:lang w:val="en-US"/>
          <w14:ligatures w14:val="standardContextual"/>
        </w:rPr>
      </w:pPr>
      <w:r w:rsidRPr="005D56F5">
        <w:rPr>
          <w:rFonts w:ascii="Courier New" w:eastAsia="Calibri" w:hAnsi="Courier New" w:cs="Courier New"/>
          <w:kern w:val="2"/>
          <w:sz w:val="21"/>
          <w:szCs w:val="21"/>
          <w:lang w:val="en-US"/>
          <w14:ligatures w14:val="standardContextual"/>
        </w:rPr>
        <w:t xml:space="preserve"> k</w:t>
      </w:r>
      <w:proofErr w:type="gramStart"/>
      <w:r w:rsidRPr="005D56F5">
        <w:rPr>
          <w:rFonts w:ascii="Courier New" w:eastAsia="Calibri" w:hAnsi="Courier New" w:cs="Courier New"/>
          <w:kern w:val="2"/>
          <w:sz w:val="21"/>
          <w:szCs w:val="21"/>
          <w:lang w:val="en-US"/>
          <w14:ligatures w14:val="standardContextual"/>
        </w:rPr>
        <w:t>=  1.952</w:t>
      </w:r>
      <w:proofErr w:type="gramEnd"/>
      <w:r w:rsidRPr="005D56F5">
        <w:rPr>
          <w:rFonts w:ascii="Courier New" w:eastAsia="Calibri" w:hAnsi="Courier New" w:cs="Courier New"/>
          <w:kern w:val="2"/>
          <w:sz w:val="21"/>
          <w:szCs w:val="21"/>
          <w:lang w:val="en-US"/>
          <w14:ligatures w14:val="standardContextual"/>
        </w:rPr>
        <w:t xml:space="preserve"> A(CT)=  4 Z(МЦК)=  84 Z(CT)=  40 Z(БЦК)= 164</w:t>
      </w:r>
    </w:p>
    <w:p w14:paraId="21BD4AB6" w14:textId="77777777" w:rsidR="00F816C1" w:rsidRPr="005D56F5" w:rsidRDefault="00F816C1" w:rsidP="00F816C1">
      <w:pPr>
        <w:spacing w:line="240" w:lineRule="auto"/>
        <w:jc w:val="left"/>
        <w:rPr>
          <w:rFonts w:ascii="Courier New" w:eastAsia="Calibri" w:hAnsi="Courier New" w:cs="Courier New"/>
          <w:kern w:val="2"/>
          <w:sz w:val="21"/>
          <w:szCs w:val="21"/>
          <w:lang w:val="en-US"/>
          <w14:ligatures w14:val="standardContextual"/>
        </w:rPr>
      </w:pPr>
      <w:r w:rsidRPr="005D56F5">
        <w:rPr>
          <w:rFonts w:ascii="Courier New" w:eastAsia="Calibri" w:hAnsi="Courier New" w:cs="Courier New"/>
          <w:kern w:val="2"/>
          <w:sz w:val="21"/>
          <w:szCs w:val="21"/>
          <w:lang w:val="en-US"/>
          <w14:ligatures w14:val="standardContextual"/>
        </w:rPr>
        <w:t xml:space="preserve"> k</w:t>
      </w:r>
      <w:proofErr w:type="gramStart"/>
      <w:r w:rsidRPr="005D56F5">
        <w:rPr>
          <w:rFonts w:ascii="Courier New" w:eastAsia="Calibri" w:hAnsi="Courier New" w:cs="Courier New"/>
          <w:kern w:val="2"/>
          <w:sz w:val="21"/>
          <w:szCs w:val="21"/>
          <w:lang w:val="en-US"/>
          <w14:ligatures w14:val="standardContextual"/>
        </w:rPr>
        <w:t>=  1.955</w:t>
      </w:r>
      <w:proofErr w:type="gramEnd"/>
      <w:r w:rsidRPr="005D56F5">
        <w:rPr>
          <w:rFonts w:ascii="Courier New" w:eastAsia="Calibri" w:hAnsi="Courier New" w:cs="Courier New"/>
          <w:kern w:val="2"/>
          <w:sz w:val="21"/>
          <w:szCs w:val="21"/>
          <w:lang w:val="en-US"/>
          <w14:ligatures w14:val="standardContextual"/>
        </w:rPr>
        <w:t xml:space="preserve"> A(CT)=  4 Z(МЦК)=  88 Z(CT)=  42 Z(БЦК)= 172</w:t>
      </w:r>
    </w:p>
    <w:p w14:paraId="75E7FD9B" w14:textId="77777777" w:rsidR="00F816C1" w:rsidRPr="005D56F5" w:rsidRDefault="00F816C1" w:rsidP="00F816C1">
      <w:pPr>
        <w:spacing w:line="240" w:lineRule="auto"/>
        <w:jc w:val="left"/>
        <w:rPr>
          <w:rFonts w:ascii="Courier New" w:eastAsia="Calibri" w:hAnsi="Courier New" w:cs="Courier New"/>
          <w:kern w:val="2"/>
          <w:sz w:val="21"/>
          <w:szCs w:val="21"/>
          <w:lang w:val="en-US"/>
          <w14:ligatures w14:val="standardContextual"/>
        </w:rPr>
      </w:pPr>
      <w:r w:rsidRPr="005D56F5">
        <w:rPr>
          <w:rFonts w:ascii="Courier New" w:eastAsia="Calibri" w:hAnsi="Courier New" w:cs="Courier New"/>
          <w:kern w:val="2"/>
          <w:sz w:val="21"/>
          <w:szCs w:val="21"/>
          <w:lang w:val="en-US"/>
          <w14:ligatures w14:val="standardContextual"/>
        </w:rPr>
        <w:t xml:space="preserve"> k</w:t>
      </w:r>
      <w:proofErr w:type="gramStart"/>
      <w:r w:rsidRPr="005D56F5">
        <w:rPr>
          <w:rFonts w:ascii="Courier New" w:eastAsia="Calibri" w:hAnsi="Courier New" w:cs="Courier New"/>
          <w:kern w:val="2"/>
          <w:sz w:val="21"/>
          <w:szCs w:val="21"/>
          <w:lang w:val="en-US"/>
          <w14:ligatures w14:val="standardContextual"/>
        </w:rPr>
        <w:t>=  1.945</w:t>
      </w:r>
      <w:proofErr w:type="gramEnd"/>
      <w:r w:rsidRPr="005D56F5">
        <w:rPr>
          <w:rFonts w:ascii="Courier New" w:eastAsia="Calibri" w:hAnsi="Courier New" w:cs="Courier New"/>
          <w:kern w:val="2"/>
          <w:sz w:val="21"/>
          <w:szCs w:val="21"/>
          <w:lang w:val="en-US"/>
          <w14:ligatures w14:val="standardContextual"/>
        </w:rPr>
        <w:t xml:space="preserve"> A(CT)=  4 Z(МЦК)=  91 Z(CT)=  43 Z(БЦК)= 177</w:t>
      </w:r>
    </w:p>
    <w:p w14:paraId="5FF92D2D" w14:textId="77777777" w:rsidR="00F816C1" w:rsidRPr="005D56F5" w:rsidRDefault="00F816C1" w:rsidP="00F816C1">
      <w:pPr>
        <w:spacing w:line="240" w:lineRule="auto"/>
        <w:jc w:val="left"/>
        <w:rPr>
          <w:rFonts w:ascii="Courier New" w:eastAsia="Calibri" w:hAnsi="Courier New" w:cs="Courier New"/>
          <w:kern w:val="2"/>
          <w:sz w:val="21"/>
          <w:szCs w:val="21"/>
          <w:lang w:val="en-US"/>
          <w14:ligatures w14:val="standardContextual"/>
        </w:rPr>
      </w:pPr>
      <w:r w:rsidRPr="005D56F5">
        <w:rPr>
          <w:rFonts w:ascii="Courier New" w:eastAsia="Calibri" w:hAnsi="Courier New" w:cs="Courier New"/>
          <w:kern w:val="2"/>
          <w:sz w:val="21"/>
          <w:szCs w:val="21"/>
          <w:lang w:val="en-US"/>
          <w14:ligatures w14:val="standardContextual"/>
        </w:rPr>
        <w:t xml:space="preserve"> k</w:t>
      </w:r>
      <w:proofErr w:type="gramStart"/>
      <w:r w:rsidRPr="005D56F5">
        <w:rPr>
          <w:rFonts w:ascii="Courier New" w:eastAsia="Calibri" w:hAnsi="Courier New" w:cs="Courier New"/>
          <w:kern w:val="2"/>
          <w:sz w:val="21"/>
          <w:szCs w:val="21"/>
          <w:lang w:val="en-US"/>
          <w14:ligatures w14:val="standardContextual"/>
        </w:rPr>
        <w:t>=  1.947</w:t>
      </w:r>
      <w:proofErr w:type="gramEnd"/>
      <w:r w:rsidRPr="005D56F5">
        <w:rPr>
          <w:rFonts w:ascii="Courier New" w:eastAsia="Calibri" w:hAnsi="Courier New" w:cs="Courier New"/>
          <w:kern w:val="2"/>
          <w:sz w:val="21"/>
          <w:szCs w:val="21"/>
          <w:lang w:val="en-US"/>
          <w14:ligatures w14:val="standardContextual"/>
        </w:rPr>
        <w:t xml:space="preserve"> A(CT)=  4 Z(МЦК)=  95 Z(CT)=  45 Z(БЦК)= 185</w:t>
      </w:r>
    </w:p>
    <w:p w14:paraId="7546F993" w14:textId="77777777" w:rsidR="00F816C1" w:rsidRPr="005D56F5" w:rsidRDefault="00F816C1" w:rsidP="00F816C1">
      <w:pPr>
        <w:spacing w:line="240" w:lineRule="auto"/>
        <w:jc w:val="left"/>
        <w:rPr>
          <w:rFonts w:ascii="Courier New" w:eastAsia="Calibri" w:hAnsi="Courier New" w:cs="Courier New"/>
          <w:kern w:val="2"/>
          <w:sz w:val="21"/>
          <w:szCs w:val="21"/>
          <w:lang w:val="en-US"/>
          <w14:ligatures w14:val="standardContextual"/>
        </w:rPr>
      </w:pPr>
      <w:r w:rsidRPr="005D56F5">
        <w:rPr>
          <w:rFonts w:ascii="Courier New" w:eastAsia="Calibri" w:hAnsi="Courier New" w:cs="Courier New"/>
          <w:kern w:val="2"/>
          <w:sz w:val="21"/>
          <w:szCs w:val="21"/>
          <w:lang w:val="en-US"/>
          <w14:ligatures w14:val="standardContextual"/>
        </w:rPr>
        <w:t xml:space="preserve"> k</w:t>
      </w:r>
      <w:proofErr w:type="gramStart"/>
      <w:r w:rsidRPr="005D56F5">
        <w:rPr>
          <w:rFonts w:ascii="Courier New" w:eastAsia="Calibri" w:hAnsi="Courier New" w:cs="Courier New"/>
          <w:kern w:val="2"/>
          <w:sz w:val="21"/>
          <w:szCs w:val="21"/>
          <w:lang w:val="en-US"/>
          <w14:ligatures w14:val="standardContextual"/>
        </w:rPr>
        <w:t>=  1.949</w:t>
      </w:r>
      <w:proofErr w:type="gramEnd"/>
      <w:r w:rsidRPr="005D56F5">
        <w:rPr>
          <w:rFonts w:ascii="Courier New" w:eastAsia="Calibri" w:hAnsi="Courier New" w:cs="Courier New"/>
          <w:kern w:val="2"/>
          <w:sz w:val="21"/>
          <w:szCs w:val="21"/>
          <w:lang w:val="en-US"/>
          <w14:ligatures w14:val="standardContextual"/>
        </w:rPr>
        <w:t xml:space="preserve"> A(CT)=  4 Z(МЦК)=  99 Z(CT)=  47 Z(БЦК)= 193</w:t>
      </w:r>
    </w:p>
    <w:p w14:paraId="3EE181A0" w14:textId="77777777" w:rsidR="00F816C1" w:rsidRPr="005D56F5" w:rsidRDefault="00F816C1" w:rsidP="00F816C1">
      <w:pPr>
        <w:spacing w:line="240" w:lineRule="auto"/>
        <w:jc w:val="left"/>
        <w:rPr>
          <w:rFonts w:ascii="Courier New" w:eastAsia="Calibri" w:hAnsi="Courier New" w:cs="Courier New"/>
          <w:kern w:val="2"/>
          <w:sz w:val="21"/>
          <w:szCs w:val="21"/>
          <w:lang w:val="en-US"/>
          <w14:ligatures w14:val="standardContextual"/>
        </w:rPr>
      </w:pPr>
      <w:r w:rsidRPr="005D56F5">
        <w:rPr>
          <w:rFonts w:ascii="Courier New" w:eastAsia="Calibri" w:hAnsi="Courier New" w:cs="Courier New"/>
          <w:kern w:val="2"/>
          <w:sz w:val="21"/>
          <w:szCs w:val="21"/>
          <w:lang w:val="en-US"/>
          <w14:ligatures w14:val="standardContextual"/>
        </w:rPr>
        <w:t xml:space="preserve"> k</w:t>
      </w:r>
      <w:proofErr w:type="gramStart"/>
      <w:r w:rsidRPr="005D56F5">
        <w:rPr>
          <w:rFonts w:ascii="Courier New" w:eastAsia="Calibri" w:hAnsi="Courier New" w:cs="Courier New"/>
          <w:kern w:val="2"/>
          <w:sz w:val="21"/>
          <w:szCs w:val="21"/>
          <w:lang w:val="en-US"/>
          <w14:ligatures w14:val="standardContextual"/>
        </w:rPr>
        <w:t>=  1.951</w:t>
      </w:r>
      <w:proofErr w:type="gramEnd"/>
      <w:r w:rsidRPr="005D56F5">
        <w:rPr>
          <w:rFonts w:ascii="Courier New" w:eastAsia="Calibri" w:hAnsi="Courier New" w:cs="Courier New"/>
          <w:kern w:val="2"/>
          <w:sz w:val="21"/>
          <w:szCs w:val="21"/>
          <w:lang w:val="en-US"/>
          <w14:ligatures w14:val="standardContextual"/>
        </w:rPr>
        <w:t xml:space="preserve"> A(CT)=  4 Z(МЦК)= 103 Z(CT)=  49 Z(БЦК)= 201</w:t>
      </w:r>
    </w:p>
    <w:p w14:paraId="6C36AF77" w14:textId="77777777" w:rsidR="00F816C1" w:rsidRPr="005D56F5" w:rsidRDefault="00F816C1" w:rsidP="00F816C1">
      <w:pPr>
        <w:spacing w:line="240" w:lineRule="auto"/>
        <w:jc w:val="left"/>
        <w:rPr>
          <w:rFonts w:ascii="Courier New" w:eastAsia="Calibri" w:hAnsi="Courier New" w:cs="Courier New"/>
          <w:kern w:val="2"/>
          <w:sz w:val="21"/>
          <w:szCs w:val="21"/>
          <w:lang w:val="en-US"/>
          <w14:ligatures w14:val="standardContextual"/>
        </w:rPr>
      </w:pPr>
      <w:r w:rsidRPr="005D56F5">
        <w:rPr>
          <w:rFonts w:ascii="Courier New" w:eastAsia="Calibri" w:hAnsi="Courier New" w:cs="Courier New"/>
          <w:kern w:val="2"/>
          <w:sz w:val="21"/>
          <w:szCs w:val="21"/>
          <w:lang w:val="en-US"/>
          <w14:ligatures w14:val="standardContextual"/>
        </w:rPr>
        <w:t xml:space="preserve"> k</w:t>
      </w:r>
      <w:proofErr w:type="gramStart"/>
      <w:r w:rsidRPr="005D56F5">
        <w:rPr>
          <w:rFonts w:ascii="Courier New" w:eastAsia="Calibri" w:hAnsi="Courier New" w:cs="Courier New"/>
          <w:kern w:val="2"/>
          <w:sz w:val="21"/>
          <w:szCs w:val="21"/>
          <w:lang w:val="en-US"/>
          <w14:ligatures w14:val="standardContextual"/>
        </w:rPr>
        <w:t>=  1.953</w:t>
      </w:r>
      <w:proofErr w:type="gramEnd"/>
      <w:r w:rsidRPr="005D56F5">
        <w:rPr>
          <w:rFonts w:ascii="Courier New" w:eastAsia="Calibri" w:hAnsi="Courier New" w:cs="Courier New"/>
          <w:kern w:val="2"/>
          <w:sz w:val="21"/>
          <w:szCs w:val="21"/>
          <w:lang w:val="en-US"/>
          <w14:ligatures w14:val="standardContextual"/>
        </w:rPr>
        <w:t xml:space="preserve"> A(CT)=  4 Z(МЦК)= 107 Z(CT)=  51 Z(БЦК)= 209</w:t>
      </w:r>
    </w:p>
    <w:p w14:paraId="08F647FE" w14:textId="77777777" w:rsidR="00F816C1" w:rsidRPr="005D56F5" w:rsidRDefault="00F816C1" w:rsidP="00F816C1">
      <w:pPr>
        <w:spacing w:line="240" w:lineRule="auto"/>
        <w:jc w:val="left"/>
        <w:rPr>
          <w:rFonts w:ascii="Courier New" w:eastAsia="Calibri" w:hAnsi="Courier New" w:cs="Courier New"/>
          <w:kern w:val="2"/>
          <w:sz w:val="21"/>
          <w:szCs w:val="21"/>
          <w:lang w:val="en-US"/>
          <w14:ligatures w14:val="standardContextual"/>
        </w:rPr>
      </w:pPr>
      <w:r w:rsidRPr="005D56F5">
        <w:rPr>
          <w:rFonts w:ascii="Courier New" w:eastAsia="Calibri" w:hAnsi="Courier New" w:cs="Courier New"/>
          <w:kern w:val="2"/>
          <w:sz w:val="21"/>
          <w:szCs w:val="21"/>
          <w:lang w:val="en-US"/>
          <w14:ligatures w14:val="standardContextual"/>
        </w:rPr>
        <w:t xml:space="preserve"> k</w:t>
      </w:r>
      <w:proofErr w:type="gramStart"/>
      <w:r w:rsidRPr="005D56F5">
        <w:rPr>
          <w:rFonts w:ascii="Courier New" w:eastAsia="Calibri" w:hAnsi="Courier New" w:cs="Courier New"/>
          <w:kern w:val="2"/>
          <w:sz w:val="21"/>
          <w:szCs w:val="21"/>
          <w:lang w:val="en-US"/>
          <w14:ligatures w14:val="standardContextual"/>
        </w:rPr>
        <w:t>=  1.947</w:t>
      </w:r>
      <w:proofErr w:type="gramEnd"/>
      <w:r w:rsidRPr="005D56F5">
        <w:rPr>
          <w:rFonts w:ascii="Courier New" w:eastAsia="Calibri" w:hAnsi="Courier New" w:cs="Courier New"/>
          <w:kern w:val="2"/>
          <w:sz w:val="21"/>
          <w:szCs w:val="21"/>
          <w:lang w:val="en-US"/>
          <w14:ligatures w14:val="standardContextual"/>
        </w:rPr>
        <w:t xml:space="preserve"> A(CT)=  4 Z(МЦК)= 114 Z(CT)=  54 Z(БЦК)= 222</w:t>
      </w:r>
    </w:p>
    <w:p w14:paraId="6B349424" w14:textId="77777777" w:rsidR="00F816C1" w:rsidRPr="005D56F5" w:rsidRDefault="00F816C1" w:rsidP="00F816C1">
      <w:pPr>
        <w:spacing w:line="240" w:lineRule="auto"/>
        <w:jc w:val="left"/>
        <w:rPr>
          <w:rFonts w:ascii="Courier New" w:eastAsia="Calibri" w:hAnsi="Courier New" w:cs="Courier New"/>
          <w:kern w:val="2"/>
          <w:sz w:val="21"/>
          <w:szCs w:val="21"/>
          <w:lang w:val="en-US"/>
          <w14:ligatures w14:val="standardContextual"/>
        </w:rPr>
      </w:pPr>
      <w:r w:rsidRPr="005D56F5">
        <w:rPr>
          <w:rFonts w:ascii="Courier New" w:eastAsia="Calibri" w:hAnsi="Courier New" w:cs="Courier New"/>
          <w:kern w:val="2"/>
          <w:sz w:val="21"/>
          <w:szCs w:val="21"/>
          <w:lang w:val="en-US"/>
          <w14:ligatures w14:val="standardContextual"/>
        </w:rPr>
        <w:t xml:space="preserve"> k</w:t>
      </w:r>
      <w:proofErr w:type="gramStart"/>
      <w:r w:rsidRPr="005D56F5">
        <w:rPr>
          <w:rFonts w:ascii="Courier New" w:eastAsia="Calibri" w:hAnsi="Courier New" w:cs="Courier New"/>
          <w:kern w:val="2"/>
          <w:sz w:val="21"/>
          <w:szCs w:val="21"/>
          <w:lang w:val="en-US"/>
          <w14:ligatures w14:val="standardContextual"/>
        </w:rPr>
        <w:t>=  1.949</w:t>
      </w:r>
      <w:proofErr w:type="gramEnd"/>
      <w:r w:rsidRPr="005D56F5">
        <w:rPr>
          <w:rFonts w:ascii="Courier New" w:eastAsia="Calibri" w:hAnsi="Courier New" w:cs="Courier New"/>
          <w:kern w:val="2"/>
          <w:sz w:val="21"/>
          <w:szCs w:val="21"/>
          <w:lang w:val="en-US"/>
          <w14:ligatures w14:val="standardContextual"/>
        </w:rPr>
        <w:t xml:space="preserve"> A(CT)=  4 Z(МЦК)= 118 Z(CT)=  56 Z(БЦК)= 230</w:t>
      </w:r>
    </w:p>
    <w:p w14:paraId="5B24241C" w14:textId="77777777" w:rsidR="00F816C1" w:rsidRPr="005D56F5" w:rsidRDefault="00F816C1" w:rsidP="00F816C1">
      <w:pPr>
        <w:spacing w:line="240" w:lineRule="auto"/>
        <w:jc w:val="left"/>
        <w:rPr>
          <w:rFonts w:ascii="Courier New" w:eastAsia="Calibri" w:hAnsi="Courier New" w:cs="Courier New"/>
          <w:kern w:val="2"/>
          <w:sz w:val="21"/>
          <w:szCs w:val="21"/>
          <w:lang w:val="en-US"/>
          <w14:ligatures w14:val="standardContextual"/>
        </w:rPr>
      </w:pPr>
      <w:r w:rsidRPr="005D56F5">
        <w:rPr>
          <w:rFonts w:ascii="Courier New" w:eastAsia="Calibri" w:hAnsi="Courier New" w:cs="Courier New"/>
          <w:kern w:val="2"/>
          <w:sz w:val="21"/>
          <w:szCs w:val="21"/>
          <w:lang w:val="en-US"/>
          <w14:ligatures w14:val="standardContextual"/>
        </w:rPr>
        <w:lastRenderedPageBreak/>
        <w:t xml:space="preserve"> k</w:t>
      </w:r>
      <w:proofErr w:type="gramStart"/>
      <w:r w:rsidRPr="005D56F5">
        <w:rPr>
          <w:rFonts w:ascii="Courier New" w:eastAsia="Calibri" w:hAnsi="Courier New" w:cs="Courier New"/>
          <w:kern w:val="2"/>
          <w:sz w:val="21"/>
          <w:szCs w:val="21"/>
          <w:lang w:val="en-US"/>
          <w14:ligatures w14:val="standardContextual"/>
        </w:rPr>
        <w:t>=  1.951</w:t>
      </w:r>
      <w:proofErr w:type="gramEnd"/>
      <w:r w:rsidRPr="005D56F5">
        <w:rPr>
          <w:rFonts w:ascii="Courier New" w:eastAsia="Calibri" w:hAnsi="Courier New" w:cs="Courier New"/>
          <w:kern w:val="2"/>
          <w:sz w:val="21"/>
          <w:szCs w:val="21"/>
          <w:lang w:val="en-US"/>
          <w14:ligatures w14:val="standardContextual"/>
        </w:rPr>
        <w:t xml:space="preserve"> A(CT)=  4 Z(МЦК)= 122 Z(CT)=  58 Z(БЦК)= 238</w:t>
      </w:r>
    </w:p>
    <w:p w14:paraId="148A29E8" w14:textId="77777777" w:rsidR="00F816C1" w:rsidRPr="005D56F5" w:rsidRDefault="00F816C1" w:rsidP="00F816C1">
      <w:pPr>
        <w:spacing w:line="240" w:lineRule="auto"/>
        <w:jc w:val="left"/>
        <w:rPr>
          <w:rFonts w:ascii="Courier New" w:eastAsia="Calibri" w:hAnsi="Courier New" w:cs="Courier New"/>
          <w:kern w:val="2"/>
          <w:sz w:val="21"/>
          <w:szCs w:val="21"/>
          <w:lang w:val="en-US"/>
          <w14:ligatures w14:val="standardContextual"/>
        </w:rPr>
      </w:pPr>
      <w:r w:rsidRPr="005D56F5">
        <w:rPr>
          <w:rFonts w:ascii="Courier New" w:eastAsia="Calibri" w:hAnsi="Courier New" w:cs="Courier New"/>
          <w:kern w:val="2"/>
          <w:sz w:val="21"/>
          <w:szCs w:val="21"/>
          <w:lang w:val="en-US"/>
          <w14:ligatures w14:val="standardContextual"/>
        </w:rPr>
        <w:t xml:space="preserve"> k</w:t>
      </w:r>
      <w:proofErr w:type="gramStart"/>
      <w:r w:rsidRPr="005D56F5">
        <w:rPr>
          <w:rFonts w:ascii="Courier New" w:eastAsia="Calibri" w:hAnsi="Courier New" w:cs="Courier New"/>
          <w:kern w:val="2"/>
          <w:sz w:val="21"/>
          <w:szCs w:val="21"/>
          <w:lang w:val="en-US"/>
          <w14:ligatures w14:val="standardContextual"/>
        </w:rPr>
        <w:t>=  1.952</w:t>
      </w:r>
      <w:proofErr w:type="gramEnd"/>
      <w:r w:rsidRPr="005D56F5">
        <w:rPr>
          <w:rFonts w:ascii="Courier New" w:eastAsia="Calibri" w:hAnsi="Courier New" w:cs="Courier New"/>
          <w:kern w:val="2"/>
          <w:sz w:val="21"/>
          <w:szCs w:val="21"/>
          <w:lang w:val="en-US"/>
          <w14:ligatures w14:val="standardContextual"/>
        </w:rPr>
        <w:t xml:space="preserve"> A(CT)=  4 Z(МЦК)= 126 Z(CT)=  60 Z(БЦК)= 246</w:t>
      </w:r>
    </w:p>
    <w:p w14:paraId="137653B2" w14:textId="77777777" w:rsidR="00F816C1" w:rsidRPr="005D56F5" w:rsidRDefault="00F816C1" w:rsidP="00F816C1">
      <w:pPr>
        <w:spacing w:line="240" w:lineRule="auto"/>
        <w:jc w:val="left"/>
        <w:rPr>
          <w:rFonts w:ascii="Courier New" w:eastAsia="Calibri" w:hAnsi="Courier New" w:cs="Courier New"/>
          <w:kern w:val="2"/>
          <w:sz w:val="21"/>
          <w:szCs w:val="21"/>
          <w:lang w:val="en-US"/>
          <w14:ligatures w14:val="standardContextual"/>
        </w:rPr>
      </w:pPr>
      <w:r w:rsidRPr="005D56F5">
        <w:rPr>
          <w:rFonts w:ascii="Courier New" w:eastAsia="Calibri" w:hAnsi="Courier New" w:cs="Courier New"/>
          <w:kern w:val="2"/>
          <w:sz w:val="21"/>
          <w:szCs w:val="21"/>
          <w:lang w:val="en-US"/>
          <w14:ligatures w14:val="standardContextual"/>
        </w:rPr>
        <w:t xml:space="preserve"> k</w:t>
      </w:r>
      <w:proofErr w:type="gramStart"/>
      <w:r w:rsidRPr="005D56F5">
        <w:rPr>
          <w:rFonts w:ascii="Courier New" w:eastAsia="Calibri" w:hAnsi="Courier New" w:cs="Courier New"/>
          <w:kern w:val="2"/>
          <w:sz w:val="21"/>
          <w:szCs w:val="21"/>
          <w:lang w:val="en-US"/>
          <w14:ligatures w14:val="standardContextual"/>
        </w:rPr>
        <w:t>=  1.947</w:t>
      </w:r>
      <w:proofErr w:type="gramEnd"/>
      <w:r w:rsidRPr="005D56F5">
        <w:rPr>
          <w:rFonts w:ascii="Courier New" w:eastAsia="Calibri" w:hAnsi="Courier New" w:cs="Courier New"/>
          <w:kern w:val="2"/>
          <w:sz w:val="21"/>
          <w:szCs w:val="21"/>
          <w:lang w:val="en-US"/>
          <w14:ligatures w14:val="standardContextual"/>
        </w:rPr>
        <w:t xml:space="preserve"> A(CT)=  4 Z(МЦК)= 133 Z(CT)=  63 Z(БЦК)= 259</w:t>
      </w:r>
    </w:p>
    <w:p w14:paraId="3D757FCC" w14:textId="77777777" w:rsidR="00F816C1" w:rsidRPr="005D56F5" w:rsidRDefault="00F816C1" w:rsidP="00F816C1">
      <w:pPr>
        <w:spacing w:line="240" w:lineRule="auto"/>
        <w:jc w:val="left"/>
        <w:rPr>
          <w:rFonts w:ascii="Courier New" w:eastAsia="Calibri" w:hAnsi="Courier New" w:cs="Courier New"/>
          <w:kern w:val="2"/>
          <w:sz w:val="21"/>
          <w:szCs w:val="21"/>
          <w:lang w:val="en-US"/>
          <w14:ligatures w14:val="standardContextual"/>
        </w:rPr>
      </w:pPr>
      <w:r w:rsidRPr="005D56F5">
        <w:rPr>
          <w:rFonts w:ascii="Courier New" w:eastAsia="Calibri" w:hAnsi="Courier New" w:cs="Courier New"/>
          <w:kern w:val="2"/>
          <w:sz w:val="21"/>
          <w:szCs w:val="21"/>
          <w:lang w:val="en-US"/>
          <w14:ligatures w14:val="standardContextual"/>
        </w:rPr>
        <w:t xml:space="preserve"> k</w:t>
      </w:r>
      <w:proofErr w:type="gramStart"/>
      <w:r w:rsidRPr="005D56F5">
        <w:rPr>
          <w:rFonts w:ascii="Courier New" w:eastAsia="Calibri" w:hAnsi="Courier New" w:cs="Courier New"/>
          <w:kern w:val="2"/>
          <w:sz w:val="21"/>
          <w:szCs w:val="21"/>
          <w:lang w:val="en-US"/>
          <w14:ligatures w14:val="standardContextual"/>
        </w:rPr>
        <w:t>=  1.949</w:t>
      </w:r>
      <w:proofErr w:type="gramEnd"/>
      <w:r w:rsidRPr="005D56F5">
        <w:rPr>
          <w:rFonts w:ascii="Courier New" w:eastAsia="Calibri" w:hAnsi="Courier New" w:cs="Courier New"/>
          <w:kern w:val="2"/>
          <w:sz w:val="21"/>
          <w:szCs w:val="21"/>
          <w:lang w:val="en-US"/>
          <w14:ligatures w14:val="standardContextual"/>
        </w:rPr>
        <w:t xml:space="preserve"> A(CT)=  4 Z(МЦК)= 137 Z(CT)=  65 Z(БЦК)= 267</w:t>
      </w:r>
    </w:p>
    <w:p w14:paraId="5FB48E6C" w14:textId="77777777" w:rsidR="00F816C1" w:rsidRPr="005D56F5" w:rsidRDefault="00F816C1" w:rsidP="00F816C1">
      <w:pPr>
        <w:spacing w:line="240" w:lineRule="auto"/>
        <w:jc w:val="left"/>
        <w:rPr>
          <w:rFonts w:ascii="Courier New" w:eastAsia="Calibri" w:hAnsi="Courier New" w:cs="Courier New"/>
          <w:kern w:val="2"/>
          <w:sz w:val="21"/>
          <w:szCs w:val="21"/>
          <w:lang w:val="en-US"/>
          <w14:ligatures w14:val="standardContextual"/>
        </w:rPr>
      </w:pPr>
      <w:r w:rsidRPr="005D56F5">
        <w:rPr>
          <w:rFonts w:ascii="Courier New" w:eastAsia="Calibri" w:hAnsi="Courier New" w:cs="Courier New"/>
          <w:kern w:val="2"/>
          <w:sz w:val="21"/>
          <w:szCs w:val="21"/>
          <w:lang w:val="en-US"/>
          <w14:ligatures w14:val="standardContextual"/>
        </w:rPr>
        <w:t xml:space="preserve"> k</w:t>
      </w:r>
      <w:proofErr w:type="gramStart"/>
      <w:r w:rsidRPr="005D56F5">
        <w:rPr>
          <w:rFonts w:ascii="Courier New" w:eastAsia="Calibri" w:hAnsi="Courier New" w:cs="Courier New"/>
          <w:kern w:val="2"/>
          <w:sz w:val="21"/>
          <w:szCs w:val="21"/>
          <w:lang w:val="en-US"/>
          <w14:ligatures w14:val="standardContextual"/>
        </w:rPr>
        <w:t>=  1.950</w:t>
      </w:r>
      <w:proofErr w:type="gramEnd"/>
      <w:r w:rsidRPr="005D56F5">
        <w:rPr>
          <w:rFonts w:ascii="Courier New" w:eastAsia="Calibri" w:hAnsi="Courier New" w:cs="Courier New"/>
          <w:kern w:val="2"/>
          <w:sz w:val="21"/>
          <w:szCs w:val="21"/>
          <w:lang w:val="en-US"/>
          <w14:ligatures w14:val="standardContextual"/>
        </w:rPr>
        <w:t xml:space="preserve"> A(CT)=  4 Z(МЦК)= 141 Z(CT)=  67 Z(БЦК)= 275</w:t>
      </w:r>
    </w:p>
    <w:p w14:paraId="2CC8B2DB" w14:textId="77777777" w:rsidR="00F816C1" w:rsidRPr="005D56F5" w:rsidRDefault="00F816C1" w:rsidP="00F816C1">
      <w:pPr>
        <w:spacing w:line="240" w:lineRule="auto"/>
        <w:jc w:val="left"/>
        <w:rPr>
          <w:rFonts w:ascii="Courier New" w:eastAsia="Calibri" w:hAnsi="Courier New" w:cs="Courier New"/>
          <w:kern w:val="2"/>
          <w:sz w:val="21"/>
          <w:szCs w:val="21"/>
          <w:lang w:val="en-US"/>
          <w14:ligatures w14:val="standardContextual"/>
        </w:rPr>
      </w:pPr>
      <w:r w:rsidRPr="005D56F5">
        <w:rPr>
          <w:rFonts w:ascii="Courier New" w:eastAsia="Calibri" w:hAnsi="Courier New" w:cs="Courier New"/>
          <w:kern w:val="2"/>
          <w:sz w:val="21"/>
          <w:szCs w:val="21"/>
          <w:lang w:val="en-US"/>
          <w14:ligatures w14:val="standardContextual"/>
        </w:rPr>
        <w:t xml:space="preserve"> k</w:t>
      </w:r>
      <w:proofErr w:type="gramStart"/>
      <w:r w:rsidRPr="005D56F5">
        <w:rPr>
          <w:rFonts w:ascii="Courier New" w:eastAsia="Calibri" w:hAnsi="Courier New" w:cs="Courier New"/>
          <w:kern w:val="2"/>
          <w:sz w:val="21"/>
          <w:szCs w:val="21"/>
          <w:lang w:val="en-US"/>
          <w14:ligatures w14:val="standardContextual"/>
        </w:rPr>
        <w:t>=  1.952</w:t>
      </w:r>
      <w:proofErr w:type="gramEnd"/>
      <w:r w:rsidRPr="005D56F5">
        <w:rPr>
          <w:rFonts w:ascii="Courier New" w:eastAsia="Calibri" w:hAnsi="Courier New" w:cs="Courier New"/>
          <w:kern w:val="2"/>
          <w:sz w:val="21"/>
          <w:szCs w:val="21"/>
          <w:lang w:val="en-US"/>
          <w14:ligatures w14:val="standardContextual"/>
        </w:rPr>
        <w:t xml:space="preserve"> A(CT)=  4 Z(МЦК)= 145 Z(CT)=  69 Z(БЦК)= 283</w:t>
      </w:r>
    </w:p>
    <w:p w14:paraId="2A824B6F" w14:textId="77777777" w:rsidR="00F816C1" w:rsidRPr="005D56F5" w:rsidRDefault="00F816C1" w:rsidP="00F816C1">
      <w:pPr>
        <w:spacing w:line="240" w:lineRule="auto"/>
        <w:jc w:val="left"/>
        <w:rPr>
          <w:rFonts w:ascii="Courier New" w:eastAsia="Calibri" w:hAnsi="Courier New" w:cs="Courier New"/>
          <w:kern w:val="2"/>
          <w:sz w:val="21"/>
          <w:szCs w:val="21"/>
          <w:lang w:val="en-US"/>
          <w14:ligatures w14:val="standardContextual"/>
        </w:rPr>
      </w:pPr>
      <w:r w:rsidRPr="005D56F5">
        <w:rPr>
          <w:rFonts w:ascii="Courier New" w:eastAsia="Calibri" w:hAnsi="Courier New" w:cs="Courier New"/>
          <w:kern w:val="2"/>
          <w:sz w:val="21"/>
          <w:szCs w:val="21"/>
          <w:lang w:val="en-US"/>
          <w14:ligatures w14:val="standardContextual"/>
        </w:rPr>
        <w:t xml:space="preserve"> k</w:t>
      </w:r>
      <w:proofErr w:type="gramStart"/>
      <w:r w:rsidRPr="005D56F5">
        <w:rPr>
          <w:rFonts w:ascii="Courier New" w:eastAsia="Calibri" w:hAnsi="Courier New" w:cs="Courier New"/>
          <w:kern w:val="2"/>
          <w:sz w:val="21"/>
          <w:szCs w:val="21"/>
          <w:lang w:val="en-US"/>
          <w14:ligatures w14:val="standardContextual"/>
        </w:rPr>
        <w:t>=  1.953</w:t>
      </w:r>
      <w:proofErr w:type="gramEnd"/>
      <w:r w:rsidRPr="005D56F5">
        <w:rPr>
          <w:rFonts w:ascii="Courier New" w:eastAsia="Calibri" w:hAnsi="Courier New" w:cs="Courier New"/>
          <w:kern w:val="2"/>
          <w:sz w:val="21"/>
          <w:szCs w:val="21"/>
          <w:lang w:val="en-US"/>
          <w14:ligatures w14:val="standardContextual"/>
        </w:rPr>
        <w:t xml:space="preserve"> A(CT)=  4 Z(МЦК)= 149 Z(CT)=  71 Z(БЦК)= 291</w:t>
      </w:r>
    </w:p>
    <w:p w14:paraId="6394ACED" w14:textId="77777777" w:rsidR="00F816C1" w:rsidRPr="005D56F5" w:rsidRDefault="00F816C1" w:rsidP="00F816C1">
      <w:pPr>
        <w:spacing w:line="240" w:lineRule="auto"/>
        <w:jc w:val="left"/>
        <w:rPr>
          <w:rFonts w:ascii="Courier New" w:eastAsia="Calibri" w:hAnsi="Courier New" w:cs="Courier New"/>
          <w:kern w:val="2"/>
          <w:sz w:val="21"/>
          <w:szCs w:val="21"/>
          <w:lang w:val="en-US"/>
          <w14:ligatures w14:val="standardContextual"/>
        </w:rPr>
      </w:pPr>
      <w:r w:rsidRPr="005D56F5">
        <w:rPr>
          <w:rFonts w:ascii="Courier New" w:eastAsia="Calibri" w:hAnsi="Courier New" w:cs="Courier New"/>
          <w:kern w:val="2"/>
          <w:sz w:val="21"/>
          <w:szCs w:val="21"/>
          <w:lang w:val="en-US"/>
          <w14:ligatures w14:val="standardContextual"/>
        </w:rPr>
        <w:t xml:space="preserve"> k</w:t>
      </w:r>
      <w:proofErr w:type="gramStart"/>
      <w:r w:rsidRPr="005D56F5">
        <w:rPr>
          <w:rFonts w:ascii="Courier New" w:eastAsia="Calibri" w:hAnsi="Courier New" w:cs="Courier New"/>
          <w:kern w:val="2"/>
          <w:sz w:val="21"/>
          <w:szCs w:val="21"/>
          <w:lang w:val="en-US"/>
          <w14:ligatures w14:val="standardContextual"/>
        </w:rPr>
        <w:t>=  1.947</w:t>
      </w:r>
      <w:proofErr w:type="gramEnd"/>
      <w:r w:rsidRPr="005D56F5">
        <w:rPr>
          <w:rFonts w:ascii="Courier New" w:eastAsia="Calibri" w:hAnsi="Courier New" w:cs="Courier New"/>
          <w:kern w:val="2"/>
          <w:sz w:val="21"/>
          <w:szCs w:val="21"/>
          <w:lang w:val="en-US"/>
          <w14:ligatures w14:val="standardContextual"/>
        </w:rPr>
        <w:t xml:space="preserve"> A(CT)=  4 Z(МЦК)= 152 Z(CT)=  72 Z(БЦК)= 296</w:t>
      </w:r>
    </w:p>
    <w:p w14:paraId="59BAE480" w14:textId="77777777" w:rsidR="00F816C1" w:rsidRPr="005D56F5" w:rsidRDefault="00F816C1" w:rsidP="00F816C1">
      <w:pPr>
        <w:spacing w:line="240" w:lineRule="auto"/>
        <w:jc w:val="left"/>
        <w:rPr>
          <w:rFonts w:ascii="Courier New" w:eastAsia="Calibri" w:hAnsi="Courier New" w:cs="Courier New"/>
          <w:kern w:val="2"/>
          <w:sz w:val="21"/>
          <w:szCs w:val="21"/>
          <w:lang w:val="en-US"/>
          <w14:ligatures w14:val="standardContextual"/>
        </w:rPr>
      </w:pPr>
      <w:r w:rsidRPr="005D56F5">
        <w:rPr>
          <w:rFonts w:ascii="Courier New" w:eastAsia="Calibri" w:hAnsi="Courier New" w:cs="Courier New"/>
          <w:kern w:val="2"/>
          <w:sz w:val="21"/>
          <w:szCs w:val="21"/>
          <w:lang w:val="en-US"/>
          <w14:ligatures w14:val="standardContextual"/>
        </w:rPr>
        <w:t xml:space="preserve"> k</w:t>
      </w:r>
      <w:proofErr w:type="gramStart"/>
      <w:r w:rsidRPr="005D56F5">
        <w:rPr>
          <w:rFonts w:ascii="Courier New" w:eastAsia="Calibri" w:hAnsi="Courier New" w:cs="Courier New"/>
          <w:kern w:val="2"/>
          <w:sz w:val="21"/>
          <w:szCs w:val="21"/>
          <w:lang w:val="en-US"/>
          <w14:ligatures w14:val="standardContextual"/>
        </w:rPr>
        <w:t>=  1.949</w:t>
      </w:r>
      <w:proofErr w:type="gramEnd"/>
      <w:r w:rsidRPr="005D56F5">
        <w:rPr>
          <w:rFonts w:ascii="Courier New" w:eastAsia="Calibri" w:hAnsi="Courier New" w:cs="Courier New"/>
          <w:kern w:val="2"/>
          <w:sz w:val="21"/>
          <w:szCs w:val="21"/>
          <w:lang w:val="en-US"/>
          <w14:ligatures w14:val="standardContextual"/>
        </w:rPr>
        <w:t xml:space="preserve"> A(CT)=  4 Z(МЦК)= 156 Z(CT)=  74 Z(БЦК)= 304</w:t>
      </w:r>
    </w:p>
    <w:p w14:paraId="71DCEB9F" w14:textId="77777777" w:rsidR="00F816C1" w:rsidRPr="005D56F5" w:rsidRDefault="00F816C1" w:rsidP="00F816C1">
      <w:pPr>
        <w:spacing w:line="240" w:lineRule="auto"/>
        <w:jc w:val="left"/>
        <w:rPr>
          <w:rFonts w:ascii="Courier New" w:eastAsia="Calibri" w:hAnsi="Courier New" w:cs="Courier New"/>
          <w:kern w:val="2"/>
          <w:sz w:val="21"/>
          <w:szCs w:val="21"/>
          <w:lang w:val="en-US"/>
          <w14:ligatures w14:val="standardContextual"/>
        </w:rPr>
      </w:pPr>
      <w:r w:rsidRPr="005D56F5">
        <w:rPr>
          <w:rFonts w:ascii="Courier New" w:eastAsia="Calibri" w:hAnsi="Courier New" w:cs="Courier New"/>
          <w:kern w:val="2"/>
          <w:sz w:val="21"/>
          <w:szCs w:val="21"/>
          <w:lang w:val="en-US"/>
          <w14:ligatures w14:val="standardContextual"/>
        </w:rPr>
        <w:t xml:space="preserve"> k</w:t>
      </w:r>
      <w:proofErr w:type="gramStart"/>
      <w:r w:rsidRPr="005D56F5">
        <w:rPr>
          <w:rFonts w:ascii="Courier New" w:eastAsia="Calibri" w:hAnsi="Courier New" w:cs="Courier New"/>
          <w:kern w:val="2"/>
          <w:sz w:val="21"/>
          <w:szCs w:val="21"/>
          <w:lang w:val="en-US"/>
          <w14:ligatures w14:val="standardContextual"/>
        </w:rPr>
        <w:t>=  1.950</w:t>
      </w:r>
      <w:proofErr w:type="gramEnd"/>
      <w:r w:rsidRPr="005D56F5">
        <w:rPr>
          <w:rFonts w:ascii="Courier New" w:eastAsia="Calibri" w:hAnsi="Courier New" w:cs="Courier New"/>
          <w:kern w:val="2"/>
          <w:sz w:val="21"/>
          <w:szCs w:val="21"/>
          <w:lang w:val="en-US"/>
          <w14:ligatures w14:val="standardContextual"/>
        </w:rPr>
        <w:t xml:space="preserve"> A(CT)=  4 Z(МЦК)= 160 Z(CT)=  76 Z(БЦК)= 312</w:t>
      </w:r>
    </w:p>
    <w:p w14:paraId="43482CE5" w14:textId="77777777" w:rsidR="00F816C1" w:rsidRPr="005D56F5" w:rsidRDefault="00F816C1" w:rsidP="00F816C1">
      <w:pPr>
        <w:spacing w:line="240" w:lineRule="auto"/>
        <w:jc w:val="left"/>
        <w:rPr>
          <w:rFonts w:ascii="Courier New" w:eastAsia="Calibri" w:hAnsi="Courier New" w:cs="Courier New"/>
          <w:kern w:val="2"/>
          <w:sz w:val="21"/>
          <w:szCs w:val="21"/>
          <w:lang w:val="en-US"/>
          <w14:ligatures w14:val="standardContextual"/>
        </w:rPr>
      </w:pPr>
      <w:r w:rsidRPr="005D56F5">
        <w:rPr>
          <w:rFonts w:ascii="Courier New" w:eastAsia="Calibri" w:hAnsi="Courier New" w:cs="Courier New"/>
          <w:kern w:val="2"/>
          <w:sz w:val="21"/>
          <w:szCs w:val="21"/>
          <w:lang w:val="en-US"/>
          <w14:ligatures w14:val="standardContextual"/>
        </w:rPr>
        <w:t xml:space="preserve"> k</w:t>
      </w:r>
      <w:proofErr w:type="gramStart"/>
      <w:r w:rsidRPr="005D56F5">
        <w:rPr>
          <w:rFonts w:ascii="Courier New" w:eastAsia="Calibri" w:hAnsi="Courier New" w:cs="Courier New"/>
          <w:kern w:val="2"/>
          <w:sz w:val="21"/>
          <w:szCs w:val="21"/>
          <w:lang w:val="en-US"/>
          <w14:ligatures w14:val="standardContextual"/>
        </w:rPr>
        <w:t>=  1.951</w:t>
      </w:r>
      <w:proofErr w:type="gramEnd"/>
      <w:r w:rsidRPr="005D56F5">
        <w:rPr>
          <w:rFonts w:ascii="Courier New" w:eastAsia="Calibri" w:hAnsi="Courier New" w:cs="Courier New"/>
          <w:kern w:val="2"/>
          <w:sz w:val="21"/>
          <w:szCs w:val="21"/>
          <w:lang w:val="en-US"/>
          <w14:ligatures w14:val="standardContextual"/>
        </w:rPr>
        <w:t xml:space="preserve"> A(CT)=  4 Z(МЦК)= 164 Z(CT)=  78 Z(БЦК)= 320</w:t>
      </w:r>
    </w:p>
    <w:p w14:paraId="42EF2A07" w14:textId="77777777" w:rsidR="00F816C1" w:rsidRPr="005D56F5" w:rsidRDefault="00F816C1" w:rsidP="00F816C1">
      <w:pPr>
        <w:spacing w:line="240" w:lineRule="auto"/>
        <w:jc w:val="left"/>
        <w:rPr>
          <w:rFonts w:ascii="Courier New" w:eastAsia="Calibri" w:hAnsi="Courier New" w:cs="Courier New"/>
          <w:kern w:val="2"/>
          <w:sz w:val="21"/>
          <w:szCs w:val="21"/>
          <w:lang w:val="en-US"/>
          <w14:ligatures w14:val="standardContextual"/>
        </w:rPr>
      </w:pPr>
      <w:r w:rsidRPr="005D56F5">
        <w:rPr>
          <w:rFonts w:ascii="Courier New" w:eastAsia="Calibri" w:hAnsi="Courier New" w:cs="Courier New"/>
          <w:kern w:val="2"/>
          <w:sz w:val="21"/>
          <w:szCs w:val="21"/>
          <w:lang w:val="en-US"/>
          <w14:ligatures w14:val="standardContextual"/>
        </w:rPr>
        <w:t xml:space="preserve"> k</w:t>
      </w:r>
      <w:proofErr w:type="gramStart"/>
      <w:r w:rsidRPr="005D56F5">
        <w:rPr>
          <w:rFonts w:ascii="Courier New" w:eastAsia="Calibri" w:hAnsi="Courier New" w:cs="Courier New"/>
          <w:kern w:val="2"/>
          <w:sz w:val="21"/>
          <w:szCs w:val="21"/>
          <w:lang w:val="en-US"/>
          <w14:ligatures w14:val="standardContextual"/>
        </w:rPr>
        <w:t>=  1.952</w:t>
      </w:r>
      <w:proofErr w:type="gramEnd"/>
      <w:r w:rsidRPr="005D56F5">
        <w:rPr>
          <w:rFonts w:ascii="Courier New" w:eastAsia="Calibri" w:hAnsi="Courier New" w:cs="Courier New"/>
          <w:kern w:val="2"/>
          <w:sz w:val="21"/>
          <w:szCs w:val="21"/>
          <w:lang w:val="en-US"/>
          <w14:ligatures w14:val="standardContextual"/>
        </w:rPr>
        <w:t xml:space="preserve"> A(CT)=  4 Z(МЦК)= 168 Z(CT)=  80 Z(БЦК)= 328</w:t>
      </w:r>
    </w:p>
    <w:p w14:paraId="6C2C2A67" w14:textId="77777777" w:rsidR="00F816C1" w:rsidRPr="005D56F5" w:rsidRDefault="00F816C1" w:rsidP="00F816C1">
      <w:pPr>
        <w:spacing w:line="240" w:lineRule="auto"/>
        <w:jc w:val="left"/>
        <w:rPr>
          <w:rFonts w:ascii="Courier New" w:eastAsia="Calibri" w:hAnsi="Courier New" w:cs="Courier New"/>
          <w:kern w:val="2"/>
          <w:sz w:val="21"/>
          <w:szCs w:val="21"/>
          <w:lang w:val="en-US"/>
          <w14:ligatures w14:val="standardContextual"/>
        </w:rPr>
      </w:pPr>
      <w:r w:rsidRPr="005D56F5">
        <w:rPr>
          <w:rFonts w:ascii="Courier New" w:eastAsia="Calibri" w:hAnsi="Courier New" w:cs="Courier New"/>
          <w:kern w:val="2"/>
          <w:sz w:val="21"/>
          <w:szCs w:val="21"/>
          <w:lang w:val="en-US"/>
          <w14:ligatures w14:val="standardContextual"/>
        </w:rPr>
        <w:t xml:space="preserve"> k</w:t>
      </w:r>
      <w:proofErr w:type="gramStart"/>
      <w:r w:rsidRPr="005D56F5">
        <w:rPr>
          <w:rFonts w:ascii="Courier New" w:eastAsia="Calibri" w:hAnsi="Courier New" w:cs="Courier New"/>
          <w:kern w:val="2"/>
          <w:sz w:val="21"/>
          <w:szCs w:val="21"/>
          <w:lang w:val="en-US"/>
          <w14:ligatures w14:val="standardContextual"/>
        </w:rPr>
        <w:t>=  1.947</w:t>
      </w:r>
      <w:proofErr w:type="gramEnd"/>
      <w:r w:rsidRPr="005D56F5">
        <w:rPr>
          <w:rFonts w:ascii="Courier New" w:eastAsia="Calibri" w:hAnsi="Courier New" w:cs="Courier New"/>
          <w:kern w:val="2"/>
          <w:sz w:val="21"/>
          <w:szCs w:val="21"/>
          <w:lang w:val="en-US"/>
          <w14:ligatures w14:val="standardContextual"/>
        </w:rPr>
        <w:t xml:space="preserve"> A(CT)=  4 Z(МЦК)= 171 Z(CT)=  81 Z(БЦК)= 333</w:t>
      </w:r>
    </w:p>
    <w:p w14:paraId="7563A5C7" w14:textId="77777777" w:rsidR="00F816C1" w:rsidRPr="005D56F5" w:rsidRDefault="00F816C1" w:rsidP="00F816C1">
      <w:pPr>
        <w:spacing w:line="240" w:lineRule="auto"/>
        <w:jc w:val="left"/>
        <w:rPr>
          <w:rFonts w:ascii="Courier New" w:eastAsia="Calibri" w:hAnsi="Courier New" w:cs="Courier New"/>
          <w:kern w:val="2"/>
          <w:sz w:val="21"/>
          <w:szCs w:val="21"/>
          <w:lang w:val="en-US"/>
          <w14:ligatures w14:val="standardContextual"/>
        </w:rPr>
      </w:pPr>
      <w:r w:rsidRPr="005D56F5">
        <w:rPr>
          <w:rFonts w:ascii="Courier New" w:eastAsia="Calibri" w:hAnsi="Courier New" w:cs="Courier New"/>
          <w:kern w:val="2"/>
          <w:sz w:val="21"/>
          <w:szCs w:val="21"/>
          <w:lang w:val="en-US"/>
          <w14:ligatures w14:val="standardContextual"/>
        </w:rPr>
        <w:t xml:space="preserve"> k</w:t>
      </w:r>
      <w:proofErr w:type="gramStart"/>
      <w:r w:rsidRPr="005D56F5">
        <w:rPr>
          <w:rFonts w:ascii="Courier New" w:eastAsia="Calibri" w:hAnsi="Courier New" w:cs="Courier New"/>
          <w:kern w:val="2"/>
          <w:sz w:val="21"/>
          <w:szCs w:val="21"/>
          <w:lang w:val="en-US"/>
          <w14:ligatures w14:val="standardContextual"/>
        </w:rPr>
        <w:t>=  1.949</w:t>
      </w:r>
      <w:proofErr w:type="gramEnd"/>
      <w:r w:rsidRPr="005D56F5">
        <w:rPr>
          <w:rFonts w:ascii="Courier New" w:eastAsia="Calibri" w:hAnsi="Courier New" w:cs="Courier New"/>
          <w:kern w:val="2"/>
          <w:sz w:val="21"/>
          <w:szCs w:val="21"/>
          <w:lang w:val="en-US"/>
          <w14:ligatures w14:val="standardContextual"/>
        </w:rPr>
        <w:t xml:space="preserve"> A(CT)=  4 Z(МЦК)= 175 Z(CT)=  83 Z(БЦК)= 341</w:t>
      </w:r>
    </w:p>
    <w:p w14:paraId="0ADBC6F2" w14:textId="77777777" w:rsidR="00F816C1" w:rsidRPr="005D56F5" w:rsidRDefault="00F816C1" w:rsidP="00F816C1">
      <w:pPr>
        <w:spacing w:line="240" w:lineRule="auto"/>
        <w:jc w:val="left"/>
        <w:rPr>
          <w:rFonts w:ascii="Courier New" w:eastAsia="Calibri" w:hAnsi="Courier New" w:cs="Courier New"/>
          <w:kern w:val="2"/>
          <w:sz w:val="21"/>
          <w:szCs w:val="21"/>
          <w:lang w:val="en-US"/>
          <w14:ligatures w14:val="standardContextual"/>
        </w:rPr>
      </w:pPr>
      <w:r w:rsidRPr="005D56F5">
        <w:rPr>
          <w:rFonts w:ascii="Courier New" w:eastAsia="Calibri" w:hAnsi="Courier New" w:cs="Courier New"/>
          <w:kern w:val="2"/>
          <w:sz w:val="21"/>
          <w:szCs w:val="21"/>
          <w:lang w:val="en-US"/>
          <w14:ligatures w14:val="standardContextual"/>
        </w:rPr>
        <w:t xml:space="preserve"> k</w:t>
      </w:r>
      <w:proofErr w:type="gramStart"/>
      <w:r w:rsidRPr="005D56F5">
        <w:rPr>
          <w:rFonts w:ascii="Courier New" w:eastAsia="Calibri" w:hAnsi="Courier New" w:cs="Courier New"/>
          <w:kern w:val="2"/>
          <w:sz w:val="21"/>
          <w:szCs w:val="21"/>
          <w:lang w:val="en-US"/>
          <w14:ligatures w14:val="standardContextual"/>
        </w:rPr>
        <w:t>=  1.950</w:t>
      </w:r>
      <w:proofErr w:type="gramEnd"/>
      <w:r w:rsidRPr="005D56F5">
        <w:rPr>
          <w:rFonts w:ascii="Courier New" w:eastAsia="Calibri" w:hAnsi="Courier New" w:cs="Courier New"/>
          <w:kern w:val="2"/>
          <w:sz w:val="21"/>
          <w:szCs w:val="21"/>
          <w:lang w:val="en-US"/>
          <w14:ligatures w14:val="standardContextual"/>
        </w:rPr>
        <w:t xml:space="preserve"> A(CT)=  4 Z(МЦК)= 179 Z(CT)=  85 Z(БЦК)= 349</w:t>
      </w:r>
    </w:p>
    <w:p w14:paraId="2C6BEAF0" w14:textId="77777777" w:rsidR="00F816C1" w:rsidRPr="005D56F5" w:rsidRDefault="00F816C1" w:rsidP="00F816C1">
      <w:pPr>
        <w:spacing w:line="240" w:lineRule="auto"/>
        <w:jc w:val="left"/>
        <w:rPr>
          <w:rFonts w:ascii="Courier New" w:eastAsia="Calibri" w:hAnsi="Courier New" w:cs="Courier New"/>
          <w:kern w:val="2"/>
          <w:sz w:val="21"/>
          <w:szCs w:val="21"/>
          <w:lang w:val="en-US"/>
          <w14:ligatures w14:val="standardContextual"/>
        </w:rPr>
      </w:pPr>
      <w:r w:rsidRPr="005D56F5">
        <w:rPr>
          <w:rFonts w:ascii="Courier New" w:eastAsia="Calibri" w:hAnsi="Courier New" w:cs="Courier New"/>
          <w:kern w:val="2"/>
          <w:sz w:val="21"/>
          <w:szCs w:val="21"/>
          <w:lang w:val="en-US"/>
          <w14:ligatures w14:val="standardContextual"/>
        </w:rPr>
        <w:t xml:space="preserve"> k</w:t>
      </w:r>
      <w:proofErr w:type="gramStart"/>
      <w:r w:rsidRPr="005D56F5">
        <w:rPr>
          <w:rFonts w:ascii="Courier New" w:eastAsia="Calibri" w:hAnsi="Courier New" w:cs="Courier New"/>
          <w:kern w:val="2"/>
          <w:sz w:val="21"/>
          <w:szCs w:val="21"/>
          <w:lang w:val="en-US"/>
          <w14:ligatures w14:val="standardContextual"/>
        </w:rPr>
        <w:t>=  1.951</w:t>
      </w:r>
      <w:proofErr w:type="gramEnd"/>
      <w:r w:rsidRPr="005D56F5">
        <w:rPr>
          <w:rFonts w:ascii="Courier New" w:eastAsia="Calibri" w:hAnsi="Courier New" w:cs="Courier New"/>
          <w:kern w:val="2"/>
          <w:sz w:val="21"/>
          <w:szCs w:val="21"/>
          <w:lang w:val="en-US"/>
          <w14:ligatures w14:val="standardContextual"/>
        </w:rPr>
        <w:t xml:space="preserve"> A(CT)=  4 Z(МЦК)= 183 Z(CT)=  87 Z(БЦК)= 357</w:t>
      </w:r>
    </w:p>
    <w:p w14:paraId="4320B56E" w14:textId="77777777" w:rsidR="00F816C1" w:rsidRPr="005D56F5" w:rsidRDefault="00F816C1" w:rsidP="00F816C1">
      <w:pPr>
        <w:spacing w:line="240" w:lineRule="auto"/>
        <w:jc w:val="left"/>
        <w:rPr>
          <w:rFonts w:ascii="Courier New" w:eastAsia="Calibri" w:hAnsi="Courier New" w:cs="Courier New"/>
          <w:kern w:val="2"/>
          <w:sz w:val="21"/>
          <w:szCs w:val="21"/>
          <w:lang w:val="en-US"/>
          <w14:ligatures w14:val="standardContextual"/>
        </w:rPr>
      </w:pPr>
      <w:r w:rsidRPr="005D56F5">
        <w:rPr>
          <w:rFonts w:ascii="Courier New" w:eastAsia="Calibri" w:hAnsi="Courier New" w:cs="Courier New"/>
          <w:kern w:val="2"/>
          <w:sz w:val="21"/>
          <w:szCs w:val="21"/>
          <w:lang w:val="en-US"/>
          <w14:ligatures w14:val="standardContextual"/>
        </w:rPr>
        <w:t xml:space="preserve"> k</w:t>
      </w:r>
      <w:proofErr w:type="gramStart"/>
      <w:r w:rsidRPr="005D56F5">
        <w:rPr>
          <w:rFonts w:ascii="Courier New" w:eastAsia="Calibri" w:hAnsi="Courier New" w:cs="Courier New"/>
          <w:kern w:val="2"/>
          <w:sz w:val="21"/>
          <w:szCs w:val="21"/>
          <w:lang w:val="en-US"/>
          <w14:ligatures w14:val="standardContextual"/>
        </w:rPr>
        <w:t>=  1.952</w:t>
      </w:r>
      <w:proofErr w:type="gramEnd"/>
      <w:r w:rsidRPr="005D56F5">
        <w:rPr>
          <w:rFonts w:ascii="Courier New" w:eastAsia="Calibri" w:hAnsi="Courier New" w:cs="Courier New"/>
          <w:kern w:val="2"/>
          <w:sz w:val="21"/>
          <w:szCs w:val="21"/>
          <w:lang w:val="en-US"/>
          <w14:ligatures w14:val="standardContextual"/>
        </w:rPr>
        <w:t xml:space="preserve"> A(CT)=  4 Z(МЦК)= 187 Z(CT)=  89 Z(БЦК)= 365</w:t>
      </w:r>
    </w:p>
    <w:p w14:paraId="58DD184C" w14:textId="77777777" w:rsidR="00F816C1" w:rsidRPr="005D56F5" w:rsidRDefault="00F816C1" w:rsidP="00F816C1">
      <w:pPr>
        <w:spacing w:line="240" w:lineRule="auto"/>
        <w:jc w:val="left"/>
        <w:rPr>
          <w:rFonts w:ascii="Courier New" w:eastAsia="Calibri" w:hAnsi="Courier New" w:cs="Courier New"/>
          <w:kern w:val="2"/>
          <w:sz w:val="21"/>
          <w:szCs w:val="21"/>
          <w:lang w:val="en-US"/>
          <w14:ligatures w14:val="standardContextual"/>
        </w:rPr>
      </w:pPr>
      <w:r w:rsidRPr="005D56F5">
        <w:rPr>
          <w:rFonts w:ascii="Courier New" w:eastAsia="Calibri" w:hAnsi="Courier New" w:cs="Courier New"/>
          <w:kern w:val="2"/>
          <w:sz w:val="21"/>
          <w:szCs w:val="21"/>
          <w:lang w:val="en-US"/>
          <w14:ligatures w14:val="standardContextual"/>
        </w:rPr>
        <w:t xml:space="preserve"> k</w:t>
      </w:r>
      <w:proofErr w:type="gramStart"/>
      <w:r w:rsidRPr="005D56F5">
        <w:rPr>
          <w:rFonts w:ascii="Courier New" w:eastAsia="Calibri" w:hAnsi="Courier New" w:cs="Courier New"/>
          <w:kern w:val="2"/>
          <w:sz w:val="21"/>
          <w:szCs w:val="21"/>
          <w:lang w:val="en-US"/>
          <w14:ligatures w14:val="standardContextual"/>
        </w:rPr>
        <w:t>=  1.948</w:t>
      </w:r>
      <w:proofErr w:type="gramEnd"/>
      <w:r w:rsidRPr="005D56F5">
        <w:rPr>
          <w:rFonts w:ascii="Courier New" w:eastAsia="Calibri" w:hAnsi="Courier New" w:cs="Courier New"/>
          <w:kern w:val="2"/>
          <w:sz w:val="21"/>
          <w:szCs w:val="21"/>
          <w:lang w:val="en-US"/>
          <w14:ligatures w14:val="standardContextual"/>
        </w:rPr>
        <w:t xml:space="preserve"> A(CT)=  4 Z(МЦК)= 194 Z(CT)=  92 Z(БЦК)= 378</w:t>
      </w:r>
    </w:p>
    <w:p w14:paraId="34FA058F" w14:textId="77777777" w:rsidR="00F816C1" w:rsidRPr="005D56F5" w:rsidRDefault="00F816C1" w:rsidP="00F816C1">
      <w:pPr>
        <w:spacing w:line="240" w:lineRule="auto"/>
        <w:jc w:val="left"/>
        <w:rPr>
          <w:rFonts w:ascii="Courier New" w:eastAsia="Calibri" w:hAnsi="Courier New" w:cs="Courier New"/>
          <w:kern w:val="2"/>
          <w:sz w:val="21"/>
          <w:szCs w:val="21"/>
          <w:lang w:val="en-US"/>
          <w14:ligatures w14:val="standardContextual"/>
        </w:rPr>
      </w:pPr>
      <w:r w:rsidRPr="005D56F5">
        <w:rPr>
          <w:rFonts w:ascii="Courier New" w:eastAsia="Calibri" w:hAnsi="Courier New" w:cs="Courier New"/>
          <w:kern w:val="2"/>
          <w:sz w:val="21"/>
          <w:szCs w:val="21"/>
          <w:lang w:val="en-US"/>
          <w14:ligatures w14:val="standardContextual"/>
        </w:rPr>
        <w:t xml:space="preserve"> k</w:t>
      </w:r>
      <w:proofErr w:type="gramStart"/>
      <w:r w:rsidRPr="005D56F5">
        <w:rPr>
          <w:rFonts w:ascii="Courier New" w:eastAsia="Calibri" w:hAnsi="Courier New" w:cs="Courier New"/>
          <w:kern w:val="2"/>
          <w:sz w:val="21"/>
          <w:szCs w:val="21"/>
          <w:lang w:val="en-US"/>
          <w14:ligatures w14:val="standardContextual"/>
        </w:rPr>
        <w:t>=  1.949</w:t>
      </w:r>
      <w:proofErr w:type="gramEnd"/>
      <w:r w:rsidRPr="005D56F5">
        <w:rPr>
          <w:rFonts w:ascii="Courier New" w:eastAsia="Calibri" w:hAnsi="Courier New" w:cs="Courier New"/>
          <w:kern w:val="2"/>
          <w:sz w:val="21"/>
          <w:szCs w:val="21"/>
          <w:lang w:val="en-US"/>
          <w14:ligatures w14:val="standardContextual"/>
        </w:rPr>
        <w:t xml:space="preserve"> A(CT)=  4 Z(МЦК)= 198 Z(CT)=  94 Z(БЦК)= 386</w:t>
      </w:r>
    </w:p>
    <w:p w14:paraId="76B412A4" w14:textId="77777777" w:rsidR="00F816C1" w:rsidRPr="005D56F5" w:rsidRDefault="00F816C1" w:rsidP="00F816C1">
      <w:pPr>
        <w:spacing w:line="240" w:lineRule="auto"/>
        <w:jc w:val="left"/>
        <w:rPr>
          <w:rFonts w:ascii="Courier New" w:eastAsia="Calibri" w:hAnsi="Courier New" w:cs="Courier New"/>
          <w:kern w:val="2"/>
          <w:sz w:val="21"/>
          <w:szCs w:val="21"/>
          <w:lang w:val="en-US"/>
          <w14:ligatures w14:val="standardContextual"/>
        </w:rPr>
      </w:pPr>
      <w:r w:rsidRPr="005D56F5">
        <w:rPr>
          <w:rFonts w:ascii="Courier New" w:eastAsia="Calibri" w:hAnsi="Courier New" w:cs="Courier New"/>
          <w:kern w:val="2"/>
          <w:sz w:val="21"/>
          <w:szCs w:val="21"/>
          <w:lang w:val="en-US"/>
          <w14:ligatures w14:val="standardContextual"/>
        </w:rPr>
        <w:t xml:space="preserve"> k</w:t>
      </w:r>
      <w:proofErr w:type="gramStart"/>
      <w:r w:rsidRPr="005D56F5">
        <w:rPr>
          <w:rFonts w:ascii="Courier New" w:eastAsia="Calibri" w:hAnsi="Courier New" w:cs="Courier New"/>
          <w:kern w:val="2"/>
          <w:sz w:val="21"/>
          <w:szCs w:val="21"/>
          <w:lang w:val="en-US"/>
          <w14:ligatures w14:val="standardContextual"/>
        </w:rPr>
        <w:t>=  1.950</w:t>
      </w:r>
      <w:proofErr w:type="gramEnd"/>
      <w:r w:rsidRPr="005D56F5">
        <w:rPr>
          <w:rFonts w:ascii="Courier New" w:eastAsia="Calibri" w:hAnsi="Courier New" w:cs="Courier New"/>
          <w:kern w:val="2"/>
          <w:sz w:val="21"/>
          <w:szCs w:val="21"/>
          <w:lang w:val="en-US"/>
          <w14:ligatures w14:val="standardContextual"/>
        </w:rPr>
        <w:t xml:space="preserve"> A(CT)=  4 Z(МЦК)= 202 Z(CT)=  96 Z(БЦК)= 394</w:t>
      </w:r>
    </w:p>
    <w:p w14:paraId="753C19A8" w14:textId="77777777" w:rsidR="00F816C1" w:rsidRPr="005D56F5" w:rsidRDefault="00F816C1" w:rsidP="00F816C1">
      <w:pPr>
        <w:spacing w:line="240" w:lineRule="auto"/>
        <w:jc w:val="left"/>
        <w:rPr>
          <w:rFonts w:ascii="Courier New" w:eastAsia="Calibri" w:hAnsi="Courier New" w:cs="Courier New"/>
          <w:kern w:val="2"/>
          <w:sz w:val="21"/>
          <w:szCs w:val="21"/>
          <w:lang w:val="en-US"/>
          <w14:ligatures w14:val="standardContextual"/>
        </w:rPr>
      </w:pPr>
      <w:r w:rsidRPr="005D56F5">
        <w:rPr>
          <w:rFonts w:ascii="Courier New" w:eastAsia="Calibri" w:hAnsi="Courier New" w:cs="Courier New"/>
          <w:kern w:val="2"/>
          <w:sz w:val="21"/>
          <w:szCs w:val="21"/>
          <w:lang w:val="en-US"/>
          <w14:ligatures w14:val="standardContextual"/>
        </w:rPr>
        <w:t xml:space="preserve"> k</w:t>
      </w:r>
      <w:proofErr w:type="gramStart"/>
      <w:r w:rsidRPr="005D56F5">
        <w:rPr>
          <w:rFonts w:ascii="Courier New" w:eastAsia="Calibri" w:hAnsi="Courier New" w:cs="Courier New"/>
          <w:kern w:val="2"/>
          <w:sz w:val="21"/>
          <w:szCs w:val="21"/>
          <w:lang w:val="en-US"/>
          <w14:ligatures w14:val="standardContextual"/>
        </w:rPr>
        <w:t>=  1.951</w:t>
      </w:r>
      <w:proofErr w:type="gramEnd"/>
      <w:r w:rsidRPr="005D56F5">
        <w:rPr>
          <w:rFonts w:ascii="Courier New" w:eastAsia="Calibri" w:hAnsi="Courier New" w:cs="Courier New"/>
          <w:kern w:val="2"/>
          <w:sz w:val="21"/>
          <w:szCs w:val="21"/>
          <w:lang w:val="en-US"/>
          <w14:ligatures w14:val="standardContextual"/>
        </w:rPr>
        <w:t xml:space="preserve"> A(CT)=  4 Z(МЦК)= 206 Z(CT)=  98 Z(БЦК)= 402</w:t>
      </w:r>
    </w:p>
    <w:p w14:paraId="1DB13A72" w14:textId="77777777" w:rsidR="00F816C1" w:rsidRPr="005D56F5" w:rsidRDefault="00F816C1" w:rsidP="00F816C1">
      <w:pPr>
        <w:spacing w:line="240" w:lineRule="auto"/>
        <w:jc w:val="left"/>
        <w:rPr>
          <w:rFonts w:ascii="Courier New" w:eastAsia="Calibri" w:hAnsi="Courier New" w:cs="Courier New"/>
          <w:kern w:val="2"/>
          <w:sz w:val="21"/>
          <w:szCs w:val="21"/>
          <w:lang w:val="en-US"/>
          <w14:ligatures w14:val="standardContextual"/>
        </w:rPr>
      </w:pPr>
      <w:r w:rsidRPr="005D56F5">
        <w:rPr>
          <w:rFonts w:ascii="Courier New" w:eastAsia="Calibri" w:hAnsi="Courier New" w:cs="Courier New"/>
          <w:kern w:val="2"/>
          <w:sz w:val="21"/>
          <w:szCs w:val="21"/>
          <w:lang w:val="en-US"/>
          <w14:ligatures w14:val="standardContextual"/>
        </w:rPr>
        <w:t xml:space="preserve"> k</w:t>
      </w:r>
      <w:proofErr w:type="gramStart"/>
      <w:r w:rsidRPr="005D56F5">
        <w:rPr>
          <w:rFonts w:ascii="Courier New" w:eastAsia="Calibri" w:hAnsi="Courier New" w:cs="Courier New"/>
          <w:kern w:val="2"/>
          <w:sz w:val="21"/>
          <w:szCs w:val="21"/>
          <w:lang w:val="en-US"/>
          <w14:ligatures w14:val="standardContextual"/>
        </w:rPr>
        <w:t>=  1.948</w:t>
      </w:r>
      <w:proofErr w:type="gramEnd"/>
      <w:r w:rsidRPr="005D56F5">
        <w:rPr>
          <w:rFonts w:ascii="Courier New" w:eastAsia="Calibri" w:hAnsi="Courier New" w:cs="Courier New"/>
          <w:kern w:val="2"/>
          <w:sz w:val="21"/>
          <w:szCs w:val="21"/>
          <w:lang w:val="en-US"/>
          <w14:ligatures w14:val="standardContextual"/>
        </w:rPr>
        <w:t xml:space="preserve"> A(CT)=  4 Z(МЦК)= 213 Z(CT)= 101 Z(БЦК)= 415</w:t>
      </w:r>
    </w:p>
    <w:p w14:paraId="331BD6FF" w14:textId="77777777" w:rsidR="00F816C1" w:rsidRPr="005D56F5" w:rsidRDefault="00F816C1" w:rsidP="00F816C1">
      <w:pPr>
        <w:spacing w:line="240" w:lineRule="auto"/>
        <w:jc w:val="left"/>
        <w:rPr>
          <w:rFonts w:ascii="Courier New" w:eastAsia="Calibri" w:hAnsi="Courier New" w:cs="Courier New"/>
          <w:kern w:val="2"/>
          <w:sz w:val="21"/>
          <w:szCs w:val="21"/>
          <w:lang w:val="en-US"/>
          <w14:ligatures w14:val="standardContextual"/>
        </w:rPr>
      </w:pPr>
      <w:r w:rsidRPr="005D56F5">
        <w:rPr>
          <w:rFonts w:ascii="Courier New" w:eastAsia="Calibri" w:hAnsi="Courier New" w:cs="Courier New"/>
          <w:kern w:val="2"/>
          <w:sz w:val="21"/>
          <w:szCs w:val="21"/>
          <w:lang w:val="en-US"/>
          <w14:ligatures w14:val="standardContextual"/>
        </w:rPr>
        <w:t xml:space="preserve"> k</w:t>
      </w:r>
      <w:proofErr w:type="gramStart"/>
      <w:r w:rsidRPr="005D56F5">
        <w:rPr>
          <w:rFonts w:ascii="Courier New" w:eastAsia="Calibri" w:hAnsi="Courier New" w:cs="Courier New"/>
          <w:kern w:val="2"/>
          <w:sz w:val="21"/>
          <w:szCs w:val="21"/>
          <w:lang w:val="en-US"/>
          <w14:ligatures w14:val="standardContextual"/>
        </w:rPr>
        <w:t>=  1.949</w:t>
      </w:r>
      <w:proofErr w:type="gramEnd"/>
      <w:r w:rsidRPr="005D56F5">
        <w:rPr>
          <w:rFonts w:ascii="Courier New" w:eastAsia="Calibri" w:hAnsi="Courier New" w:cs="Courier New"/>
          <w:kern w:val="2"/>
          <w:sz w:val="21"/>
          <w:szCs w:val="21"/>
          <w:lang w:val="en-US"/>
          <w14:ligatures w14:val="standardContextual"/>
        </w:rPr>
        <w:t xml:space="preserve"> A(CT)=  4 Z(МЦК)= 217 Z(CT)= 103 Z(БЦК)= 423</w:t>
      </w:r>
    </w:p>
    <w:p w14:paraId="4E13B539" w14:textId="77777777" w:rsidR="00F816C1" w:rsidRPr="005D56F5" w:rsidRDefault="00F816C1" w:rsidP="00F816C1">
      <w:pPr>
        <w:spacing w:line="240" w:lineRule="auto"/>
        <w:jc w:val="left"/>
        <w:rPr>
          <w:rFonts w:ascii="Courier New" w:eastAsia="Calibri" w:hAnsi="Courier New" w:cs="Courier New"/>
          <w:kern w:val="2"/>
          <w:sz w:val="21"/>
          <w:szCs w:val="21"/>
          <w:lang w:val="en-US"/>
          <w14:ligatures w14:val="standardContextual"/>
        </w:rPr>
      </w:pPr>
      <w:r w:rsidRPr="005D56F5">
        <w:rPr>
          <w:rFonts w:ascii="Courier New" w:eastAsia="Calibri" w:hAnsi="Courier New" w:cs="Courier New"/>
          <w:kern w:val="2"/>
          <w:sz w:val="21"/>
          <w:szCs w:val="21"/>
          <w:lang w:val="en-US"/>
          <w14:ligatures w14:val="standardContextual"/>
        </w:rPr>
        <w:t xml:space="preserve"> k</w:t>
      </w:r>
      <w:proofErr w:type="gramStart"/>
      <w:r w:rsidRPr="005D56F5">
        <w:rPr>
          <w:rFonts w:ascii="Courier New" w:eastAsia="Calibri" w:hAnsi="Courier New" w:cs="Courier New"/>
          <w:kern w:val="2"/>
          <w:sz w:val="21"/>
          <w:szCs w:val="21"/>
          <w:lang w:val="en-US"/>
          <w14:ligatures w14:val="standardContextual"/>
        </w:rPr>
        <w:t>=  1.950</w:t>
      </w:r>
      <w:proofErr w:type="gramEnd"/>
      <w:r w:rsidRPr="005D56F5">
        <w:rPr>
          <w:rFonts w:ascii="Courier New" w:eastAsia="Calibri" w:hAnsi="Courier New" w:cs="Courier New"/>
          <w:kern w:val="2"/>
          <w:sz w:val="21"/>
          <w:szCs w:val="21"/>
          <w:lang w:val="en-US"/>
          <w14:ligatures w14:val="standardContextual"/>
        </w:rPr>
        <w:t xml:space="preserve"> A(CT)=  4 Z(МЦК)= 221 Z(CT)= 105 Z(БЦК)= 431</w:t>
      </w:r>
    </w:p>
    <w:p w14:paraId="651C3B93" w14:textId="77777777" w:rsidR="00F816C1" w:rsidRPr="005D56F5" w:rsidRDefault="00F816C1" w:rsidP="00F816C1">
      <w:pPr>
        <w:spacing w:line="240" w:lineRule="auto"/>
        <w:jc w:val="left"/>
        <w:rPr>
          <w:rFonts w:ascii="Courier New" w:eastAsia="Calibri" w:hAnsi="Courier New" w:cs="Courier New"/>
          <w:kern w:val="2"/>
          <w:sz w:val="21"/>
          <w:szCs w:val="21"/>
          <w:lang w:val="en-US"/>
          <w14:ligatures w14:val="standardContextual"/>
        </w:rPr>
      </w:pPr>
      <w:r w:rsidRPr="005D56F5">
        <w:rPr>
          <w:rFonts w:ascii="Courier New" w:eastAsia="Calibri" w:hAnsi="Courier New" w:cs="Courier New"/>
          <w:kern w:val="2"/>
          <w:sz w:val="21"/>
          <w:szCs w:val="21"/>
          <w:lang w:val="en-US"/>
          <w14:ligatures w14:val="standardContextual"/>
        </w:rPr>
        <w:t xml:space="preserve"> k</w:t>
      </w:r>
      <w:proofErr w:type="gramStart"/>
      <w:r w:rsidRPr="005D56F5">
        <w:rPr>
          <w:rFonts w:ascii="Courier New" w:eastAsia="Calibri" w:hAnsi="Courier New" w:cs="Courier New"/>
          <w:kern w:val="2"/>
          <w:sz w:val="21"/>
          <w:szCs w:val="21"/>
          <w:lang w:val="en-US"/>
          <w14:ligatures w14:val="standardContextual"/>
        </w:rPr>
        <w:t>=  1.951</w:t>
      </w:r>
      <w:proofErr w:type="gramEnd"/>
      <w:r w:rsidRPr="005D56F5">
        <w:rPr>
          <w:rFonts w:ascii="Courier New" w:eastAsia="Calibri" w:hAnsi="Courier New" w:cs="Courier New"/>
          <w:kern w:val="2"/>
          <w:sz w:val="21"/>
          <w:szCs w:val="21"/>
          <w:lang w:val="en-US"/>
          <w14:ligatures w14:val="standardContextual"/>
        </w:rPr>
        <w:t xml:space="preserve"> A(CT)=  4 Z(МЦК)= 225 Z(CT)= 107 Z(БЦК)= 439</w:t>
      </w:r>
    </w:p>
    <w:p w14:paraId="07265783" w14:textId="77777777" w:rsidR="00F816C1" w:rsidRPr="005D56F5" w:rsidRDefault="00F816C1" w:rsidP="00F816C1">
      <w:pPr>
        <w:spacing w:line="240" w:lineRule="auto"/>
        <w:jc w:val="left"/>
        <w:rPr>
          <w:rFonts w:ascii="Courier New" w:eastAsia="Calibri" w:hAnsi="Courier New" w:cs="Courier New"/>
          <w:kern w:val="2"/>
          <w:sz w:val="21"/>
          <w:szCs w:val="21"/>
          <w:lang w:val="en-US"/>
          <w14:ligatures w14:val="standardContextual"/>
        </w:rPr>
      </w:pPr>
      <w:r w:rsidRPr="005D56F5">
        <w:rPr>
          <w:rFonts w:ascii="Courier New" w:eastAsia="Calibri" w:hAnsi="Courier New" w:cs="Courier New"/>
          <w:kern w:val="2"/>
          <w:sz w:val="21"/>
          <w:szCs w:val="21"/>
          <w:lang w:val="en-US"/>
          <w14:ligatures w14:val="standardContextual"/>
        </w:rPr>
        <w:t xml:space="preserve"> k</w:t>
      </w:r>
      <w:proofErr w:type="gramStart"/>
      <w:r w:rsidRPr="005D56F5">
        <w:rPr>
          <w:rFonts w:ascii="Courier New" w:eastAsia="Calibri" w:hAnsi="Courier New" w:cs="Courier New"/>
          <w:kern w:val="2"/>
          <w:sz w:val="21"/>
          <w:szCs w:val="21"/>
          <w:lang w:val="en-US"/>
          <w14:ligatures w14:val="standardContextual"/>
        </w:rPr>
        <w:t>=  1.952</w:t>
      </w:r>
      <w:proofErr w:type="gramEnd"/>
      <w:r w:rsidRPr="005D56F5">
        <w:rPr>
          <w:rFonts w:ascii="Courier New" w:eastAsia="Calibri" w:hAnsi="Courier New" w:cs="Courier New"/>
          <w:kern w:val="2"/>
          <w:sz w:val="21"/>
          <w:szCs w:val="21"/>
          <w:lang w:val="en-US"/>
          <w14:ligatures w14:val="standardContextual"/>
        </w:rPr>
        <w:t xml:space="preserve"> A(CT)=  4 Z(МЦК)= 229 Z(CT)= 109 Z(БЦК)= 447</w:t>
      </w:r>
    </w:p>
    <w:p w14:paraId="64F7FFA6" w14:textId="77777777" w:rsidR="00F816C1" w:rsidRPr="005D56F5" w:rsidRDefault="00F816C1" w:rsidP="00F816C1">
      <w:pPr>
        <w:spacing w:line="240" w:lineRule="auto"/>
        <w:jc w:val="left"/>
        <w:rPr>
          <w:rFonts w:ascii="Courier New" w:eastAsia="Calibri" w:hAnsi="Courier New" w:cs="Courier New"/>
          <w:kern w:val="2"/>
          <w:sz w:val="21"/>
          <w:szCs w:val="21"/>
          <w:lang w:val="en-US"/>
          <w14:ligatures w14:val="standardContextual"/>
        </w:rPr>
      </w:pPr>
      <w:r w:rsidRPr="005D56F5">
        <w:rPr>
          <w:rFonts w:ascii="Courier New" w:eastAsia="Calibri" w:hAnsi="Courier New" w:cs="Courier New"/>
          <w:kern w:val="2"/>
          <w:sz w:val="21"/>
          <w:szCs w:val="21"/>
          <w:lang w:val="en-US"/>
          <w14:ligatures w14:val="standardContextual"/>
        </w:rPr>
        <w:t xml:space="preserve"> k</w:t>
      </w:r>
      <w:proofErr w:type="gramStart"/>
      <w:r w:rsidRPr="005D56F5">
        <w:rPr>
          <w:rFonts w:ascii="Courier New" w:eastAsia="Calibri" w:hAnsi="Courier New" w:cs="Courier New"/>
          <w:kern w:val="2"/>
          <w:sz w:val="21"/>
          <w:szCs w:val="21"/>
          <w:lang w:val="en-US"/>
          <w14:ligatures w14:val="standardContextual"/>
        </w:rPr>
        <w:t>=  1.948</w:t>
      </w:r>
      <w:proofErr w:type="gramEnd"/>
      <w:r w:rsidRPr="005D56F5">
        <w:rPr>
          <w:rFonts w:ascii="Courier New" w:eastAsia="Calibri" w:hAnsi="Courier New" w:cs="Courier New"/>
          <w:kern w:val="2"/>
          <w:sz w:val="21"/>
          <w:szCs w:val="21"/>
          <w:lang w:val="en-US"/>
          <w14:ligatures w14:val="standardContextual"/>
        </w:rPr>
        <w:t xml:space="preserve"> A(CT)=  4 Z(МЦК)= 232 Z(CT)= 110 Z(БЦК)= 452</w:t>
      </w:r>
    </w:p>
    <w:p w14:paraId="191772F3" w14:textId="77777777" w:rsidR="00F816C1" w:rsidRPr="005D56F5" w:rsidRDefault="00F816C1" w:rsidP="00F816C1">
      <w:pPr>
        <w:spacing w:line="240" w:lineRule="auto"/>
        <w:jc w:val="left"/>
        <w:rPr>
          <w:rFonts w:ascii="Courier New" w:eastAsia="Calibri" w:hAnsi="Courier New" w:cs="Courier New"/>
          <w:kern w:val="2"/>
          <w:sz w:val="21"/>
          <w:szCs w:val="21"/>
          <w:lang w:val="en-US"/>
          <w14:ligatures w14:val="standardContextual"/>
        </w:rPr>
      </w:pPr>
      <w:r w:rsidRPr="005D56F5">
        <w:rPr>
          <w:rFonts w:ascii="Courier New" w:eastAsia="Calibri" w:hAnsi="Courier New" w:cs="Courier New"/>
          <w:kern w:val="2"/>
          <w:sz w:val="21"/>
          <w:szCs w:val="21"/>
          <w:lang w:val="en-US"/>
          <w14:ligatures w14:val="standardContextual"/>
        </w:rPr>
        <w:t xml:space="preserve"> k</w:t>
      </w:r>
      <w:proofErr w:type="gramStart"/>
      <w:r w:rsidRPr="005D56F5">
        <w:rPr>
          <w:rFonts w:ascii="Courier New" w:eastAsia="Calibri" w:hAnsi="Courier New" w:cs="Courier New"/>
          <w:kern w:val="2"/>
          <w:sz w:val="21"/>
          <w:szCs w:val="21"/>
          <w:lang w:val="en-US"/>
          <w14:ligatures w14:val="standardContextual"/>
        </w:rPr>
        <w:t>=  1.949</w:t>
      </w:r>
      <w:proofErr w:type="gramEnd"/>
      <w:r w:rsidRPr="005D56F5">
        <w:rPr>
          <w:rFonts w:ascii="Courier New" w:eastAsia="Calibri" w:hAnsi="Courier New" w:cs="Courier New"/>
          <w:kern w:val="2"/>
          <w:sz w:val="21"/>
          <w:szCs w:val="21"/>
          <w:lang w:val="en-US"/>
          <w14:ligatures w14:val="standardContextual"/>
        </w:rPr>
        <w:t xml:space="preserve"> A(CT)=  4 Z(МЦК)= 236 Z(CT)= 112 Z(БЦК)= 460</w:t>
      </w:r>
    </w:p>
    <w:p w14:paraId="33A1A07B" w14:textId="77777777" w:rsidR="00F816C1" w:rsidRPr="005D56F5" w:rsidRDefault="00F816C1" w:rsidP="00F816C1">
      <w:pPr>
        <w:spacing w:line="240" w:lineRule="auto"/>
        <w:jc w:val="left"/>
        <w:rPr>
          <w:rFonts w:ascii="Courier New" w:eastAsia="Calibri" w:hAnsi="Courier New" w:cs="Courier New"/>
          <w:kern w:val="2"/>
          <w:sz w:val="21"/>
          <w:szCs w:val="21"/>
          <w:lang w:val="en-US"/>
          <w14:ligatures w14:val="standardContextual"/>
        </w:rPr>
      </w:pPr>
      <w:r w:rsidRPr="005D56F5">
        <w:rPr>
          <w:rFonts w:ascii="Courier New" w:eastAsia="Calibri" w:hAnsi="Courier New" w:cs="Courier New"/>
          <w:kern w:val="2"/>
          <w:sz w:val="21"/>
          <w:szCs w:val="21"/>
          <w:lang w:val="en-US"/>
          <w14:ligatures w14:val="standardContextual"/>
        </w:rPr>
        <w:t xml:space="preserve"> k</w:t>
      </w:r>
      <w:proofErr w:type="gramStart"/>
      <w:r w:rsidRPr="005D56F5">
        <w:rPr>
          <w:rFonts w:ascii="Courier New" w:eastAsia="Calibri" w:hAnsi="Courier New" w:cs="Courier New"/>
          <w:kern w:val="2"/>
          <w:sz w:val="21"/>
          <w:szCs w:val="21"/>
          <w:lang w:val="en-US"/>
          <w14:ligatures w14:val="standardContextual"/>
        </w:rPr>
        <w:t>=  1.950</w:t>
      </w:r>
      <w:proofErr w:type="gramEnd"/>
      <w:r w:rsidRPr="005D56F5">
        <w:rPr>
          <w:rFonts w:ascii="Courier New" w:eastAsia="Calibri" w:hAnsi="Courier New" w:cs="Courier New"/>
          <w:kern w:val="2"/>
          <w:sz w:val="21"/>
          <w:szCs w:val="21"/>
          <w:lang w:val="en-US"/>
          <w14:ligatures w14:val="standardContextual"/>
        </w:rPr>
        <w:t xml:space="preserve"> A(CT)=  4 Z(МЦК)= 240 Z(CT)= 114 Z(БЦК)= 468</w:t>
      </w:r>
    </w:p>
    <w:p w14:paraId="5A965E1B" w14:textId="77777777" w:rsidR="00F816C1" w:rsidRPr="005D56F5" w:rsidRDefault="00F816C1" w:rsidP="00F816C1">
      <w:pPr>
        <w:spacing w:line="240" w:lineRule="auto"/>
        <w:jc w:val="left"/>
        <w:rPr>
          <w:rFonts w:ascii="Courier New" w:eastAsia="Calibri" w:hAnsi="Courier New" w:cs="Courier New"/>
          <w:kern w:val="2"/>
          <w:sz w:val="21"/>
          <w:szCs w:val="21"/>
          <w:lang w:val="en-US"/>
          <w14:ligatures w14:val="standardContextual"/>
        </w:rPr>
      </w:pPr>
      <w:r w:rsidRPr="005D56F5">
        <w:rPr>
          <w:rFonts w:ascii="Courier New" w:eastAsia="Calibri" w:hAnsi="Courier New" w:cs="Courier New"/>
          <w:kern w:val="2"/>
          <w:sz w:val="21"/>
          <w:szCs w:val="21"/>
          <w:lang w:val="en-US"/>
          <w14:ligatures w14:val="standardContextual"/>
        </w:rPr>
        <w:t xml:space="preserve"> k</w:t>
      </w:r>
      <w:proofErr w:type="gramStart"/>
      <w:r w:rsidRPr="005D56F5">
        <w:rPr>
          <w:rFonts w:ascii="Courier New" w:eastAsia="Calibri" w:hAnsi="Courier New" w:cs="Courier New"/>
          <w:kern w:val="2"/>
          <w:sz w:val="21"/>
          <w:szCs w:val="21"/>
          <w:lang w:val="en-US"/>
          <w14:ligatures w14:val="standardContextual"/>
        </w:rPr>
        <w:t>=  1.951</w:t>
      </w:r>
      <w:proofErr w:type="gramEnd"/>
      <w:r w:rsidRPr="005D56F5">
        <w:rPr>
          <w:rFonts w:ascii="Courier New" w:eastAsia="Calibri" w:hAnsi="Courier New" w:cs="Courier New"/>
          <w:kern w:val="2"/>
          <w:sz w:val="21"/>
          <w:szCs w:val="21"/>
          <w:lang w:val="en-US"/>
          <w14:ligatures w14:val="standardContextual"/>
        </w:rPr>
        <w:t xml:space="preserve"> A(CT)=  4 Z(МЦК)= 244 Z(CT)= 116 Z(БЦК)= 476</w:t>
      </w:r>
    </w:p>
    <w:p w14:paraId="55A52054" w14:textId="77777777" w:rsidR="00F816C1" w:rsidRPr="005D56F5" w:rsidRDefault="00F816C1" w:rsidP="00F816C1">
      <w:pPr>
        <w:spacing w:line="240" w:lineRule="auto"/>
        <w:jc w:val="left"/>
        <w:rPr>
          <w:rFonts w:ascii="Courier New" w:eastAsia="Calibri" w:hAnsi="Courier New" w:cs="Courier New"/>
          <w:kern w:val="2"/>
          <w:sz w:val="21"/>
          <w:szCs w:val="21"/>
          <w:lang w:val="en-US"/>
          <w14:ligatures w14:val="standardContextual"/>
        </w:rPr>
      </w:pPr>
      <w:r w:rsidRPr="005D56F5">
        <w:rPr>
          <w:rFonts w:ascii="Courier New" w:eastAsia="Calibri" w:hAnsi="Courier New" w:cs="Courier New"/>
          <w:kern w:val="2"/>
          <w:sz w:val="21"/>
          <w:szCs w:val="21"/>
          <w:lang w:val="en-US"/>
          <w14:ligatures w14:val="standardContextual"/>
        </w:rPr>
        <w:t xml:space="preserve"> k</w:t>
      </w:r>
      <w:proofErr w:type="gramStart"/>
      <w:r w:rsidRPr="005D56F5">
        <w:rPr>
          <w:rFonts w:ascii="Courier New" w:eastAsia="Calibri" w:hAnsi="Courier New" w:cs="Courier New"/>
          <w:kern w:val="2"/>
          <w:sz w:val="21"/>
          <w:szCs w:val="21"/>
          <w:lang w:val="en-US"/>
          <w14:ligatures w14:val="standardContextual"/>
        </w:rPr>
        <w:t>=  1.952</w:t>
      </w:r>
      <w:proofErr w:type="gramEnd"/>
      <w:r w:rsidRPr="005D56F5">
        <w:rPr>
          <w:rFonts w:ascii="Courier New" w:eastAsia="Calibri" w:hAnsi="Courier New" w:cs="Courier New"/>
          <w:kern w:val="2"/>
          <w:sz w:val="21"/>
          <w:szCs w:val="21"/>
          <w:lang w:val="en-US"/>
          <w14:ligatures w14:val="standardContextual"/>
        </w:rPr>
        <w:t xml:space="preserve"> A(CT)=  4 Z(МЦК)= 248 Z(CT)= 118 Z(БЦК)= 484</w:t>
      </w:r>
    </w:p>
    <w:p w14:paraId="3AD60D49" w14:textId="77777777" w:rsidR="00F816C1" w:rsidRPr="005D56F5" w:rsidRDefault="00F816C1" w:rsidP="00F816C1">
      <w:pPr>
        <w:spacing w:line="240" w:lineRule="auto"/>
        <w:jc w:val="left"/>
        <w:rPr>
          <w:rFonts w:ascii="Courier New" w:eastAsia="Calibri" w:hAnsi="Courier New" w:cs="Courier New"/>
          <w:kern w:val="2"/>
          <w:sz w:val="21"/>
          <w:szCs w:val="21"/>
          <w:lang w:val="en-US"/>
          <w14:ligatures w14:val="standardContextual"/>
        </w:rPr>
      </w:pPr>
      <w:r w:rsidRPr="005D56F5">
        <w:rPr>
          <w:rFonts w:ascii="Courier New" w:eastAsia="Calibri" w:hAnsi="Courier New" w:cs="Courier New"/>
          <w:kern w:val="2"/>
          <w:sz w:val="21"/>
          <w:szCs w:val="21"/>
          <w:lang w:val="en-US"/>
          <w14:ligatures w14:val="standardContextual"/>
        </w:rPr>
        <w:t xml:space="preserve"> k</w:t>
      </w:r>
      <w:proofErr w:type="gramStart"/>
      <w:r w:rsidRPr="005D56F5">
        <w:rPr>
          <w:rFonts w:ascii="Courier New" w:eastAsia="Calibri" w:hAnsi="Courier New" w:cs="Courier New"/>
          <w:kern w:val="2"/>
          <w:sz w:val="21"/>
          <w:szCs w:val="21"/>
          <w:lang w:val="en-US"/>
          <w14:ligatures w14:val="standardContextual"/>
        </w:rPr>
        <w:t>=  1.948</w:t>
      </w:r>
      <w:proofErr w:type="gramEnd"/>
      <w:r w:rsidRPr="005D56F5">
        <w:rPr>
          <w:rFonts w:ascii="Courier New" w:eastAsia="Calibri" w:hAnsi="Courier New" w:cs="Courier New"/>
          <w:kern w:val="2"/>
          <w:sz w:val="21"/>
          <w:szCs w:val="21"/>
          <w:lang w:val="en-US"/>
          <w14:ligatures w14:val="standardContextual"/>
        </w:rPr>
        <w:t xml:space="preserve"> A(CT)=  4 Z(МЦК)= 251 Z(CT)= 119 Z(БЦК)= 489</w:t>
      </w:r>
    </w:p>
    <w:p w14:paraId="40C86A08" w14:textId="77777777" w:rsidR="00F816C1" w:rsidRPr="005D56F5" w:rsidRDefault="00F816C1" w:rsidP="00F816C1">
      <w:pPr>
        <w:spacing w:line="240" w:lineRule="auto"/>
        <w:jc w:val="left"/>
        <w:rPr>
          <w:rFonts w:ascii="Courier New" w:eastAsia="Calibri" w:hAnsi="Courier New" w:cs="Courier New"/>
          <w:kern w:val="2"/>
          <w:sz w:val="21"/>
          <w:szCs w:val="21"/>
          <w:lang w:val="en-US"/>
          <w14:ligatures w14:val="standardContextual"/>
        </w:rPr>
      </w:pPr>
      <w:r w:rsidRPr="005D56F5">
        <w:rPr>
          <w:rFonts w:ascii="Courier New" w:eastAsia="Calibri" w:hAnsi="Courier New" w:cs="Courier New"/>
          <w:kern w:val="2"/>
          <w:sz w:val="21"/>
          <w:szCs w:val="21"/>
          <w:lang w:val="en-US"/>
          <w14:ligatures w14:val="standardContextual"/>
        </w:rPr>
        <w:t xml:space="preserve"> k</w:t>
      </w:r>
      <w:proofErr w:type="gramStart"/>
      <w:r w:rsidRPr="005D56F5">
        <w:rPr>
          <w:rFonts w:ascii="Courier New" w:eastAsia="Calibri" w:hAnsi="Courier New" w:cs="Courier New"/>
          <w:kern w:val="2"/>
          <w:sz w:val="21"/>
          <w:szCs w:val="21"/>
          <w:lang w:val="en-US"/>
          <w14:ligatures w14:val="standardContextual"/>
        </w:rPr>
        <w:t>=  1.949</w:t>
      </w:r>
      <w:proofErr w:type="gramEnd"/>
      <w:r w:rsidRPr="005D56F5">
        <w:rPr>
          <w:rFonts w:ascii="Courier New" w:eastAsia="Calibri" w:hAnsi="Courier New" w:cs="Courier New"/>
          <w:kern w:val="2"/>
          <w:sz w:val="21"/>
          <w:szCs w:val="21"/>
          <w:lang w:val="en-US"/>
          <w14:ligatures w14:val="standardContextual"/>
        </w:rPr>
        <w:t xml:space="preserve"> A(CT)=  4 Z(МЦК)= 255 Z(CT)= 121 Z(БЦК)= 497</w:t>
      </w:r>
    </w:p>
    <w:p w14:paraId="63989DCE" w14:textId="77777777" w:rsidR="00F816C1" w:rsidRPr="005D56F5" w:rsidRDefault="00F816C1" w:rsidP="00F816C1">
      <w:pPr>
        <w:spacing w:line="240" w:lineRule="auto"/>
        <w:jc w:val="left"/>
        <w:rPr>
          <w:rFonts w:ascii="Courier New" w:eastAsia="Calibri" w:hAnsi="Courier New" w:cs="Courier New"/>
          <w:kern w:val="2"/>
          <w:sz w:val="21"/>
          <w:szCs w:val="21"/>
          <w:lang w:val="en-US"/>
          <w14:ligatures w14:val="standardContextual"/>
        </w:rPr>
      </w:pPr>
      <w:r w:rsidRPr="005D56F5">
        <w:rPr>
          <w:rFonts w:ascii="Courier New" w:eastAsia="Calibri" w:hAnsi="Courier New" w:cs="Courier New"/>
          <w:kern w:val="2"/>
          <w:sz w:val="21"/>
          <w:szCs w:val="21"/>
          <w:lang w:val="en-US"/>
          <w14:ligatures w14:val="standardContextual"/>
        </w:rPr>
        <w:t xml:space="preserve"> k</w:t>
      </w:r>
      <w:proofErr w:type="gramStart"/>
      <w:r w:rsidRPr="005D56F5">
        <w:rPr>
          <w:rFonts w:ascii="Courier New" w:eastAsia="Calibri" w:hAnsi="Courier New" w:cs="Courier New"/>
          <w:kern w:val="2"/>
          <w:sz w:val="21"/>
          <w:szCs w:val="21"/>
          <w:lang w:val="en-US"/>
          <w14:ligatures w14:val="standardContextual"/>
        </w:rPr>
        <w:t>=  1.950</w:t>
      </w:r>
      <w:proofErr w:type="gramEnd"/>
      <w:r w:rsidRPr="005D56F5">
        <w:rPr>
          <w:rFonts w:ascii="Courier New" w:eastAsia="Calibri" w:hAnsi="Courier New" w:cs="Courier New"/>
          <w:kern w:val="2"/>
          <w:sz w:val="21"/>
          <w:szCs w:val="21"/>
          <w:lang w:val="en-US"/>
          <w14:ligatures w14:val="standardContextual"/>
        </w:rPr>
        <w:t xml:space="preserve"> A(CT)=  4 Z(МЦК)= 259 Z(CT)= 123 Z(БЦК)= 505</w:t>
      </w:r>
    </w:p>
    <w:p w14:paraId="70EACD10" w14:textId="77777777" w:rsidR="00F816C1" w:rsidRPr="005D56F5" w:rsidRDefault="00F816C1" w:rsidP="00F816C1">
      <w:pPr>
        <w:spacing w:line="240" w:lineRule="auto"/>
        <w:jc w:val="left"/>
        <w:rPr>
          <w:rFonts w:ascii="Courier New" w:eastAsia="Calibri" w:hAnsi="Courier New" w:cs="Courier New"/>
          <w:kern w:val="2"/>
          <w:sz w:val="21"/>
          <w:szCs w:val="21"/>
          <w:lang w:val="en-US"/>
          <w14:ligatures w14:val="standardContextual"/>
        </w:rPr>
      </w:pPr>
      <w:r w:rsidRPr="005D56F5">
        <w:rPr>
          <w:rFonts w:ascii="Courier New" w:eastAsia="Calibri" w:hAnsi="Courier New" w:cs="Courier New"/>
          <w:kern w:val="2"/>
          <w:sz w:val="21"/>
          <w:szCs w:val="21"/>
          <w:lang w:val="en-US"/>
          <w14:ligatures w14:val="standardContextual"/>
        </w:rPr>
        <w:t xml:space="preserve"> k</w:t>
      </w:r>
      <w:proofErr w:type="gramStart"/>
      <w:r w:rsidRPr="005D56F5">
        <w:rPr>
          <w:rFonts w:ascii="Courier New" w:eastAsia="Calibri" w:hAnsi="Courier New" w:cs="Courier New"/>
          <w:kern w:val="2"/>
          <w:sz w:val="21"/>
          <w:szCs w:val="21"/>
          <w:lang w:val="en-US"/>
          <w14:ligatures w14:val="standardContextual"/>
        </w:rPr>
        <w:t>=  1.951</w:t>
      </w:r>
      <w:proofErr w:type="gramEnd"/>
      <w:r w:rsidRPr="005D56F5">
        <w:rPr>
          <w:rFonts w:ascii="Courier New" w:eastAsia="Calibri" w:hAnsi="Courier New" w:cs="Courier New"/>
          <w:kern w:val="2"/>
          <w:sz w:val="21"/>
          <w:szCs w:val="21"/>
          <w:lang w:val="en-US"/>
          <w14:ligatures w14:val="standardContextual"/>
        </w:rPr>
        <w:t xml:space="preserve"> A(CT)=  4 Z(МЦК)= 263 Z(CT)= 125 Z(БЦК)= 513</w:t>
      </w:r>
    </w:p>
    <w:p w14:paraId="7AC9C7DC" w14:textId="77777777" w:rsidR="00F816C1" w:rsidRPr="005D56F5" w:rsidRDefault="00F816C1" w:rsidP="00F816C1">
      <w:pPr>
        <w:spacing w:line="240" w:lineRule="auto"/>
        <w:jc w:val="left"/>
        <w:rPr>
          <w:rFonts w:ascii="Courier New" w:eastAsia="Calibri" w:hAnsi="Courier New" w:cs="Courier New"/>
          <w:kern w:val="2"/>
          <w:sz w:val="21"/>
          <w:szCs w:val="21"/>
          <w:lang w:val="en-US"/>
          <w14:ligatures w14:val="standardContextual"/>
        </w:rPr>
      </w:pPr>
      <w:r w:rsidRPr="005D56F5">
        <w:rPr>
          <w:rFonts w:ascii="Courier New" w:eastAsia="Calibri" w:hAnsi="Courier New" w:cs="Courier New"/>
          <w:kern w:val="2"/>
          <w:sz w:val="21"/>
          <w:szCs w:val="21"/>
          <w:lang w:val="en-US"/>
          <w14:ligatures w14:val="standardContextual"/>
        </w:rPr>
        <w:t xml:space="preserve"> k</w:t>
      </w:r>
      <w:proofErr w:type="gramStart"/>
      <w:r w:rsidRPr="005D56F5">
        <w:rPr>
          <w:rFonts w:ascii="Courier New" w:eastAsia="Calibri" w:hAnsi="Courier New" w:cs="Courier New"/>
          <w:kern w:val="2"/>
          <w:sz w:val="21"/>
          <w:szCs w:val="21"/>
          <w:lang w:val="en-US"/>
          <w14:ligatures w14:val="standardContextual"/>
        </w:rPr>
        <w:t>=  1.951</w:t>
      </w:r>
      <w:proofErr w:type="gramEnd"/>
      <w:r w:rsidRPr="005D56F5">
        <w:rPr>
          <w:rFonts w:ascii="Courier New" w:eastAsia="Calibri" w:hAnsi="Courier New" w:cs="Courier New"/>
          <w:kern w:val="2"/>
          <w:sz w:val="21"/>
          <w:szCs w:val="21"/>
          <w:lang w:val="en-US"/>
          <w14:ligatures w14:val="standardContextual"/>
        </w:rPr>
        <w:t xml:space="preserve"> A(CT)=  4 Z(МЦК)= 267 Z(CT)= 127 Z(БЦК)= 521</w:t>
      </w:r>
    </w:p>
    <w:p w14:paraId="2A05363D" w14:textId="77777777" w:rsidR="00F816C1" w:rsidRPr="005D56F5" w:rsidRDefault="00F816C1" w:rsidP="00F816C1">
      <w:pPr>
        <w:spacing w:line="240" w:lineRule="auto"/>
        <w:jc w:val="left"/>
        <w:rPr>
          <w:rFonts w:ascii="Courier New" w:eastAsia="Calibri" w:hAnsi="Courier New" w:cs="Courier New"/>
          <w:kern w:val="2"/>
          <w:sz w:val="21"/>
          <w:szCs w:val="21"/>
          <w:lang w:val="en-US"/>
          <w14:ligatures w14:val="standardContextual"/>
        </w:rPr>
      </w:pPr>
      <w:r w:rsidRPr="005D56F5">
        <w:rPr>
          <w:rFonts w:ascii="Courier New" w:eastAsia="Calibri" w:hAnsi="Courier New" w:cs="Courier New"/>
          <w:kern w:val="2"/>
          <w:sz w:val="21"/>
          <w:szCs w:val="21"/>
          <w:lang w:val="en-US"/>
          <w14:ligatures w14:val="standardContextual"/>
        </w:rPr>
        <w:t xml:space="preserve"> k</w:t>
      </w:r>
      <w:proofErr w:type="gramStart"/>
      <w:r w:rsidRPr="005D56F5">
        <w:rPr>
          <w:rFonts w:ascii="Courier New" w:eastAsia="Calibri" w:hAnsi="Courier New" w:cs="Courier New"/>
          <w:kern w:val="2"/>
          <w:sz w:val="21"/>
          <w:szCs w:val="21"/>
          <w:lang w:val="en-US"/>
          <w14:ligatures w14:val="standardContextual"/>
        </w:rPr>
        <w:t>=  1.949</w:t>
      </w:r>
      <w:proofErr w:type="gramEnd"/>
      <w:r w:rsidRPr="005D56F5">
        <w:rPr>
          <w:rFonts w:ascii="Courier New" w:eastAsia="Calibri" w:hAnsi="Courier New" w:cs="Courier New"/>
          <w:kern w:val="2"/>
          <w:sz w:val="21"/>
          <w:szCs w:val="21"/>
          <w:lang w:val="en-US"/>
          <w14:ligatures w14:val="standardContextual"/>
        </w:rPr>
        <w:t xml:space="preserve"> A(CT)=  4 Z(МЦК)= 274 Z(CT)= 130 Z(БЦК)= 534</w:t>
      </w:r>
    </w:p>
    <w:p w14:paraId="24FE8A9E" w14:textId="77777777" w:rsidR="00F816C1" w:rsidRPr="005D56F5" w:rsidRDefault="00F816C1" w:rsidP="00F816C1">
      <w:pPr>
        <w:spacing w:line="240" w:lineRule="auto"/>
        <w:jc w:val="left"/>
        <w:rPr>
          <w:rFonts w:ascii="Courier New" w:eastAsia="Calibri" w:hAnsi="Courier New" w:cs="Courier New"/>
          <w:kern w:val="2"/>
          <w:sz w:val="21"/>
          <w:szCs w:val="21"/>
          <w:lang w:val="en-US"/>
          <w14:ligatures w14:val="standardContextual"/>
        </w:rPr>
      </w:pPr>
    </w:p>
    <w:p w14:paraId="54189BAD" w14:textId="77777777" w:rsidR="00F816C1" w:rsidRPr="005D56F5" w:rsidRDefault="00F816C1" w:rsidP="00F816C1">
      <w:pPr>
        <w:spacing w:line="240" w:lineRule="auto"/>
        <w:jc w:val="left"/>
        <w:rPr>
          <w:rFonts w:ascii="Courier New" w:eastAsia="Calibri" w:hAnsi="Courier New" w:cs="Courier New"/>
          <w:kern w:val="2"/>
          <w:sz w:val="21"/>
          <w:szCs w:val="21"/>
          <w:lang w:val="en-US"/>
          <w14:ligatures w14:val="standardContextual"/>
        </w:rPr>
      </w:pPr>
      <w:r w:rsidRPr="005D56F5">
        <w:rPr>
          <w:rFonts w:ascii="Courier New" w:eastAsia="Calibri" w:hAnsi="Courier New" w:cs="Courier New"/>
          <w:kern w:val="2"/>
          <w:sz w:val="21"/>
          <w:szCs w:val="21"/>
          <w:lang w:val="en-US"/>
          <w14:ligatures w14:val="standardContextual"/>
        </w:rPr>
        <w:t xml:space="preserve"> k</w:t>
      </w:r>
      <w:proofErr w:type="gramStart"/>
      <w:r w:rsidRPr="005D56F5">
        <w:rPr>
          <w:rFonts w:ascii="Courier New" w:eastAsia="Calibri" w:hAnsi="Courier New" w:cs="Courier New"/>
          <w:kern w:val="2"/>
          <w:sz w:val="21"/>
          <w:szCs w:val="21"/>
          <w:lang w:val="en-US"/>
          <w14:ligatures w14:val="standardContextual"/>
        </w:rPr>
        <w:t>=  1.955</w:t>
      </w:r>
      <w:proofErr w:type="gramEnd"/>
      <w:r w:rsidRPr="005D56F5">
        <w:rPr>
          <w:rFonts w:ascii="Courier New" w:eastAsia="Calibri" w:hAnsi="Courier New" w:cs="Courier New"/>
          <w:kern w:val="2"/>
          <w:sz w:val="21"/>
          <w:szCs w:val="21"/>
          <w:lang w:val="en-US"/>
          <w14:ligatures w14:val="standardContextual"/>
        </w:rPr>
        <w:t xml:space="preserve"> A(CT)=  5 Z(МЦК)=  44 Z(CT)=  21 Z(БЦК)=  86</w:t>
      </w:r>
    </w:p>
    <w:p w14:paraId="4F19123D" w14:textId="77777777" w:rsidR="00F816C1" w:rsidRPr="005D56F5" w:rsidRDefault="00F816C1" w:rsidP="00F816C1">
      <w:pPr>
        <w:spacing w:line="240" w:lineRule="auto"/>
        <w:jc w:val="left"/>
        <w:rPr>
          <w:rFonts w:ascii="Courier New" w:eastAsia="Calibri" w:hAnsi="Courier New" w:cs="Courier New"/>
          <w:kern w:val="2"/>
          <w:sz w:val="21"/>
          <w:szCs w:val="21"/>
          <w:lang w:val="en-US"/>
          <w14:ligatures w14:val="standardContextual"/>
        </w:rPr>
      </w:pPr>
      <w:r w:rsidRPr="005D56F5">
        <w:rPr>
          <w:rFonts w:ascii="Courier New" w:eastAsia="Calibri" w:hAnsi="Courier New" w:cs="Courier New"/>
          <w:kern w:val="2"/>
          <w:sz w:val="21"/>
          <w:szCs w:val="21"/>
          <w:lang w:val="en-US"/>
          <w14:ligatures w14:val="standardContextual"/>
        </w:rPr>
        <w:t xml:space="preserve"> k</w:t>
      </w:r>
      <w:proofErr w:type="gramStart"/>
      <w:r w:rsidRPr="005D56F5">
        <w:rPr>
          <w:rFonts w:ascii="Courier New" w:eastAsia="Calibri" w:hAnsi="Courier New" w:cs="Courier New"/>
          <w:kern w:val="2"/>
          <w:sz w:val="21"/>
          <w:szCs w:val="21"/>
          <w:lang w:val="en-US"/>
          <w14:ligatures w14:val="standardContextual"/>
        </w:rPr>
        <w:t>=  1.941</w:t>
      </w:r>
      <w:proofErr w:type="gramEnd"/>
      <w:r w:rsidRPr="005D56F5">
        <w:rPr>
          <w:rFonts w:ascii="Courier New" w:eastAsia="Calibri" w:hAnsi="Courier New" w:cs="Courier New"/>
          <w:kern w:val="2"/>
          <w:sz w:val="21"/>
          <w:szCs w:val="21"/>
          <w:lang w:val="en-US"/>
          <w14:ligatures w14:val="standardContextual"/>
        </w:rPr>
        <w:t xml:space="preserve"> A(CT)=  5 Z(МЦК)=  51 Z(CT)=  24 Z(БЦК)=  99</w:t>
      </w:r>
    </w:p>
    <w:p w14:paraId="0FDD9890" w14:textId="77777777" w:rsidR="00F816C1" w:rsidRPr="005D56F5" w:rsidRDefault="00F816C1" w:rsidP="00F816C1">
      <w:pPr>
        <w:spacing w:line="240" w:lineRule="auto"/>
        <w:jc w:val="left"/>
        <w:rPr>
          <w:rFonts w:ascii="Courier New" w:eastAsia="Calibri" w:hAnsi="Courier New" w:cs="Courier New"/>
          <w:kern w:val="2"/>
          <w:sz w:val="21"/>
          <w:szCs w:val="21"/>
          <w:lang w:val="en-US"/>
          <w14:ligatures w14:val="standardContextual"/>
        </w:rPr>
      </w:pPr>
      <w:r w:rsidRPr="005D56F5">
        <w:rPr>
          <w:rFonts w:ascii="Courier New" w:eastAsia="Calibri" w:hAnsi="Courier New" w:cs="Courier New"/>
          <w:kern w:val="2"/>
          <w:sz w:val="21"/>
          <w:szCs w:val="21"/>
          <w:lang w:val="en-US"/>
          <w14:ligatures w14:val="standardContextual"/>
        </w:rPr>
        <w:t xml:space="preserve"> k</w:t>
      </w:r>
      <w:proofErr w:type="gramStart"/>
      <w:r w:rsidRPr="005D56F5">
        <w:rPr>
          <w:rFonts w:ascii="Courier New" w:eastAsia="Calibri" w:hAnsi="Courier New" w:cs="Courier New"/>
          <w:kern w:val="2"/>
          <w:sz w:val="21"/>
          <w:szCs w:val="21"/>
          <w:lang w:val="en-US"/>
          <w14:ligatures w14:val="standardContextual"/>
        </w:rPr>
        <w:t>=  1.951</w:t>
      </w:r>
      <w:proofErr w:type="gramEnd"/>
      <w:r w:rsidRPr="005D56F5">
        <w:rPr>
          <w:rFonts w:ascii="Courier New" w:eastAsia="Calibri" w:hAnsi="Courier New" w:cs="Courier New"/>
          <w:kern w:val="2"/>
          <w:sz w:val="21"/>
          <w:szCs w:val="21"/>
          <w:lang w:val="en-US"/>
          <w14:ligatures w14:val="standardContextual"/>
        </w:rPr>
        <w:t xml:space="preserve"> A(CT)=  5 Z(МЦК)=  61 Z(CT)=  29 Z(БЦК)= 119</w:t>
      </w:r>
    </w:p>
    <w:p w14:paraId="43327D17" w14:textId="77777777" w:rsidR="00F816C1" w:rsidRPr="005D56F5" w:rsidRDefault="00F816C1" w:rsidP="00F816C1">
      <w:pPr>
        <w:spacing w:line="240" w:lineRule="auto"/>
        <w:jc w:val="left"/>
        <w:rPr>
          <w:rFonts w:ascii="Courier New" w:eastAsia="Calibri" w:hAnsi="Courier New" w:cs="Courier New"/>
          <w:kern w:val="2"/>
          <w:sz w:val="21"/>
          <w:szCs w:val="21"/>
          <w:lang w:val="en-US"/>
          <w14:ligatures w14:val="standardContextual"/>
        </w:rPr>
      </w:pPr>
      <w:r w:rsidRPr="005D56F5">
        <w:rPr>
          <w:rFonts w:ascii="Courier New" w:eastAsia="Calibri" w:hAnsi="Courier New" w:cs="Courier New"/>
          <w:kern w:val="2"/>
          <w:sz w:val="21"/>
          <w:szCs w:val="21"/>
          <w:lang w:val="en-US"/>
          <w14:ligatures w14:val="standardContextual"/>
        </w:rPr>
        <w:t xml:space="preserve"> k</w:t>
      </w:r>
      <w:proofErr w:type="gramStart"/>
      <w:r w:rsidRPr="005D56F5">
        <w:rPr>
          <w:rFonts w:ascii="Courier New" w:eastAsia="Calibri" w:hAnsi="Courier New" w:cs="Courier New"/>
          <w:kern w:val="2"/>
          <w:sz w:val="21"/>
          <w:szCs w:val="21"/>
          <w:lang w:val="en-US"/>
          <w14:ligatures w14:val="standardContextual"/>
        </w:rPr>
        <w:t>=  1.949</w:t>
      </w:r>
      <w:proofErr w:type="gramEnd"/>
      <w:r w:rsidRPr="005D56F5">
        <w:rPr>
          <w:rFonts w:ascii="Courier New" w:eastAsia="Calibri" w:hAnsi="Courier New" w:cs="Courier New"/>
          <w:kern w:val="2"/>
          <w:sz w:val="21"/>
          <w:szCs w:val="21"/>
          <w:lang w:val="en-US"/>
          <w14:ligatures w14:val="standardContextual"/>
        </w:rPr>
        <w:t xml:space="preserve"> A(CT)=  5 Z(МЦК)=  78 Z(CT)=  37 Z(БЦК)= 152</w:t>
      </w:r>
    </w:p>
    <w:p w14:paraId="02F5BEB7" w14:textId="77777777" w:rsidR="00F816C1" w:rsidRPr="005D56F5" w:rsidRDefault="00F816C1" w:rsidP="00F816C1">
      <w:pPr>
        <w:spacing w:line="240" w:lineRule="auto"/>
        <w:jc w:val="left"/>
        <w:rPr>
          <w:rFonts w:ascii="Courier New" w:eastAsia="Calibri" w:hAnsi="Courier New" w:cs="Courier New"/>
          <w:kern w:val="2"/>
          <w:sz w:val="21"/>
          <w:szCs w:val="21"/>
          <w:lang w:val="en-US"/>
          <w14:ligatures w14:val="standardContextual"/>
        </w:rPr>
      </w:pPr>
      <w:r w:rsidRPr="005D56F5">
        <w:rPr>
          <w:rFonts w:ascii="Courier New" w:eastAsia="Calibri" w:hAnsi="Courier New" w:cs="Courier New"/>
          <w:kern w:val="2"/>
          <w:sz w:val="21"/>
          <w:szCs w:val="21"/>
          <w:lang w:val="en-US"/>
          <w14:ligatures w14:val="standardContextual"/>
        </w:rPr>
        <w:t xml:space="preserve"> k</w:t>
      </w:r>
      <w:proofErr w:type="gramStart"/>
      <w:r w:rsidRPr="005D56F5">
        <w:rPr>
          <w:rFonts w:ascii="Courier New" w:eastAsia="Calibri" w:hAnsi="Courier New" w:cs="Courier New"/>
          <w:kern w:val="2"/>
          <w:sz w:val="21"/>
          <w:szCs w:val="21"/>
          <w:lang w:val="en-US"/>
          <w14:ligatures w14:val="standardContextual"/>
        </w:rPr>
        <w:t>=  1.955</w:t>
      </w:r>
      <w:proofErr w:type="gramEnd"/>
      <w:r w:rsidRPr="005D56F5">
        <w:rPr>
          <w:rFonts w:ascii="Courier New" w:eastAsia="Calibri" w:hAnsi="Courier New" w:cs="Courier New"/>
          <w:kern w:val="2"/>
          <w:sz w:val="21"/>
          <w:szCs w:val="21"/>
          <w:lang w:val="en-US"/>
          <w14:ligatures w14:val="standardContextual"/>
        </w:rPr>
        <w:t xml:space="preserve"> A(CT)=  5 Z(МЦК)=  88 Z(CT)=  42 Z(БЦК)= 172</w:t>
      </w:r>
    </w:p>
    <w:p w14:paraId="28A2206A" w14:textId="77777777" w:rsidR="00F816C1" w:rsidRPr="005D56F5" w:rsidRDefault="00F816C1" w:rsidP="00F816C1">
      <w:pPr>
        <w:spacing w:line="240" w:lineRule="auto"/>
        <w:jc w:val="left"/>
        <w:rPr>
          <w:rFonts w:ascii="Courier New" w:eastAsia="Calibri" w:hAnsi="Courier New" w:cs="Courier New"/>
          <w:kern w:val="2"/>
          <w:sz w:val="21"/>
          <w:szCs w:val="21"/>
          <w:lang w:val="en-US"/>
          <w14:ligatures w14:val="standardContextual"/>
        </w:rPr>
      </w:pPr>
      <w:r w:rsidRPr="005D56F5">
        <w:rPr>
          <w:rFonts w:ascii="Courier New" w:eastAsia="Calibri" w:hAnsi="Courier New" w:cs="Courier New"/>
          <w:kern w:val="2"/>
          <w:sz w:val="21"/>
          <w:szCs w:val="21"/>
          <w:lang w:val="en-US"/>
          <w14:ligatures w14:val="standardContextual"/>
        </w:rPr>
        <w:t xml:space="preserve"> k</w:t>
      </w:r>
      <w:proofErr w:type="gramStart"/>
      <w:r w:rsidRPr="005D56F5">
        <w:rPr>
          <w:rFonts w:ascii="Courier New" w:eastAsia="Calibri" w:hAnsi="Courier New" w:cs="Courier New"/>
          <w:kern w:val="2"/>
          <w:sz w:val="21"/>
          <w:szCs w:val="21"/>
          <w:lang w:val="en-US"/>
          <w14:ligatures w14:val="standardContextual"/>
        </w:rPr>
        <w:t>=  1.947</w:t>
      </w:r>
      <w:proofErr w:type="gramEnd"/>
      <w:r w:rsidRPr="005D56F5">
        <w:rPr>
          <w:rFonts w:ascii="Courier New" w:eastAsia="Calibri" w:hAnsi="Courier New" w:cs="Courier New"/>
          <w:kern w:val="2"/>
          <w:sz w:val="21"/>
          <w:szCs w:val="21"/>
          <w:lang w:val="en-US"/>
          <w14:ligatures w14:val="standardContextual"/>
        </w:rPr>
        <w:t xml:space="preserve"> A(CT)=  5 Z(МЦК)=  95 Z(CT)=  45 Z(БЦК)= 185</w:t>
      </w:r>
    </w:p>
    <w:p w14:paraId="6EC2433F" w14:textId="77777777" w:rsidR="00F816C1" w:rsidRPr="005D56F5" w:rsidRDefault="00F816C1" w:rsidP="00F816C1">
      <w:pPr>
        <w:spacing w:line="240" w:lineRule="auto"/>
        <w:jc w:val="left"/>
        <w:rPr>
          <w:rFonts w:ascii="Courier New" w:eastAsia="Calibri" w:hAnsi="Courier New" w:cs="Courier New"/>
          <w:kern w:val="2"/>
          <w:sz w:val="21"/>
          <w:szCs w:val="21"/>
          <w:lang w:val="en-US"/>
          <w14:ligatures w14:val="standardContextual"/>
        </w:rPr>
      </w:pPr>
      <w:r w:rsidRPr="005D56F5">
        <w:rPr>
          <w:rFonts w:ascii="Courier New" w:eastAsia="Calibri" w:hAnsi="Courier New" w:cs="Courier New"/>
          <w:kern w:val="2"/>
          <w:sz w:val="21"/>
          <w:szCs w:val="21"/>
          <w:lang w:val="en-US"/>
          <w14:ligatures w14:val="standardContextual"/>
        </w:rPr>
        <w:t xml:space="preserve"> k</w:t>
      </w:r>
      <w:proofErr w:type="gramStart"/>
      <w:r w:rsidRPr="005D56F5">
        <w:rPr>
          <w:rFonts w:ascii="Courier New" w:eastAsia="Calibri" w:hAnsi="Courier New" w:cs="Courier New"/>
          <w:kern w:val="2"/>
          <w:sz w:val="21"/>
          <w:szCs w:val="21"/>
          <w:lang w:val="en-US"/>
          <w14:ligatures w14:val="standardContextual"/>
        </w:rPr>
        <w:t>=  1.952</w:t>
      </w:r>
      <w:proofErr w:type="gramEnd"/>
      <w:r w:rsidRPr="005D56F5">
        <w:rPr>
          <w:rFonts w:ascii="Courier New" w:eastAsia="Calibri" w:hAnsi="Courier New" w:cs="Courier New"/>
          <w:kern w:val="2"/>
          <w:sz w:val="21"/>
          <w:szCs w:val="21"/>
          <w:lang w:val="en-US"/>
          <w14:ligatures w14:val="standardContextual"/>
        </w:rPr>
        <w:t xml:space="preserve"> A(CT)=  5 Z(МЦК)= 105 Z(CT)=  50 Z(БЦК)= 205</w:t>
      </w:r>
    </w:p>
    <w:p w14:paraId="2D9AB655" w14:textId="77777777" w:rsidR="00F816C1" w:rsidRPr="005D56F5" w:rsidRDefault="00F816C1" w:rsidP="00F816C1">
      <w:pPr>
        <w:spacing w:line="240" w:lineRule="auto"/>
        <w:jc w:val="left"/>
        <w:rPr>
          <w:rFonts w:ascii="Courier New" w:eastAsia="Calibri" w:hAnsi="Courier New" w:cs="Courier New"/>
          <w:kern w:val="2"/>
          <w:sz w:val="21"/>
          <w:szCs w:val="21"/>
          <w:lang w:val="en-US"/>
          <w14:ligatures w14:val="standardContextual"/>
        </w:rPr>
      </w:pPr>
      <w:r w:rsidRPr="005D56F5">
        <w:rPr>
          <w:rFonts w:ascii="Courier New" w:eastAsia="Calibri" w:hAnsi="Courier New" w:cs="Courier New"/>
          <w:kern w:val="2"/>
          <w:sz w:val="21"/>
          <w:szCs w:val="21"/>
          <w:lang w:val="en-US"/>
          <w14:ligatures w14:val="standardContextual"/>
        </w:rPr>
        <w:t xml:space="preserve"> k</w:t>
      </w:r>
      <w:proofErr w:type="gramStart"/>
      <w:r w:rsidRPr="005D56F5">
        <w:rPr>
          <w:rFonts w:ascii="Courier New" w:eastAsia="Calibri" w:hAnsi="Courier New" w:cs="Courier New"/>
          <w:kern w:val="2"/>
          <w:sz w:val="21"/>
          <w:szCs w:val="21"/>
          <w:lang w:val="en-US"/>
          <w14:ligatures w14:val="standardContextual"/>
        </w:rPr>
        <w:t>=  1.946</w:t>
      </w:r>
      <w:proofErr w:type="gramEnd"/>
      <w:r w:rsidRPr="005D56F5">
        <w:rPr>
          <w:rFonts w:ascii="Courier New" w:eastAsia="Calibri" w:hAnsi="Courier New" w:cs="Courier New"/>
          <w:kern w:val="2"/>
          <w:sz w:val="21"/>
          <w:szCs w:val="21"/>
          <w:lang w:val="en-US"/>
          <w14:ligatures w14:val="standardContextual"/>
        </w:rPr>
        <w:t xml:space="preserve"> A(CT)=  5 Z(МЦК)= 112 Z(CT)=  53 Z(БЦК)= 218</w:t>
      </w:r>
    </w:p>
    <w:p w14:paraId="2351AAD4" w14:textId="77777777" w:rsidR="00F816C1" w:rsidRPr="005D56F5" w:rsidRDefault="00F816C1" w:rsidP="00F816C1">
      <w:pPr>
        <w:spacing w:line="240" w:lineRule="auto"/>
        <w:jc w:val="left"/>
        <w:rPr>
          <w:rFonts w:ascii="Courier New" w:eastAsia="Calibri" w:hAnsi="Courier New" w:cs="Courier New"/>
          <w:kern w:val="2"/>
          <w:sz w:val="21"/>
          <w:szCs w:val="21"/>
          <w:lang w:val="en-US"/>
          <w14:ligatures w14:val="standardContextual"/>
        </w:rPr>
      </w:pPr>
      <w:r w:rsidRPr="005D56F5">
        <w:rPr>
          <w:rFonts w:ascii="Courier New" w:eastAsia="Calibri" w:hAnsi="Courier New" w:cs="Courier New"/>
          <w:kern w:val="2"/>
          <w:sz w:val="21"/>
          <w:szCs w:val="21"/>
          <w:lang w:val="en-US"/>
          <w14:ligatures w14:val="standardContextual"/>
        </w:rPr>
        <w:t xml:space="preserve"> k</w:t>
      </w:r>
      <w:proofErr w:type="gramStart"/>
      <w:r w:rsidRPr="005D56F5">
        <w:rPr>
          <w:rFonts w:ascii="Courier New" w:eastAsia="Calibri" w:hAnsi="Courier New" w:cs="Courier New"/>
          <w:kern w:val="2"/>
          <w:sz w:val="21"/>
          <w:szCs w:val="21"/>
          <w:lang w:val="en-US"/>
          <w14:ligatures w14:val="standardContextual"/>
        </w:rPr>
        <w:t>=  1.951</w:t>
      </w:r>
      <w:proofErr w:type="gramEnd"/>
      <w:r w:rsidRPr="005D56F5">
        <w:rPr>
          <w:rFonts w:ascii="Courier New" w:eastAsia="Calibri" w:hAnsi="Courier New" w:cs="Courier New"/>
          <w:kern w:val="2"/>
          <w:sz w:val="21"/>
          <w:szCs w:val="21"/>
          <w:lang w:val="en-US"/>
          <w14:ligatures w14:val="standardContextual"/>
        </w:rPr>
        <w:t xml:space="preserve"> A(CT)=  5 Z(МЦК)= 122 Z(CT)=  58 Z(БЦК)= 238</w:t>
      </w:r>
    </w:p>
    <w:p w14:paraId="0F135997" w14:textId="77777777" w:rsidR="00F816C1" w:rsidRPr="005D56F5" w:rsidRDefault="00F816C1" w:rsidP="00F816C1">
      <w:pPr>
        <w:spacing w:line="240" w:lineRule="auto"/>
        <w:jc w:val="left"/>
        <w:rPr>
          <w:rFonts w:ascii="Courier New" w:eastAsia="Calibri" w:hAnsi="Courier New" w:cs="Courier New"/>
          <w:kern w:val="2"/>
          <w:sz w:val="21"/>
          <w:szCs w:val="21"/>
          <w:lang w:val="en-US"/>
          <w14:ligatures w14:val="standardContextual"/>
        </w:rPr>
      </w:pPr>
      <w:r w:rsidRPr="005D56F5">
        <w:rPr>
          <w:rFonts w:ascii="Courier New" w:eastAsia="Calibri" w:hAnsi="Courier New" w:cs="Courier New"/>
          <w:kern w:val="2"/>
          <w:sz w:val="21"/>
          <w:szCs w:val="21"/>
          <w:lang w:val="en-US"/>
          <w14:ligatures w14:val="standardContextual"/>
        </w:rPr>
        <w:t xml:space="preserve"> k</w:t>
      </w:r>
      <w:proofErr w:type="gramStart"/>
      <w:r w:rsidRPr="005D56F5">
        <w:rPr>
          <w:rFonts w:ascii="Courier New" w:eastAsia="Calibri" w:hAnsi="Courier New" w:cs="Courier New"/>
          <w:kern w:val="2"/>
          <w:sz w:val="21"/>
          <w:szCs w:val="21"/>
          <w:lang w:val="en-US"/>
          <w14:ligatures w14:val="standardContextual"/>
        </w:rPr>
        <w:t>=  1.950</w:t>
      </w:r>
      <w:proofErr w:type="gramEnd"/>
      <w:r w:rsidRPr="005D56F5">
        <w:rPr>
          <w:rFonts w:ascii="Courier New" w:eastAsia="Calibri" w:hAnsi="Courier New" w:cs="Courier New"/>
          <w:kern w:val="2"/>
          <w:sz w:val="21"/>
          <w:szCs w:val="21"/>
          <w:lang w:val="en-US"/>
          <w14:ligatures w14:val="standardContextual"/>
        </w:rPr>
        <w:t xml:space="preserve"> A(CT)=  5 Z(МЦК)= 139 Z(CT)=  66 Z(БЦК)= 271</w:t>
      </w:r>
    </w:p>
    <w:p w14:paraId="7460AFC6" w14:textId="77777777" w:rsidR="00F816C1" w:rsidRPr="005D56F5" w:rsidRDefault="00F816C1" w:rsidP="00F816C1">
      <w:pPr>
        <w:spacing w:line="240" w:lineRule="auto"/>
        <w:jc w:val="left"/>
        <w:rPr>
          <w:rFonts w:ascii="Courier New" w:eastAsia="Calibri" w:hAnsi="Courier New" w:cs="Courier New"/>
          <w:kern w:val="2"/>
          <w:sz w:val="21"/>
          <w:szCs w:val="21"/>
          <w:lang w:val="en-US"/>
          <w14:ligatures w14:val="standardContextual"/>
        </w:rPr>
      </w:pPr>
      <w:r w:rsidRPr="005D56F5">
        <w:rPr>
          <w:rFonts w:ascii="Courier New" w:eastAsia="Calibri" w:hAnsi="Courier New" w:cs="Courier New"/>
          <w:kern w:val="2"/>
          <w:sz w:val="21"/>
          <w:szCs w:val="21"/>
          <w:lang w:val="en-US"/>
          <w14:ligatures w14:val="standardContextual"/>
        </w:rPr>
        <w:t xml:space="preserve"> k</w:t>
      </w:r>
      <w:proofErr w:type="gramStart"/>
      <w:r w:rsidRPr="005D56F5">
        <w:rPr>
          <w:rFonts w:ascii="Courier New" w:eastAsia="Calibri" w:hAnsi="Courier New" w:cs="Courier New"/>
          <w:kern w:val="2"/>
          <w:sz w:val="21"/>
          <w:szCs w:val="21"/>
          <w:lang w:val="en-US"/>
          <w14:ligatures w14:val="standardContextual"/>
        </w:rPr>
        <w:t>=  1.953</w:t>
      </w:r>
      <w:proofErr w:type="gramEnd"/>
      <w:r w:rsidRPr="005D56F5">
        <w:rPr>
          <w:rFonts w:ascii="Courier New" w:eastAsia="Calibri" w:hAnsi="Courier New" w:cs="Courier New"/>
          <w:kern w:val="2"/>
          <w:sz w:val="21"/>
          <w:szCs w:val="21"/>
          <w:lang w:val="en-US"/>
          <w14:ligatures w14:val="standardContextual"/>
        </w:rPr>
        <w:t xml:space="preserve"> A(CT)=  5 Z(МЦК)= 149 Z(CT)=  71 Z(БЦК)= 291</w:t>
      </w:r>
    </w:p>
    <w:p w14:paraId="3C44286E" w14:textId="77777777" w:rsidR="00F816C1" w:rsidRPr="005D56F5" w:rsidRDefault="00F816C1" w:rsidP="00F816C1">
      <w:pPr>
        <w:spacing w:line="240" w:lineRule="auto"/>
        <w:jc w:val="left"/>
        <w:rPr>
          <w:rFonts w:ascii="Courier New" w:eastAsia="Calibri" w:hAnsi="Courier New" w:cs="Courier New"/>
          <w:kern w:val="2"/>
          <w:sz w:val="21"/>
          <w:szCs w:val="21"/>
          <w:lang w:val="en-US"/>
          <w14:ligatures w14:val="standardContextual"/>
        </w:rPr>
      </w:pPr>
      <w:r w:rsidRPr="005D56F5">
        <w:rPr>
          <w:rFonts w:ascii="Courier New" w:eastAsia="Calibri" w:hAnsi="Courier New" w:cs="Courier New"/>
          <w:kern w:val="2"/>
          <w:sz w:val="21"/>
          <w:szCs w:val="21"/>
          <w:lang w:val="en-US"/>
          <w14:ligatures w14:val="standardContextual"/>
        </w:rPr>
        <w:t xml:space="preserve"> k</w:t>
      </w:r>
      <w:proofErr w:type="gramStart"/>
      <w:r w:rsidRPr="005D56F5">
        <w:rPr>
          <w:rFonts w:ascii="Courier New" w:eastAsia="Calibri" w:hAnsi="Courier New" w:cs="Courier New"/>
          <w:kern w:val="2"/>
          <w:sz w:val="21"/>
          <w:szCs w:val="21"/>
          <w:lang w:val="en-US"/>
          <w14:ligatures w14:val="standardContextual"/>
        </w:rPr>
        <w:t>=  1.949</w:t>
      </w:r>
      <w:proofErr w:type="gramEnd"/>
      <w:r w:rsidRPr="005D56F5">
        <w:rPr>
          <w:rFonts w:ascii="Courier New" w:eastAsia="Calibri" w:hAnsi="Courier New" w:cs="Courier New"/>
          <w:kern w:val="2"/>
          <w:sz w:val="21"/>
          <w:szCs w:val="21"/>
          <w:lang w:val="en-US"/>
          <w14:ligatures w14:val="standardContextual"/>
        </w:rPr>
        <w:t xml:space="preserve"> A(CT)=  5 Z(МЦК)= 156 Z(CT)=  74 Z(БЦК)= 304</w:t>
      </w:r>
    </w:p>
    <w:p w14:paraId="1DCFD436" w14:textId="77777777" w:rsidR="00F816C1" w:rsidRPr="005D56F5" w:rsidRDefault="00F816C1" w:rsidP="00F816C1">
      <w:pPr>
        <w:spacing w:line="240" w:lineRule="auto"/>
        <w:jc w:val="left"/>
        <w:rPr>
          <w:rFonts w:ascii="Courier New" w:eastAsia="Calibri" w:hAnsi="Courier New" w:cs="Courier New"/>
          <w:kern w:val="2"/>
          <w:sz w:val="21"/>
          <w:szCs w:val="21"/>
          <w:lang w:val="en-US"/>
          <w14:ligatures w14:val="standardContextual"/>
        </w:rPr>
      </w:pPr>
      <w:r w:rsidRPr="005D56F5">
        <w:rPr>
          <w:rFonts w:ascii="Courier New" w:eastAsia="Calibri" w:hAnsi="Courier New" w:cs="Courier New"/>
          <w:kern w:val="2"/>
          <w:sz w:val="21"/>
          <w:szCs w:val="21"/>
          <w:lang w:val="en-US"/>
          <w14:ligatures w14:val="standardContextual"/>
        </w:rPr>
        <w:t xml:space="preserve"> k</w:t>
      </w:r>
      <w:proofErr w:type="gramStart"/>
      <w:r w:rsidRPr="005D56F5">
        <w:rPr>
          <w:rFonts w:ascii="Courier New" w:eastAsia="Calibri" w:hAnsi="Courier New" w:cs="Courier New"/>
          <w:kern w:val="2"/>
          <w:sz w:val="21"/>
          <w:szCs w:val="21"/>
          <w:lang w:val="en-US"/>
          <w14:ligatures w14:val="standardContextual"/>
        </w:rPr>
        <w:t>=  1.952</w:t>
      </w:r>
      <w:proofErr w:type="gramEnd"/>
      <w:r w:rsidRPr="005D56F5">
        <w:rPr>
          <w:rFonts w:ascii="Courier New" w:eastAsia="Calibri" w:hAnsi="Courier New" w:cs="Courier New"/>
          <w:kern w:val="2"/>
          <w:sz w:val="21"/>
          <w:szCs w:val="21"/>
          <w:lang w:val="en-US"/>
          <w14:ligatures w14:val="standardContextual"/>
        </w:rPr>
        <w:t xml:space="preserve"> A(CT)=  5 Z(МЦК)= 166 Z(CT)=  79 Z(БЦК)= 324</w:t>
      </w:r>
    </w:p>
    <w:p w14:paraId="490CE3B3" w14:textId="77777777" w:rsidR="00F816C1" w:rsidRPr="005D56F5" w:rsidRDefault="00F816C1" w:rsidP="00F816C1">
      <w:pPr>
        <w:spacing w:line="240" w:lineRule="auto"/>
        <w:jc w:val="left"/>
        <w:rPr>
          <w:rFonts w:ascii="Courier New" w:eastAsia="Calibri" w:hAnsi="Courier New" w:cs="Courier New"/>
          <w:kern w:val="2"/>
          <w:sz w:val="21"/>
          <w:szCs w:val="21"/>
          <w:lang w:val="en-US"/>
          <w14:ligatures w14:val="standardContextual"/>
        </w:rPr>
      </w:pPr>
      <w:r w:rsidRPr="005D56F5">
        <w:rPr>
          <w:rFonts w:ascii="Courier New" w:eastAsia="Calibri" w:hAnsi="Courier New" w:cs="Courier New"/>
          <w:kern w:val="2"/>
          <w:sz w:val="21"/>
          <w:szCs w:val="21"/>
          <w:lang w:val="en-US"/>
          <w14:ligatures w14:val="standardContextual"/>
        </w:rPr>
        <w:t xml:space="preserve"> k</w:t>
      </w:r>
      <w:proofErr w:type="gramStart"/>
      <w:r w:rsidRPr="005D56F5">
        <w:rPr>
          <w:rFonts w:ascii="Courier New" w:eastAsia="Calibri" w:hAnsi="Courier New" w:cs="Courier New"/>
          <w:kern w:val="2"/>
          <w:sz w:val="21"/>
          <w:szCs w:val="21"/>
          <w:lang w:val="en-US"/>
          <w14:ligatures w14:val="standardContextual"/>
        </w:rPr>
        <w:t>=  1.948</w:t>
      </w:r>
      <w:proofErr w:type="gramEnd"/>
      <w:r w:rsidRPr="005D56F5">
        <w:rPr>
          <w:rFonts w:ascii="Courier New" w:eastAsia="Calibri" w:hAnsi="Courier New" w:cs="Courier New"/>
          <w:kern w:val="2"/>
          <w:sz w:val="21"/>
          <w:szCs w:val="21"/>
          <w:lang w:val="en-US"/>
          <w14:ligatures w14:val="standardContextual"/>
        </w:rPr>
        <w:t xml:space="preserve"> A(CT)=  5 Z(МЦК)= 173 Z(CT)=  82 Z(БЦК)= 337</w:t>
      </w:r>
    </w:p>
    <w:p w14:paraId="0E8819D4" w14:textId="77777777" w:rsidR="00F816C1" w:rsidRPr="005D56F5" w:rsidRDefault="00F816C1" w:rsidP="00F816C1">
      <w:pPr>
        <w:spacing w:line="240" w:lineRule="auto"/>
        <w:jc w:val="left"/>
        <w:rPr>
          <w:rFonts w:ascii="Courier New" w:eastAsia="Calibri" w:hAnsi="Courier New" w:cs="Courier New"/>
          <w:kern w:val="2"/>
          <w:sz w:val="21"/>
          <w:szCs w:val="21"/>
          <w:lang w:val="en-US"/>
          <w14:ligatures w14:val="standardContextual"/>
        </w:rPr>
      </w:pPr>
      <w:r w:rsidRPr="005D56F5">
        <w:rPr>
          <w:rFonts w:ascii="Courier New" w:eastAsia="Calibri" w:hAnsi="Courier New" w:cs="Courier New"/>
          <w:kern w:val="2"/>
          <w:sz w:val="21"/>
          <w:szCs w:val="21"/>
          <w:lang w:val="en-US"/>
          <w14:ligatures w14:val="standardContextual"/>
        </w:rPr>
        <w:t xml:space="preserve"> k</w:t>
      </w:r>
      <w:proofErr w:type="gramStart"/>
      <w:r w:rsidRPr="005D56F5">
        <w:rPr>
          <w:rFonts w:ascii="Courier New" w:eastAsia="Calibri" w:hAnsi="Courier New" w:cs="Courier New"/>
          <w:kern w:val="2"/>
          <w:sz w:val="21"/>
          <w:szCs w:val="21"/>
          <w:lang w:val="en-US"/>
          <w14:ligatures w14:val="standardContextual"/>
        </w:rPr>
        <w:t>=  1.951</w:t>
      </w:r>
      <w:proofErr w:type="gramEnd"/>
      <w:r w:rsidRPr="005D56F5">
        <w:rPr>
          <w:rFonts w:ascii="Courier New" w:eastAsia="Calibri" w:hAnsi="Courier New" w:cs="Courier New"/>
          <w:kern w:val="2"/>
          <w:sz w:val="21"/>
          <w:szCs w:val="21"/>
          <w:lang w:val="en-US"/>
          <w14:ligatures w14:val="standardContextual"/>
        </w:rPr>
        <w:t xml:space="preserve"> A(CT)=  5 Z(МЦК)= 183 Z(CT)=  87 Z(БЦК)= 357</w:t>
      </w:r>
    </w:p>
    <w:p w14:paraId="16539EA7" w14:textId="77777777" w:rsidR="00F816C1" w:rsidRPr="005D56F5" w:rsidRDefault="00F816C1" w:rsidP="00F816C1">
      <w:pPr>
        <w:spacing w:line="240" w:lineRule="auto"/>
        <w:jc w:val="left"/>
        <w:rPr>
          <w:rFonts w:ascii="Courier New" w:eastAsia="Calibri" w:hAnsi="Courier New" w:cs="Courier New"/>
          <w:kern w:val="2"/>
          <w:sz w:val="21"/>
          <w:szCs w:val="21"/>
          <w:lang w:val="en-US"/>
          <w14:ligatures w14:val="standardContextual"/>
        </w:rPr>
      </w:pPr>
      <w:r w:rsidRPr="005D56F5">
        <w:rPr>
          <w:rFonts w:ascii="Courier New" w:eastAsia="Calibri" w:hAnsi="Courier New" w:cs="Courier New"/>
          <w:kern w:val="2"/>
          <w:sz w:val="21"/>
          <w:szCs w:val="21"/>
          <w:lang w:val="en-US"/>
          <w14:ligatures w14:val="standardContextual"/>
        </w:rPr>
        <w:t xml:space="preserve"> k</w:t>
      </w:r>
      <w:proofErr w:type="gramStart"/>
      <w:r w:rsidRPr="005D56F5">
        <w:rPr>
          <w:rFonts w:ascii="Courier New" w:eastAsia="Calibri" w:hAnsi="Courier New" w:cs="Courier New"/>
          <w:kern w:val="2"/>
          <w:sz w:val="21"/>
          <w:szCs w:val="21"/>
          <w:lang w:val="en-US"/>
          <w14:ligatures w14:val="standardContextual"/>
        </w:rPr>
        <w:t>=  1.950</w:t>
      </w:r>
      <w:proofErr w:type="gramEnd"/>
      <w:r w:rsidRPr="005D56F5">
        <w:rPr>
          <w:rFonts w:ascii="Courier New" w:eastAsia="Calibri" w:hAnsi="Courier New" w:cs="Courier New"/>
          <w:kern w:val="2"/>
          <w:sz w:val="21"/>
          <w:szCs w:val="21"/>
          <w:lang w:val="en-US"/>
          <w14:ligatures w14:val="standardContextual"/>
        </w:rPr>
        <w:t xml:space="preserve"> A(CT)=  5 Z(МЦК)= 200 Z(CT)=  95 Z(БЦК)= 390</w:t>
      </w:r>
    </w:p>
    <w:p w14:paraId="20FA2ED5" w14:textId="77777777" w:rsidR="00F816C1" w:rsidRPr="005D56F5" w:rsidRDefault="00F816C1" w:rsidP="00F816C1">
      <w:pPr>
        <w:spacing w:line="240" w:lineRule="auto"/>
        <w:jc w:val="left"/>
        <w:rPr>
          <w:rFonts w:ascii="Courier New" w:eastAsia="Calibri" w:hAnsi="Courier New" w:cs="Courier New"/>
          <w:kern w:val="2"/>
          <w:sz w:val="21"/>
          <w:szCs w:val="21"/>
          <w:lang w:val="en-US"/>
          <w14:ligatures w14:val="standardContextual"/>
        </w:rPr>
      </w:pPr>
      <w:r w:rsidRPr="005D56F5">
        <w:rPr>
          <w:rFonts w:ascii="Courier New" w:eastAsia="Calibri" w:hAnsi="Courier New" w:cs="Courier New"/>
          <w:kern w:val="2"/>
          <w:sz w:val="21"/>
          <w:szCs w:val="21"/>
          <w:lang w:val="en-US"/>
          <w14:ligatures w14:val="standardContextual"/>
        </w:rPr>
        <w:t xml:space="preserve"> k</w:t>
      </w:r>
      <w:proofErr w:type="gramStart"/>
      <w:r w:rsidRPr="005D56F5">
        <w:rPr>
          <w:rFonts w:ascii="Courier New" w:eastAsia="Calibri" w:hAnsi="Courier New" w:cs="Courier New"/>
          <w:kern w:val="2"/>
          <w:sz w:val="21"/>
          <w:szCs w:val="21"/>
          <w:lang w:val="en-US"/>
          <w14:ligatures w14:val="standardContextual"/>
        </w:rPr>
        <w:t>=  1.949</w:t>
      </w:r>
      <w:proofErr w:type="gramEnd"/>
      <w:r w:rsidRPr="005D56F5">
        <w:rPr>
          <w:rFonts w:ascii="Courier New" w:eastAsia="Calibri" w:hAnsi="Courier New" w:cs="Courier New"/>
          <w:kern w:val="2"/>
          <w:sz w:val="21"/>
          <w:szCs w:val="21"/>
          <w:lang w:val="en-US"/>
          <w14:ligatures w14:val="standardContextual"/>
        </w:rPr>
        <w:t xml:space="preserve"> A(CT)=  5 Z(МЦК)= 217 Z(CT)= 103 Z(БЦК)= 423</w:t>
      </w:r>
    </w:p>
    <w:p w14:paraId="38E363C4" w14:textId="77777777" w:rsidR="00F816C1" w:rsidRPr="005D56F5" w:rsidRDefault="00F816C1" w:rsidP="00F816C1">
      <w:pPr>
        <w:spacing w:line="240" w:lineRule="auto"/>
        <w:jc w:val="left"/>
        <w:rPr>
          <w:rFonts w:ascii="Courier New" w:eastAsia="Calibri" w:hAnsi="Courier New" w:cs="Courier New"/>
          <w:kern w:val="2"/>
          <w:sz w:val="21"/>
          <w:szCs w:val="21"/>
          <w:lang w:val="en-US"/>
          <w14:ligatures w14:val="standardContextual"/>
        </w:rPr>
      </w:pPr>
      <w:r w:rsidRPr="005D56F5">
        <w:rPr>
          <w:rFonts w:ascii="Courier New" w:eastAsia="Calibri" w:hAnsi="Courier New" w:cs="Courier New"/>
          <w:kern w:val="2"/>
          <w:sz w:val="21"/>
          <w:szCs w:val="21"/>
          <w:lang w:val="en-US"/>
          <w14:ligatures w14:val="standardContextual"/>
        </w:rPr>
        <w:t xml:space="preserve"> k</w:t>
      </w:r>
      <w:proofErr w:type="gramStart"/>
      <w:r w:rsidRPr="005D56F5">
        <w:rPr>
          <w:rFonts w:ascii="Courier New" w:eastAsia="Calibri" w:hAnsi="Courier New" w:cs="Courier New"/>
          <w:kern w:val="2"/>
          <w:sz w:val="21"/>
          <w:szCs w:val="21"/>
          <w:lang w:val="en-US"/>
          <w14:ligatures w14:val="standardContextual"/>
        </w:rPr>
        <w:t>=  1.952</w:t>
      </w:r>
      <w:proofErr w:type="gramEnd"/>
      <w:r w:rsidRPr="005D56F5">
        <w:rPr>
          <w:rFonts w:ascii="Courier New" w:eastAsia="Calibri" w:hAnsi="Courier New" w:cs="Courier New"/>
          <w:kern w:val="2"/>
          <w:sz w:val="21"/>
          <w:szCs w:val="21"/>
          <w:lang w:val="en-US"/>
          <w14:ligatures w14:val="standardContextual"/>
        </w:rPr>
        <w:t xml:space="preserve"> A(CT)=  5 Z(МЦК)= 227 Z(CT)= 108 Z(БЦК)= 443</w:t>
      </w:r>
    </w:p>
    <w:p w14:paraId="06772D80" w14:textId="77777777" w:rsidR="00F816C1" w:rsidRPr="005D56F5" w:rsidRDefault="00F816C1" w:rsidP="00F816C1">
      <w:pPr>
        <w:spacing w:line="240" w:lineRule="auto"/>
        <w:jc w:val="left"/>
        <w:rPr>
          <w:rFonts w:ascii="Courier New" w:eastAsia="Calibri" w:hAnsi="Courier New" w:cs="Courier New"/>
          <w:kern w:val="2"/>
          <w:sz w:val="21"/>
          <w:szCs w:val="21"/>
          <w:lang w:val="en-US"/>
          <w14:ligatures w14:val="standardContextual"/>
        </w:rPr>
      </w:pPr>
      <w:r w:rsidRPr="005D56F5">
        <w:rPr>
          <w:rFonts w:ascii="Courier New" w:eastAsia="Calibri" w:hAnsi="Courier New" w:cs="Courier New"/>
          <w:kern w:val="2"/>
          <w:sz w:val="21"/>
          <w:szCs w:val="21"/>
          <w:lang w:val="en-US"/>
          <w14:ligatures w14:val="standardContextual"/>
        </w:rPr>
        <w:t xml:space="preserve"> k</w:t>
      </w:r>
      <w:proofErr w:type="gramStart"/>
      <w:r w:rsidRPr="005D56F5">
        <w:rPr>
          <w:rFonts w:ascii="Courier New" w:eastAsia="Calibri" w:hAnsi="Courier New" w:cs="Courier New"/>
          <w:kern w:val="2"/>
          <w:sz w:val="21"/>
          <w:szCs w:val="21"/>
          <w:lang w:val="en-US"/>
          <w14:ligatures w14:val="standardContextual"/>
        </w:rPr>
        <w:t>=  1.949</w:t>
      </w:r>
      <w:proofErr w:type="gramEnd"/>
      <w:r w:rsidRPr="005D56F5">
        <w:rPr>
          <w:rFonts w:ascii="Courier New" w:eastAsia="Calibri" w:hAnsi="Courier New" w:cs="Courier New"/>
          <w:kern w:val="2"/>
          <w:sz w:val="21"/>
          <w:szCs w:val="21"/>
          <w:lang w:val="en-US"/>
          <w14:ligatures w14:val="standardContextual"/>
        </w:rPr>
        <w:t xml:space="preserve"> A(CT)=  5 Z(МЦК)= 234 Z(CT)= 111 Z(БЦК)= 456</w:t>
      </w:r>
    </w:p>
    <w:p w14:paraId="25192C11" w14:textId="77777777" w:rsidR="00F816C1" w:rsidRPr="005D56F5" w:rsidRDefault="00F816C1" w:rsidP="00F816C1">
      <w:pPr>
        <w:spacing w:line="240" w:lineRule="auto"/>
        <w:jc w:val="left"/>
        <w:rPr>
          <w:rFonts w:ascii="Courier New" w:eastAsia="Calibri" w:hAnsi="Courier New" w:cs="Courier New"/>
          <w:kern w:val="2"/>
          <w:sz w:val="21"/>
          <w:szCs w:val="21"/>
          <w:lang w:val="en-US"/>
          <w14:ligatures w14:val="standardContextual"/>
        </w:rPr>
      </w:pPr>
      <w:r w:rsidRPr="005D56F5">
        <w:rPr>
          <w:rFonts w:ascii="Courier New" w:eastAsia="Calibri" w:hAnsi="Courier New" w:cs="Courier New"/>
          <w:kern w:val="2"/>
          <w:sz w:val="21"/>
          <w:szCs w:val="21"/>
          <w:lang w:val="en-US"/>
          <w14:ligatures w14:val="standardContextual"/>
        </w:rPr>
        <w:t xml:space="preserve"> k</w:t>
      </w:r>
      <w:proofErr w:type="gramStart"/>
      <w:r w:rsidRPr="005D56F5">
        <w:rPr>
          <w:rFonts w:ascii="Courier New" w:eastAsia="Calibri" w:hAnsi="Courier New" w:cs="Courier New"/>
          <w:kern w:val="2"/>
          <w:sz w:val="21"/>
          <w:szCs w:val="21"/>
          <w:lang w:val="en-US"/>
          <w14:ligatures w14:val="standardContextual"/>
        </w:rPr>
        <w:t>=  1.951</w:t>
      </w:r>
      <w:proofErr w:type="gramEnd"/>
      <w:r w:rsidRPr="005D56F5">
        <w:rPr>
          <w:rFonts w:ascii="Courier New" w:eastAsia="Calibri" w:hAnsi="Courier New" w:cs="Courier New"/>
          <w:kern w:val="2"/>
          <w:sz w:val="21"/>
          <w:szCs w:val="21"/>
          <w:lang w:val="en-US"/>
          <w14:ligatures w14:val="standardContextual"/>
        </w:rPr>
        <w:t xml:space="preserve"> A(CT)=  5 Z(МЦК)= 244 Z(CT)= 116 Z(БЦК)= 476</w:t>
      </w:r>
    </w:p>
    <w:p w14:paraId="51BC543A" w14:textId="77777777" w:rsidR="00F816C1" w:rsidRPr="005D56F5" w:rsidRDefault="00F816C1" w:rsidP="00F816C1">
      <w:pPr>
        <w:spacing w:line="240" w:lineRule="auto"/>
        <w:jc w:val="left"/>
        <w:rPr>
          <w:rFonts w:ascii="Courier New" w:eastAsia="Calibri" w:hAnsi="Courier New" w:cs="Courier New"/>
          <w:kern w:val="2"/>
          <w:sz w:val="21"/>
          <w:szCs w:val="21"/>
          <w:lang w:val="en-US"/>
          <w14:ligatures w14:val="standardContextual"/>
        </w:rPr>
      </w:pPr>
      <w:r w:rsidRPr="005D56F5">
        <w:rPr>
          <w:rFonts w:ascii="Courier New" w:eastAsia="Calibri" w:hAnsi="Courier New" w:cs="Courier New"/>
          <w:kern w:val="2"/>
          <w:sz w:val="21"/>
          <w:szCs w:val="21"/>
          <w:lang w:val="en-US"/>
          <w14:ligatures w14:val="standardContextual"/>
        </w:rPr>
        <w:t xml:space="preserve"> k</w:t>
      </w:r>
      <w:proofErr w:type="gramStart"/>
      <w:r w:rsidRPr="005D56F5">
        <w:rPr>
          <w:rFonts w:ascii="Courier New" w:eastAsia="Calibri" w:hAnsi="Courier New" w:cs="Courier New"/>
          <w:kern w:val="2"/>
          <w:sz w:val="21"/>
          <w:szCs w:val="21"/>
          <w:lang w:val="en-US"/>
          <w14:ligatures w14:val="standardContextual"/>
        </w:rPr>
        <w:t>=  1.948</w:t>
      </w:r>
      <w:proofErr w:type="gramEnd"/>
      <w:r w:rsidRPr="005D56F5">
        <w:rPr>
          <w:rFonts w:ascii="Courier New" w:eastAsia="Calibri" w:hAnsi="Courier New" w:cs="Courier New"/>
          <w:kern w:val="2"/>
          <w:sz w:val="21"/>
          <w:szCs w:val="21"/>
          <w:lang w:val="en-US"/>
          <w14:ligatures w14:val="standardContextual"/>
        </w:rPr>
        <w:t xml:space="preserve"> A(CT)=  5 Z(МЦК)= 251 Z(CT)= 119 Z(БЦК)= 489</w:t>
      </w:r>
    </w:p>
    <w:p w14:paraId="40F81CEC" w14:textId="77777777" w:rsidR="00F816C1" w:rsidRDefault="00F816C1" w:rsidP="00F816C1">
      <w:pPr>
        <w:spacing w:line="240" w:lineRule="auto"/>
        <w:jc w:val="left"/>
        <w:rPr>
          <w:lang w:val="en-US"/>
        </w:rPr>
      </w:pPr>
      <w:r w:rsidRPr="005D56F5">
        <w:rPr>
          <w:rFonts w:ascii="Courier New" w:eastAsia="Calibri" w:hAnsi="Courier New" w:cs="Courier New"/>
          <w:kern w:val="2"/>
          <w:sz w:val="21"/>
          <w:szCs w:val="21"/>
          <w:lang w:val="en-US"/>
          <w14:ligatures w14:val="standardContextual"/>
        </w:rPr>
        <w:t xml:space="preserve"> k</w:t>
      </w:r>
      <w:proofErr w:type="gramStart"/>
      <w:r w:rsidRPr="005D56F5">
        <w:rPr>
          <w:rFonts w:ascii="Courier New" w:eastAsia="Calibri" w:hAnsi="Courier New" w:cs="Courier New"/>
          <w:kern w:val="2"/>
          <w:sz w:val="21"/>
          <w:szCs w:val="21"/>
          <w:lang w:val="en-US"/>
          <w14:ligatures w14:val="standardContextual"/>
        </w:rPr>
        <w:t>=  1.950</w:t>
      </w:r>
      <w:proofErr w:type="gramEnd"/>
      <w:r w:rsidRPr="005D56F5">
        <w:rPr>
          <w:rFonts w:ascii="Courier New" w:eastAsia="Calibri" w:hAnsi="Courier New" w:cs="Courier New"/>
          <w:kern w:val="2"/>
          <w:sz w:val="21"/>
          <w:szCs w:val="21"/>
          <w:lang w:val="en-US"/>
          <w14:ligatures w14:val="standardContextual"/>
        </w:rPr>
        <w:t xml:space="preserve"> A(CT)=  5 Z(МЦК)= 261 Z(CT)= 124 Z(БЦК)= 509</w:t>
      </w:r>
    </w:p>
    <w:p w14:paraId="097A5A23" w14:textId="77777777" w:rsidR="00F816C1" w:rsidRPr="00E80CEE" w:rsidRDefault="00F816C1" w:rsidP="00F816C1">
      <w:pPr>
        <w:spacing w:line="240" w:lineRule="auto"/>
        <w:jc w:val="left"/>
        <w:rPr>
          <w:rFonts w:eastAsia="Calibri"/>
          <w:b/>
          <w:bCs/>
          <w:kern w:val="2"/>
          <w:sz w:val="21"/>
          <w:szCs w:val="21"/>
          <w:lang w:val="en-US"/>
          <w14:ligatures w14:val="standardContextual"/>
        </w:rPr>
      </w:pPr>
      <w:r w:rsidRPr="000C78E9">
        <w:rPr>
          <w:rFonts w:eastAsia="Calibri"/>
          <w:b/>
          <w:bCs/>
          <w:kern w:val="2"/>
          <w:sz w:val="21"/>
          <w:szCs w:val="21"/>
          <w:lang w:val="en-US"/>
          <w14:ligatures w14:val="standardContextual"/>
        </w:rPr>
        <w:t>3</w:t>
      </w:r>
      <w:r w:rsidRPr="00E80CEE">
        <w:rPr>
          <w:rFonts w:eastAsia="Calibri"/>
          <w:b/>
          <w:bCs/>
          <w:kern w:val="2"/>
          <w:sz w:val="21"/>
          <w:szCs w:val="21"/>
          <w:lang w:val="en-US"/>
          <w14:ligatures w14:val="standardContextual"/>
        </w:rPr>
        <w:t xml:space="preserve"> </w:t>
      </w:r>
      <w:r w:rsidRPr="00E80CEE">
        <w:rPr>
          <w:rFonts w:eastAsia="Calibri"/>
          <w:b/>
          <w:bCs/>
          <w:kern w:val="2"/>
          <w:sz w:val="21"/>
          <w:szCs w:val="21"/>
          <w14:ligatures w14:val="standardContextual"/>
        </w:rPr>
        <w:t>планетарный</w:t>
      </w:r>
      <w:r w:rsidRPr="00E80CEE">
        <w:rPr>
          <w:rFonts w:eastAsia="Calibri"/>
          <w:b/>
          <w:bCs/>
          <w:kern w:val="2"/>
          <w:sz w:val="21"/>
          <w:szCs w:val="21"/>
          <w:lang w:val="en-US"/>
          <w14:ligatures w14:val="standardContextual"/>
        </w:rPr>
        <w:t xml:space="preserve"> </w:t>
      </w:r>
      <w:r w:rsidRPr="00E80CEE">
        <w:rPr>
          <w:rFonts w:eastAsia="Calibri"/>
          <w:b/>
          <w:bCs/>
          <w:kern w:val="2"/>
          <w:sz w:val="21"/>
          <w:szCs w:val="21"/>
          <w14:ligatures w14:val="standardContextual"/>
        </w:rPr>
        <w:t>ряд</w:t>
      </w:r>
    </w:p>
    <w:p w14:paraId="35E0A05F" w14:textId="77777777" w:rsidR="00F816C1" w:rsidRPr="005D56F5" w:rsidRDefault="00F816C1" w:rsidP="00F816C1">
      <w:pPr>
        <w:spacing w:line="240" w:lineRule="auto"/>
        <w:jc w:val="left"/>
        <w:rPr>
          <w:rFonts w:ascii="Courier New" w:eastAsia="Calibri" w:hAnsi="Courier New" w:cs="Courier New"/>
          <w:kern w:val="2"/>
          <w:sz w:val="21"/>
          <w:szCs w:val="21"/>
          <w:lang w:val="en-US"/>
          <w14:ligatures w14:val="standardContextual"/>
        </w:rPr>
      </w:pPr>
      <w:r w:rsidRPr="00E80CEE">
        <w:rPr>
          <w:rFonts w:ascii="Courier New" w:eastAsia="Calibri" w:hAnsi="Courier New" w:cs="Courier New"/>
          <w:kern w:val="2"/>
          <w:sz w:val="21"/>
          <w:szCs w:val="21"/>
          <w:lang w:val="en-US"/>
          <w14:ligatures w14:val="standardContextual"/>
        </w:rPr>
        <w:lastRenderedPageBreak/>
        <w:t xml:space="preserve"> </w:t>
      </w:r>
      <w:r w:rsidRPr="005D56F5">
        <w:rPr>
          <w:rFonts w:ascii="Courier New" w:eastAsia="Calibri" w:hAnsi="Courier New" w:cs="Courier New"/>
          <w:kern w:val="2"/>
          <w:sz w:val="21"/>
          <w:szCs w:val="21"/>
          <w:lang w:val="en-US"/>
          <w14:ligatures w14:val="standardContextual"/>
        </w:rPr>
        <w:t>k</w:t>
      </w:r>
      <w:proofErr w:type="gramStart"/>
      <w:r w:rsidRPr="005D56F5">
        <w:rPr>
          <w:rFonts w:ascii="Courier New" w:eastAsia="Calibri" w:hAnsi="Courier New" w:cs="Courier New"/>
          <w:kern w:val="2"/>
          <w:sz w:val="21"/>
          <w:szCs w:val="21"/>
          <w:lang w:val="en-US"/>
          <w14:ligatures w14:val="standardContextual"/>
        </w:rPr>
        <w:t>=  1.930</w:t>
      </w:r>
      <w:proofErr w:type="gramEnd"/>
      <w:r w:rsidRPr="005D56F5">
        <w:rPr>
          <w:rFonts w:ascii="Courier New" w:eastAsia="Calibri" w:hAnsi="Courier New" w:cs="Courier New"/>
          <w:kern w:val="2"/>
          <w:sz w:val="21"/>
          <w:szCs w:val="21"/>
          <w:lang w:val="en-US"/>
          <w14:ligatures w14:val="standardContextual"/>
        </w:rPr>
        <w:t xml:space="preserve"> A(CT)=  3 Z(МЦК)=  43 Z(CT)=  20 Z(БЦК)=  83</w:t>
      </w:r>
    </w:p>
    <w:p w14:paraId="05752412" w14:textId="77777777" w:rsidR="00F816C1" w:rsidRPr="005D56F5" w:rsidRDefault="00F816C1" w:rsidP="00F816C1">
      <w:pPr>
        <w:spacing w:line="240" w:lineRule="auto"/>
        <w:jc w:val="left"/>
        <w:rPr>
          <w:rFonts w:ascii="Courier New" w:eastAsia="Calibri" w:hAnsi="Courier New" w:cs="Courier New"/>
          <w:kern w:val="2"/>
          <w:sz w:val="21"/>
          <w:szCs w:val="21"/>
          <w:lang w:val="en-US"/>
          <w14:ligatures w14:val="standardContextual"/>
        </w:rPr>
      </w:pPr>
      <w:r w:rsidRPr="005D56F5">
        <w:rPr>
          <w:rFonts w:ascii="Courier New" w:eastAsia="Calibri" w:hAnsi="Courier New" w:cs="Courier New"/>
          <w:kern w:val="2"/>
          <w:sz w:val="21"/>
          <w:szCs w:val="21"/>
          <w:lang w:val="en-US"/>
          <w14:ligatures w14:val="standardContextual"/>
        </w:rPr>
        <w:t xml:space="preserve"> k</w:t>
      </w:r>
      <w:proofErr w:type="gramStart"/>
      <w:r w:rsidRPr="005D56F5">
        <w:rPr>
          <w:rFonts w:ascii="Courier New" w:eastAsia="Calibri" w:hAnsi="Courier New" w:cs="Courier New"/>
          <w:kern w:val="2"/>
          <w:sz w:val="21"/>
          <w:szCs w:val="21"/>
          <w:lang w:val="en-US"/>
          <w14:ligatures w14:val="standardContextual"/>
        </w:rPr>
        <w:t>=  1.933</w:t>
      </w:r>
      <w:proofErr w:type="gramEnd"/>
      <w:r w:rsidRPr="005D56F5">
        <w:rPr>
          <w:rFonts w:ascii="Courier New" w:eastAsia="Calibri" w:hAnsi="Courier New" w:cs="Courier New"/>
          <w:kern w:val="2"/>
          <w:sz w:val="21"/>
          <w:szCs w:val="21"/>
          <w:lang w:val="en-US"/>
          <w14:ligatures w14:val="standardContextual"/>
        </w:rPr>
        <w:t xml:space="preserve"> A(CT)=  3 Z(МЦК)=  45 Z(CT)=  21 Z(БЦК)=  87</w:t>
      </w:r>
    </w:p>
    <w:p w14:paraId="79F58BEB" w14:textId="77777777" w:rsidR="00F816C1" w:rsidRPr="005D56F5" w:rsidRDefault="00F816C1" w:rsidP="00F816C1">
      <w:pPr>
        <w:spacing w:line="240" w:lineRule="auto"/>
        <w:jc w:val="left"/>
        <w:rPr>
          <w:rFonts w:ascii="Courier New" w:eastAsia="Calibri" w:hAnsi="Courier New" w:cs="Courier New"/>
          <w:kern w:val="2"/>
          <w:sz w:val="21"/>
          <w:szCs w:val="21"/>
          <w:lang w:val="en-US"/>
          <w14:ligatures w14:val="standardContextual"/>
        </w:rPr>
      </w:pPr>
      <w:r w:rsidRPr="005D56F5">
        <w:rPr>
          <w:rFonts w:ascii="Courier New" w:eastAsia="Calibri" w:hAnsi="Courier New" w:cs="Courier New"/>
          <w:kern w:val="2"/>
          <w:sz w:val="21"/>
          <w:szCs w:val="21"/>
          <w:lang w:val="en-US"/>
          <w14:ligatures w14:val="standardContextual"/>
        </w:rPr>
        <w:t xml:space="preserve"> k</w:t>
      </w:r>
      <w:proofErr w:type="gramStart"/>
      <w:r w:rsidRPr="005D56F5">
        <w:rPr>
          <w:rFonts w:ascii="Courier New" w:eastAsia="Calibri" w:hAnsi="Courier New" w:cs="Courier New"/>
          <w:kern w:val="2"/>
          <w:sz w:val="21"/>
          <w:szCs w:val="21"/>
          <w:lang w:val="en-US"/>
          <w14:ligatures w14:val="standardContextual"/>
        </w:rPr>
        <w:t>=  1.936</w:t>
      </w:r>
      <w:proofErr w:type="gramEnd"/>
      <w:r w:rsidRPr="005D56F5">
        <w:rPr>
          <w:rFonts w:ascii="Courier New" w:eastAsia="Calibri" w:hAnsi="Courier New" w:cs="Courier New"/>
          <w:kern w:val="2"/>
          <w:sz w:val="21"/>
          <w:szCs w:val="21"/>
          <w:lang w:val="en-US"/>
          <w14:ligatures w14:val="standardContextual"/>
        </w:rPr>
        <w:t xml:space="preserve"> A(CT)=  3 Z(МЦК)=  47 Z(CT)=  22 Z(БЦК)=  91</w:t>
      </w:r>
    </w:p>
    <w:p w14:paraId="5C05BE37" w14:textId="77777777" w:rsidR="00F816C1" w:rsidRPr="005D56F5" w:rsidRDefault="00F816C1" w:rsidP="00F816C1">
      <w:pPr>
        <w:spacing w:line="240" w:lineRule="auto"/>
        <w:jc w:val="left"/>
        <w:rPr>
          <w:rFonts w:ascii="Courier New" w:eastAsia="Calibri" w:hAnsi="Courier New" w:cs="Courier New"/>
          <w:kern w:val="2"/>
          <w:sz w:val="21"/>
          <w:szCs w:val="21"/>
          <w:lang w:val="en-US"/>
          <w14:ligatures w14:val="standardContextual"/>
        </w:rPr>
      </w:pPr>
      <w:r w:rsidRPr="005D56F5">
        <w:rPr>
          <w:rFonts w:ascii="Courier New" w:eastAsia="Calibri" w:hAnsi="Courier New" w:cs="Courier New"/>
          <w:kern w:val="2"/>
          <w:sz w:val="21"/>
          <w:szCs w:val="21"/>
          <w:lang w:val="en-US"/>
          <w14:ligatures w14:val="standardContextual"/>
        </w:rPr>
        <w:t xml:space="preserve"> k</w:t>
      </w:r>
      <w:proofErr w:type="gramStart"/>
      <w:r w:rsidRPr="005D56F5">
        <w:rPr>
          <w:rFonts w:ascii="Courier New" w:eastAsia="Calibri" w:hAnsi="Courier New" w:cs="Courier New"/>
          <w:kern w:val="2"/>
          <w:sz w:val="21"/>
          <w:szCs w:val="21"/>
          <w:lang w:val="en-US"/>
          <w14:ligatures w14:val="standardContextual"/>
        </w:rPr>
        <w:t>=  1.939</w:t>
      </w:r>
      <w:proofErr w:type="gramEnd"/>
      <w:r w:rsidRPr="005D56F5">
        <w:rPr>
          <w:rFonts w:ascii="Courier New" w:eastAsia="Calibri" w:hAnsi="Courier New" w:cs="Courier New"/>
          <w:kern w:val="2"/>
          <w:sz w:val="21"/>
          <w:szCs w:val="21"/>
          <w:lang w:val="en-US"/>
          <w14:ligatures w14:val="standardContextual"/>
        </w:rPr>
        <w:t xml:space="preserve"> A(CT)=  3 Z(МЦК)=  49 Z(CT)=  23 Z(БЦК)=  95</w:t>
      </w:r>
    </w:p>
    <w:p w14:paraId="635F29F5" w14:textId="77777777" w:rsidR="00F816C1" w:rsidRPr="005D56F5" w:rsidRDefault="00F816C1" w:rsidP="00F816C1">
      <w:pPr>
        <w:spacing w:line="240" w:lineRule="auto"/>
        <w:jc w:val="left"/>
        <w:rPr>
          <w:rFonts w:ascii="Courier New" w:eastAsia="Calibri" w:hAnsi="Courier New" w:cs="Courier New"/>
          <w:kern w:val="2"/>
          <w:sz w:val="21"/>
          <w:szCs w:val="21"/>
          <w:lang w:val="en-US"/>
          <w14:ligatures w14:val="standardContextual"/>
        </w:rPr>
      </w:pPr>
      <w:r w:rsidRPr="005D56F5">
        <w:rPr>
          <w:rFonts w:ascii="Courier New" w:eastAsia="Calibri" w:hAnsi="Courier New" w:cs="Courier New"/>
          <w:kern w:val="2"/>
          <w:sz w:val="21"/>
          <w:szCs w:val="21"/>
          <w:lang w:val="en-US"/>
          <w14:ligatures w14:val="standardContextual"/>
        </w:rPr>
        <w:t xml:space="preserve"> k</w:t>
      </w:r>
      <w:proofErr w:type="gramStart"/>
      <w:r w:rsidRPr="005D56F5">
        <w:rPr>
          <w:rFonts w:ascii="Courier New" w:eastAsia="Calibri" w:hAnsi="Courier New" w:cs="Courier New"/>
          <w:kern w:val="2"/>
          <w:sz w:val="21"/>
          <w:szCs w:val="21"/>
          <w:lang w:val="en-US"/>
          <w14:ligatures w14:val="standardContextual"/>
        </w:rPr>
        <w:t>=  1.941</w:t>
      </w:r>
      <w:proofErr w:type="gramEnd"/>
      <w:r w:rsidRPr="005D56F5">
        <w:rPr>
          <w:rFonts w:ascii="Courier New" w:eastAsia="Calibri" w:hAnsi="Courier New" w:cs="Courier New"/>
          <w:kern w:val="2"/>
          <w:sz w:val="21"/>
          <w:szCs w:val="21"/>
          <w:lang w:val="en-US"/>
          <w14:ligatures w14:val="standardContextual"/>
        </w:rPr>
        <w:t xml:space="preserve"> A(CT)=  3 Z(МЦК)=  51 Z(CT)=  24 Z(БЦК)=  99</w:t>
      </w:r>
    </w:p>
    <w:p w14:paraId="54D97E02" w14:textId="77777777" w:rsidR="00F816C1" w:rsidRPr="005D56F5" w:rsidRDefault="00F816C1" w:rsidP="00F816C1">
      <w:pPr>
        <w:spacing w:line="240" w:lineRule="auto"/>
        <w:jc w:val="left"/>
        <w:rPr>
          <w:rFonts w:ascii="Courier New" w:eastAsia="Calibri" w:hAnsi="Courier New" w:cs="Courier New"/>
          <w:kern w:val="2"/>
          <w:sz w:val="21"/>
          <w:szCs w:val="21"/>
          <w:lang w:val="en-US"/>
          <w14:ligatures w14:val="standardContextual"/>
        </w:rPr>
      </w:pPr>
      <w:r w:rsidRPr="005D56F5">
        <w:rPr>
          <w:rFonts w:ascii="Courier New" w:eastAsia="Calibri" w:hAnsi="Courier New" w:cs="Courier New"/>
          <w:kern w:val="2"/>
          <w:sz w:val="21"/>
          <w:szCs w:val="21"/>
          <w:lang w:val="en-US"/>
          <w14:ligatures w14:val="standardContextual"/>
        </w:rPr>
        <w:t xml:space="preserve"> k</w:t>
      </w:r>
      <w:proofErr w:type="gramStart"/>
      <w:r w:rsidRPr="005D56F5">
        <w:rPr>
          <w:rFonts w:ascii="Courier New" w:eastAsia="Calibri" w:hAnsi="Courier New" w:cs="Courier New"/>
          <w:kern w:val="2"/>
          <w:sz w:val="21"/>
          <w:szCs w:val="21"/>
          <w:lang w:val="en-US"/>
          <w14:ligatures w14:val="standardContextual"/>
        </w:rPr>
        <w:t>=  1.943</w:t>
      </w:r>
      <w:proofErr w:type="gramEnd"/>
      <w:r w:rsidRPr="005D56F5">
        <w:rPr>
          <w:rFonts w:ascii="Courier New" w:eastAsia="Calibri" w:hAnsi="Courier New" w:cs="Courier New"/>
          <w:kern w:val="2"/>
          <w:sz w:val="21"/>
          <w:szCs w:val="21"/>
          <w:lang w:val="en-US"/>
          <w14:ligatures w14:val="standardContextual"/>
        </w:rPr>
        <w:t xml:space="preserve"> A(CT)=  3 Z(МЦК)=  53 Z(CT)=  25 Z(БЦК)= 103</w:t>
      </w:r>
    </w:p>
    <w:p w14:paraId="36C4030C" w14:textId="77777777" w:rsidR="00F816C1" w:rsidRPr="005D56F5" w:rsidRDefault="00F816C1" w:rsidP="00F816C1">
      <w:pPr>
        <w:spacing w:line="240" w:lineRule="auto"/>
        <w:jc w:val="left"/>
        <w:rPr>
          <w:rFonts w:ascii="Courier New" w:eastAsia="Calibri" w:hAnsi="Courier New" w:cs="Courier New"/>
          <w:kern w:val="2"/>
          <w:sz w:val="21"/>
          <w:szCs w:val="21"/>
          <w:lang w:val="en-US"/>
          <w14:ligatures w14:val="standardContextual"/>
        </w:rPr>
      </w:pPr>
      <w:r w:rsidRPr="005D56F5">
        <w:rPr>
          <w:rFonts w:ascii="Courier New" w:eastAsia="Calibri" w:hAnsi="Courier New" w:cs="Courier New"/>
          <w:kern w:val="2"/>
          <w:sz w:val="21"/>
          <w:szCs w:val="21"/>
          <w:lang w:val="en-US"/>
          <w14:ligatures w14:val="standardContextual"/>
        </w:rPr>
        <w:t xml:space="preserve"> k</w:t>
      </w:r>
      <w:proofErr w:type="gramStart"/>
      <w:r w:rsidRPr="005D56F5">
        <w:rPr>
          <w:rFonts w:ascii="Courier New" w:eastAsia="Calibri" w:hAnsi="Courier New" w:cs="Courier New"/>
          <w:kern w:val="2"/>
          <w:sz w:val="21"/>
          <w:szCs w:val="21"/>
          <w:lang w:val="en-US"/>
          <w14:ligatures w14:val="standardContextual"/>
        </w:rPr>
        <w:t>=  1.945</w:t>
      </w:r>
      <w:proofErr w:type="gramEnd"/>
      <w:r w:rsidRPr="005D56F5">
        <w:rPr>
          <w:rFonts w:ascii="Courier New" w:eastAsia="Calibri" w:hAnsi="Courier New" w:cs="Courier New"/>
          <w:kern w:val="2"/>
          <w:sz w:val="21"/>
          <w:szCs w:val="21"/>
          <w:lang w:val="en-US"/>
          <w14:ligatures w14:val="standardContextual"/>
        </w:rPr>
        <w:t xml:space="preserve"> A(CT)=  3 Z(МЦК)=  55 Z(CT)=  26 Z(БЦК)= 107</w:t>
      </w:r>
    </w:p>
    <w:p w14:paraId="18B5A18D" w14:textId="77777777" w:rsidR="00F816C1" w:rsidRPr="005D56F5" w:rsidRDefault="00F816C1" w:rsidP="00F816C1">
      <w:pPr>
        <w:spacing w:line="240" w:lineRule="auto"/>
        <w:jc w:val="left"/>
        <w:rPr>
          <w:rFonts w:ascii="Courier New" w:eastAsia="Calibri" w:hAnsi="Courier New" w:cs="Courier New"/>
          <w:kern w:val="2"/>
          <w:sz w:val="21"/>
          <w:szCs w:val="21"/>
          <w:lang w:val="en-US"/>
          <w14:ligatures w14:val="standardContextual"/>
        </w:rPr>
      </w:pPr>
      <w:r w:rsidRPr="005D56F5">
        <w:rPr>
          <w:rFonts w:ascii="Courier New" w:eastAsia="Calibri" w:hAnsi="Courier New" w:cs="Courier New"/>
          <w:kern w:val="2"/>
          <w:sz w:val="21"/>
          <w:szCs w:val="21"/>
          <w:lang w:val="en-US"/>
          <w14:ligatures w14:val="standardContextual"/>
        </w:rPr>
        <w:t xml:space="preserve"> k</w:t>
      </w:r>
      <w:proofErr w:type="gramStart"/>
      <w:r w:rsidRPr="005D56F5">
        <w:rPr>
          <w:rFonts w:ascii="Courier New" w:eastAsia="Calibri" w:hAnsi="Courier New" w:cs="Courier New"/>
          <w:kern w:val="2"/>
          <w:sz w:val="21"/>
          <w:szCs w:val="21"/>
          <w:lang w:val="en-US"/>
          <w14:ligatures w14:val="standardContextual"/>
        </w:rPr>
        <w:t>=  1.947</w:t>
      </w:r>
      <w:proofErr w:type="gramEnd"/>
      <w:r w:rsidRPr="005D56F5">
        <w:rPr>
          <w:rFonts w:ascii="Courier New" w:eastAsia="Calibri" w:hAnsi="Courier New" w:cs="Courier New"/>
          <w:kern w:val="2"/>
          <w:sz w:val="21"/>
          <w:szCs w:val="21"/>
          <w:lang w:val="en-US"/>
          <w14:ligatures w14:val="standardContextual"/>
        </w:rPr>
        <w:t xml:space="preserve"> A(CT)=  3 Z(МЦК)=  57 Z(CT)=  27 Z(БЦК)= 111</w:t>
      </w:r>
    </w:p>
    <w:p w14:paraId="0B036EED" w14:textId="77777777" w:rsidR="00F816C1" w:rsidRPr="005D56F5" w:rsidRDefault="00F816C1" w:rsidP="00F816C1">
      <w:pPr>
        <w:spacing w:line="240" w:lineRule="auto"/>
        <w:jc w:val="left"/>
        <w:rPr>
          <w:rFonts w:ascii="Courier New" w:eastAsia="Calibri" w:hAnsi="Courier New" w:cs="Courier New"/>
          <w:kern w:val="2"/>
          <w:sz w:val="21"/>
          <w:szCs w:val="21"/>
          <w:lang w:val="en-US"/>
          <w14:ligatures w14:val="standardContextual"/>
        </w:rPr>
      </w:pPr>
      <w:r w:rsidRPr="005D56F5">
        <w:rPr>
          <w:rFonts w:ascii="Courier New" w:eastAsia="Calibri" w:hAnsi="Courier New" w:cs="Courier New"/>
          <w:kern w:val="2"/>
          <w:sz w:val="21"/>
          <w:szCs w:val="21"/>
          <w:lang w:val="en-US"/>
          <w14:ligatures w14:val="standardContextual"/>
        </w:rPr>
        <w:t xml:space="preserve"> k</w:t>
      </w:r>
      <w:proofErr w:type="gramStart"/>
      <w:r w:rsidRPr="005D56F5">
        <w:rPr>
          <w:rFonts w:ascii="Courier New" w:eastAsia="Calibri" w:hAnsi="Courier New" w:cs="Courier New"/>
          <w:kern w:val="2"/>
          <w:sz w:val="21"/>
          <w:szCs w:val="21"/>
          <w:lang w:val="en-US"/>
          <w14:ligatures w14:val="standardContextual"/>
        </w:rPr>
        <w:t>=  1.936</w:t>
      </w:r>
      <w:proofErr w:type="gramEnd"/>
      <w:r w:rsidRPr="005D56F5">
        <w:rPr>
          <w:rFonts w:ascii="Courier New" w:eastAsia="Calibri" w:hAnsi="Courier New" w:cs="Courier New"/>
          <w:kern w:val="2"/>
          <w:sz w:val="21"/>
          <w:szCs w:val="21"/>
          <w:lang w:val="en-US"/>
          <w14:ligatures w14:val="standardContextual"/>
        </w:rPr>
        <w:t xml:space="preserve"> A(CT)=  3 Z(МЦК)=  94 Z(CT)=  44 Z(БЦК)= 182</w:t>
      </w:r>
    </w:p>
    <w:p w14:paraId="1DC31F44" w14:textId="77777777" w:rsidR="00F816C1" w:rsidRPr="005D56F5" w:rsidRDefault="00F816C1" w:rsidP="00F816C1">
      <w:pPr>
        <w:spacing w:line="240" w:lineRule="auto"/>
        <w:jc w:val="left"/>
        <w:rPr>
          <w:rFonts w:ascii="Courier New" w:eastAsia="Calibri" w:hAnsi="Courier New" w:cs="Courier New"/>
          <w:kern w:val="2"/>
          <w:sz w:val="21"/>
          <w:szCs w:val="21"/>
          <w:lang w:val="en-US"/>
          <w14:ligatures w14:val="standardContextual"/>
        </w:rPr>
      </w:pPr>
      <w:r w:rsidRPr="005D56F5">
        <w:rPr>
          <w:rFonts w:ascii="Courier New" w:eastAsia="Calibri" w:hAnsi="Courier New" w:cs="Courier New"/>
          <w:kern w:val="2"/>
          <w:sz w:val="21"/>
          <w:szCs w:val="21"/>
          <w:lang w:val="en-US"/>
          <w14:ligatures w14:val="standardContextual"/>
        </w:rPr>
        <w:t xml:space="preserve"> k</w:t>
      </w:r>
      <w:proofErr w:type="gramStart"/>
      <w:r w:rsidRPr="005D56F5">
        <w:rPr>
          <w:rFonts w:ascii="Courier New" w:eastAsia="Calibri" w:hAnsi="Courier New" w:cs="Courier New"/>
          <w:kern w:val="2"/>
          <w:sz w:val="21"/>
          <w:szCs w:val="21"/>
          <w:lang w:val="en-US"/>
          <w14:ligatures w14:val="standardContextual"/>
        </w:rPr>
        <w:t>=  1.938</w:t>
      </w:r>
      <w:proofErr w:type="gramEnd"/>
      <w:r w:rsidRPr="005D56F5">
        <w:rPr>
          <w:rFonts w:ascii="Courier New" w:eastAsia="Calibri" w:hAnsi="Courier New" w:cs="Courier New"/>
          <w:kern w:val="2"/>
          <w:sz w:val="21"/>
          <w:szCs w:val="21"/>
          <w:lang w:val="en-US"/>
          <w14:ligatures w14:val="standardContextual"/>
        </w:rPr>
        <w:t xml:space="preserve"> A(CT)=  3 Z(МЦК)=  96 Z(CT)=  45 Z(БЦК)= 186</w:t>
      </w:r>
    </w:p>
    <w:p w14:paraId="61932AC6" w14:textId="77777777" w:rsidR="00F816C1" w:rsidRPr="005D56F5" w:rsidRDefault="00F816C1" w:rsidP="00F816C1">
      <w:pPr>
        <w:spacing w:line="240" w:lineRule="auto"/>
        <w:jc w:val="left"/>
        <w:rPr>
          <w:rFonts w:ascii="Courier New" w:eastAsia="Calibri" w:hAnsi="Courier New" w:cs="Courier New"/>
          <w:kern w:val="2"/>
          <w:sz w:val="21"/>
          <w:szCs w:val="21"/>
          <w:lang w:val="en-US"/>
          <w14:ligatures w14:val="standardContextual"/>
        </w:rPr>
      </w:pPr>
      <w:r w:rsidRPr="005D56F5">
        <w:rPr>
          <w:rFonts w:ascii="Courier New" w:eastAsia="Calibri" w:hAnsi="Courier New" w:cs="Courier New"/>
          <w:kern w:val="2"/>
          <w:sz w:val="21"/>
          <w:szCs w:val="21"/>
          <w:lang w:val="en-US"/>
          <w14:ligatures w14:val="standardContextual"/>
        </w:rPr>
        <w:t xml:space="preserve"> k</w:t>
      </w:r>
      <w:proofErr w:type="gramStart"/>
      <w:r w:rsidRPr="005D56F5">
        <w:rPr>
          <w:rFonts w:ascii="Courier New" w:eastAsia="Calibri" w:hAnsi="Courier New" w:cs="Courier New"/>
          <w:kern w:val="2"/>
          <w:sz w:val="21"/>
          <w:szCs w:val="21"/>
          <w:lang w:val="en-US"/>
          <w14:ligatures w14:val="standardContextual"/>
        </w:rPr>
        <w:t>=  1.939</w:t>
      </w:r>
      <w:proofErr w:type="gramEnd"/>
      <w:r w:rsidRPr="005D56F5">
        <w:rPr>
          <w:rFonts w:ascii="Courier New" w:eastAsia="Calibri" w:hAnsi="Courier New" w:cs="Courier New"/>
          <w:kern w:val="2"/>
          <w:sz w:val="21"/>
          <w:szCs w:val="21"/>
          <w:lang w:val="en-US"/>
          <w14:ligatures w14:val="standardContextual"/>
        </w:rPr>
        <w:t xml:space="preserve"> A(CT)=  3 Z(МЦК)=  98 Z(CT)=  46 Z(БЦК)= 190</w:t>
      </w:r>
    </w:p>
    <w:p w14:paraId="65DCDB2C" w14:textId="77777777" w:rsidR="00F816C1" w:rsidRPr="005D56F5" w:rsidRDefault="00F816C1" w:rsidP="00F816C1">
      <w:pPr>
        <w:spacing w:line="240" w:lineRule="auto"/>
        <w:jc w:val="left"/>
        <w:rPr>
          <w:rFonts w:ascii="Courier New" w:eastAsia="Calibri" w:hAnsi="Courier New" w:cs="Courier New"/>
          <w:kern w:val="2"/>
          <w:sz w:val="21"/>
          <w:szCs w:val="21"/>
          <w:lang w:val="en-US"/>
          <w14:ligatures w14:val="standardContextual"/>
        </w:rPr>
      </w:pPr>
      <w:r w:rsidRPr="005D56F5">
        <w:rPr>
          <w:rFonts w:ascii="Courier New" w:eastAsia="Calibri" w:hAnsi="Courier New" w:cs="Courier New"/>
          <w:kern w:val="2"/>
          <w:sz w:val="21"/>
          <w:szCs w:val="21"/>
          <w:lang w:val="en-US"/>
          <w14:ligatures w14:val="standardContextual"/>
        </w:rPr>
        <w:t xml:space="preserve"> k</w:t>
      </w:r>
      <w:proofErr w:type="gramStart"/>
      <w:r w:rsidRPr="005D56F5">
        <w:rPr>
          <w:rFonts w:ascii="Courier New" w:eastAsia="Calibri" w:hAnsi="Courier New" w:cs="Courier New"/>
          <w:kern w:val="2"/>
          <w:sz w:val="21"/>
          <w:szCs w:val="21"/>
          <w:lang w:val="en-US"/>
          <w14:ligatures w14:val="standardContextual"/>
        </w:rPr>
        <w:t>=  1.940</w:t>
      </w:r>
      <w:proofErr w:type="gramEnd"/>
      <w:r w:rsidRPr="005D56F5">
        <w:rPr>
          <w:rFonts w:ascii="Courier New" w:eastAsia="Calibri" w:hAnsi="Courier New" w:cs="Courier New"/>
          <w:kern w:val="2"/>
          <w:sz w:val="21"/>
          <w:szCs w:val="21"/>
          <w:lang w:val="en-US"/>
          <w14:ligatures w14:val="standardContextual"/>
        </w:rPr>
        <w:t xml:space="preserve"> A(CT)=  3 Z(МЦК)= 100 Z(CT)=  47 Z(БЦК)= 194</w:t>
      </w:r>
    </w:p>
    <w:p w14:paraId="64D120BE" w14:textId="77777777" w:rsidR="00F816C1" w:rsidRPr="005D56F5" w:rsidRDefault="00F816C1" w:rsidP="00F816C1">
      <w:pPr>
        <w:spacing w:line="240" w:lineRule="auto"/>
        <w:jc w:val="left"/>
        <w:rPr>
          <w:rFonts w:ascii="Courier New" w:eastAsia="Calibri" w:hAnsi="Courier New" w:cs="Courier New"/>
          <w:kern w:val="2"/>
          <w:sz w:val="21"/>
          <w:szCs w:val="21"/>
          <w:lang w:val="en-US"/>
          <w14:ligatures w14:val="standardContextual"/>
        </w:rPr>
      </w:pPr>
      <w:r w:rsidRPr="005D56F5">
        <w:rPr>
          <w:rFonts w:ascii="Courier New" w:eastAsia="Calibri" w:hAnsi="Courier New" w:cs="Courier New"/>
          <w:kern w:val="2"/>
          <w:sz w:val="21"/>
          <w:szCs w:val="21"/>
          <w:lang w:val="en-US"/>
          <w14:ligatures w14:val="standardContextual"/>
        </w:rPr>
        <w:t xml:space="preserve"> k</w:t>
      </w:r>
      <w:proofErr w:type="gramStart"/>
      <w:r w:rsidRPr="005D56F5">
        <w:rPr>
          <w:rFonts w:ascii="Courier New" w:eastAsia="Calibri" w:hAnsi="Courier New" w:cs="Courier New"/>
          <w:kern w:val="2"/>
          <w:sz w:val="21"/>
          <w:szCs w:val="21"/>
          <w:lang w:val="en-US"/>
          <w14:ligatures w14:val="standardContextual"/>
        </w:rPr>
        <w:t>=  1.941</w:t>
      </w:r>
      <w:proofErr w:type="gramEnd"/>
      <w:r w:rsidRPr="005D56F5">
        <w:rPr>
          <w:rFonts w:ascii="Courier New" w:eastAsia="Calibri" w:hAnsi="Courier New" w:cs="Courier New"/>
          <w:kern w:val="2"/>
          <w:sz w:val="21"/>
          <w:szCs w:val="21"/>
          <w:lang w:val="en-US"/>
          <w14:ligatures w14:val="standardContextual"/>
        </w:rPr>
        <w:t xml:space="preserve"> A(CT)=  3 Z(МЦК)= 102 Z(CT)=  48 Z(БЦК)= 198</w:t>
      </w:r>
    </w:p>
    <w:p w14:paraId="45E1F93B" w14:textId="77777777" w:rsidR="00F816C1" w:rsidRPr="005D56F5" w:rsidRDefault="00F816C1" w:rsidP="00F816C1">
      <w:pPr>
        <w:spacing w:line="240" w:lineRule="auto"/>
        <w:jc w:val="left"/>
        <w:rPr>
          <w:rFonts w:ascii="Courier New" w:eastAsia="Calibri" w:hAnsi="Courier New" w:cs="Courier New"/>
          <w:kern w:val="2"/>
          <w:sz w:val="21"/>
          <w:szCs w:val="21"/>
          <w:lang w:val="en-US"/>
          <w14:ligatures w14:val="standardContextual"/>
        </w:rPr>
      </w:pPr>
      <w:r w:rsidRPr="005D56F5">
        <w:rPr>
          <w:rFonts w:ascii="Courier New" w:eastAsia="Calibri" w:hAnsi="Courier New" w:cs="Courier New"/>
          <w:kern w:val="2"/>
          <w:sz w:val="21"/>
          <w:szCs w:val="21"/>
          <w:lang w:val="en-US"/>
          <w14:ligatures w14:val="standardContextual"/>
        </w:rPr>
        <w:t xml:space="preserve"> k</w:t>
      </w:r>
      <w:proofErr w:type="gramStart"/>
      <w:r w:rsidRPr="005D56F5">
        <w:rPr>
          <w:rFonts w:ascii="Courier New" w:eastAsia="Calibri" w:hAnsi="Courier New" w:cs="Courier New"/>
          <w:kern w:val="2"/>
          <w:sz w:val="21"/>
          <w:szCs w:val="21"/>
          <w:lang w:val="en-US"/>
          <w14:ligatures w14:val="standardContextual"/>
        </w:rPr>
        <w:t>=  1.942</w:t>
      </w:r>
      <w:proofErr w:type="gramEnd"/>
      <w:r w:rsidRPr="005D56F5">
        <w:rPr>
          <w:rFonts w:ascii="Courier New" w:eastAsia="Calibri" w:hAnsi="Courier New" w:cs="Courier New"/>
          <w:kern w:val="2"/>
          <w:sz w:val="21"/>
          <w:szCs w:val="21"/>
          <w:lang w:val="en-US"/>
          <w14:ligatures w14:val="standardContextual"/>
        </w:rPr>
        <w:t xml:space="preserve"> A(CT)=  3 Z(МЦК)= 104 Z(CT)=  49 Z(БЦК)= 202</w:t>
      </w:r>
    </w:p>
    <w:p w14:paraId="09232EF8" w14:textId="77777777" w:rsidR="00F816C1" w:rsidRPr="005D56F5" w:rsidRDefault="00F816C1" w:rsidP="00F816C1">
      <w:pPr>
        <w:spacing w:line="240" w:lineRule="auto"/>
        <w:jc w:val="left"/>
        <w:rPr>
          <w:rFonts w:ascii="Courier New" w:eastAsia="Calibri" w:hAnsi="Courier New" w:cs="Courier New"/>
          <w:kern w:val="2"/>
          <w:sz w:val="21"/>
          <w:szCs w:val="21"/>
          <w:lang w:val="en-US"/>
          <w14:ligatures w14:val="standardContextual"/>
        </w:rPr>
      </w:pPr>
      <w:r w:rsidRPr="005D56F5">
        <w:rPr>
          <w:rFonts w:ascii="Courier New" w:eastAsia="Calibri" w:hAnsi="Courier New" w:cs="Courier New"/>
          <w:kern w:val="2"/>
          <w:sz w:val="21"/>
          <w:szCs w:val="21"/>
          <w:lang w:val="en-US"/>
          <w14:ligatures w14:val="standardContextual"/>
        </w:rPr>
        <w:t xml:space="preserve"> k</w:t>
      </w:r>
      <w:proofErr w:type="gramStart"/>
      <w:r w:rsidRPr="005D56F5">
        <w:rPr>
          <w:rFonts w:ascii="Courier New" w:eastAsia="Calibri" w:hAnsi="Courier New" w:cs="Courier New"/>
          <w:kern w:val="2"/>
          <w:sz w:val="21"/>
          <w:szCs w:val="21"/>
          <w:lang w:val="en-US"/>
          <w14:ligatures w14:val="standardContextual"/>
        </w:rPr>
        <w:t>=  1.943</w:t>
      </w:r>
      <w:proofErr w:type="gramEnd"/>
      <w:r w:rsidRPr="005D56F5">
        <w:rPr>
          <w:rFonts w:ascii="Courier New" w:eastAsia="Calibri" w:hAnsi="Courier New" w:cs="Courier New"/>
          <w:kern w:val="2"/>
          <w:sz w:val="21"/>
          <w:szCs w:val="21"/>
          <w:lang w:val="en-US"/>
          <w14:ligatures w14:val="standardContextual"/>
        </w:rPr>
        <w:t xml:space="preserve"> A(CT)=  3 Z(МЦК)= 106 Z(CT)=  50 Z(БЦК)= 206</w:t>
      </w:r>
    </w:p>
    <w:p w14:paraId="25CD8E1A" w14:textId="77777777" w:rsidR="00F816C1" w:rsidRPr="005D56F5" w:rsidRDefault="00F816C1" w:rsidP="00F816C1">
      <w:pPr>
        <w:spacing w:line="240" w:lineRule="auto"/>
        <w:jc w:val="left"/>
        <w:rPr>
          <w:rFonts w:ascii="Courier New" w:eastAsia="Calibri" w:hAnsi="Courier New" w:cs="Courier New"/>
          <w:kern w:val="2"/>
          <w:sz w:val="21"/>
          <w:szCs w:val="21"/>
          <w:lang w:val="en-US"/>
          <w14:ligatures w14:val="standardContextual"/>
        </w:rPr>
      </w:pPr>
      <w:r w:rsidRPr="005D56F5">
        <w:rPr>
          <w:rFonts w:ascii="Courier New" w:eastAsia="Calibri" w:hAnsi="Courier New" w:cs="Courier New"/>
          <w:kern w:val="2"/>
          <w:sz w:val="21"/>
          <w:szCs w:val="21"/>
          <w:lang w:val="en-US"/>
          <w14:ligatures w14:val="standardContextual"/>
        </w:rPr>
        <w:t xml:space="preserve"> k</w:t>
      </w:r>
      <w:proofErr w:type="gramStart"/>
      <w:r w:rsidRPr="005D56F5">
        <w:rPr>
          <w:rFonts w:ascii="Courier New" w:eastAsia="Calibri" w:hAnsi="Courier New" w:cs="Courier New"/>
          <w:kern w:val="2"/>
          <w:sz w:val="21"/>
          <w:szCs w:val="21"/>
          <w:lang w:val="en-US"/>
          <w14:ligatures w14:val="standardContextual"/>
        </w:rPr>
        <w:t>=  1.937</w:t>
      </w:r>
      <w:proofErr w:type="gramEnd"/>
      <w:r w:rsidRPr="005D56F5">
        <w:rPr>
          <w:rFonts w:ascii="Courier New" w:eastAsia="Calibri" w:hAnsi="Courier New" w:cs="Courier New"/>
          <w:kern w:val="2"/>
          <w:sz w:val="21"/>
          <w:szCs w:val="21"/>
          <w:lang w:val="en-US"/>
          <w14:ligatures w14:val="standardContextual"/>
        </w:rPr>
        <w:t xml:space="preserve"> A(CT)=  3 Z(МЦК)= 143 Z(CT)=  67 Z(БЦК)= 277</w:t>
      </w:r>
    </w:p>
    <w:p w14:paraId="59D14327" w14:textId="77777777" w:rsidR="00F816C1" w:rsidRPr="005D56F5" w:rsidRDefault="00F816C1" w:rsidP="00F816C1">
      <w:pPr>
        <w:spacing w:line="240" w:lineRule="auto"/>
        <w:jc w:val="left"/>
        <w:rPr>
          <w:rFonts w:ascii="Courier New" w:eastAsia="Calibri" w:hAnsi="Courier New" w:cs="Courier New"/>
          <w:kern w:val="2"/>
          <w:sz w:val="21"/>
          <w:szCs w:val="21"/>
          <w:lang w:val="en-US"/>
          <w14:ligatures w14:val="standardContextual"/>
        </w:rPr>
      </w:pPr>
      <w:r w:rsidRPr="005D56F5">
        <w:rPr>
          <w:rFonts w:ascii="Courier New" w:eastAsia="Calibri" w:hAnsi="Courier New" w:cs="Courier New"/>
          <w:kern w:val="2"/>
          <w:sz w:val="21"/>
          <w:szCs w:val="21"/>
          <w:lang w:val="en-US"/>
          <w14:ligatures w14:val="standardContextual"/>
        </w:rPr>
        <w:t xml:space="preserve"> k</w:t>
      </w:r>
      <w:proofErr w:type="gramStart"/>
      <w:r w:rsidRPr="005D56F5">
        <w:rPr>
          <w:rFonts w:ascii="Courier New" w:eastAsia="Calibri" w:hAnsi="Courier New" w:cs="Courier New"/>
          <w:kern w:val="2"/>
          <w:sz w:val="21"/>
          <w:szCs w:val="21"/>
          <w:lang w:val="en-US"/>
          <w14:ligatures w14:val="standardContextual"/>
        </w:rPr>
        <w:t>=  1.938</w:t>
      </w:r>
      <w:proofErr w:type="gramEnd"/>
      <w:r w:rsidRPr="005D56F5">
        <w:rPr>
          <w:rFonts w:ascii="Courier New" w:eastAsia="Calibri" w:hAnsi="Courier New" w:cs="Courier New"/>
          <w:kern w:val="2"/>
          <w:sz w:val="21"/>
          <w:szCs w:val="21"/>
          <w:lang w:val="en-US"/>
          <w14:ligatures w14:val="standardContextual"/>
        </w:rPr>
        <w:t xml:space="preserve"> A(CT)=  3 Z(МЦК)= 145 Z(CT)=  68 Z(БЦК)= 281</w:t>
      </w:r>
    </w:p>
    <w:p w14:paraId="4C0A027D" w14:textId="77777777" w:rsidR="00F816C1" w:rsidRPr="005D56F5" w:rsidRDefault="00F816C1" w:rsidP="00F816C1">
      <w:pPr>
        <w:spacing w:line="240" w:lineRule="auto"/>
        <w:jc w:val="left"/>
        <w:rPr>
          <w:rFonts w:ascii="Courier New" w:eastAsia="Calibri" w:hAnsi="Courier New" w:cs="Courier New"/>
          <w:kern w:val="2"/>
          <w:sz w:val="21"/>
          <w:szCs w:val="21"/>
          <w:lang w:val="en-US"/>
          <w14:ligatures w14:val="standardContextual"/>
        </w:rPr>
      </w:pPr>
      <w:r w:rsidRPr="005D56F5">
        <w:rPr>
          <w:rFonts w:ascii="Courier New" w:eastAsia="Calibri" w:hAnsi="Courier New" w:cs="Courier New"/>
          <w:kern w:val="2"/>
          <w:sz w:val="21"/>
          <w:szCs w:val="21"/>
          <w:lang w:val="en-US"/>
          <w14:ligatures w14:val="standardContextual"/>
        </w:rPr>
        <w:t xml:space="preserve"> k</w:t>
      </w:r>
      <w:proofErr w:type="gramStart"/>
      <w:r w:rsidRPr="005D56F5">
        <w:rPr>
          <w:rFonts w:ascii="Courier New" w:eastAsia="Calibri" w:hAnsi="Courier New" w:cs="Courier New"/>
          <w:kern w:val="2"/>
          <w:sz w:val="21"/>
          <w:szCs w:val="21"/>
          <w:lang w:val="en-US"/>
          <w14:ligatures w14:val="standardContextual"/>
        </w:rPr>
        <w:t>=  1.939</w:t>
      </w:r>
      <w:proofErr w:type="gramEnd"/>
      <w:r w:rsidRPr="005D56F5">
        <w:rPr>
          <w:rFonts w:ascii="Courier New" w:eastAsia="Calibri" w:hAnsi="Courier New" w:cs="Courier New"/>
          <w:kern w:val="2"/>
          <w:sz w:val="21"/>
          <w:szCs w:val="21"/>
          <w:lang w:val="en-US"/>
          <w14:ligatures w14:val="standardContextual"/>
        </w:rPr>
        <w:t xml:space="preserve"> A(CT)=  3 Z(МЦК)= 147 Z(CT)=  69 Z(БЦК)= 285</w:t>
      </w:r>
    </w:p>
    <w:p w14:paraId="370E4EA7" w14:textId="77777777" w:rsidR="00F816C1" w:rsidRPr="005D56F5" w:rsidRDefault="00F816C1" w:rsidP="00F816C1">
      <w:pPr>
        <w:spacing w:line="240" w:lineRule="auto"/>
        <w:jc w:val="left"/>
        <w:rPr>
          <w:rFonts w:ascii="Courier New" w:eastAsia="Calibri" w:hAnsi="Courier New" w:cs="Courier New"/>
          <w:kern w:val="2"/>
          <w:sz w:val="21"/>
          <w:szCs w:val="21"/>
          <w:lang w:val="en-US"/>
          <w14:ligatures w14:val="standardContextual"/>
        </w:rPr>
      </w:pPr>
      <w:r w:rsidRPr="005D56F5">
        <w:rPr>
          <w:rFonts w:ascii="Courier New" w:eastAsia="Calibri" w:hAnsi="Courier New" w:cs="Courier New"/>
          <w:kern w:val="2"/>
          <w:sz w:val="21"/>
          <w:szCs w:val="21"/>
          <w:lang w:val="en-US"/>
          <w14:ligatures w14:val="standardContextual"/>
        </w:rPr>
        <w:t xml:space="preserve"> k</w:t>
      </w:r>
      <w:proofErr w:type="gramStart"/>
      <w:r w:rsidRPr="005D56F5">
        <w:rPr>
          <w:rFonts w:ascii="Courier New" w:eastAsia="Calibri" w:hAnsi="Courier New" w:cs="Courier New"/>
          <w:kern w:val="2"/>
          <w:sz w:val="21"/>
          <w:szCs w:val="21"/>
          <w:lang w:val="en-US"/>
          <w14:ligatures w14:val="standardContextual"/>
        </w:rPr>
        <w:t>=  1.940</w:t>
      </w:r>
      <w:proofErr w:type="gramEnd"/>
      <w:r w:rsidRPr="005D56F5">
        <w:rPr>
          <w:rFonts w:ascii="Courier New" w:eastAsia="Calibri" w:hAnsi="Courier New" w:cs="Courier New"/>
          <w:kern w:val="2"/>
          <w:sz w:val="21"/>
          <w:szCs w:val="21"/>
          <w:lang w:val="en-US"/>
          <w14:ligatures w14:val="standardContextual"/>
        </w:rPr>
        <w:t xml:space="preserve"> A(CT)=  3 Z(МЦК)= 149 Z(CT)=  70 Z(БЦК)= 289</w:t>
      </w:r>
    </w:p>
    <w:p w14:paraId="3AEC1CF5" w14:textId="77777777" w:rsidR="00F816C1" w:rsidRPr="005D56F5" w:rsidRDefault="00F816C1" w:rsidP="00F816C1">
      <w:pPr>
        <w:spacing w:line="240" w:lineRule="auto"/>
        <w:jc w:val="left"/>
        <w:rPr>
          <w:rFonts w:ascii="Courier New" w:eastAsia="Calibri" w:hAnsi="Courier New" w:cs="Courier New"/>
          <w:kern w:val="2"/>
          <w:sz w:val="21"/>
          <w:szCs w:val="21"/>
          <w:lang w:val="en-US"/>
          <w14:ligatures w14:val="standardContextual"/>
        </w:rPr>
      </w:pPr>
      <w:r w:rsidRPr="005D56F5">
        <w:rPr>
          <w:rFonts w:ascii="Courier New" w:eastAsia="Calibri" w:hAnsi="Courier New" w:cs="Courier New"/>
          <w:kern w:val="2"/>
          <w:sz w:val="21"/>
          <w:szCs w:val="21"/>
          <w:lang w:val="en-US"/>
          <w14:ligatures w14:val="standardContextual"/>
        </w:rPr>
        <w:t xml:space="preserve"> k</w:t>
      </w:r>
      <w:proofErr w:type="gramStart"/>
      <w:r w:rsidRPr="005D56F5">
        <w:rPr>
          <w:rFonts w:ascii="Courier New" w:eastAsia="Calibri" w:hAnsi="Courier New" w:cs="Courier New"/>
          <w:kern w:val="2"/>
          <w:sz w:val="21"/>
          <w:szCs w:val="21"/>
          <w:lang w:val="en-US"/>
          <w14:ligatures w14:val="standardContextual"/>
        </w:rPr>
        <w:t>=  1.940</w:t>
      </w:r>
      <w:proofErr w:type="gramEnd"/>
      <w:r w:rsidRPr="005D56F5">
        <w:rPr>
          <w:rFonts w:ascii="Courier New" w:eastAsia="Calibri" w:hAnsi="Courier New" w:cs="Courier New"/>
          <w:kern w:val="2"/>
          <w:sz w:val="21"/>
          <w:szCs w:val="21"/>
          <w:lang w:val="en-US"/>
          <w14:ligatures w14:val="standardContextual"/>
        </w:rPr>
        <w:t xml:space="preserve"> A(CT)=  3 Z(МЦК)= 151 Z(CT)=  71 Z(БЦК)= 293</w:t>
      </w:r>
    </w:p>
    <w:p w14:paraId="0F1FB700" w14:textId="77777777" w:rsidR="00F816C1" w:rsidRPr="005D56F5" w:rsidRDefault="00F816C1" w:rsidP="00F816C1">
      <w:pPr>
        <w:spacing w:line="240" w:lineRule="auto"/>
        <w:jc w:val="left"/>
        <w:rPr>
          <w:rFonts w:ascii="Courier New" w:eastAsia="Calibri" w:hAnsi="Courier New" w:cs="Courier New"/>
          <w:kern w:val="2"/>
          <w:sz w:val="21"/>
          <w:szCs w:val="21"/>
          <w:lang w:val="en-US"/>
          <w14:ligatures w14:val="standardContextual"/>
        </w:rPr>
      </w:pPr>
      <w:r w:rsidRPr="005D56F5">
        <w:rPr>
          <w:rFonts w:ascii="Courier New" w:eastAsia="Calibri" w:hAnsi="Courier New" w:cs="Courier New"/>
          <w:kern w:val="2"/>
          <w:sz w:val="21"/>
          <w:szCs w:val="21"/>
          <w:lang w:val="en-US"/>
          <w14:ligatures w14:val="standardContextual"/>
        </w:rPr>
        <w:t xml:space="preserve"> k</w:t>
      </w:r>
      <w:proofErr w:type="gramStart"/>
      <w:r w:rsidRPr="005D56F5">
        <w:rPr>
          <w:rFonts w:ascii="Courier New" w:eastAsia="Calibri" w:hAnsi="Courier New" w:cs="Courier New"/>
          <w:kern w:val="2"/>
          <w:sz w:val="21"/>
          <w:szCs w:val="21"/>
          <w:lang w:val="en-US"/>
          <w14:ligatures w14:val="standardContextual"/>
        </w:rPr>
        <w:t>=  1.941</w:t>
      </w:r>
      <w:proofErr w:type="gramEnd"/>
      <w:r w:rsidRPr="005D56F5">
        <w:rPr>
          <w:rFonts w:ascii="Courier New" w:eastAsia="Calibri" w:hAnsi="Courier New" w:cs="Courier New"/>
          <w:kern w:val="2"/>
          <w:sz w:val="21"/>
          <w:szCs w:val="21"/>
          <w:lang w:val="en-US"/>
          <w14:ligatures w14:val="standardContextual"/>
        </w:rPr>
        <w:t xml:space="preserve"> A(CT)=  3 Z(МЦК)= 153 Z(CT)=  72 Z(БЦК)= 297</w:t>
      </w:r>
    </w:p>
    <w:p w14:paraId="4EBC463A" w14:textId="77777777" w:rsidR="00F816C1" w:rsidRPr="005D56F5" w:rsidRDefault="00F816C1" w:rsidP="00F816C1">
      <w:pPr>
        <w:spacing w:line="240" w:lineRule="auto"/>
        <w:jc w:val="left"/>
        <w:rPr>
          <w:rFonts w:ascii="Courier New" w:eastAsia="Calibri" w:hAnsi="Courier New" w:cs="Courier New"/>
          <w:kern w:val="2"/>
          <w:sz w:val="21"/>
          <w:szCs w:val="21"/>
          <w:lang w:val="en-US"/>
          <w14:ligatures w14:val="standardContextual"/>
        </w:rPr>
      </w:pPr>
      <w:r w:rsidRPr="005D56F5">
        <w:rPr>
          <w:rFonts w:ascii="Courier New" w:eastAsia="Calibri" w:hAnsi="Courier New" w:cs="Courier New"/>
          <w:kern w:val="2"/>
          <w:sz w:val="21"/>
          <w:szCs w:val="21"/>
          <w:lang w:val="en-US"/>
          <w14:ligatures w14:val="standardContextual"/>
        </w:rPr>
        <w:t xml:space="preserve"> k</w:t>
      </w:r>
      <w:proofErr w:type="gramStart"/>
      <w:r w:rsidRPr="005D56F5">
        <w:rPr>
          <w:rFonts w:ascii="Courier New" w:eastAsia="Calibri" w:hAnsi="Courier New" w:cs="Courier New"/>
          <w:kern w:val="2"/>
          <w:sz w:val="21"/>
          <w:szCs w:val="21"/>
          <w:lang w:val="en-US"/>
          <w14:ligatures w14:val="standardContextual"/>
        </w:rPr>
        <w:t>=  1.942</w:t>
      </w:r>
      <w:proofErr w:type="gramEnd"/>
      <w:r w:rsidRPr="005D56F5">
        <w:rPr>
          <w:rFonts w:ascii="Courier New" w:eastAsia="Calibri" w:hAnsi="Courier New" w:cs="Courier New"/>
          <w:kern w:val="2"/>
          <w:sz w:val="21"/>
          <w:szCs w:val="21"/>
          <w:lang w:val="en-US"/>
          <w14:ligatures w14:val="standardContextual"/>
        </w:rPr>
        <w:t xml:space="preserve"> A(CT)=  3 Z(МЦК)= 155 Z(CT)=  73 Z(БЦК)= 301</w:t>
      </w:r>
    </w:p>
    <w:p w14:paraId="27DF06FF" w14:textId="77777777" w:rsidR="00F816C1" w:rsidRPr="005D56F5" w:rsidRDefault="00F816C1" w:rsidP="00F816C1">
      <w:pPr>
        <w:spacing w:line="240" w:lineRule="auto"/>
        <w:jc w:val="left"/>
        <w:rPr>
          <w:rFonts w:ascii="Courier New" w:eastAsia="Calibri" w:hAnsi="Courier New" w:cs="Courier New"/>
          <w:kern w:val="2"/>
          <w:sz w:val="21"/>
          <w:szCs w:val="21"/>
          <w:lang w:val="en-US"/>
          <w14:ligatures w14:val="standardContextual"/>
        </w:rPr>
      </w:pPr>
      <w:r w:rsidRPr="005D56F5">
        <w:rPr>
          <w:rFonts w:ascii="Courier New" w:eastAsia="Calibri" w:hAnsi="Courier New" w:cs="Courier New"/>
          <w:kern w:val="2"/>
          <w:sz w:val="21"/>
          <w:szCs w:val="21"/>
          <w:lang w:val="en-US"/>
          <w14:ligatures w14:val="standardContextual"/>
        </w:rPr>
        <w:t xml:space="preserve"> k</w:t>
      </w:r>
      <w:proofErr w:type="gramStart"/>
      <w:r w:rsidRPr="005D56F5">
        <w:rPr>
          <w:rFonts w:ascii="Courier New" w:eastAsia="Calibri" w:hAnsi="Courier New" w:cs="Courier New"/>
          <w:kern w:val="2"/>
          <w:sz w:val="21"/>
          <w:szCs w:val="21"/>
          <w:lang w:val="en-US"/>
          <w14:ligatures w14:val="standardContextual"/>
        </w:rPr>
        <w:t>=  1.943</w:t>
      </w:r>
      <w:proofErr w:type="gramEnd"/>
      <w:r w:rsidRPr="005D56F5">
        <w:rPr>
          <w:rFonts w:ascii="Courier New" w:eastAsia="Calibri" w:hAnsi="Courier New" w:cs="Courier New"/>
          <w:kern w:val="2"/>
          <w:sz w:val="21"/>
          <w:szCs w:val="21"/>
          <w:lang w:val="en-US"/>
          <w14:ligatures w14:val="standardContextual"/>
        </w:rPr>
        <w:t xml:space="preserve"> A(CT)=  3 Z(МЦК)= 157 Z(CT)=  74 Z(БЦК)= 305</w:t>
      </w:r>
    </w:p>
    <w:p w14:paraId="321C3C01" w14:textId="77777777" w:rsidR="00F816C1" w:rsidRPr="005D56F5" w:rsidRDefault="00F816C1" w:rsidP="00F816C1">
      <w:pPr>
        <w:spacing w:line="240" w:lineRule="auto"/>
        <w:jc w:val="left"/>
        <w:rPr>
          <w:rFonts w:ascii="Courier New" w:eastAsia="Calibri" w:hAnsi="Courier New" w:cs="Courier New"/>
          <w:kern w:val="2"/>
          <w:sz w:val="21"/>
          <w:szCs w:val="21"/>
          <w:lang w:val="en-US"/>
          <w14:ligatures w14:val="standardContextual"/>
        </w:rPr>
      </w:pPr>
      <w:r w:rsidRPr="005D56F5">
        <w:rPr>
          <w:rFonts w:ascii="Courier New" w:eastAsia="Calibri" w:hAnsi="Courier New" w:cs="Courier New"/>
          <w:kern w:val="2"/>
          <w:sz w:val="21"/>
          <w:szCs w:val="21"/>
          <w:lang w:val="en-US"/>
          <w14:ligatures w14:val="standardContextual"/>
        </w:rPr>
        <w:t xml:space="preserve"> k</w:t>
      </w:r>
      <w:proofErr w:type="gramStart"/>
      <w:r w:rsidRPr="005D56F5">
        <w:rPr>
          <w:rFonts w:ascii="Courier New" w:eastAsia="Calibri" w:hAnsi="Courier New" w:cs="Courier New"/>
          <w:kern w:val="2"/>
          <w:sz w:val="21"/>
          <w:szCs w:val="21"/>
          <w:lang w:val="en-US"/>
          <w14:ligatures w14:val="standardContextual"/>
        </w:rPr>
        <w:t>=  1.938</w:t>
      </w:r>
      <w:proofErr w:type="gramEnd"/>
      <w:r w:rsidRPr="005D56F5">
        <w:rPr>
          <w:rFonts w:ascii="Courier New" w:eastAsia="Calibri" w:hAnsi="Courier New" w:cs="Courier New"/>
          <w:kern w:val="2"/>
          <w:sz w:val="21"/>
          <w:szCs w:val="21"/>
          <w:lang w:val="en-US"/>
          <w14:ligatures w14:val="standardContextual"/>
        </w:rPr>
        <w:t xml:space="preserve"> A(CT)=  3 Z(МЦК)= 194 Z(CT)=  91 Z(БЦК)= 376</w:t>
      </w:r>
    </w:p>
    <w:p w14:paraId="0036C444" w14:textId="77777777" w:rsidR="00F816C1" w:rsidRPr="005D56F5" w:rsidRDefault="00F816C1" w:rsidP="00F816C1">
      <w:pPr>
        <w:spacing w:line="240" w:lineRule="auto"/>
        <w:jc w:val="left"/>
        <w:rPr>
          <w:rFonts w:ascii="Courier New" w:eastAsia="Calibri" w:hAnsi="Courier New" w:cs="Courier New"/>
          <w:kern w:val="2"/>
          <w:sz w:val="21"/>
          <w:szCs w:val="21"/>
          <w:lang w:val="en-US"/>
          <w14:ligatures w14:val="standardContextual"/>
        </w:rPr>
      </w:pPr>
      <w:r w:rsidRPr="005D56F5">
        <w:rPr>
          <w:rFonts w:ascii="Courier New" w:eastAsia="Calibri" w:hAnsi="Courier New" w:cs="Courier New"/>
          <w:kern w:val="2"/>
          <w:sz w:val="21"/>
          <w:szCs w:val="21"/>
          <w:lang w:val="en-US"/>
          <w14:ligatures w14:val="standardContextual"/>
        </w:rPr>
        <w:t xml:space="preserve"> k</w:t>
      </w:r>
      <w:proofErr w:type="gramStart"/>
      <w:r w:rsidRPr="005D56F5">
        <w:rPr>
          <w:rFonts w:ascii="Courier New" w:eastAsia="Calibri" w:hAnsi="Courier New" w:cs="Courier New"/>
          <w:kern w:val="2"/>
          <w:sz w:val="21"/>
          <w:szCs w:val="21"/>
          <w:lang w:val="en-US"/>
          <w14:ligatures w14:val="standardContextual"/>
        </w:rPr>
        <w:t>=  1.939</w:t>
      </w:r>
      <w:proofErr w:type="gramEnd"/>
      <w:r w:rsidRPr="005D56F5">
        <w:rPr>
          <w:rFonts w:ascii="Courier New" w:eastAsia="Calibri" w:hAnsi="Courier New" w:cs="Courier New"/>
          <w:kern w:val="2"/>
          <w:sz w:val="21"/>
          <w:szCs w:val="21"/>
          <w:lang w:val="en-US"/>
          <w14:ligatures w14:val="standardContextual"/>
        </w:rPr>
        <w:t xml:space="preserve"> A(CT)=  3 Z(МЦК)= 196 Z(CT)=  92 Z(БЦК)= 380</w:t>
      </w:r>
    </w:p>
    <w:p w14:paraId="50140645" w14:textId="77777777" w:rsidR="00F816C1" w:rsidRPr="005D56F5" w:rsidRDefault="00F816C1" w:rsidP="00F816C1">
      <w:pPr>
        <w:spacing w:line="240" w:lineRule="auto"/>
        <w:jc w:val="left"/>
        <w:rPr>
          <w:rFonts w:ascii="Courier New" w:eastAsia="Calibri" w:hAnsi="Courier New" w:cs="Courier New"/>
          <w:kern w:val="2"/>
          <w:sz w:val="21"/>
          <w:szCs w:val="21"/>
          <w:lang w:val="en-US"/>
          <w14:ligatures w14:val="standardContextual"/>
        </w:rPr>
      </w:pPr>
      <w:r w:rsidRPr="005D56F5">
        <w:rPr>
          <w:rFonts w:ascii="Courier New" w:eastAsia="Calibri" w:hAnsi="Courier New" w:cs="Courier New"/>
          <w:kern w:val="2"/>
          <w:sz w:val="21"/>
          <w:szCs w:val="21"/>
          <w:lang w:val="en-US"/>
          <w14:ligatures w14:val="standardContextual"/>
        </w:rPr>
        <w:t xml:space="preserve"> k</w:t>
      </w:r>
      <w:proofErr w:type="gramStart"/>
      <w:r w:rsidRPr="005D56F5">
        <w:rPr>
          <w:rFonts w:ascii="Courier New" w:eastAsia="Calibri" w:hAnsi="Courier New" w:cs="Courier New"/>
          <w:kern w:val="2"/>
          <w:sz w:val="21"/>
          <w:szCs w:val="21"/>
          <w:lang w:val="en-US"/>
          <w14:ligatures w14:val="standardContextual"/>
        </w:rPr>
        <w:t>=  1.939</w:t>
      </w:r>
      <w:proofErr w:type="gramEnd"/>
      <w:r w:rsidRPr="005D56F5">
        <w:rPr>
          <w:rFonts w:ascii="Courier New" w:eastAsia="Calibri" w:hAnsi="Courier New" w:cs="Courier New"/>
          <w:kern w:val="2"/>
          <w:sz w:val="21"/>
          <w:szCs w:val="21"/>
          <w:lang w:val="en-US"/>
          <w14:ligatures w14:val="standardContextual"/>
        </w:rPr>
        <w:t xml:space="preserve"> A(CT)=  3 Z(МЦК)= 198 Z(CT)=  93 Z(БЦК)= 384</w:t>
      </w:r>
    </w:p>
    <w:p w14:paraId="2B416D4B" w14:textId="77777777" w:rsidR="00F816C1" w:rsidRPr="005D56F5" w:rsidRDefault="00F816C1" w:rsidP="00F816C1">
      <w:pPr>
        <w:spacing w:line="240" w:lineRule="auto"/>
        <w:jc w:val="left"/>
        <w:rPr>
          <w:rFonts w:ascii="Courier New" w:eastAsia="Calibri" w:hAnsi="Courier New" w:cs="Courier New"/>
          <w:kern w:val="2"/>
          <w:sz w:val="21"/>
          <w:szCs w:val="21"/>
          <w:lang w:val="en-US"/>
          <w14:ligatures w14:val="standardContextual"/>
        </w:rPr>
      </w:pPr>
      <w:r w:rsidRPr="005D56F5">
        <w:rPr>
          <w:rFonts w:ascii="Courier New" w:eastAsia="Calibri" w:hAnsi="Courier New" w:cs="Courier New"/>
          <w:kern w:val="2"/>
          <w:sz w:val="21"/>
          <w:szCs w:val="21"/>
          <w:lang w:val="en-US"/>
          <w14:ligatures w14:val="standardContextual"/>
        </w:rPr>
        <w:t xml:space="preserve"> k</w:t>
      </w:r>
      <w:proofErr w:type="gramStart"/>
      <w:r w:rsidRPr="005D56F5">
        <w:rPr>
          <w:rFonts w:ascii="Courier New" w:eastAsia="Calibri" w:hAnsi="Courier New" w:cs="Courier New"/>
          <w:kern w:val="2"/>
          <w:sz w:val="21"/>
          <w:szCs w:val="21"/>
          <w:lang w:val="en-US"/>
          <w14:ligatures w14:val="standardContextual"/>
        </w:rPr>
        <w:t>=  1.940</w:t>
      </w:r>
      <w:proofErr w:type="gramEnd"/>
      <w:r w:rsidRPr="005D56F5">
        <w:rPr>
          <w:rFonts w:ascii="Courier New" w:eastAsia="Calibri" w:hAnsi="Courier New" w:cs="Courier New"/>
          <w:kern w:val="2"/>
          <w:sz w:val="21"/>
          <w:szCs w:val="21"/>
          <w:lang w:val="en-US"/>
          <w14:ligatures w14:val="standardContextual"/>
        </w:rPr>
        <w:t xml:space="preserve"> A(CT)=  3 Z(МЦК)= 200 Z(CT)=  94 Z(БЦК)= 388</w:t>
      </w:r>
    </w:p>
    <w:p w14:paraId="080AB183" w14:textId="77777777" w:rsidR="00F816C1" w:rsidRPr="005D56F5" w:rsidRDefault="00F816C1" w:rsidP="00F816C1">
      <w:pPr>
        <w:spacing w:line="240" w:lineRule="auto"/>
        <w:jc w:val="left"/>
        <w:rPr>
          <w:rFonts w:ascii="Courier New" w:eastAsia="Calibri" w:hAnsi="Courier New" w:cs="Courier New"/>
          <w:kern w:val="2"/>
          <w:sz w:val="21"/>
          <w:szCs w:val="21"/>
          <w:lang w:val="en-US"/>
          <w14:ligatures w14:val="standardContextual"/>
        </w:rPr>
      </w:pPr>
      <w:r w:rsidRPr="005D56F5">
        <w:rPr>
          <w:rFonts w:ascii="Courier New" w:eastAsia="Calibri" w:hAnsi="Courier New" w:cs="Courier New"/>
          <w:kern w:val="2"/>
          <w:sz w:val="21"/>
          <w:szCs w:val="21"/>
          <w:lang w:val="en-US"/>
          <w14:ligatures w14:val="standardContextual"/>
        </w:rPr>
        <w:t xml:space="preserve"> k</w:t>
      </w:r>
      <w:proofErr w:type="gramStart"/>
      <w:r w:rsidRPr="005D56F5">
        <w:rPr>
          <w:rFonts w:ascii="Courier New" w:eastAsia="Calibri" w:hAnsi="Courier New" w:cs="Courier New"/>
          <w:kern w:val="2"/>
          <w:sz w:val="21"/>
          <w:szCs w:val="21"/>
          <w:lang w:val="en-US"/>
          <w14:ligatures w14:val="standardContextual"/>
        </w:rPr>
        <w:t>=  1.941</w:t>
      </w:r>
      <w:proofErr w:type="gramEnd"/>
      <w:r w:rsidRPr="005D56F5">
        <w:rPr>
          <w:rFonts w:ascii="Courier New" w:eastAsia="Calibri" w:hAnsi="Courier New" w:cs="Courier New"/>
          <w:kern w:val="2"/>
          <w:sz w:val="21"/>
          <w:szCs w:val="21"/>
          <w:lang w:val="en-US"/>
          <w14:ligatures w14:val="standardContextual"/>
        </w:rPr>
        <w:t xml:space="preserve"> A(CT)=  3 Z(МЦК)= 202 Z(CT)=  95 Z(БЦК)= 392</w:t>
      </w:r>
    </w:p>
    <w:p w14:paraId="1D48AB36" w14:textId="77777777" w:rsidR="00F816C1" w:rsidRPr="005D56F5" w:rsidRDefault="00F816C1" w:rsidP="00F816C1">
      <w:pPr>
        <w:spacing w:line="240" w:lineRule="auto"/>
        <w:jc w:val="left"/>
        <w:rPr>
          <w:rFonts w:ascii="Courier New" w:eastAsia="Calibri" w:hAnsi="Courier New" w:cs="Courier New"/>
          <w:kern w:val="2"/>
          <w:sz w:val="21"/>
          <w:szCs w:val="21"/>
          <w:lang w:val="en-US"/>
          <w14:ligatures w14:val="standardContextual"/>
        </w:rPr>
      </w:pPr>
      <w:r w:rsidRPr="005D56F5">
        <w:rPr>
          <w:rFonts w:ascii="Courier New" w:eastAsia="Calibri" w:hAnsi="Courier New" w:cs="Courier New"/>
          <w:kern w:val="2"/>
          <w:sz w:val="21"/>
          <w:szCs w:val="21"/>
          <w:lang w:val="en-US"/>
          <w14:ligatures w14:val="standardContextual"/>
        </w:rPr>
        <w:t xml:space="preserve"> k</w:t>
      </w:r>
      <w:proofErr w:type="gramStart"/>
      <w:r w:rsidRPr="005D56F5">
        <w:rPr>
          <w:rFonts w:ascii="Courier New" w:eastAsia="Calibri" w:hAnsi="Courier New" w:cs="Courier New"/>
          <w:kern w:val="2"/>
          <w:sz w:val="21"/>
          <w:szCs w:val="21"/>
          <w:lang w:val="en-US"/>
          <w14:ligatures w14:val="standardContextual"/>
        </w:rPr>
        <w:t>=  1.941</w:t>
      </w:r>
      <w:proofErr w:type="gramEnd"/>
      <w:r w:rsidRPr="005D56F5">
        <w:rPr>
          <w:rFonts w:ascii="Courier New" w:eastAsia="Calibri" w:hAnsi="Courier New" w:cs="Courier New"/>
          <w:kern w:val="2"/>
          <w:sz w:val="21"/>
          <w:szCs w:val="21"/>
          <w:lang w:val="en-US"/>
          <w14:ligatures w14:val="standardContextual"/>
        </w:rPr>
        <w:t xml:space="preserve"> A(CT)=  3 Z(МЦК)= 204 Z(CT)=  96 Z(БЦК)= 396</w:t>
      </w:r>
    </w:p>
    <w:p w14:paraId="07DCE813" w14:textId="77777777" w:rsidR="00F816C1" w:rsidRPr="005D56F5" w:rsidRDefault="00F816C1" w:rsidP="00F816C1">
      <w:pPr>
        <w:spacing w:line="240" w:lineRule="auto"/>
        <w:jc w:val="left"/>
        <w:rPr>
          <w:rFonts w:ascii="Courier New" w:eastAsia="Calibri" w:hAnsi="Courier New" w:cs="Courier New"/>
          <w:kern w:val="2"/>
          <w:sz w:val="21"/>
          <w:szCs w:val="21"/>
          <w:lang w:val="en-US"/>
          <w14:ligatures w14:val="standardContextual"/>
        </w:rPr>
      </w:pPr>
      <w:r w:rsidRPr="005D56F5">
        <w:rPr>
          <w:rFonts w:ascii="Courier New" w:eastAsia="Calibri" w:hAnsi="Courier New" w:cs="Courier New"/>
          <w:kern w:val="2"/>
          <w:sz w:val="21"/>
          <w:szCs w:val="21"/>
          <w:lang w:val="en-US"/>
          <w14:ligatures w14:val="standardContextual"/>
        </w:rPr>
        <w:t xml:space="preserve"> k</w:t>
      </w:r>
      <w:proofErr w:type="gramStart"/>
      <w:r w:rsidRPr="005D56F5">
        <w:rPr>
          <w:rFonts w:ascii="Courier New" w:eastAsia="Calibri" w:hAnsi="Courier New" w:cs="Courier New"/>
          <w:kern w:val="2"/>
          <w:sz w:val="21"/>
          <w:szCs w:val="21"/>
          <w:lang w:val="en-US"/>
          <w14:ligatures w14:val="standardContextual"/>
        </w:rPr>
        <w:t>=  1.942</w:t>
      </w:r>
      <w:proofErr w:type="gramEnd"/>
      <w:r w:rsidRPr="005D56F5">
        <w:rPr>
          <w:rFonts w:ascii="Courier New" w:eastAsia="Calibri" w:hAnsi="Courier New" w:cs="Courier New"/>
          <w:kern w:val="2"/>
          <w:sz w:val="21"/>
          <w:szCs w:val="21"/>
          <w:lang w:val="en-US"/>
          <w14:ligatures w14:val="standardContextual"/>
        </w:rPr>
        <w:t xml:space="preserve"> A(CT)=  3 Z(МЦК)= 206 Z(CT)=  97 Z(БЦК)= 400</w:t>
      </w:r>
    </w:p>
    <w:p w14:paraId="40BFCFE2" w14:textId="77777777" w:rsidR="00F816C1" w:rsidRPr="005D56F5" w:rsidRDefault="00F816C1" w:rsidP="00F816C1">
      <w:pPr>
        <w:spacing w:line="240" w:lineRule="auto"/>
        <w:jc w:val="left"/>
        <w:rPr>
          <w:rFonts w:ascii="Courier New" w:eastAsia="Calibri" w:hAnsi="Courier New" w:cs="Courier New"/>
          <w:kern w:val="2"/>
          <w:sz w:val="21"/>
          <w:szCs w:val="21"/>
          <w:lang w:val="en-US"/>
          <w14:ligatures w14:val="standardContextual"/>
        </w:rPr>
      </w:pPr>
      <w:r w:rsidRPr="005D56F5">
        <w:rPr>
          <w:rFonts w:ascii="Courier New" w:eastAsia="Calibri" w:hAnsi="Courier New" w:cs="Courier New"/>
          <w:kern w:val="2"/>
          <w:sz w:val="21"/>
          <w:szCs w:val="21"/>
          <w:lang w:val="en-US"/>
          <w14:ligatures w14:val="standardContextual"/>
        </w:rPr>
        <w:t xml:space="preserve"> k</w:t>
      </w:r>
      <w:proofErr w:type="gramStart"/>
      <w:r w:rsidRPr="005D56F5">
        <w:rPr>
          <w:rFonts w:ascii="Courier New" w:eastAsia="Calibri" w:hAnsi="Courier New" w:cs="Courier New"/>
          <w:kern w:val="2"/>
          <w:sz w:val="21"/>
          <w:szCs w:val="21"/>
          <w:lang w:val="en-US"/>
          <w14:ligatures w14:val="standardContextual"/>
        </w:rPr>
        <w:t>=  1.938</w:t>
      </w:r>
      <w:proofErr w:type="gramEnd"/>
      <w:r w:rsidRPr="005D56F5">
        <w:rPr>
          <w:rFonts w:ascii="Courier New" w:eastAsia="Calibri" w:hAnsi="Courier New" w:cs="Courier New"/>
          <w:kern w:val="2"/>
          <w:sz w:val="21"/>
          <w:szCs w:val="21"/>
          <w:lang w:val="en-US"/>
          <w14:ligatures w14:val="standardContextual"/>
        </w:rPr>
        <w:t xml:space="preserve"> A(CT)=  3 Z(МЦК)= 243 Z(CT)= 114 Z(БЦК)= 471</w:t>
      </w:r>
    </w:p>
    <w:p w14:paraId="1996E6AC" w14:textId="77777777" w:rsidR="00F816C1" w:rsidRPr="005D56F5" w:rsidRDefault="00F816C1" w:rsidP="00F816C1">
      <w:pPr>
        <w:spacing w:line="240" w:lineRule="auto"/>
        <w:jc w:val="left"/>
        <w:rPr>
          <w:rFonts w:ascii="Courier New" w:eastAsia="Calibri" w:hAnsi="Courier New" w:cs="Courier New"/>
          <w:kern w:val="2"/>
          <w:sz w:val="21"/>
          <w:szCs w:val="21"/>
          <w:lang w:val="en-US"/>
          <w14:ligatures w14:val="standardContextual"/>
        </w:rPr>
      </w:pPr>
      <w:r w:rsidRPr="005D56F5">
        <w:rPr>
          <w:rFonts w:ascii="Courier New" w:eastAsia="Calibri" w:hAnsi="Courier New" w:cs="Courier New"/>
          <w:kern w:val="2"/>
          <w:sz w:val="21"/>
          <w:szCs w:val="21"/>
          <w:lang w:val="en-US"/>
          <w14:ligatures w14:val="standardContextual"/>
        </w:rPr>
        <w:t xml:space="preserve"> k</w:t>
      </w:r>
      <w:proofErr w:type="gramStart"/>
      <w:r w:rsidRPr="005D56F5">
        <w:rPr>
          <w:rFonts w:ascii="Courier New" w:eastAsia="Calibri" w:hAnsi="Courier New" w:cs="Courier New"/>
          <w:kern w:val="2"/>
          <w:sz w:val="21"/>
          <w:szCs w:val="21"/>
          <w:lang w:val="en-US"/>
          <w14:ligatures w14:val="standardContextual"/>
        </w:rPr>
        <w:t>=  1.939</w:t>
      </w:r>
      <w:proofErr w:type="gramEnd"/>
      <w:r w:rsidRPr="005D56F5">
        <w:rPr>
          <w:rFonts w:ascii="Courier New" w:eastAsia="Calibri" w:hAnsi="Courier New" w:cs="Courier New"/>
          <w:kern w:val="2"/>
          <w:sz w:val="21"/>
          <w:szCs w:val="21"/>
          <w:lang w:val="en-US"/>
          <w14:ligatures w14:val="standardContextual"/>
        </w:rPr>
        <w:t xml:space="preserve"> A(CT)=  3 Z(МЦК)= 245 Z(CT)= 115 Z(БЦК)= 475</w:t>
      </w:r>
    </w:p>
    <w:p w14:paraId="4D1C1898" w14:textId="77777777" w:rsidR="00F816C1" w:rsidRPr="005D56F5" w:rsidRDefault="00F816C1" w:rsidP="00F816C1">
      <w:pPr>
        <w:spacing w:line="240" w:lineRule="auto"/>
        <w:jc w:val="left"/>
        <w:rPr>
          <w:rFonts w:ascii="Courier New" w:eastAsia="Calibri" w:hAnsi="Courier New" w:cs="Courier New"/>
          <w:kern w:val="2"/>
          <w:sz w:val="21"/>
          <w:szCs w:val="21"/>
          <w:lang w:val="en-US"/>
          <w14:ligatures w14:val="standardContextual"/>
        </w:rPr>
      </w:pPr>
      <w:r w:rsidRPr="005D56F5">
        <w:rPr>
          <w:rFonts w:ascii="Courier New" w:eastAsia="Calibri" w:hAnsi="Courier New" w:cs="Courier New"/>
          <w:kern w:val="2"/>
          <w:sz w:val="21"/>
          <w:szCs w:val="21"/>
          <w:lang w:val="en-US"/>
          <w14:ligatures w14:val="standardContextual"/>
        </w:rPr>
        <w:t xml:space="preserve"> k</w:t>
      </w:r>
      <w:proofErr w:type="gramStart"/>
      <w:r w:rsidRPr="005D56F5">
        <w:rPr>
          <w:rFonts w:ascii="Courier New" w:eastAsia="Calibri" w:hAnsi="Courier New" w:cs="Courier New"/>
          <w:kern w:val="2"/>
          <w:sz w:val="21"/>
          <w:szCs w:val="21"/>
          <w:lang w:val="en-US"/>
          <w14:ligatures w14:val="standardContextual"/>
        </w:rPr>
        <w:t>=  1.939</w:t>
      </w:r>
      <w:proofErr w:type="gramEnd"/>
      <w:r w:rsidRPr="005D56F5">
        <w:rPr>
          <w:rFonts w:ascii="Courier New" w:eastAsia="Calibri" w:hAnsi="Courier New" w:cs="Courier New"/>
          <w:kern w:val="2"/>
          <w:sz w:val="21"/>
          <w:szCs w:val="21"/>
          <w:lang w:val="en-US"/>
          <w14:ligatures w14:val="standardContextual"/>
        </w:rPr>
        <w:t xml:space="preserve"> A(CT)=  3 Z(МЦК)= 247 Z(CT)= 116 Z(БЦК)= 479</w:t>
      </w:r>
    </w:p>
    <w:p w14:paraId="49E85D54" w14:textId="77777777" w:rsidR="00F816C1" w:rsidRPr="005D56F5" w:rsidRDefault="00F816C1" w:rsidP="00F816C1">
      <w:pPr>
        <w:spacing w:line="240" w:lineRule="auto"/>
        <w:jc w:val="left"/>
        <w:rPr>
          <w:rFonts w:ascii="Courier New" w:eastAsia="Calibri" w:hAnsi="Courier New" w:cs="Courier New"/>
          <w:kern w:val="2"/>
          <w:sz w:val="21"/>
          <w:szCs w:val="21"/>
          <w:lang w:val="en-US"/>
          <w14:ligatures w14:val="standardContextual"/>
        </w:rPr>
      </w:pPr>
      <w:r w:rsidRPr="005D56F5">
        <w:rPr>
          <w:rFonts w:ascii="Courier New" w:eastAsia="Calibri" w:hAnsi="Courier New" w:cs="Courier New"/>
          <w:kern w:val="2"/>
          <w:sz w:val="21"/>
          <w:szCs w:val="21"/>
          <w:lang w:val="en-US"/>
          <w14:ligatures w14:val="standardContextual"/>
        </w:rPr>
        <w:t xml:space="preserve"> k</w:t>
      </w:r>
      <w:proofErr w:type="gramStart"/>
      <w:r w:rsidRPr="005D56F5">
        <w:rPr>
          <w:rFonts w:ascii="Courier New" w:eastAsia="Calibri" w:hAnsi="Courier New" w:cs="Courier New"/>
          <w:kern w:val="2"/>
          <w:sz w:val="21"/>
          <w:szCs w:val="21"/>
          <w:lang w:val="en-US"/>
          <w14:ligatures w14:val="standardContextual"/>
        </w:rPr>
        <w:t>=  1.940</w:t>
      </w:r>
      <w:proofErr w:type="gramEnd"/>
      <w:r w:rsidRPr="005D56F5">
        <w:rPr>
          <w:rFonts w:ascii="Courier New" w:eastAsia="Calibri" w:hAnsi="Courier New" w:cs="Courier New"/>
          <w:kern w:val="2"/>
          <w:sz w:val="21"/>
          <w:szCs w:val="21"/>
          <w:lang w:val="en-US"/>
          <w14:ligatures w14:val="standardContextual"/>
        </w:rPr>
        <w:t xml:space="preserve"> A(CT)=  3 Z(МЦК)= 249 Z(CT)= 117 Z(БЦК)= 483</w:t>
      </w:r>
    </w:p>
    <w:p w14:paraId="72513EBF" w14:textId="77777777" w:rsidR="00F816C1" w:rsidRPr="005D56F5" w:rsidRDefault="00F816C1" w:rsidP="00F816C1">
      <w:pPr>
        <w:spacing w:line="240" w:lineRule="auto"/>
        <w:jc w:val="left"/>
        <w:rPr>
          <w:rFonts w:ascii="Courier New" w:eastAsia="Calibri" w:hAnsi="Courier New" w:cs="Courier New"/>
          <w:kern w:val="2"/>
          <w:sz w:val="21"/>
          <w:szCs w:val="21"/>
          <w:lang w:val="en-US"/>
          <w14:ligatures w14:val="standardContextual"/>
        </w:rPr>
      </w:pPr>
      <w:r w:rsidRPr="005D56F5">
        <w:rPr>
          <w:rFonts w:ascii="Courier New" w:eastAsia="Calibri" w:hAnsi="Courier New" w:cs="Courier New"/>
          <w:kern w:val="2"/>
          <w:sz w:val="21"/>
          <w:szCs w:val="21"/>
          <w:lang w:val="en-US"/>
          <w14:ligatures w14:val="standardContextual"/>
        </w:rPr>
        <w:t xml:space="preserve"> k</w:t>
      </w:r>
      <w:proofErr w:type="gramStart"/>
      <w:r w:rsidRPr="005D56F5">
        <w:rPr>
          <w:rFonts w:ascii="Courier New" w:eastAsia="Calibri" w:hAnsi="Courier New" w:cs="Courier New"/>
          <w:kern w:val="2"/>
          <w:sz w:val="21"/>
          <w:szCs w:val="21"/>
          <w:lang w:val="en-US"/>
          <w14:ligatures w14:val="standardContextual"/>
        </w:rPr>
        <w:t>=  1.940</w:t>
      </w:r>
      <w:proofErr w:type="gramEnd"/>
      <w:r w:rsidRPr="005D56F5">
        <w:rPr>
          <w:rFonts w:ascii="Courier New" w:eastAsia="Calibri" w:hAnsi="Courier New" w:cs="Courier New"/>
          <w:kern w:val="2"/>
          <w:sz w:val="21"/>
          <w:szCs w:val="21"/>
          <w:lang w:val="en-US"/>
          <w14:ligatures w14:val="standardContextual"/>
        </w:rPr>
        <w:t xml:space="preserve"> A(CT)=  3 Z(МЦК)= 251 Z(CT)= 118 Z(БЦК)= 487</w:t>
      </w:r>
    </w:p>
    <w:p w14:paraId="31E1206C" w14:textId="77777777" w:rsidR="00F816C1" w:rsidRPr="005D56F5" w:rsidRDefault="00F816C1" w:rsidP="00F816C1">
      <w:pPr>
        <w:spacing w:line="240" w:lineRule="auto"/>
        <w:jc w:val="left"/>
        <w:rPr>
          <w:rFonts w:ascii="Courier New" w:eastAsia="Calibri" w:hAnsi="Courier New" w:cs="Courier New"/>
          <w:kern w:val="2"/>
          <w:sz w:val="21"/>
          <w:szCs w:val="21"/>
          <w:lang w:val="en-US"/>
          <w14:ligatures w14:val="standardContextual"/>
        </w:rPr>
      </w:pPr>
      <w:r w:rsidRPr="005D56F5">
        <w:rPr>
          <w:rFonts w:ascii="Courier New" w:eastAsia="Calibri" w:hAnsi="Courier New" w:cs="Courier New"/>
          <w:kern w:val="2"/>
          <w:sz w:val="21"/>
          <w:szCs w:val="21"/>
          <w:lang w:val="en-US"/>
          <w14:ligatures w14:val="standardContextual"/>
        </w:rPr>
        <w:t xml:space="preserve"> k</w:t>
      </w:r>
      <w:proofErr w:type="gramStart"/>
      <w:r w:rsidRPr="005D56F5">
        <w:rPr>
          <w:rFonts w:ascii="Courier New" w:eastAsia="Calibri" w:hAnsi="Courier New" w:cs="Courier New"/>
          <w:kern w:val="2"/>
          <w:sz w:val="21"/>
          <w:szCs w:val="21"/>
          <w:lang w:val="en-US"/>
          <w14:ligatures w14:val="standardContextual"/>
        </w:rPr>
        <w:t>=  1.941</w:t>
      </w:r>
      <w:proofErr w:type="gramEnd"/>
      <w:r w:rsidRPr="005D56F5">
        <w:rPr>
          <w:rFonts w:ascii="Courier New" w:eastAsia="Calibri" w:hAnsi="Courier New" w:cs="Courier New"/>
          <w:kern w:val="2"/>
          <w:sz w:val="21"/>
          <w:szCs w:val="21"/>
          <w:lang w:val="en-US"/>
          <w14:ligatures w14:val="standardContextual"/>
        </w:rPr>
        <w:t xml:space="preserve"> A(CT)=  3 Z(МЦК)= 253 Z(CT)= 119 Z(БЦК)= 491</w:t>
      </w:r>
    </w:p>
    <w:p w14:paraId="24A58C9A" w14:textId="77777777" w:rsidR="00F816C1" w:rsidRPr="005D56F5" w:rsidRDefault="00F816C1" w:rsidP="00F816C1">
      <w:pPr>
        <w:spacing w:line="240" w:lineRule="auto"/>
        <w:jc w:val="left"/>
        <w:rPr>
          <w:rFonts w:ascii="Courier New" w:eastAsia="Calibri" w:hAnsi="Courier New" w:cs="Courier New"/>
          <w:kern w:val="2"/>
          <w:sz w:val="21"/>
          <w:szCs w:val="21"/>
          <w:lang w:val="en-US"/>
          <w14:ligatures w14:val="standardContextual"/>
        </w:rPr>
      </w:pPr>
      <w:r w:rsidRPr="005D56F5">
        <w:rPr>
          <w:rFonts w:ascii="Courier New" w:eastAsia="Calibri" w:hAnsi="Courier New" w:cs="Courier New"/>
          <w:kern w:val="2"/>
          <w:sz w:val="21"/>
          <w:szCs w:val="21"/>
          <w:lang w:val="en-US"/>
          <w14:ligatures w14:val="standardContextual"/>
        </w:rPr>
        <w:t xml:space="preserve"> k</w:t>
      </w:r>
      <w:proofErr w:type="gramStart"/>
      <w:r w:rsidRPr="005D56F5">
        <w:rPr>
          <w:rFonts w:ascii="Courier New" w:eastAsia="Calibri" w:hAnsi="Courier New" w:cs="Courier New"/>
          <w:kern w:val="2"/>
          <w:sz w:val="21"/>
          <w:szCs w:val="21"/>
          <w:lang w:val="en-US"/>
          <w14:ligatures w14:val="standardContextual"/>
        </w:rPr>
        <w:t>=  1.941</w:t>
      </w:r>
      <w:proofErr w:type="gramEnd"/>
      <w:r w:rsidRPr="005D56F5">
        <w:rPr>
          <w:rFonts w:ascii="Courier New" w:eastAsia="Calibri" w:hAnsi="Courier New" w:cs="Courier New"/>
          <w:kern w:val="2"/>
          <w:sz w:val="21"/>
          <w:szCs w:val="21"/>
          <w:lang w:val="en-US"/>
          <w14:ligatures w14:val="standardContextual"/>
        </w:rPr>
        <w:t xml:space="preserve"> A(CT)=  3 Z(МЦК)= 255 Z(CT)= 120 Z(БЦК)= 495</w:t>
      </w:r>
    </w:p>
    <w:p w14:paraId="7E0FC0B7" w14:textId="77777777" w:rsidR="00F816C1" w:rsidRPr="005D56F5" w:rsidRDefault="00F816C1" w:rsidP="00F816C1">
      <w:pPr>
        <w:spacing w:line="240" w:lineRule="auto"/>
        <w:jc w:val="left"/>
        <w:rPr>
          <w:rFonts w:ascii="Courier New" w:eastAsia="Calibri" w:hAnsi="Courier New" w:cs="Courier New"/>
          <w:kern w:val="2"/>
          <w:sz w:val="21"/>
          <w:szCs w:val="21"/>
          <w:lang w:val="en-US"/>
          <w14:ligatures w14:val="standardContextual"/>
        </w:rPr>
      </w:pPr>
      <w:r w:rsidRPr="005D56F5">
        <w:rPr>
          <w:rFonts w:ascii="Courier New" w:eastAsia="Calibri" w:hAnsi="Courier New" w:cs="Courier New"/>
          <w:kern w:val="2"/>
          <w:sz w:val="21"/>
          <w:szCs w:val="21"/>
          <w:lang w:val="en-US"/>
          <w14:ligatures w14:val="standardContextual"/>
        </w:rPr>
        <w:t xml:space="preserve"> k</w:t>
      </w:r>
      <w:proofErr w:type="gramStart"/>
      <w:r w:rsidRPr="005D56F5">
        <w:rPr>
          <w:rFonts w:ascii="Courier New" w:eastAsia="Calibri" w:hAnsi="Courier New" w:cs="Courier New"/>
          <w:kern w:val="2"/>
          <w:sz w:val="21"/>
          <w:szCs w:val="21"/>
          <w:lang w:val="en-US"/>
          <w14:ligatures w14:val="standardContextual"/>
        </w:rPr>
        <w:t>=  1.942</w:t>
      </w:r>
      <w:proofErr w:type="gramEnd"/>
      <w:r w:rsidRPr="005D56F5">
        <w:rPr>
          <w:rFonts w:ascii="Courier New" w:eastAsia="Calibri" w:hAnsi="Courier New" w:cs="Courier New"/>
          <w:kern w:val="2"/>
          <w:sz w:val="21"/>
          <w:szCs w:val="21"/>
          <w:lang w:val="en-US"/>
          <w14:ligatures w14:val="standardContextual"/>
        </w:rPr>
        <w:t xml:space="preserve"> A(CT)=  3 Z(МЦК)= 257 Z(CT)= 121 Z(БЦК)= 499</w:t>
      </w:r>
    </w:p>
    <w:p w14:paraId="3D612557" w14:textId="77777777" w:rsidR="00F816C1" w:rsidRPr="005D56F5" w:rsidRDefault="00F816C1" w:rsidP="00F816C1">
      <w:pPr>
        <w:spacing w:line="240" w:lineRule="auto"/>
        <w:jc w:val="left"/>
        <w:rPr>
          <w:rFonts w:ascii="Courier New" w:eastAsia="Calibri" w:hAnsi="Courier New" w:cs="Courier New"/>
          <w:kern w:val="2"/>
          <w:sz w:val="21"/>
          <w:szCs w:val="21"/>
          <w:lang w:val="en-US"/>
          <w14:ligatures w14:val="standardContextual"/>
        </w:rPr>
      </w:pPr>
    </w:p>
    <w:p w14:paraId="52E253FE" w14:textId="77777777" w:rsidR="00F816C1" w:rsidRPr="005D56F5" w:rsidRDefault="00F816C1" w:rsidP="00F816C1">
      <w:pPr>
        <w:spacing w:line="240" w:lineRule="auto"/>
        <w:jc w:val="left"/>
        <w:rPr>
          <w:rFonts w:ascii="Courier New" w:eastAsia="Calibri" w:hAnsi="Courier New" w:cs="Courier New"/>
          <w:kern w:val="2"/>
          <w:sz w:val="21"/>
          <w:szCs w:val="21"/>
          <w:lang w:val="en-US"/>
          <w14:ligatures w14:val="standardContextual"/>
        </w:rPr>
      </w:pPr>
      <w:r w:rsidRPr="005D56F5">
        <w:rPr>
          <w:rFonts w:ascii="Courier New" w:eastAsia="Calibri" w:hAnsi="Courier New" w:cs="Courier New"/>
          <w:kern w:val="2"/>
          <w:sz w:val="21"/>
          <w:szCs w:val="21"/>
          <w:lang w:val="en-US"/>
          <w14:ligatures w14:val="standardContextual"/>
        </w:rPr>
        <w:t xml:space="preserve"> k</w:t>
      </w:r>
      <w:proofErr w:type="gramStart"/>
      <w:r w:rsidRPr="005D56F5">
        <w:rPr>
          <w:rFonts w:ascii="Courier New" w:eastAsia="Calibri" w:hAnsi="Courier New" w:cs="Courier New"/>
          <w:kern w:val="2"/>
          <w:sz w:val="21"/>
          <w:szCs w:val="21"/>
          <w:lang w:val="en-US"/>
          <w14:ligatures w14:val="standardContextual"/>
        </w:rPr>
        <w:t>=  1.947</w:t>
      </w:r>
      <w:proofErr w:type="gramEnd"/>
      <w:r w:rsidRPr="005D56F5">
        <w:rPr>
          <w:rFonts w:ascii="Courier New" w:eastAsia="Calibri" w:hAnsi="Courier New" w:cs="Courier New"/>
          <w:kern w:val="2"/>
          <w:sz w:val="21"/>
          <w:szCs w:val="21"/>
          <w:lang w:val="en-US"/>
          <w14:ligatures w14:val="standardContextual"/>
        </w:rPr>
        <w:t xml:space="preserve"> A(CT)=  4 Z(МЦК)=  38 Z(CT)=  18 Z(БЦК)=  74</w:t>
      </w:r>
    </w:p>
    <w:p w14:paraId="4FBD2BDC" w14:textId="77777777" w:rsidR="00F816C1" w:rsidRPr="005D56F5" w:rsidRDefault="00F816C1" w:rsidP="00F816C1">
      <w:pPr>
        <w:spacing w:line="240" w:lineRule="auto"/>
        <w:jc w:val="left"/>
        <w:rPr>
          <w:rFonts w:ascii="Courier New" w:eastAsia="Calibri" w:hAnsi="Courier New" w:cs="Courier New"/>
          <w:kern w:val="2"/>
          <w:sz w:val="21"/>
          <w:szCs w:val="21"/>
          <w:lang w:val="en-US"/>
          <w14:ligatures w14:val="standardContextual"/>
        </w:rPr>
      </w:pPr>
      <w:r w:rsidRPr="005D56F5">
        <w:rPr>
          <w:rFonts w:ascii="Courier New" w:eastAsia="Calibri" w:hAnsi="Courier New" w:cs="Courier New"/>
          <w:kern w:val="2"/>
          <w:sz w:val="21"/>
          <w:szCs w:val="21"/>
          <w:lang w:val="en-US"/>
          <w14:ligatures w14:val="standardContextual"/>
        </w:rPr>
        <w:t xml:space="preserve"> k</w:t>
      </w:r>
      <w:proofErr w:type="gramStart"/>
      <w:r w:rsidRPr="005D56F5">
        <w:rPr>
          <w:rFonts w:ascii="Courier New" w:eastAsia="Calibri" w:hAnsi="Courier New" w:cs="Courier New"/>
          <w:kern w:val="2"/>
          <w:sz w:val="21"/>
          <w:szCs w:val="21"/>
          <w:lang w:val="en-US"/>
          <w14:ligatures w14:val="standardContextual"/>
        </w:rPr>
        <w:t>=  1.933</w:t>
      </w:r>
      <w:proofErr w:type="gramEnd"/>
      <w:r w:rsidRPr="005D56F5">
        <w:rPr>
          <w:rFonts w:ascii="Courier New" w:eastAsia="Calibri" w:hAnsi="Courier New" w:cs="Courier New"/>
          <w:kern w:val="2"/>
          <w:sz w:val="21"/>
          <w:szCs w:val="21"/>
          <w:lang w:val="en-US"/>
          <w14:ligatures w14:val="standardContextual"/>
        </w:rPr>
        <w:t xml:space="preserve"> A(CT)=  4 Z(МЦК)=  45 Z(CT)=  21 Z(БЦК)=  87</w:t>
      </w:r>
    </w:p>
    <w:p w14:paraId="2748890A" w14:textId="77777777" w:rsidR="00F816C1" w:rsidRPr="005D56F5" w:rsidRDefault="00F816C1" w:rsidP="00F816C1">
      <w:pPr>
        <w:spacing w:line="240" w:lineRule="auto"/>
        <w:jc w:val="left"/>
        <w:rPr>
          <w:rFonts w:ascii="Courier New" w:eastAsia="Calibri" w:hAnsi="Courier New" w:cs="Courier New"/>
          <w:kern w:val="2"/>
          <w:sz w:val="21"/>
          <w:szCs w:val="21"/>
          <w:lang w:val="en-US"/>
          <w14:ligatures w14:val="standardContextual"/>
        </w:rPr>
      </w:pPr>
      <w:r w:rsidRPr="005D56F5">
        <w:rPr>
          <w:rFonts w:ascii="Courier New" w:eastAsia="Calibri" w:hAnsi="Courier New" w:cs="Courier New"/>
          <w:kern w:val="2"/>
          <w:sz w:val="21"/>
          <w:szCs w:val="21"/>
          <w:lang w:val="en-US"/>
          <w14:ligatures w14:val="standardContextual"/>
        </w:rPr>
        <w:t xml:space="preserve"> k</w:t>
      </w:r>
      <w:proofErr w:type="gramStart"/>
      <w:r w:rsidRPr="005D56F5">
        <w:rPr>
          <w:rFonts w:ascii="Courier New" w:eastAsia="Calibri" w:hAnsi="Courier New" w:cs="Courier New"/>
          <w:kern w:val="2"/>
          <w:sz w:val="21"/>
          <w:szCs w:val="21"/>
          <w:lang w:val="en-US"/>
          <w14:ligatures w14:val="standardContextual"/>
        </w:rPr>
        <w:t>=  1.939</w:t>
      </w:r>
      <w:proofErr w:type="gramEnd"/>
      <w:r w:rsidRPr="005D56F5">
        <w:rPr>
          <w:rFonts w:ascii="Courier New" w:eastAsia="Calibri" w:hAnsi="Courier New" w:cs="Courier New"/>
          <w:kern w:val="2"/>
          <w:sz w:val="21"/>
          <w:szCs w:val="21"/>
          <w:lang w:val="en-US"/>
          <w14:ligatures w14:val="standardContextual"/>
        </w:rPr>
        <w:t xml:space="preserve"> A(CT)=  4 Z(МЦК)=  49 Z(CT)=  23 Z(БЦК)=  95</w:t>
      </w:r>
    </w:p>
    <w:p w14:paraId="24BE109D" w14:textId="77777777" w:rsidR="00F816C1" w:rsidRPr="005D56F5" w:rsidRDefault="00F816C1" w:rsidP="00F816C1">
      <w:pPr>
        <w:spacing w:line="240" w:lineRule="auto"/>
        <w:jc w:val="left"/>
        <w:rPr>
          <w:rFonts w:ascii="Courier New" w:eastAsia="Calibri" w:hAnsi="Courier New" w:cs="Courier New"/>
          <w:kern w:val="2"/>
          <w:sz w:val="21"/>
          <w:szCs w:val="21"/>
          <w:lang w:val="en-US"/>
          <w14:ligatures w14:val="standardContextual"/>
        </w:rPr>
      </w:pPr>
      <w:r w:rsidRPr="005D56F5">
        <w:rPr>
          <w:rFonts w:ascii="Courier New" w:eastAsia="Calibri" w:hAnsi="Courier New" w:cs="Courier New"/>
          <w:kern w:val="2"/>
          <w:sz w:val="21"/>
          <w:szCs w:val="21"/>
          <w:lang w:val="en-US"/>
          <w14:ligatures w14:val="standardContextual"/>
        </w:rPr>
        <w:t xml:space="preserve"> k</w:t>
      </w:r>
      <w:proofErr w:type="gramStart"/>
      <w:r w:rsidRPr="005D56F5">
        <w:rPr>
          <w:rFonts w:ascii="Courier New" w:eastAsia="Calibri" w:hAnsi="Courier New" w:cs="Courier New"/>
          <w:kern w:val="2"/>
          <w:sz w:val="21"/>
          <w:szCs w:val="21"/>
          <w:lang w:val="en-US"/>
          <w14:ligatures w14:val="standardContextual"/>
        </w:rPr>
        <w:t>=  1.943</w:t>
      </w:r>
      <w:proofErr w:type="gramEnd"/>
      <w:r w:rsidRPr="005D56F5">
        <w:rPr>
          <w:rFonts w:ascii="Courier New" w:eastAsia="Calibri" w:hAnsi="Courier New" w:cs="Courier New"/>
          <w:kern w:val="2"/>
          <w:sz w:val="21"/>
          <w:szCs w:val="21"/>
          <w:lang w:val="en-US"/>
          <w14:ligatures w14:val="standardContextual"/>
        </w:rPr>
        <w:t xml:space="preserve"> A(CT)=  4 Z(МЦК)=  53 Z(CT)=  25 Z(БЦК)= 103</w:t>
      </w:r>
    </w:p>
    <w:p w14:paraId="2A90118E" w14:textId="77777777" w:rsidR="00F816C1" w:rsidRPr="005D56F5" w:rsidRDefault="00F816C1" w:rsidP="00F816C1">
      <w:pPr>
        <w:spacing w:line="240" w:lineRule="auto"/>
        <w:jc w:val="left"/>
        <w:rPr>
          <w:rFonts w:ascii="Courier New" w:eastAsia="Calibri" w:hAnsi="Courier New" w:cs="Courier New"/>
          <w:kern w:val="2"/>
          <w:sz w:val="21"/>
          <w:szCs w:val="21"/>
          <w:lang w:val="en-US"/>
          <w14:ligatures w14:val="standardContextual"/>
        </w:rPr>
      </w:pPr>
      <w:r w:rsidRPr="005D56F5">
        <w:rPr>
          <w:rFonts w:ascii="Courier New" w:eastAsia="Calibri" w:hAnsi="Courier New" w:cs="Courier New"/>
          <w:kern w:val="2"/>
          <w:sz w:val="21"/>
          <w:szCs w:val="21"/>
          <w:lang w:val="en-US"/>
          <w14:ligatures w14:val="standardContextual"/>
        </w:rPr>
        <w:t xml:space="preserve"> k</w:t>
      </w:r>
      <w:proofErr w:type="gramStart"/>
      <w:r w:rsidRPr="005D56F5">
        <w:rPr>
          <w:rFonts w:ascii="Courier New" w:eastAsia="Calibri" w:hAnsi="Courier New" w:cs="Courier New"/>
          <w:kern w:val="2"/>
          <w:sz w:val="21"/>
          <w:szCs w:val="21"/>
          <w:lang w:val="en-US"/>
          <w14:ligatures w14:val="standardContextual"/>
        </w:rPr>
        <w:t>=  1.947</w:t>
      </w:r>
      <w:proofErr w:type="gramEnd"/>
      <w:r w:rsidRPr="005D56F5">
        <w:rPr>
          <w:rFonts w:ascii="Courier New" w:eastAsia="Calibri" w:hAnsi="Courier New" w:cs="Courier New"/>
          <w:kern w:val="2"/>
          <w:sz w:val="21"/>
          <w:szCs w:val="21"/>
          <w:lang w:val="en-US"/>
          <w14:ligatures w14:val="standardContextual"/>
        </w:rPr>
        <w:t xml:space="preserve"> A(CT)=  4 Z(МЦК)=  57 Z(CT)=  27 Z(БЦК)= 111</w:t>
      </w:r>
    </w:p>
    <w:p w14:paraId="73FE491A" w14:textId="77777777" w:rsidR="00F816C1" w:rsidRPr="005D56F5" w:rsidRDefault="00F816C1" w:rsidP="00F816C1">
      <w:pPr>
        <w:spacing w:line="240" w:lineRule="auto"/>
        <w:jc w:val="left"/>
        <w:rPr>
          <w:rFonts w:ascii="Courier New" w:eastAsia="Calibri" w:hAnsi="Courier New" w:cs="Courier New"/>
          <w:kern w:val="2"/>
          <w:sz w:val="21"/>
          <w:szCs w:val="21"/>
          <w:lang w:val="en-US"/>
          <w14:ligatures w14:val="standardContextual"/>
        </w:rPr>
      </w:pPr>
      <w:r w:rsidRPr="005D56F5">
        <w:rPr>
          <w:rFonts w:ascii="Courier New" w:eastAsia="Calibri" w:hAnsi="Courier New" w:cs="Courier New"/>
          <w:kern w:val="2"/>
          <w:sz w:val="21"/>
          <w:szCs w:val="21"/>
          <w:lang w:val="en-US"/>
          <w14:ligatures w14:val="standardContextual"/>
        </w:rPr>
        <w:t xml:space="preserve"> k</w:t>
      </w:r>
      <w:proofErr w:type="gramStart"/>
      <w:r w:rsidRPr="005D56F5">
        <w:rPr>
          <w:rFonts w:ascii="Courier New" w:eastAsia="Calibri" w:hAnsi="Courier New" w:cs="Courier New"/>
          <w:kern w:val="2"/>
          <w:sz w:val="21"/>
          <w:szCs w:val="21"/>
          <w:lang w:val="en-US"/>
          <w14:ligatures w14:val="standardContextual"/>
        </w:rPr>
        <w:t>=  1.933</w:t>
      </w:r>
      <w:proofErr w:type="gramEnd"/>
      <w:r w:rsidRPr="005D56F5">
        <w:rPr>
          <w:rFonts w:ascii="Courier New" w:eastAsia="Calibri" w:hAnsi="Courier New" w:cs="Courier New"/>
          <w:kern w:val="2"/>
          <w:sz w:val="21"/>
          <w:szCs w:val="21"/>
          <w:lang w:val="en-US"/>
          <w14:ligatures w14:val="standardContextual"/>
        </w:rPr>
        <w:t xml:space="preserve"> A(CT)=  4 Z(МЦК)=  60 Z(CT)=  28 Z(БЦК)= 116</w:t>
      </w:r>
    </w:p>
    <w:p w14:paraId="7D476673" w14:textId="77777777" w:rsidR="00F816C1" w:rsidRPr="005D56F5" w:rsidRDefault="00F816C1" w:rsidP="00F816C1">
      <w:pPr>
        <w:spacing w:line="240" w:lineRule="auto"/>
        <w:jc w:val="left"/>
        <w:rPr>
          <w:rFonts w:ascii="Courier New" w:eastAsia="Calibri" w:hAnsi="Courier New" w:cs="Courier New"/>
          <w:kern w:val="2"/>
          <w:sz w:val="21"/>
          <w:szCs w:val="21"/>
          <w:lang w:val="en-US"/>
          <w14:ligatures w14:val="standardContextual"/>
        </w:rPr>
      </w:pPr>
      <w:r w:rsidRPr="005D56F5">
        <w:rPr>
          <w:rFonts w:ascii="Courier New" w:eastAsia="Calibri" w:hAnsi="Courier New" w:cs="Courier New"/>
          <w:kern w:val="2"/>
          <w:sz w:val="21"/>
          <w:szCs w:val="21"/>
          <w:lang w:val="en-US"/>
          <w14:ligatures w14:val="standardContextual"/>
        </w:rPr>
        <w:t xml:space="preserve"> k</w:t>
      </w:r>
      <w:proofErr w:type="gramStart"/>
      <w:r w:rsidRPr="005D56F5">
        <w:rPr>
          <w:rFonts w:ascii="Courier New" w:eastAsia="Calibri" w:hAnsi="Courier New" w:cs="Courier New"/>
          <w:kern w:val="2"/>
          <w:sz w:val="21"/>
          <w:szCs w:val="21"/>
          <w:lang w:val="en-US"/>
          <w14:ligatures w14:val="standardContextual"/>
        </w:rPr>
        <w:t>=  1.938</w:t>
      </w:r>
      <w:proofErr w:type="gramEnd"/>
      <w:r w:rsidRPr="005D56F5">
        <w:rPr>
          <w:rFonts w:ascii="Courier New" w:eastAsia="Calibri" w:hAnsi="Courier New" w:cs="Courier New"/>
          <w:kern w:val="2"/>
          <w:sz w:val="21"/>
          <w:szCs w:val="21"/>
          <w:lang w:val="en-US"/>
          <w14:ligatures w14:val="standardContextual"/>
        </w:rPr>
        <w:t xml:space="preserve"> A(CT)=  4 Z(МЦК)=  64 Z(CT)=  30 Z(БЦК)= 124</w:t>
      </w:r>
    </w:p>
    <w:p w14:paraId="37323B4B" w14:textId="77777777" w:rsidR="00F816C1" w:rsidRPr="005D56F5" w:rsidRDefault="00F816C1" w:rsidP="00F816C1">
      <w:pPr>
        <w:spacing w:line="240" w:lineRule="auto"/>
        <w:jc w:val="left"/>
        <w:rPr>
          <w:rFonts w:ascii="Courier New" w:eastAsia="Calibri" w:hAnsi="Courier New" w:cs="Courier New"/>
          <w:kern w:val="2"/>
          <w:sz w:val="21"/>
          <w:szCs w:val="21"/>
          <w:lang w:val="en-US"/>
          <w14:ligatures w14:val="standardContextual"/>
        </w:rPr>
      </w:pPr>
      <w:r w:rsidRPr="005D56F5">
        <w:rPr>
          <w:rFonts w:ascii="Courier New" w:eastAsia="Calibri" w:hAnsi="Courier New" w:cs="Courier New"/>
          <w:kern w:val="2"/>
          <w:sz w:val="21"/>
          <w:szCs w:val="21"/>
          <w:lang w:val="en-US"/>
          <w14:ligatures w14:val="standardContextual"/>
        </w:rPr>
        <w:t xml:space="preserve"> k</w:t>
      </w:r>
      <w:proofErr w:type="gramStart"/>
      <w:r w:rsidRPr="005D56F5">
        <w:rPr>
          <w:rFonts w:ascii="Courier New" w:eastAsia="Calibri" w:hAnsi="Courier New" w:cs="Courier New"/>
          <w:kern w:val="2"/>
          <w:sz w:val="21"/>
          <w:szCs w:val="21"/>
          <w:lang w:val="en-US"/>
          <w14:ligatures w14:val="standardContextual"/>
        </w:rPr>
        <w:t>=  1.941</w:t>
      </w:r>
      <w:proofErr w:type="gramEnd"/>
      <w:r w:rsidRPr="005D56F5">
        <w:rPr>
          <w:rFonts w:ascii="Courier New" w:eastAsia="Calibri" w:hAnsi="Courier New" w:cs="Courier New"/>
          <w:kern w:val="2"/>
          <w:sz w:val="21"/>
          <w:szCs w:val="21"/>
          <w:lang w:val="en-US"/>
          <w14:ligatures w14:val="standardContextual"/>
        </w:rPr>
        <w:t xml:space="preserve"> A(CT)=  4 Z(МЦК)=  68 Z(CT)=  32 Z(БЦК)= 132</w:t>
      </w:r>
    </w:p>
    <w:p w14:paraId="1D198D48" w14:textId="77777777" w:rsidR="00F816C1" w:rsidRPr="005D56F5" w:rsidRDefault="00F816C1" w:rsidP="00F816C1">
      <w:pPr>
        <w:spacing w:line="240" w:lineRule="auto"/>
        <w:jc w:val="left"/>
        <w:rPr>
          <w:rFonts w:ascii="Courier New" w:eastAsia="Calibri" w:hAnsi="Courier New" w:cs="Courier New"/>
          <w:kern w:val="2"/>
          <w:sz w:val="21"/>
          <w:szCs w:val="21"/>
          <w:lang w:val="en-US"/>
          <w14:ligatures w14:val="standardContextual"/>
        </w:rPr>
      </w:pPr>
      <w:r w:rsidRPr="005D56F5">
        <w:rPr>
          <w:rFonts w:ascii="Courier New" w:eastAsia="Calibri" w:hAnsi="Courier New" w:cs="Courier New"/>
          <w:kern w:val="2"/>
          <w:sz w:val="21"/>
          <w:szCs w:val="21"/>
          <w:lang w:val="en-US"/>
          <w14:ligatures w14:val="standardContextual"/>
        </w:rPr>
        <w:t xml:space="preserve"> k</w:t>
      </w:r>
      <w:proofErr w:type="gramStart"/>
      <w:r w:rsidRPr="005D56F5">
        <w:rPr>
          <w:rFonts w:ascii="Courier New" w:eastAsia="Calibri" w:hAnsi="Courier New" w:cs="Courier New"/>
          <w:kern w:val="2"/>
          <w:sz w:val="21"/>
          <w:szCs w:val="21"/>
          <w:lang w:val="en-US"/>
          <w14:ligatures w14:val="standardContextual"/>
        </w:rPr>
        <w:t>=  1.944</w:t>
      </w:r>
      <w:proofErr w:type="gramEnd"/>
      <w:r w:rsidRPr="005D56F5">
        <w:rPr>
          <w:rFonts w:ascii="Courier New" w:eastAsia="Calibri" w:hAnsi="Courier New" w:cs="Courier New"/>
          <w:kern w:val="2"/>
          <w:sz w:val="21"/>
          <w:szCs w:val="21"/>
          <w:lang w:val="en-US"/>
          <w14:ligatures w14:val="standardContextual"/>
        </w:rPr>
        <w:t xml:space="preserve"> A(CT)=  4 Z(МЦК)=  72 Z(CT)=  34 Z(БЦК)= 140</w:t>
      </w:r>
    </w:p>
    <w:p w14:paraId="784DBF3F" w14:textId="77777777" w:rsidR="00F816C1" w:rsidRPr="005D56F5" w:rsidRDefault="00F816C1" w:rsidP="00F816C1">
      <w:pPr>
        <w:spacing w:line="240" w:lineRule="auto"/>
        <w:jc w:val="left"/>
        <w:rPr>
          <w:rFonts w:ascii="Courier New" w:eastAsia="Calibri" w:hAnsi="Courier New" w:cs="Courier New"/>
          <w:kern w:val="2"/>
          <w:sz w:val="21"/>
          <w:szCs w:val="21"/>
          <w:lang w:val="en-US"/>
          <w14:ligatures w14:val="standardContextual"/>
        </w:rPr>
      </w:pPr>
      <w:r w:rsidRPr="005D56F5">
        <w:rPr>
          <w:rFonts w:ascii="Courier New" w:eastAsia="Calibri" w:hAnsi="Courier New" w:cs="Courier New"/>
          <w:kern w:val="2"/>
          <w:sz w:val="21"/>
          <w:szCs w:val="21"/>
          <w:lang w:val="en-US"/>
          <w14:ligatures w14:val="standardContextual"/>
        </w:rPr>
        <w:t xml:space="preserve"> k</w:t>
      </w:r>
      <w:proofErr w:type="gramStart"/>
      <w:r w:rsidRPr="005D56F5">
        <w:rPr>
          <w:rFonts w:ascii="Courier New" w:eastAsia="Calibri" w:hAnsi="Courier New" w:cs="Courier New"/>
          <w:kern w:val="2"/>
          <w:sz w:val="21"/>
          <w:szCs w:val="21"/>
          <w:lang w:val="en-US"/>
          <w14:ligatures w14:val="standardContextual"/>
        </w:rPr>
        <w:t>=  1.937</w:t>
      </w:r>
      <w:proofErr w:type="gramEnd"/>
      <w:r w:rsidRPr="005D56F5">
        <w:rPr>
          <w:rFonts w:ascii="Courier New" w:eastAsia="Calibri" w:hAnsi="Courier New" w:cs="Courier New"/>
          <w:kern w:val="2"/>
          <w:sz w:val="21"/>
          <w:szCs w:val="21"/>
          <w:lang w:val="en-US"/>
          <w14:ligatures w14:val="standardContextual"/>
        </w:rPr>
        <w:t xml:space="preserve"> A(CT)=  4 Z(МЦК)=  79 Z(CT)=  37 Z(БЦК)= 153</w:t>
      </w:r>
    </w:p>
    <w:p w14:paraId="59AEC7A6" w14:textId="77777777" w:rsidR="00F816C1" w:rsidRPr="005D56F5" w:rsidRDefault="00F816C1" w:rsidP="00F816C1">
      <w:pPr>
        <w:spacing w:line="240" w:lineRule="auto"/>
        <w:jc w:val="left"/>
        <w:rPr>
          <w:rFonts w:ascii="Courier New" w:eastAsia="Calibri" w:hAnsi="Courier New" w:cs="Courier New"/>
          <w:kern w:val="2"/>
          <w:sz w:val="21"/>
          <w:szCs w:val="21"/>
          <w:lang w:val="en-US"/>
          <w14:ligatures w14:val="standardContextual"/>
        </w:rPr>
      </w:pPr>
      <w:r w:rsidRPr="005D56F5">
        <w:rPr>
          <w:rFonts w:ascii="Courier New" w:eastAsia="Calibri" w:hAnsi="Courier New" w:cs="Courier New"/>
          <w:kern w:val="2"/>
          <w:sz w:val="21"/>
          <w:szCs w:val="21"/>
          <w:lang w:val="en-US"/>
          <w14:ligatures w14:val="standardContextual"/>
        </w:rPr>
        <w:t xml:space="preserve"> k</w:t>
      </w:r>
      <w:proofErr w:type="gramStart"/>
      <w:r w:rsidRPr="005D56F5">
        <w:rPr>
          <w:rFonts w:ascii="Courier New" w:eastAsia="Calibri" w:hAnsi="Courier New" w:cs="Courier New"/>
          <w:kern w:val="2"/>
          <w:sz w:val="21"/>
          <w:szCs w:val="21"/>
          <w:lang w:val="en-US"/>
          <w14:ligatures w14:val="standardContextual"/>
        </w:rPr>
        <w:t>=  1.940</w:t>
      </w:r>
      <w:proofErr w:type="gramEnd"/>
      <w:r w:rsidRPr="005D56F5">
        <w:rPr>
          <w:rFonts w:ascii="Courier New" w:eastAsia="Calibri" w:hAnsi="Courier New" w:cs="Courier New"/>
          <w:kern w:val="2"/>
          <w:sz w:val="21"/>
          <w:szCs w:val="21"/>
          <w:lang w:val="en-US"/>
          <w14:ligatures w14:val="standardContextual"/>
        </w:rPr>
        <w:t xml:space="preserve"> A(CT)=  4 Z(МЦК)=  83 Z(CT)=  39 Z(БЦК)= 161</w:t>
      </w:r>
    </w:p>
    <w:p w14:paraId="212E1D93" w14:textId="77777777" w:rsidR="00F816C1" w:rsidRPr="005D56F5" w:rsidRDefault="00F816C1" w:rsidP="00F816C1">
      <w:pPr>
        <w:spacing w:line="240" w:lineRule="auto"/>
        <w:jc w:val="left"/>
        <w:rPr>
          <w:rFonts w:ascii="Courier New" w:eastAsia="Calibri" w:hAnsi="Courier New" w:cs="Courier New"/>
          <w:kern w:val="2"/>
          <w:sz w:val="21"/>
          <w:szCs w:val="21"/>
          <w:lang w:val="en-US"/>
          <w14:ligatures w14:val="standardContextual"/>
        </w:rPr>
      </w:pPr>
      <w:r w:rsidRPr="005D56F5">
        <w:rPr>
          <w:rFonts w:ascii="Courier New" w:eastAsia="Calibri" w:hAnsi="Courier New" w:cs="Courier New"/>
          <w:kern w:val="2"/>
          <w:sz w:val="21"/>
          <w:szCs w:val="21"/>
          <w:lang w:val="en-US"/>
          <w14:ligatures w14:val="standardContextual"/>
        </w:rPr>
        <w:t xml:space="preserve"> k</w:t>
      </w:r>
      <w:proofErr w:type="gramStart"/>
      <w:r w:rsidRPr="005D56F5">
        <w:rPr>
          <w:rFonts w:ascii="Courier New" w:eastAsia="Calibri" w:hAnsi="Courier New" w:cs="Courier New"/>
          <w:kern w:val="2"/>
          <w:sz w:val="21"/>
          <w:szCs w:val="21"/>
          <w:lang w:val="en-US"/>
          <w14:ligatures w14:val="standardContextual"/>
        </w:rPr>
        <w:t>=  1.943</w:t>
      </w:r>
      <w:proofErr w:type="gramEnd"/>
      <w:r w:rsidRPr="005D56F5">
        <w:rPr>
          <w:rFonts w:ascii="Courier New" w:eastAsia="Calibri" w:hAnsi="Courier New" w:cs="Courier New"/>
          <w:kern w:val="2"/>
          <w:sz w:val="21"/>
          <w:szCs w:val="21"/>
          <w:lang w:val="en-US"/>
          <w14:ligatures w14:val="standardContextual"/>
        </w:rPr>
        <w:t xml:space="preserve"> A(CT)=  4 Z(МЦК)=  87 Z(CT)=  41 Z(БЦК)= 169</w:t>
      </w:r>
    </w:p>
    <w:p w14:paraId="013143F5" w14:textId="77777777" w:rsidR="00F816C1" w:rsidRPr="005D56F5" w:rsidRDefault="00F816C1" w:rsidP="00F816C1">
      <w:pPr>
        <w:spacing w:line="240" w:lineRule="auto"/>
        <w:jc w:val="left"/>
        <w:rPr>
          <w:rFonts w:ascii="Courier New" w:eastAsia="Calibri" w:hAnsi="Courier New" w:cs="Courier New"/>
          <w:kern w:val="2"/>
          <w:sz w:val="21"/>
          <w:szCs w:val="21"/>
          <w:lang w:val="en-US"/>
          <w14:ligatures w14:val="standardContextual"/>
        </w:rPr>
      </w:pPr>
      <w:r w:rsidRPr="005D56F5">
        <w:rPr>
          <w:rFonts w:ascii="Courier New" w:eastAsia="Calibri" w:hAnsi="Courier New" w:cs="Courier New"/>
          <w:kern w:val="2"/>
          <w:sz w:val="21"/>
          <w:szCs w:val="21"/>
          <w:lang w:val="en-US"/>
          <w14:ligatures w14:val="standardContextual"/>
        </w:rPr>
        <w:t xml:space="preserve"> k</w:t>
      </w:r>
      <w:proofErr w:type="gramStart"/>
      <w:r w:rsidRPr="005D56F5">
        <w:rPr>
          <w:rFonts w:ascii="Courier New" w:eastAsia="Calibri" w:hAnsi="Courier New" w:cs="Courier New"/>
          <w:kern w:val="2"/>
          <w:sz w:val="21"/>
          <w:szCs w:val="21"/>
          <w:lang w:val="en-US"/>
          <w14:ligatures w14:val="standardContextual"/>
        </w:rPr>
        <w:t>=  1.945</w:t>
      </w:r>
      <w:proofErr w:type="gramEnd"/>
      <w:r w:rsidRPr="005D56F5">
        <w:rPr>
          <w:rFonts w:ascii="Courier New" w:eastAsia="Calibri" w:hAnsi="Courier New" w:cs="Courier New"/>
          <w:kern w:val="2"/>
          <w:sz w:val="21"/>
          <w:szCs w:val="21"/>
          <w:lang w:val="en-US"/>
          <w14:ligatures w14:val="standardContextual"/>
        </w:rPr>
        <w:t xml:space="preserve"> A(CT)=  4 Z(МЦК)=  91 Z(CT)=  43 Z(БЦК)= 177</w:t>
      </w:r>
    </w:p>
    <w:p w14:paraId="5A08C048" w14:textId="77777777" w:rsidR="00F816C1" w:rsidRPr="005D56F5" w:rsidRDefault="00F816C1" w:rsidP="00F816C1">
      <w:pPr>
        <w:spacing w:line="240" w:lineRule="auto"/>
        <w:jc w:val="left"/>
        <w:rPr>
          <w:rFonts w:ascii="Courier New" w:eastAsia="Calibri" w:hAnsi="Courier New" w:cs="Courier New"/>
          <w:kern w:val="2"/>
          <w:sz w:val="21"/>
          <w:szCs w:val="21"/>
          <w:lang w:val="en-US"/>
          <w14:ligatures w14:val="standardContextual"/>
        </w:rPr>
      </w:pPr>
      <w:r w:rsidRPr="005D56F5">
        <w:rPr>
          <w:rFonts w:ascii="Courier New" w:eastAsia="Calibri" w:hAnsi="Courier New" w:cs="Courier New"/>
          <w:kern w:val="2"/>
          <w:sz w:val="21"/>
          <w:szCs w:val="21"/>
          <w:lang w:val="en-US"/>
          <w14:ligatures w14:val="standardContextual"/>
        </w:rPr>
        <w:t xml:space="preserve"> k</w:t>
      </w:r>
      <w:proofErr w:type="gramStart"/>
      <w:r w:rsidRPr="005D56F5">
        <w:rPr>
          <w:rFonts w:ascii="Courier New" w:eastAsia="Calibri" w:hAnsi="Courier New" w:cs="Courier New"/>
          <w:kern w:val="2"/>
          <w:sz w:val="21"/>
          <w:szCs w:val="21"/>
          <w:lang w:val="en-US"/>
          <w14:ligatures w14:val="standardContextual"/>
        </w:rPr>
        <w:t>=  1.936</w:t>
      </w:r>
      <w:proofErr w:type="gramEnd"/>
      <w:r w:rsidRPr="005D56F5">
        <w:rPr>
          <w:rFonts w:ascii="Courier New" w:eastAsia="Calibri" w:hAnsi="Courier New" w:cs="Courier New"/>
          <w:kern w:val="2"/>
          <w:sz w:val="21"/>
          <w:szCs w:val="21"/>
          <w:lang w:val="en-US"/>
          <w14:ligatures w14:val="standardContextual"/>
        </w:rPr>
        <w:t xml:space="preserve"> A(CT)=  4 Z(МЦК)=  94 Z(CT)=  44 Z(БЦК)= 182</w:t>
      </w:r>
    </w:p>
    <w:p w14:paraId="1CC55F6E" w14:textId="77777777" w:rsidR="00F816C1" w:rsidRPr="005D56F5" w:rsidRDefault="00F816C1" w:rsidP="00F816C1">
      <w:pPr>
        <w:spacing w:line="240" w:lineRule="auto"/>
        <w:jc w:val="left"/>
        <w:rPr>
          <w:rFonts w:ascii="Courier New" w:eastAsia="Calibri" w:hAnsi="Courier New" w:cs="Courier New"/>
          <w:kern w:val="2"/>
          <w:sz w:val="21"/>
          <w:szCs w:val="21"/>
          <w:lang w:val="en-US"/>
          <w14:ligatures w14:val="standardContextual"/>
        </w:rPr>
      </w:pPr>
      <w:r w:rsidRPr="005D56F5">
        <w:rPr>
          <w:rFonts w:ascii="Courier New" w:eastAsia="Calibri" w:hAnsi="Courier New" w:cs="Courier New"/>
          <w:kern w:val="2"/>
          <w:sz w:val="21"/>
          <w:szCs w:val="21"/>
          <w:lang w:val="en-US"/>
          <w14:ligatures w14:val="standardContextual"/>
        </w:rPr>
        <w:t xml:space="preserve"> k</w:t>
      </w:r>
      <w:proofErr w:type="gramStart"/>
      <w:r w:rsidRPr="005D56F5">
        <w:rPr>
          <w:rFonts w:ascii="Courier New" w:eastAsia="Calibri" w:hAnsi="Courier New" w:cs="Courier New"/>
          <w:kern w:val="2"/>
          <w:sz w:val="21"/>
          <w:szCs w:val="21"/>
          <w:lang w:val="en-US"/>
          <w14:ligatures w14:val="standardContextual"/>
        </w:rPr>
        <w:t>=  1.939</w:t>
      </w:r>
      <w:proofErr w:type="gramEnd"/>
      <w:r w:rsidRPr="005D56F5">
        <w:rPr>
          <w:rFonts w:ascii="Courier New" w:eastAsia="Calibri" w:hAnsi="Courier New" w:cs="Courier New"/>
          <w:kern w:val="2"/>
          <w:sz w:val="21"/>
          <w:szCs w:val="21"/>
          <w:lang w:val="en-US"/>
          <w14:ligatures w14:val="standardContextual"/>
        </w:rPr>
        <w:t xml:space="preserve"> A(CT)=  4 Z(МЦК)=  98 Z(CT)=  46 Z(БЦК)= 190</w:t>
      </w:r>
    </w:p>
    <w:p w14:paraId="5AEAB2A9" w14:textId="77777777" w:rsidR="00F816C1" w:rsidRPr="005D56F5" w:rsidRDefault="00F816C1" w:rsidP="00F816C1">
      <w:pPr>
        <w:spacing w:line="240" w:lineRule="auto"/>
        <w:jc w:val="left"/>
        <w:rPr>
          <w:rFonts w:ascii="Courier New" w:eastAsia="Calibri" w:hAnsi="Courier New" w:cs="Courier New"/>
          <w:kern w:val="2"/>
          <w:sz w:val="21"/>
          <w:szCs w:val="21"/>
          <w:lang w:val="en-US"/>
          <w14:ligatures w14:val="standardContextual"/>
        </w:rPr>
      </w:pPr>
      <w:r w:rsidRPr="005D56F5">
        <w:rPr>
          <w:rFonts w:ascii="Courier New" w:eastAsia="Calibri" w:hAnsi="Courier New" w:cs="Courier New"/>
          <w:kern w:val="2"/>
          <w:sz w:val="21"/>
          <w:szCs w:val="21"/>
          <w:lang w:val="en-US"/>
          <w14:ligatures w14:val="standardContextual"/>
        </w:rPr>
        <w:t xml:space="preserve"> k</w:t>
      </w:r>
      <w:proofErr w:type="gramStart"/>
      <w:r w:rsidRPr="005D56F5">
        <w:rPr>
          <w:rFonts w:ascii="Courier New" w:eastAsia="Calibri" w:hAnsi="Courier New" w:cs="Courier New"/>
          <w:kern w:val="2"/>
          <w:sz w:val="21"/>
          <w:szCs w:val="21"/>
          <w:lang w:val="en-US"/>
          <w14:ligatures w14:val="standardContextual"/>
        </w:rPr>
        <w:t>=  1.941</w:t>
      </w:r>
      <w:proofErr w:type="gramEnd"/>
      <w:r w:rsidRPr="005D56F5">
        <w:rPr>
          <w:rFonts w:ascii="Courier New" w:eastAsia="Calibri" w:hAnsi="Courier New" w:cs="Courier New"/>
          <w:kern w:val="2"/>
          <w:sz w:val="21"/>
          <w:szCs w:val="21"/>
          <w:lang w:val="en-US"/>
          <w14:ligatures w14:val="standardContextual"/>
        </w:rPr>
        <w:t xml:space="preserve"> A(CT)=  4 Z(МЦК)= 102 Z(CT)=  48 Z(БЦК)= 198</w:t>
      </w:r>
    </w:p>
    <w:p w14:paraId="78D4E3F8" w14:textId="77777777" w:rsidR="00F816C1" w:rsidRPr="005D56F5" w:rsidRDefault="00F816C1" w:rsidP="00F816C1">
      <w:pPr>
        <w:spacing w:line="240" w:lineRule="auto"/>
        <w:jc w:val="left"/>
        <w:rPr>
          <w:rFonts w:ascii="Courier New" w:eastAsia="Calibri" w:hAnsi="Courier New" w:cs="Courier New"/>
          <w:kern w:val="2"/>
          <w:sz w:val="21"/>
          <w:szCs w:val="21"/>
          <w:lang w:val="en-US"/>
          <w14:ligatures w14:val="standardContextual"/>
        </w:rPr>
      </w:pPr>
      <w:r w:rsidRPr="005D56F5">
        <w:rPr>
          <w:rFonts w:ascii="Courier New" w:eastAsia="Calibri" w:hAnsi="Courier New" w:cs="Courier New"/>
          <w:kern w:val="2"/>
          <w:sz w:val="21"/>
          <w:szCs w:val="21"/>
          <w:lang w:val="en-US"/>
          <w14:ligatures w14:val="standardContextual"/>
        </w:rPr>
        <w:t xml:space="preserve"> k</w:t>
      </w:r>
      <w:proofErr w:type="gramStart"/>
      <w:r w:rsidRPr="005D56F5">
        <w:rPr>
          <w:rFonts w:ascii="Courier New" w:eastAsia="Calibri" w:hAnsi="Courier New" w:cs="Courier New"/>
          <w:kern w:val="2"/>
          <w:sz w:val="21"/>
          <w:szCs w:val="21"/>
          <w:lang w:val="en-US"/>
          <w14:ligatures w14:val="standardContextual"/>
        </w:rPr>
        <w:t>=  1.943</w:t>
      </w:r>
      <w:proofErr w:type="gramEnd"/>
      <w:r w:rsidRPr="005D56F5">
        <w:rPr>
          <w:rFonts w:ascii="Courier New" w:eastAsia="Calibri" w:hAnsi="Courier New" w:cs="Courier New"/>
          <w:kern w:val="2"/>
          <w:sz w:val="21"/>
          <w:szCs w:val="21"/>
          <w:lang w:val="en-US"/>
          <w14:ligatures w14:val="standardContextual"/>
        </w:rPr>
        <w:t xml:space="preserve"> A(CT)=  4 Z(МЦК)= 106 Z(CT)=  50 Z(БЦК)= 206</w:t>
      </w:r>
    </w:p>
    <w:p w14:paraId="1A3A947C" w14:textId="77777777" w:rsidR="00F816C1" w:rsidRPr="005D56F5" w:rsidRDefault="00F816C1" w:rsidP="00F816C1">
      <w:pPr>
        <w:spacing w:line="240" w:lineRule="auto"/>
        <w:jc w:val="left"/>
        <w:rPr>
          <w:rFonts w:ascii="Courier New" w:eastAsia="Calibri" w:hAnsi="Courier New" w:cs="Courier New"/>
          <w:kern w:val="2"/>
          <w:sz w:val="21"/>
          <w:szCs w:val="21"/>
          <w:lang w:val="en-US"/>
          <w14:ligatures w14:val="standardContextual"/>
        </w:rPr>
      </w:pPr>
      <w:r w:rsidRPr="005D56F5">
        <w:rPr>
          <w:rFonts w:ascii="Courier New" w:eastAsia="Calibri" w:hAnsi="Courier New" w:cs="Courier New"/>
          <w:kern w:val="2"/>
          <w:sz w:val="21"/>
          <w:szCs w:val="21"/>
          <w:lang w:val="en-US"/>
          <w14:ligatures w14:val="standardContextual"/>
        </w:rPr>
        <w:t xml:space="preserve"> k</w:t>
      </w:r>
      <w:proofErr w:type="gramStart"/>
      <w:r w:rsidRPr="005D56F5">
        <w:rPr>
          <w:rFonts w:ascii="Courier New" w:eastAsia="Calibri" w:hAnsi="Courier New" w:cs="Courier New"/>
          <w:kern w:val="2"/>
          <w:sz w:val="21"/>
          <w:szCs w:val="21"/>
          <w:lang w:val="en-US"/>
          <w14:ligatures w14:val="standardContextual"/>
        </w:rPr>
        <w:t>=  1.936</w:t>
      </w:r>
      <w:proofErr w:type="gramEnd"/>
      <w:r w:rsidRPr="005D56F5">
        <w:rPr>
          <w:rFonts w:ascii="Courier New" w:eastAsia="Calibri" w:hAnsi="Courier New" w:cs="Courier New"/>
          <w:kern w:val="2"/>
          <w:sz w:val="21"/>
          <w:szCs w:val="21"/>
          <w:lang w:val="en-US"/>
          <w14:ligatures w14:val="standardContextual"/>
        </w:rPr>
        <w:t xml:space="preserve"> A(CT)=  4 Z(МЦК)= 109 Z(CT)=  51 Z(БЦК)= 211</w:t>
      </w:r>
    </w:p>
    <w:p w14:paraId="545F2865" w14:textId="77777777" w:rsidR="00F816C1" w:rsidRPr="005D56F5" w:rsidRDefault="00F816C1" w:rsidP="00F816C1">
      <w:pPr>
        <w:spacing w:line="240" w:lineRule="auto"/>
        <w:jc w:val="left"/>
        <w:rPr>
          <w:rFonts w:ascii="Courier New" w:eastAsia="Calibri" w:hAnsi="Courier New" w:cs="Courier New"/>
          <w:kern w:val="2"/>
          <w:sz w:val="21"/>
          <w:szCs w:val="21"/>
          <w:lang w:val="en-US"/>
          <w14:ligatures w14:val="standardContextual"/>
        </w:rPr>
      </w:pPr>
      <w:r w:rsidRPr="005D56F5">
        <w:rPr>
          <w:rFonts w:ascii="Courier New" w:eastAsia="Calibri" w:hAnsi="Courier New" w:cs="Courier New"/>
          <w:kern w:val="2"/>
          <w:sz w:val="21"/>
          <w:szCs w:val="21"/>
          <w:lang w:val="en-US"/>
          <w14:ligatures w14:val="standardContextual"/>
        </w:rPr>
        <w:t xml:space="preserve"> k</w:t>
      </w:r>
      <w:proofErr w:type="gramStart"/>
      <w:r w:rsidRPr="005D56F5">
        <w:rPr>
          <w:rFonts w:ascii="Courier New" w:eastAsia="Calibri" w:hAnsi="Courier New" w:cs="Courier New"/>
          <w:kern w:val="2"/>
          <w:sz w:val="21"/>
          <w:szCs w:val="21"/>
          <w:lang w:val="en-US"/>
          <w14:ligatures w14:val="standardContextual"/>
        </w:rPr>
        <w:t>=  1.938</w:t>
      </w:r>
      <w:proofErr w:type="gramEnd"/>
      <w:r w:rsidRPr="005D56F5">
        <w:rPr>
          <w:rFonts w:ascii="Courier New" w:eastAsia="Calibri" w:hAnsi="Courier New" w:cs="Courier New"/>
          <w:kern w:val="2"/>
          <w:sz w:val="21"/>
          <w:szCs w:val="21"/>
          <w:lang w:val="en-US"/>
          <w14:ligatures w14:val="standardContextual"/>
        </w:rPr>
        <w:t xml:space="preserve"> A(CT)=  4 Z(МЦК)= 113 Z(CT)=  53 Z(БЦК)= 219</w:t>
      </w:r>
    </w:p>
    <w:p w14:paraId="619D923E" w14:textId="77777777" w:rsidR="00F816C1" w:rsidRPr="005D56F5" w:rsidRDefault="00F816C1" w:rsidP="00F816C1">
      <w:pPr>
        <w:spacing w:line="240" w:lineRule="auto"/>
        <w:jc w:val="left"/>
        <w:rPr>
          <w:rFonts w:ascii="Courier New" w:eastAsia="Calibri" w:hAnsi="Courier New" w:cs="Courier New"/>
          <w:kern w:val="2"/>
          <w:sz w:val="21"/>
          <w:szCs w:val="21"/>
          <w:lang w:val="en-US"/>
          <w14:ligatures w14:val="standardContextual"/>
        </w:rPr>
      </w:pPr>
      <w:r w:rsidRPr="005D56F5">
        <w:rPr>
          <w:rFonts w:ascii="Courier New" w:eastAsia="Calibri" w:hAnsi="Courier New" w:cs="Courier New"/>
          <w:kern w:val="2"/>
          <w:sz w:val="21"/>
          <w:szCs w:val="21"/>
          <w:lang w:val="en-US"/>
          <w14:ligatures w14:val="standardContextual"/>
        </w:rPr>
        <w:t xml:space="preserve"> k</w:t>
      </w:r>
      <w:proofErr w:type="gramStart"/>
      <w:r w:rsidRPr="005D56F5">
        <w:rPr>
          <w:rFonts w:ascii="Courier New" w:eastAsia="Calibri" w:hAnsi="Courier New" w:cs="Courier New"/>
          <w:kern w:val="2"/>
          <w:sz w:val="21"/>
          <w:szCs w:val="21"/>
          <w:lang w:val="en-US"/>
          <w14:ligatures w14:val="standardContextual"/>
        </w:rPr>
        <w:t>=  1.940</w:t>
      </w:r>
      <w:proofErr w:type="gramEnd"/>
      <w:r w:rsidRPr="005D56F5">
        <w:rPr>
          <w:rFonts w:ascii="Courier New" w:eastAsia="Calibri" w:hAnsi="Courier New" w:cs="Courier New"/>
          <w:kern w:val="2"/>
          <w:sz w:val="21"/>
          <w:szCs w:val="21"/>
          <w:lang w:val="en-US"/>
          <w14:ligatures w14:val="standardContextual"/>
        </w:rPr>
        <w:t xml:space="preserve"> A(CT)=  4 Z(МЦК)= 117 Z(CT)=  55 Z(БЦК)= 227</w:t>
      </w:r>
    </w:p>
    <w:p w14:paraId="75002F69" w14:textId="77777777" w:rsidR="00F816C1" w:rsidRPr="005D56F5" w:rsidRDefault="00F816C1" w:rsidP="00F816C1">
      <w:pPr>
        <w:spacing w:line="240" w:lineRule="auto"/>
        <w:jc w:val="left"/>
        <w:rPr>
          <w:rFonts w:ascii="Courier New" w:eastAsia="Calibri" w:hAnsi="Courier New" w:cs="Courier New"/>
          <w:kern w:val="2"/>
          <w:sz w:val="21"/>
          <w:szCs w:val="21"/>
          <w:lang w:val="en-US"/>
          <w14:ligatures w14:val="standardContextual"/>
        </w:rPr>
      </w:pPr>
      <w:r w:rsidRPr="005D56F5">
        <w:rPr>
          <w:rFonts w:ascii="Courier New" w:eastAsia="Calibri" w:hAnsi="Courier New" w:cs="Courier New"/>
          <w:kern w:val="2"/>
          <w:sz w:val="21"/>
          <w:szCs w:val="21"/>
          <w:lang w:val="en-US"/>
          <w14:ligatures w14:val="standardContextual"/>
        </w:rPr>
        <w:t xml:space="preserve"> k</w:t>
      </w:r>
      <w:proofErr w:type="gramStart"/>
      <w:r w:rsidRPr="005D56F5">
        <w:rPr>
          <w:rFonts w:ascii="Courier New" w:eastAsia="Calibri" w:hAnsi="Courier New" w:cs="Courier New"/>
          <w:kern w:val="2"/>
          <w:sz w:val="21"/>
          <w:szCs w:val="21"/>
          <w:lang w:val="en-US"/>
          <w14:ligatures w14:val="standardContextual"/>
        </w:rPr>
        <w:t>=  1.942</w:t>
      </w:r>
      <w:proofErr w:type="gramEnd"/>
      <w:r w:rsidRPr="005D56F5">
        <w:rPr>
          <w:rFonts w:ascii="Courier New" w:eastAsia="Calibri" w:hAnsi="Courier New" w:cs="Courier New"/>
          <w:kern w:val="2"/>
          <w:sz w:val="21"/>
          <w:szCs w:val="21"/>
          <w:lang w:val="en-US"/>
          <w14:ligatures w14:val="standardContextual"/>
        </w:rPr>
        <w:t xml:space="preserve"> A(CT)=  4 Z(МЦК)= 121 Z(CT)=  57 Z(БЦК)= 235</w:t>
      </w:r>
    </w:p>
    <w:p w14:paraId="2327B5A6" w14:textId="77777777" w:rsidR="00F816C1" w:rsidRPr="005D56F5" w:rsidRDefault="00F816C1" w:rsidP="00F816C1">
      <w:pPr>
        <w:spacing w:line="240" w:lineRule="auto"/>
        <w:jc w:val="left"/>
        <w:rPr>
          <w:rFonts w:ascii="Courier New" w:eastAsia="Calibri" w:hAnsi="Courier New" w:cs="Courier New"/>
          <w:kern w:val="2"/>
          <w:sz w:val="21"/>
          <w:szCs w:val="21"/>
          <w:lang w:val="en-US"/>
          <w14:ligatures w14:val="standardContextual"/>
        </w:rPr>
      </w:pPr>
      <w:r w:rsidRPr="005D56F5">
        <w:rPr>
          <w:rFonts w:ascii="Courier New" w:eastAsia="Calibri" w:hAnsi="Courier New" w:cs="Courier New"/>
          <w:kern w:val="2"/>
          <w:sz w:val="21"/>
          <w:szCs w:val="21"/>
          <w:lang w:val="en-US"/>
          <w14:ligatures w14:val="standardContextual"/>
        </w:rPr>
        <w:t xml:space="preserve"> k</w:t>
      </w:r>
      <w:proofErr w:type="gramStart"/>
      <w:r w:rsidRPr="005D56F5">
        <w:rPr>
          <w:rFonts w:ascii="Courier New" w:eastAsia="Calibri" w:hAnsi="Courier New" w:cs="Courier New"/>
          <w:kern w:val="2"/>
          <w:sz w:val="21"/>
          <w:szCs w:val="21"/>
          <w:lang w:val="en-US"/>
          <w14:ligatures w14:val="standardContextual"/>
        </w:rPr>
        <w:t>=  1.938</w:t>
      </w:r>
      <w:proofErr w:type="gramEnd"/>
      <w:r w:rsidRPr="005D56F5">
        <w:rPr>
          <w:rFonts w:ascii="Courier New" w:eastAsia="Calibri" w:hAnsi="Courier New" w:cs="Courier New"/>
          <w:kern w:val="2"/>
          <w:sz w:val="21"/>
          <w:szCs w:val="21"/>
          <w:lang w:val="en-US"/>
          <w14:ligatures w14:val="standardContextual"/>
        </w:rPr>
        <w:t xml:space="preserve"> A(CT)=  4 Z(МЦК)= 128 Z(CT)=  60 Z(БЦК)= 248</w:t>
      </w:r>
    </w:p>
    <w:p w14:paraId="4570675D" w14:textId="77777777" w:rsidR="00F816C1" w:rsidRPr="005D56F5" w:rsidRDefault="00F816C1" w:rsidP="00F816C1">
      <w:pPr>
        <w:spacing w:line="240" w:lineRule="auto"/>
        <w:jc w:val="left"/>
        <w:rPr>
          <w:rFonts w:ascii="Courier New" w:eastAsia="Calibri" w:hAnsi="Courier New" w:cs="Courier New"/>
          <w:kern w:val="2"/>
          <w:sz w:val="21"/>
          <w:szCs w:val="21"/>
          <w:lang w:val="en-US"/>
          <w14:ligatures w14:val="standardContextual"/>
        </w:rPr>
      </w:pPr>
      <w:r w:rsidRPr="005D56F5">
        <w:rPr>
          <w:rFonts w:ascii="Courier New" w:eastAsia="Calibri" w:hAnsi="Courier New" w:cs="Courier New"/>
          <w:kern w:val="2"/>
          <w:sz w:val="21"/>
          <w:szCs w:val="21"/>
          <w:lang w:val="en-US"/>
          <w14:ligatures w14:val="standardContextual"/>
        </w:rPr>
        <w:lastRenderedPageBreak/>
        <w:t xml:space="preserve"> k</w:t>
      </w:r>
      <w:proofErr w:type="gramStart"/>
      <w:r w:rsidRPr="005D56F5">
        <w:rPr>
          <w:rFonts w:ascii="Courier New" w:eastAsia="Calibri" w:hAnsi="Courier New" w:cs="Courier New"/>
          <w:kern w:val="2"/>
          <w:sz w:val="21"/>
          <w:szCs w:val="21"/>
          <w:lang w:val="en-US"/>
          <w14:ligatures w14:val="standardContextual"/>
        </w:rPr>
        <w:t>=  1.939</w:t>
      </w:r>
      <w:proofErr w:type="gramEnd"/>
      <w:r w:rsidRPr="005D56F5">
        <w:rPr>
          <w:rFonts w:ascii="Courier New" w:eastAsia="Calibri" w:hAnsi="Courier New" w:cs="Courier New"/>
          <w:kern w:val="2"/>
          <w:sz w:val="21"/>
          <w:szCs w:val="21"/>
          <w:lang w:val="en-US"/>
          <w14:ligatures w14:val="standardContextual"/>
        </w:rPr>
        <w:t xml:space="preserve"> A(CT)=  4 Z(МЦК)= 132 Z(CT)=  62 Z(БЦК)= 256</w:t>
      </w:r>
    </w:p>
    <w:p w14:paraId="043A2E42" w14:textId="77777777" w:rsidR="00F816C1" w:rsidRPr="005D56F5" w:rsidRDefault="00F816C1" w:rsidP="00F816C1">
      <w:pPr>
        <w:spacing w:line="240" w:lineRule="auto"/>
        <w:jc w:val="left"/>
        <w:rPr>
          <w:rFonts w:ascii="Courier New" w:eastAsia="Calibri" w:hAnsi="Courier New" w:cs="Courier New"/>
          <w:kern w:val="2"/>
          <w:sz w:val="21"/>
          <w:szCs w:val="21"/>
          <w:lang w:val="en-US"/>
          <w14:ligatures w14:val="standardContextual"/>
        </w:rPr>
      </w:pPr>
      <w:r w:rsidRPr="005D56F5">
        <w:rPr>
          <w:rFonts w:ascii="Courier New" w:eastAsia="Calibri" w:hAnsi="Courier New" w:cs="Courier New"/>
          <w:kern w:val="2"/>
          <w:sz w:val="21"/>
          <w:szCs w:val="21"/>
          <w:lang w:val="en-US"/>
          <w14:ligatures w14:val="standardContextual"/>
        </w:rPr>
        <w:t xml:space="preserve"> k</w:t>
      </w:r>
      <w:proofErr w:type="gramStart"/>
      <w:r w:rsidRPr="005D56F5">
        <w:rPr>
          <w:rFonts w:ascii="Courier New" w:eastAsia="Calibri" w:hAnsi="Courier New" w:cs="Courier New"/>
          <w:kern w:val="2"/>
          <w:sz w:val="21"/>
          <w:szCs w:val="21"/>
          <w:lang w:val="en-US"/>
          <w14:ligatures w14:val="standardContextual"/>
        </w:rPr>
        <w:t>=  1.941</w:t>
      </w:r>
      <w:proofErr w:type="gramEnd"/>
      <w:r w:rsidRPr="005D56F5">
        <w:rPr>
          <w:rFonts w:ascii="Courier New" w:eastAsia="Calibri" w:hAnsi="Courier New" w:cs="Courier New"/>
          <w:kern w:val="2"/>
          <w:sz w:val="21"/>
          <w:szCs w:val="21"/>
          <w:lang w:val="en-US"/>
          <w14:ligatures w14:val="standardContextual"/>
        </w:rPr>
        <w:t xml:space="preserve"> A(CT)=  4 Z(МЦК)= 136 Z(CT)=  64 Z(БЦК)= 264</w:t>
      </w:r>
    </w:p>
    <w:p w14:paraId="470D5ACA" w14:textId="77777777" w:rsidR="00F816C1" w:rsidRPr="005D56F5" w:rsidRDefault="00F816C1" w:rsidP="00F816C1">
      <w:pPr>
        <w:spacing w:line="240" w:lineRule="auto"/>
        <w:jc w:val="left"/>
        <w:rPr>
          <w:rFonts w:ascii="Courier New" w:eastAsia="Calibri" w:hAnsi="Courier New" w:cs="Courier New"/>
          <w:kern w:val="2"/>
          <w:sz w:val="21"/>
          <w:szCs w:val="21"/>
          <w:lang w:val="en-US"/>
          <w14:ligatures w14:val="standardContextual"/>
        </w:rPr>
      </w:pPr>
      <w:r w:rsidRPr="005D56F5">
        <w:rPr>
          <w:rFonts w:ascii="Courier New" w:eastAsia="Calibri" w:hAnsi="Courier New" w:cs="Courier New"/>
          <w:kern w:val="2"/>
          <w:sz w:val="21"/>
          <w:szCs w:val="21"/>
          <w:lang w:val="en-US"/>
          <w14:ligatures w14:val="standardContextual"/>
        </w:rPr>
        <w:t xml:space="preserve"> k</w:t>
      </w:r>
      <w:proofErr w:type="gramStart"/>
      <w:r w:rsidRPr="005D56F5">
        <w:rPr>
          <w:rFonts w:ascii="Courier New" w:eastAsia="Calibri" w:hAnsi="Courier New" w:cs="Courier New"/>
          <w:kern w:val="2"/>
          <w:sz w:val="21"/>
          <w:szCs w:val="21"/>
          <w:lang w:val="en-US"/>
          <w14:ligatures w14:val="standardContextual"/>
        </w:rPr>
        <w:t>=  1.943</w:t>
      </w:r>
      <w:proofErr w:type="gramEnd"/>
      <w:r w:rsidRPr="005D56F5">
        <w:rPr>
          <w:rFonts w:ascii="Courier New" w:eastAsia="Calibri" w:hAnsi="Courier New" w:cs="Courier New"/>
          <w:kern w:val="2"/>
          <w:sz w:val="21"/>
          <w:szCs w:val="21"/>
          <w:lang w:val="en-US"/>
          <w14:ligatures w14:val="standardContextual"/>
        </w:rPr>
        <w:t xml:space="preserve"> A(CT)=  4 Z(МЦК)= 140 Z(CT)=  66 Z(БЦК)= 272</w:t>
      </w:r>
    </w:p>
    <w:p w14:paraId="6660D5CA" w14:textId="77777777" w:rsidR="00F816C1" w:rsidRPr="005D56F5" w:rsidRDefault="00F816C1" w:rsidP="00F816C1">
      <w:pPr>
        <w:spacing w:line="240" w:lineRule="auto"/>
        <w:jc w:val="left"/>
        <w:rPr>
          <w:rFonts w:ascii="Courier New" w:eastAsia="Calibri" w:hAnsi="Courier New" w:cs="Courier New"/>
          <w:kern w:val="2"/>
          <w:sz w:val="21"/>
          <w:szCs w:val="21"/>
          <w:lang w:val="en-US"/>
          <w14:ligatures w14:val="standardContextual"/>
        </w:rPr>
      </w:pPr>
      <w:r w:rsidRPr="005D56F5">
        <w:rPr>
          <w:rFonts w:ascii="Courier New" w:eastAsia="Calibri" w:hAnsi="Courier New" w:cs="Courier New"/>
          <w:kern w:val="2"/>
          <w:sz w:val="21"/>
          <w:szCs w:val="21"/>
          <w:lang w:val="en-US"/>
          <w14:ligatures w14:val="standardContextual"/>
        </w:rPr>
        <w:t xml:space="preserve"> k</w:t>
      </w:r>
      <w:proofErr w:type="gramStart"/>
      <w:r w:rsidRPr="005D56F5">
        <w:rPr>
          <w:rFonts w:ascii="Courier New" w:eastAsia="Calibri" w:hAnsi="Courier New" w:cs="Courier New"/>
          <w:kern w:val="2"/>
          <w:sz w:val="21"/>
          <w:szCs w:val="21"/>
          <w:lang w:val="en-US"/>
          <w14:ligatures w14:val="standardContextual"/>
        </w:rPr>
        <w:t>=  1.937</w:t>
      </w:r>
      <w:proofErr w:type="gramEnd"/>
      <w:r w:rsidRPr="005D56F5">
        <w:rPr>
          <w:rFonts w:ascii="Courier New" w:eastAsia="Calibri" w:hAnsi="Courier New" w:cs="Courier New"/>
          <w:kern w:val="2"/>
          <w:sz w:val="21"/>
          <w:szCs w:val="21"/>
          <w:lang w:val="en-US"/>
          <w14:ligatures w14:val="standardContextual"/>
        </w:rPr>
        <w:t xml:space="preserve"> A(CT)=  4 Z(МЦК)= 143 Z(CT)=  67 Z(БЦК)= 277</w:t>
      </w:r>
    </w:p>
    <w:p w14:paraId="2BF6A17E" w14:textId="77777777" w:rsidR="00F816C1" w:rsidRPr="005D56F5" w:rsidRDefault="00F816C1" w:rsidP="00F816C1">
      <w:pPr>
        <w:spacing w:line="240" w:lineRule="auto"/>
        <w:jc w:val="left"/>
        <w:rPr>
          <w:rFonts w:ascii="Courier New" w:eastAsia="Calibri" w:hAnsi="Courier New" w:cs="Courier New"/>
          <w:kern w:val="2"/>
          <w:sz w:val="21"/>
          <w:szCs w:val="21"/>
          <w:lang w:val="en-US"/>
          <w14:ligatures w14:val="standardContextual"/>
        </w:rPr>
      </w:pPr>
      <w:r w:rsidRPr="005D56F5">
        <w:rPr>
          <w:rFonts w:ascii="Courier New" w:eastAsia="Calibri" w:hAnsi="Courier New" w:cs="Courier New"/>
          <w:kern w:val="2"/>
          <w:sz w:val="21"/>
          <w:szCs w:val="21"/>
          <w:lang w:val="en-US"/>
          <w14:ligatures w14:val="standardContextual"/>
        </w:rPr>
        <w:t xml:space="preserve"> k</w:t>
      </w:r>
      <w:proofErr w:type="gramStart"/>
      <w:r w:rsidRPr="005D56F5">
        <w:rPr>
          <w:rFonts w:ascii="Courier New" w:eastAsia="Calibri" w:hAnsi="Courier New" w:cs="Courier New"/>
          <w:kern w:val="2"/>
          <w:sz w:val="21"/>
          <w:szCs w:val="21"/>
          <w:lang w:val="en-US"/>
          <w14:ligatures w14:val="standardContextual"/>
        </w:rPr>
        <w:t>=  1.939</w:t>
      </w:r>
      <w:proofErr w:type="gramEnd"/>
      <w:r w:rsidRPr="005D56F5">
        <w:rPr>
          <w:rFonts w:ascii="Courier New" w:eastAsia="Calibri" w:hAnsi="Courier New" w:cs="Courier New"/>
          <w:kern w:val="2"/>
          <w:sz w:val="21"/>
          <w:szCs w:val="21"/>
          <w:lang w:val="en-US"/>
          <w14:ligatures w14:val="standardContextual"/>
        </w:rPr>
        <w:t xml:space="preserve"> A(CT)=  4 Z(МЦК)= 147 Z(CT)=  69 Z(БЦК)= 285</w:t>
      </w:r>
    </w:p>
    <w:p w14:paraId="2F9E22F6" w14:textId="77777777" w:rsidR="00F816C1" w:rsidRPr="005D56F5" w:rsidRDefault="00F816C1" w:rsidP="00F816C1">
      <w:pPr>
        <w:spacing w:line="240" w:lineRule="auto"/>
        <w:jc w:val="left"/>
        <w:rPr>
          <w:rFonts w:ascii="Courier New" w:eastAsia="Calibri" w:hAnsi="Courier New" w:cs="Courier New"/>
          <w:kern w:val="2"/>
          <w:sz w:val="21"/>
          <w:szCs w:val="21"/>
          <w:lang w:val="en-US"/>
          <w14:ligatures w14:val="standardContextual"/>
        </w:rPr>
      </w:pPr>
      <w:r w:rsidRPr="005D56F5">
        <w:rPr>
          <w:rFonts w:ascii="Courier New" w:eastAsia="Calibri" w:hAnsi="Courier New" w:cs="Courier New"/>
          <w:kern w:val="2"/>
          <w:sz w:val="21"/>
          <w:szCs w:val="21"/>
          <w:lang w:val="en-US"/>
          <w14:ligatures w14:val="standardContextual"/>
        </w:rPr>
        <w:t xml:space="preserve"> k</w:t>
      </w:r>
      <w:proofErr w:type="gramStart"/>
      <w:r w:rsidRPr="005D56F5">
        <w:rPr>
          <w:rFonts w:ascii="Courier New" w:eastAsia="Calibri" w:hAnsi="Courier New" w:cs="Courier New"/>
          <w:kern w:val="2"/>
          <w:sz w:val="21"/>
          <w:szCs w:val="21"/>
          <w:lang w:val="en-US"/>
          <w14:ligatures w14:val="standardContextual"/>
        </w:rPr>
        <w:t>=  1.940</w:t>
      </w:r>
      <w:proofErr w:type="gramEnd"/>
      <w:r w:rsidRPr="005D56F5">
        <w:rPr>
          <w:rFonts w:ascii="Courier New" w:eastAsia="Calibri" w:hAnsi="Courier New" w:cs="Courier New"/>
          <w:kern w:val="2"/>
          <w:sz w:val="21"/>
          <w:szCs w:val="21"/>
          <w:lang w:val="en-US"/>
          <w14:ligatures w14:val="standardContextual"/>
        </w:rPr>
        <w:t xml:space="preserve"> A(CT)=  4 Z(МЦК)= 151 Z(CT)=  71 Z(БЦК)= 293</w:t>
      </w:r>
    </w:p>
    <w:p w14:paraId="60AFF615" w14:textId="77777777" w:rsidR="00F816C1" w:rsidRPr="005D56F5" w:rsidRDefault="00F816C1" w:rsidP="00F816C1">
      <w:pPr>
        <w:spacing w:line="240" w:lineRule="auto"/>
        <w:jc w:val="left"/>
        <w:rPr>
          <w:rFonts w:ascii="Courier New" w:eastAsia="Calibri" w:hAnsi="Courier New" w:cs="Courier New"/>
          <w:kern w:val="2"/>
          <w:sz w:val="21"/>
          <w:szCs w:val="21"/>
          <w:lang w:val="en-US"/>
          <w14:ligatures w14:val="standardContextual"/>
        </w:rPr>
      </w:pPr>
      <w:r w:rsidRPr="005D56F5">
        <w:rPr>
          <w:rFonts w:ascii="Courier New" w:eastAsia="Calibri" w:hAnsi="Courier New" w:cs="Courier New"/>
          <w:kern w:val="2"/>
          <w:sz w:val="21"/>
          <w:szCs w:val="21"/>
          <w:lang w:val="en-US"/>
          <w14:ligatures w14:val="standardContextual"/>
        </w:rPr>
        <w:t xml:space="preserve"> k</w:t>
      </w:r>
      <w:proofErr w:type="gramStart"/>
      <w:r w:rsidRPr="005D56F5">
        <w:rPr>
          <w:rFonts w:ascii="Courier New" w:eastAsia="Calibri" w:hAnsi="Courier New" w:cs="Courier New"/>
          <w:kern w:val="2"/>
          <w:sz w:val="21"/>
          <w:szCs w:val="21"/>
          <w:lang w:val="en-US"/>
          <w14:ligatures w14:val="standardContextual"/>
        </w:rPr>
        <w:t>=  1.942</w:t>
      </w:r>
      <w:proofErr w:type="gramEnd"/>
      <w:r w:rsidRPr="005D56F5">
        <w:rPr>
          <w:rFonts w:ascii="Courier New" w:eastAsia="Calibri" w:hAnsi="Courier New" w:cs="Courier New"/>
          <w:kern w:val="2"/>
          <w:sz w:val="21"/>
          <w:szCs w:val="21"/>
          <w:lang w:val="en-US"/>
          <w14:ligatures w14:val="standardContextual"/>
        </w:rPr>
        <w:t xml:space="preserve"> A(CT)=  4 Z(МЦК)= 155 Z(CT)=  73 Z(БЦК)= 301</w:t>
      </w:r>
    </w:p>
    <w:p w14:paraId="59805EBE" w14:textId="77777777" w:rsidR="00F816C1" w:rsidRPr="005D56F5" w:rsidRDefault="00F816C1" w:rsidP="00F816C1">
      <w:pPr>
        <w:spacing w:line="240" w:lineRule="auto"/>
        <w:jc w:val="left"/>
        <w:rPr>
          <w:rFonts w:ascii="Courier New" w:eastAsia="Calibri" w:hAnsi="Courier New" w:cs="Courier New"/>
          <w:kern w:val="2"/>
          <w:sz w:val="21"/>
          <w:szCs w:val="21"/>
          <w:lang w:val="en-US"/>
          <w14:ligatures w14:val="standardContextual"/>
        </w:rPr>
      </w:pPr>
      <w:r w:rsidRPr="005D56F5">
        <w:rPr>
          <w:rFonts w:ascii="Courier New" w:eastAsia="Calibri" w:hAnsi="Courier New" w:cs="Courier New"/>
          <w:kern w:val="2"/>
          <w:sz w:val="21"/>
          <w:szCs w:val="21"/>
          <w:lang w:val="en-US"/>
          <w14:ligatures w14:val="standardContextual"/>
        </w:rPr>
        <w:t xml:space="preserve"> k</w:t>
      </w:r>
      <w:proofErr w:type="gramStart"/>
      <w:r w:rsidRPr="005D56F5">
        <w:rPr>
          <w:rFonts w:ascii="Courier New" w:eastAsia="Calibri" w:hAnsi="Courier New" w:cs="Courier New"/>
          <w:kern w:val="2"/>
          <w:sz w:val="21"/>
          <w:szCs w:val="21"/>
          <w:lang w:val="en-US"/>
          <w14:ligatures w14:val="standardContextual"/>
        </w:rPr>
        <w:t>=  1.938</w:t>
      </w:r>
      <w:proofErr w:type="gramEnd"/>
      <w:r w:rsidRPr="005D56F5">
        <w:rPr>
          <w:rFonts w:ascii="Courier New" w:eastAsia="Calibri" w:hAnsi="Courier New" w:cs="Courier New"/>
          <w:kern w:val="2"/>
          <w:sz w:val="21"/>
          <w:szCs w:val="21"/>
          <w:lang w:val="en-US"/>
          <w14:ligatures w14:val="standardContextual"/>
        </w:rPr>
        <w:t xml:space="preserve"> A(CT)=  4 Z(МЦК)= 162 Z(CT)=  76 Z(БЦК)= 314</w:t>
      </w:r>
    </w:p>
    <w:p w14:paraId="2CBF7412" w14:textId="77777777" w:rsidR="00F816C1" w:rsidRPr="005D56F5" w:rsidRDefault="00F816C1" w:rsidP="00F816C1">
      <w:pPr>
        <w:spacing w:line="240" w:lineRule="auto"/>
        <w:jc w:val="left"/>
        <w:rPr>
          <w:rFonts w:ascii="Courier New" w:eastAsia="Calibri" w:hAnsi="Courier New" w:cs="Courier New"/>
          <w:kern w:val="2"/>
          <w:sz w:val="21"/>
          <w:szCs w:val="21"/>
          <w:lang w:val="en-US"/>
          <w14:ligatures w14:val="standardContextual"/>
        </w:rPr>
      </w:pPr>
      <w:r w:rsidRPr="005D56F5">
        <w:rPr>
          <w:rFonts w:ascii="Courier New" w:eastAsia="Calibri" w:hAnsi="Courier New" w:cs="Courier New"/>
          <w:kern w:val="2"/>
          <w:sz w:val="21"/>
          <w:szCs w:val="21"/>
          <w:lang w:val="en-US"/>
          <w14:ligatures w14:val="standardContextual"/>
        </w:rPr>
        <w:t xml:space="preserve"> k</w:t>
      </w:r>
      <w:proofErr w:type="gramStart"/>
      <w:r w:rsidRPr="005D56F5">
        <w:rPr>
          <w:rFonts w:ascii="Courier New" w:eastAsia="Calibri" w:hAnsi="Courier New" w:cs="Courier New"/>
          <w:kern w:val="2"/>
          <w:sz w:val="21"/>
          <w:szCs w:val="21"/>
          <w:lang w:val="en-US"/>
          <w14:ligatures w14:val="standardContextual"/>
        </w:rPr>
        <w:t>=  1.940</w:t>
      </w:r>
      <w:proofErr w:type="gramEnd"/>
      <w:r w:rsidRPr="005D56F5">
        <w:rPr>
          <w:rFonts w:ascii="Courier New" w:eastAsia="Calibri" w:hAnsi="Courier New" w:cs="Courier New"/>
          <w:kern w:val="2"/>
          <w:sz w:val="21"/>
          <w:szCs w:val="21"/>
          <w:lang w:val="en-US"/>
          <w14:ligatures w14:val="standardContextual"/>
        </w:rPr>
        <w:t xml:space="preserve"> A(CT)=  4 Z(МЦК)= 166 Z(CT)=  78 Z(БЦК)= 322</w:t>
      </w:r>
    </w:p>
    <w:p w14:paraId="47D4903C" w14:textId="77777777" w:rsidR="00F816C1" w:rsidRPr="005D56F5" w:rsidRDefault="00F816C1" w:rsidP="00F816C1">
      <w:pPr>
        <w:spacing w:line="240" w:lineRule="auto"/>
        <w:jc w:val="left"/>
        <w:rPr>
          <w:rFonts w:ascii="Courier New" w:eastAsia="Calibri" w:hAnsi="Courier New" w:cs="Courier New"/>
          <w:kern w:val="2"/>
          <w:sz w:val="21"/>
          <w:szCs w:val="21"/>
          <w:lang w:val="en-US"/>
          <w14:ligatures w14:val="standardContextual"/>
        </w:rPr>
      </w:pPr>
      <w:r w:rsidRPr="005D56F5">
        <w:rPr>
          <w:rFonts w:ascii="Courier New" w:eastAsia="Calibri" w:hAnsi="Courier New" w:cs="Courier New"/>
          <w:kern w:val="2"/>
          <w:sz w:val="21"/>
          <w:szCs w:val="21"/>
          <w:lang w:val="en-US"/>
          <w14:ligatures w14:val="standardContextual"/>
        </w:rPr>
        <w:t xml:space="preserve"> k</w:t>
      </w:r>
      <w:proofErr w:type="gramStart"/>
      <w:r w:rsidRPr="005D56F5">
        <w:rPr>
          <w:rFonts w:ascii="Courier New" w:eastAsia="Calibri" w:hAnsi="Courier New" w:cs="Courier New"/>
          <w:kern w:val="2"/>
          <w:sz w:val="21"/>
          <w:szCs w:val="21"/>
          <w:lang w:val="en-US"/>
          <w14:ligatures w14:val="standardContextual"/>
        </w:rPr>
        <w:t>=  1.941</w:t>
      </w:r>
      <w:proofErr w:type="gramEnd"/>
      <w:r w:rsidRPr="005D56F5">
        <w:rPr>
          <w:rFonts w:ascii="Courier New" w:eastAsia="Calibri" w:hAnsi="Courier New" w:cs="Courier New"/>
          <w:kern w:val="2"/>
          <w:sz w:val="21"/>
          <w:szCs w:val="21"/>
          <w:lang w:val="en-US"/>
          <w14:ligatures w14:val="standardContextual"/>
        </w:rPr>
        <w:t xml:space="preserve"> A(CT)=  4 Z(МЦК)= 170 Z(CT)=  80 Z(БЦК)= 330</w:t>
      </w:r>
    </w:p>
    <w:p w14:paraId="40AE2264" w14:textId="77777777" w:rsidR="00F816C1" w:rsidRPr="005D56F5" w:rsidRDefault="00F816C1" w:rsidP="00F816C1">
      <w:pPr>
        <w:spacing w:line="240" w:lineRule="auto"/>
        <w:jc w:val="left"/>
        <w:rPr>
          <w:rFonts w:ascii="Courier New" w:eastAsia="Calibri" w:hAnsi="Courier New" w:cs="Courier New"/>
          <w:kern w:val="2"/>
          <w:sz w:val="21"/>
          <w:szCs w:val="21"/>
          <w:lang w:val="en-US"/>
          <w14:ligatures w14:val="standardContextual"/>
        </w:rPr>
      </w:pPr>
      <w:r w:rsidRPr="005D56F5">
        <w:rPr>
          <w:rFonts w:ascii="Courier New" w:eastAsia="Calibri" w:hAnsi="Courier New" w:cs="Courier New"/>
          <w:kern w:val="2"/>
          <w:sz w:val="21"/>
          <w:szCs w:val="21"/>
          <w:lang w:val="en-US"/>
          <w14:ligatures w14:val="standardContextual"/>
        </w:rPr>
        <w:t xml:space="preserve"> k</w:t>
      </w:r>
      <w:proofErr w:type="gramStart"/>
      <w:r w:rsidRPr="005D56F5">
        <w:rPr>
          <w:rFonts w:ascii="Courier New" w:eastAsia="Calibri" w:hAnsi="Courier New" w:cs="Courier New"/>
          <w:kern w:val="2"/>
          <w:sz w:val="21"/>
          <w:szCs w:val="21"/>
          <w:lang w:val="en-US"/>
          <w14:ligatures w14:val="standardContextual"/>
        </w:rPr>
        <w:t>=  1.943</w:t>
      </w:r>
      <w:proofErr w:type="gramEnd"/>
      <w:r w:rsidRPr="005D56F5">
        <w:rPr>
          <w:rFonts w:ascii="Courier New" w:eastAsia="Calibri" w:hAnsi="Courier New" w:cs="Courier New"/>
          <w:kern w:val="2"/>
          <w:sz w:val="21"/>
          <w:szCs w:val="21"/>
          <w:lang w:val="en-US"/>
          <w14:ligatures w14:val="standardContextual"/>
        </w:rPr>
        <w:t xml:space="preserve"> A(CT)=  4 Z(МЦК)= 174 Z(CT)=  82 Z(БЦК)= 338</w:t>
      </w:r>
    </w:p>
    <w:p w14:paraId="736A32F0" w14:textId="77777777" w:rsidR="00F816C1" w:rsidRPr="005D56F5" w:rsidRDefault="00F816C1" w:rsidP="00F816C1">
      <w:pPr>
        <w:spacing w:line="240" w:lineRule="auto"/>
        <w:jc w:val="left"/>
        <w:rPr>
          <w:rFonts w:ascii="Courier New" w:eastAsia="Calibri" w:hAnsi="Courier New" w:cs="Courier New"/>
          <w:kern w:val="2"/>
          <w:sz w:val="21"/>
          <w:szCs w:val="21"/>
          <w:lang w:val="en-US"/>
          <w14:ligatures w14:val="standardContextual"/>
        </w:rPr>
      </w:pPr>
      <w:r w:rsidRPr="005D56F5">
        <w:rPr>
          <w:rFonts w:ascii="Courier New" w:eastAsia="Calibri" w:hAnsi="Courier New" w:cs="Courier New"/>
          <w:kern w:val="2"/>
          <w:sz w:val="21"/>
          <w:szCs w:val="21"/>
          <w:lang w:val="en-US"/>
          <w14:ligatures w14:val="standardContextual"/>
        </w:rPr>
        <w:t xml:space="preserve"> k</w:t>
      </w:r>
      <w:proofErr w:type="gramStart"/>
      <w:r w:rsidRPr="005D56F5">
        <w:rPr>
          <w:rFonts w:ascii="Courier New" w:eastAsia="Calibri" w:hAnsi="Courier New" w:cs="Courier New"/>
          <w:kern w:val="2"/>
          <w:sz w:val="21"/>
          <w:szCs w:val="21"/>
          <w:lang w:val="en-US"/>
          <w14:ligatures w14:val="standardContextual"/>
        </w:rPr>
        <w:t>=  1.938</w:t>
      </w:r>
      <w:proofErr w:type="gramEnd"/>
      <w:r w:rsidRPr="005D56F5">
        <w:rPr>
          <w:rFonts w:ascii="Courier New" w:eastAsia="Calibri" w:hAnsi="Courier New" w:cs="Courier New"/>
          <w:kern w:val="2"/>
          <w:sz w:val="21"/>
          <w:szCs w:val="21"/>
          <w:lang w:val="en-US"/>
          <w14:ligatures w14:val="standardContextual"/>
        </w:rPr>
        <w:t xml:space="preserve"> A(CT)=  4 Z(МЦК)= 177 Z(CT)=  83 Z(БЦК)= 343</w:t>
      </w:r>
    </w:p>
    <w:p w14:paraId="4C310E82" w14:textId="77777777" w:rsidR="00F816C1" w:rsidRPr="005D56F5" w:rsidRDefault="00F816C1" w:rsidP="00F816C1">
      <w:pPr>
        <w:spacing w:line="240" w:lineRule="auto"/>
        <w:jc w:val="left"/>
        <w:rPr>
          <w:rFonts w:ascii="Courier New" w:eastAsia="Calibri" w:hAnsi="Courier New" w:cs="Courier New"/>
          <w:kern w:val="2"/>
          <w:sz w:val="21"/>
          <w:szCs w:val="21"/>
          <w:lang w:val="en-US"/>
          <w14:ligatures w14:val="standardContextual"/>
        </w:rPr>
      </w:pPr>
      <w:r w:rsidRPr="005D56F5">
        <w:rPr>
          <w:rFonts w:ascii="Courier New" w:eastAsia="Calibri" w:hAnsi="Courier New" w:cs="Courier New"/>
          <w:kern w:val="2"/>
          <w:sz w:val="21"/>
          <w:szCs w:val="21"/>
          <w:lang w:val="en-US"/>
          <w14:ligatures w14:val="standardContextual"/>
        </w:rPr>
        <w:t xml:space="preserve"> k</w:t>
      </w:r>
      <w:proofErr w:type="gramStart"/>
      <w:r w:rsidRPr="005D56F5">
        <w:rPr>
          <w:rFonts w:ascii="Courier New" w:eastAsia="Calibri" w:hAnsi="Courier New" w:cs="Courier New"/>
          <w:kern w:val="2"/>
          <w:sz w:val="21"/>
          <w:szCs w:val="21"/>
          <w:lang w:val="en-US"/>
          <w14:ligatures w14:val="standardContextual"/>
        </w:rPr>
        <w:t>=  1.939</w:t>
      </w:r>
      <w:proofErr w:type="gramEnd"/>
      <w:r w:rsidRPr="005D56F5">
        <w:rPr>
          <w:rFonts w:ascii="Courier New" w:eastAsia="Calibri" w:hAnsi="Courier New" w:cs="Courier New"/>
          <w:kern w:val="2"/>
          <w:sz w:val="21"/>
          <w:szCs w:val="21"/>
          <w:lang w:val="en-US"/>
          <w14:ligatures w14:val="standardContextual"/>
        </w:rPr>
        <w:t xml:space="preserve"> A(CT)=  4 Z(МЦК)= 181 Z(CT)=  85 Z(БЦК)= 351</w:t>
      </w:r>
    </w:p>
    <w:p w14:paraId="11066BAB" w14:textId="77777777" w:rsidR="00F816C1" w:rsidRPr="005D56F5" w:rsidRDefault="00F816C1" w:rsidP="00F816C1">
      <w:pPr>
        <w:spacing w:line="240" w:lineRule="auto"/>
        <w:jc w:val="left"/>
        <w:rPr>
          <w:rFonts w:ascii="Courier New" w:eastAsia="Calibri" w:hAnsi="Courier New" w:cs="Courier New"/>
          <w:kern w:val="2"/>
          <w:sz w:val="21"/>
          <w:szCs w:val="21"/>
          <w:lang w:val="en-US"/>
          <w14:ligatures w14:val="standardContextual"/>
        </w:rPr>
      </w:pPr>
      <w:r w:rsidRPr="005D56F5">
        <w:rPr>
          <w:rFonts w:ascii="Courier New" w:eastAsia="Calibri" w:hAnsi="Courier New" w:cs="Courier New"/>
          <w:kern w:val="2"/>
          <w:sz w:val="21"/>
          <w:szCs w:val="21"/>
          <w:lang w:val="en-US"/>
          <w14:ligatures w14:val="standardContextual"/>
        </w:rPr>
        <w:t xml:space="preserve"> k</w:t>
      </w:r>
      <w:proofErr w:type="gramStart"/>
      <w:r w:rsidRPr="005D56F5">
        <w:rPr>
          <w:rFonts w:ascii="Courier New" w:eastAsia="Calibri" w:hAnsi="Courier New" w:cs="Courier New"/>
          <w:kern w:val="2"/>
          <w:sz w:val="21"/>
          <w:szCs w:val="21"/>
          <w:lang w:val="en-US"/>
          <w14:ligatures w14:val="standardContextual"/>
        </w:rPr>
        <w:t>=  1.941</w:t>
      </w:r>
      <w:proofErr w:type="gramEnd"/>
      <w:r w:rsidRPr="005D56F5">
        <w:rPr>
          <w:rFonts w:ascii="Courier New" w:eastAsia="Calibri" w:hAnsi="Courier New" w:cs="Courier New"/>
          <w:kern w:val="2"/>
          <w:sz w:val="21"/>
          <w:szCs w:val="21"/>
          <w:lang w:val="en-US"/>
          <w14:ligatures w14:val="standardContextual"/>
        </w:rPr>
        <w:t xml:space="preserve"> A(CT)=  4 Z(МЦК)= 185 Z(CT)=  87 Z(БЦК)= 359</w:t>
      </w:r>
    </w:p>
    <w:p w14:paraId="3E5D3BD0" w14:textId="77777777" w:rsidR="00F816C1" w:rsidRPr="005D56F5" w:rsidRDefault="00F816C1" w:rsidP="00F816C1">
      <w:pPr>
        <w:spacing w:line="240" w:lineRule="auto"/>
        <w:jc w:val="left"/>
        <w:rPr>
          <w:rFonts w:ascii="Courier New" w:eastAsia="Calibri" w:hAnsi="Courier New" w:cs="Courier New"/>
          <w:kern w:val="2"/>
          <w:sz w:val="21"/>
          <w:szCs w:val="21"/>
          <w:lang w:val="en-US"/>
          <w14:ligatures w14:val="standardContextual"/>
        </w:rPr>
      </w:pPr>
      <w:r w:rsidRPr="005D56F5">
        <w:rPr>
          <w:rFonts w:ascii="Courier New" w:eastAsia="Calibri" w:hAnsi="Courier New" w:cs="Courier New"/>
          <w:kern w:val="2"/>
          <w:sz w:val="21"/>
          <w:szCs w:val="21"/>
          <w:lang w:val="en-US"/>
          <w14:ligatures w14:val="standardContextual"/>
        </w:rPr>
        <w:t xml:space="preserve"> k</w:t>
      </w:r>
      <w:proofErr w:type="gramStart"/>
      <w:r w:rsidRPr="005D56F5">
        <w:rPr>
          <w:rFonts w:ascii="Courier New" w:eastAsia="Calibri" w:hAnsi="Courier New" w:cs="Courier New"/>
          <w:kern w:val="2"/>
          <w:sz w:val="21"/>
          <w:szCs w:val="21"/>
          <w:lang w:val="en-US"/>
          <w14:ligatures w14:val="standardContextual"/>
        </w:rPr>
        <w:t>=  1.942</w:t>
      </w:r>
      <w:proofErr w:type="gramEnd"/>
      <w:r w:rsidRPr="005D56F5">
        <w:rPr>
          <w:rFonts w:ascii="Courier New" w:eastAsia="Calibri" w:hAnsi="Courier New" w:cs="Courier New"/>
          <w:kern w:val="2"/>
          <w:sz w:val="21"/>
          <w:szCs w:val="21"/>
          <w:lang w:val="en-US"/>
          <w14:ligatures w14:val="standardContextual"/>
        </w:rPr>
        <w:t xml:space="preserve"> A(CT)=  4 Z(МЦК)= 189 Z(CT)=  89 Z(БЦК)= 367</w:t>
      </w:r>
    </w:p>
    <w:p w14:paraId="19CC7959" w14:textId="77777777" w:rsidR="00F816C1" w:rsidRPr="005D56F5" w:rsidRDefault="00F816C1" w:rsidP="00F816C1">
      <w:pPr>
        <w:spacing w:line="240" w:lineRule="auto"/>
        <w:jc w:val="left"/>
        <w:rPr>
          <w:rFonts w:ascii="Courier New" w:eastAsia="Calibri" w:hAnsi="Courier New" w:cs="Courier New"/>
          <w:kern w:val="2"/>
          <w:sz w:val="21"/>
          <w:szCs w:val="21"/>
          <w:lang w:val="en-US"/>
          <w14:ligatures w14:val="standardContextual"/>
        </w:rPr>
      </w:pPr>
      <w:r w:rsidRPr="005D56F5">
        <w:rPr>
          <w:rFonts w:ascii="Courier New" w:eastAsia="Calibri" w:hAnsi="Courier New" w:cs="Courier New"/>
          <w:kern w:val="2"/>
          <w:sz w:val="21"/>
          <w:szCs w:val="21"/>
          <w:lang w:val="en-US"/>
          <w14:ligatures w14:val="standardContextual"/>
        </w:rPr>
        <w:t xml:space="preserve"> k</w:t>
      </w:r>
      <w:proofErr w:type="gramStart"/>
      <w:r w:rsidRPr="005D56F5">
        <w:rPr>
          <w:rFonts w:ascii="Courier New" w:eastAsia="Calibri" w:hAnsi="Courier New" w:cs="Courier New"/>
          <w:kern w:val="2"/>
          <w:sz w:val="21"/>
          <w:szCs w:val="21"/>
          <w:lang w:val="en-US"/>
          <w14:ligatures w14:val="standardContextual"/>
        </w:rPr>
        <w:t>=  1.939</w:t>
      </w:r>
      <w:proofErr w:type="gramEnd"/>
      <w:r w:rsidRPr="005D56F5">
        <w:rPr>
          <w:rFonts w:ascii="Courier New" w:eastAsia="Calibri" w:hAnsi="Courier New" w:cs="Courier New"/>
          <w:kern w:val="2"/>
          <w:sz w:val="21"/>
          <w:szCs w:val="21"/>
          <w:lang w:val="en-US"/>
          <w14:ligatures w14:val="standardContextual"/>
        </w:rPr>
        <w:t xml:space="preserve"> A(CT)=  4 Z(МЦК)= 196 Z(CT)=  92 Z(БЦК)= 380</w:t>
      </w:r>
    </w:p>
    <w:p w14:paraId="54581C8E" w14:textId="77777777" w:rsidR="00F816C1" w:rsidRPr="005D56F5" w:rsidRDefault="00F816C1" w:rsidP="00F816C1">
      <w:pPr>
        <w:spacing w:line="240" w:lineRule="auto"/>
        <w:jc w:val="left"/>
        <w:rPr>
          <w:rFonts w:ascii="Courier New" w:eastAsia="Calibri" w:hAnsi="Courier New" w:cs="Courier New"/>
          <w:kern w:val="2"/>
          <w:sz w:val="21"/>
          <w:szCs w:val="21"/>
          <w:lang w:val="en-US"/>
          <w14:ligatures w14:val="standardContextual"/>
        </w:rPr>
      </w:pPr>
      <w:r w:rsidRPr="005D56F5">
        <w:rPr>
          <w:rFonts w:ascii="Courier New" w:eastAsia="Calibri" w:hAnsi="Courier New" w:cs="Courier New"/>
          <w:kern w:val="2"/>
          <w:sz w:val="21"/>
          <w:szCs w:val="21"/>
          <w:lang w:val="en-US"/>
          <w14:ligatures w14:val="standardContextual"/>
        </w:rPr>
        <w:t xml:space="preserve"> k</w:t>
      </w:r>
      <w:proofErr w:type="gramStart"/>
      <w:r w:rsidRPr="005D56F5">
        <w:rPr>
          <w:rFonts w:ascii="Courier New" w:eastAsia="Calibri" w:hAnsi="Courier New" w:cs="Courier New"/>
          <w:kern w:val="2"/>
          <w:sz w:val="21"/>
          <w:szCs w:val="21"/>
          <w:lang w:val="en-US"/>
          <w14:ligatures w14:val="standardContextual"/>
        </w:rPr>
        <w:t>=  1.940</w:t>
      </w:r>
      <w:proofErr w:type="gramEnd"/>
      <w:r w:rsidRPr="005D56F5">
        <w:rPr>
          <w:rFonts w:ascii="Courier New" w:eastAsia="Calibri" w:hAnsi="Courier New" w:cs="Courier New"/>
          <w:kern w:val="2"/>
          <w:sz w:val="21"/>
          <w:szCs w:val="21"/>
          <w:lang w:val="en-US"/>
          <w14:ligatures w14:val="standardContextual"/>
        </w:rPr>
        <w:t xml:space="preserve"> A(CT)=  4 Z(МЦК)= 200 Z(CT)=  94 Z(БЦК)= 388</w:t>
      </w:r>
    </w:p>
    <w:p w14:paraId="534C4987" w14:textId="77777777" w:rsidR="00F816C1" w:rsidRPr="005D56F5" w:rsidRDefault="00F816C1" w:rsidP="00F816C1">
      <w:pPr>
        <w:spacing w:line="240" w:lineRule="auto"/>
        <w:jc w:val="left"/>
        <w:rPr>
          <w:rFonts w:ascii="Courier New" w:eastAsia="Calibri" w:hAnsi="Courier New" w:cs="Courier New"/>
          <w:kern w:val="2"/>
          <w:sz w:val="21"/>
          <w:szCs w:val="21"/>
          <w:lang w:val="en-US"/>
          <w14:ligatures w14:val="standardContextual"/>
        </w:rPr>
      </w:pPr>
      <w:r w:rsidRPr="005D56F5">
        <w:rPr>
          <w:rFonts w:ascii="Courier New" w:eastAsia="Calibri" w:hAnsi="Courier New" w:cs="Courier New"/>
          <w:kern w:val="2"/>
          <w:sz w:val="21"/>
          <w:szCs w:val="21"/>
          <w:lang w:val="en-US"/>
          <w14:ligatures w14:val="standardContextual"/>
        </w:rPr>
        <w:t xml:space="preserve"> k</w:t>
      </w:r>
      <w:proofErr w:type="gramStart"/>
      <w:r w:rsidRPr="005D56F5">
        <w:rPr>
          <w:rFonts w:ascii="Courier New" w:eastAsia="Calibri" w:hAnsi="Courier New" w:cs="Courier New"/>
          <w:kern w:val="2"/>
          <w:sz w:val="21"/>
          <w:szCs w:val="21"/>
          <w:lang w:val="en-US"/>
          <w14:ligatures w14:val="standardContextual"/>
        </w:rPr>
        <w:t>=  1.941</w:t>
      </w:r>
      <w:proofErr w:type="gramEnd"/>
      <w:r w:rsidRPr="005D56F5">
        <w:rPr>
          <w:rFonts w:ascii="Courier New" w:eastAsia="Calibri" w:hAnsi="Courier New" w:cs="Courier New"/>
          <w:kern w:val="2"/>
          <w:sz w:val="21"/>
          <w:szCs w:val="21"/>
          <w:lang w:val="en-US"/>
          <w14:ligatures w14:val="standardContextual"/>
        </w:rPr>
        <w:t xml:space="preserve"> A(CT)=  4 Z(МЦК)= 204 Z(CT)=  96 Z(БЦК)= 396</w:t>
      </w:r>
    </w:p>
    <w:p w14:paraId="30ADA6FF" w14:textId="77777777" w:rsidR="00F816C1" w:rsidRPr="005D56F5" w:rsidRDefault="00F816C1" w:rsidP="00F816C1">
      <w:pPr>
        <w:spacing w:line="240" w:lineRule="auto"/>
        <w:jc w:val="left"/>
        <w:rPr>
          <w:rFonts w:ascii="Courier New" w:eastAsia="Calibri" w:hAnsi="Courier New" w:cs="Courier New"/>
          <w:kern w:val="2"/>
          <w:sz w:val="21"/>
          <w:szCs w:val="21"/>
          <w:lang w:val="en-US"/>
          <w14:ligatures w14:val="standardContextual"/>
        </w:rPr>
      </w:pPr>
      <w:r w:rsidRPr="005D56F5">
        <w:rPr>
          <w:rFonts w:ascii="Courier New" w:eastAsia="Calibri" w:hAnsi="Courier New" w:cs="Courier New"/>
          <w:kern w:val="2"/>
          <w:sz w:val="21"/>
          <w:szCs w:val="21"/>
          <w:lang w:val="en-US"/>
          <w14:ligatures w14:val="standardContextual"/>
        </w:rPr>
        <w:t xml:space="preserve"> k</w:t>
      </w:r>
      <w:proofErr w:type="gramStart"/>
      <w:r w:rsidRPr="005D56F5">
        <w:rPr>
          <w:rFonts w:ascii="Courier New" w:eastAsia="Calibri" w:hAnsi="Courier New" w:cs="Courier New"/>
          <w:kern w:val="2"/>
          <w:sz w:val="21"/>
          <w:szCs w:val="21"/>
          <w:lang w:val="en-US"/>
          <w14:ligatures w14:val="standardContextual"/>
        </w:rPr>
        <w:t>=  1.938</w:t>
      </w:r>
      <w:proofErr w:type="gramEnd"/>
      <w:r w:rsidRPr="005D56F5">
        <w:rPr>
          <w:rFonts w:ascii="Courier New" w:eastAsia="Calibri" w:hAnsi="Courier New" w:cs="Courier New"/>
          <w:kern w:val="2"/>
          <w:sz w:val="21"/>
          <w:szCs w:val="21"/>
          <w:lang w:val="en-US"/>
          <w14:ligatures w14:val="standardContextual"/>
        </w:rPr>
        <w:t xml:space="preserve"> A(CT)=  4 Z(МЦК)= 211 Z(CT)=  99 Z(БЦК)= 409</w:t>
      </w:r>
    </w:p>
    <w:p w14:paraId="10EC4E25" w14:textId="77777777" w:rsidR="00F816C1" w:rsidRPr="005D56F5" w:rsidRDefault="00F816C1" w:rsidP="00F816C1">
      <w:pPr>
        <w:spacing w:line="240" w:lineRule="auto"/>
        <w:jc w:val="left"/>
        <w:rPr>
          <w:rFonts w:ascii="Courier New" w:eastAsia="Calibri" w:hAnsi="Courier New" w:cs="Courier New"/>
          <w:kern w:val="2"/>
          <w:sz w:val="21"/>
          <w:szCs w:val="21"/>
          <w:lang w:val="en-US"/>
          <w14:ligatures w14:val="standardContextual"/>
        </w:rPr>
      </w:pPr>
      <w:r w:rsidRPr="005D56F5">
        <w:rPr>
          <w:rFonts w:ascii="Courier New" w:eastAsia="Calibri" w:hAnsi="Courier New" w:cs="Courier New"/>
          <w:kern w:val="2"/>
          <w:sz w:val="21"/>
          <w:szCs w:val="21"/>
          <w:lang w:val="en-US"/>
          <w14:ligatures w14:val="standardContextual"/>
        </w:rPr>
        <w:t xml:space="preserve"> k</w:t>
      </w:r>
      <w:proofErr w:type="gramStart"/>
      <w:r w:rsidRPr="005D56F5">
        <w:rPr>
          <w:rFonts w:ascii="Courier New" w:eastAsia="Calibri" w:hAnsi="Courier New" w:cs="Courier New"/>
          <w:kern w:val="2"/>
          <w:sz w:val="21"/>
          <w:szCs w:val="21"/>
          <w:lang w:val="en-US"/>
          <w14:ligatures w14:val="standardContextual"/>
        </w:rPr>
        <w:t>=  1.940</w:t>
      </w:r>
      <w:proofErr w:type="gramEnd"/>
      <w:r w:rsidRPr="005D56F5">
        <w:rPr>
          <w:rFonts w:ascii="Courier New" w:eastAsia="Calibri" w:hAnsi="Courier New" w:cs="Courier New"/>
          <w:kern w:val="2"/>
          <w:sz w:val="21"/>
          <w:szCs w:val="21"/>
          <w:lang w:val="en-US"/>
          <w14:ligatures w14:val="standardContextual"/>
        </w:rPr>
        <w:t xml:space="preserve"> A(CT)=  4 Z(МЦК)= 215 Z(CT)= 101 Z(БЦК)= 417</w:t>
      </w:r>
    </w:p>
    <w:p w14:paraId="547E9C2F" w14:textId="77777777" w:rsidR="00F816C1" w:rsidRPr="005D56F5" w:rsidRDefault="00F816C1" w:rsidP="00F816C1">
      <w:pPr>
        <w:spacing w:line="240" w:lineRule="auto"/>
        <w:jc w:val="left"/>
        <w:rPr>
          <w:rFonts w:ascii="Courier New" w:eastAsia="Calibri" w:hAnsi="Courier New" w:cs="Courier New"/>
          <w:kern w:val="2"/>
          <w:sz w:val="21"/>
          <w:szCs w:val="21"/>
          <w:lang w:val="en-US"/>
          <w14:ligatures w14:val="standardContextual"/>
        </w:rPr>
      </w:pPr>
      <w:r w:rsidRPr="005D56F5">
        <w:rPr>
          <w:rFonts w:ascii="Courier New" w:eastAsia="Calibri" w:hAnsi="Courier New" w:cs="Courier New"/>
          <w:kern w:val="2"/>
          <w:sz w:val="21"/>
          <w:szCs w:val="21"/>
          <w:lang w:val="en-US"/>
          <w14:ligatures w14:val="standardContextual"/>
        </w:rPr>
        <w:t xml:space="preserve"> k</w:t>
      </w:r>
      <w:proofErr w:type="gramStart"/>
      <w:r w:rsidRPr="005D56F5">
        <w:rPr>
          <w:rFonts w:ascii="Courier New" w:eastAsia="Calibri" w:hAnsi="Courier New" w:cs="Courier New"/>
          <w:kern w:val="2"/>
          <w:sz w:val="21"/>
          <w:szCs w:val="21"/>
          <w:lang w:val="en-US"/>
          <w14:ligatures w14:val="standardContextual"/>
        </w:rPr>
        <w:t>=  1.941</w:t>
      </w:r>
      <w:proofErr w:type="gramEnd"/>
      <w:r w:rsidRPr="005D56F5">
        <w:rPr>
          <w:rFonts w:ascii="Courier New" w:eastAsia="Calibri" w:hAnsi="Courier New" w:cs="Courier New"/>
          <w:kern w:val="2"/>
          <w:sz w:val="21"/>
          <w:szCs w:val="21"/>
          <w:lang w:val="en-US"/>
          <w14:ligatures w14:val="standardContextual"/>
        </w:rPr>
        <w:t xml:space="preserve"> A(CT)=  4 Z(МЦК)= 219 Z(CT)= 103 Z(БЦК)= 425</w:t>
      </w:r>
    </w:p>
    <w:p w14:paraId="183AA080" w14:textId="77777777" w:rsidR="00F816C1" w:rsidRPr="005D56F5" w:rsidRDefault="00F816C1" w:rsidP="00F816C1">
      <w:pPr>
        <w:spacing w:line="240" w:lineRule="auto"/>
        <w:jc w:val="left"/>
        <w:rPr>
          <w:rFonts w:ascii="Courier New" w:eastAsia="Calibri" w:hAnsi="Courier New" w:cs="Courier New"/>
          <w:kern w:val="2"/>
          <w:sz w:val="21"/>
          <w:szCs w:val="21"/>
          <w:lang w:val="en-US"/>
          <w14:ligatures w14:val="standardContextual"/>
        </w:rPr>
      </w:pPr>
      <w:r w:rsidRPr="005D56F5">
        <w:rPr>
          <w:rFonts w:ascii="Courier New" w:eastAsia="Calibri" w:hAnsi="Courier New" w:cs="Courier New"/>
          <w:kern w:val="2"/>
          <w:sz w:val="21"/>
          <w:szCs w:val="21"/>
          <w:lang w:val="en-US"/>
          <w14:ligatures w14:val="standardContextual"/>
        </w:rPr>
        <w:t xml:space="preserve"> k</w:t>
      </w:r>
      <w:proofErr w:type="gramStart"/>
      <w:r w:rsidRPr="005D56F5">
        <w:rPr>
          <w:rFonts w:ascii="Courier New" w:eastAsia="Calibri" w:hAnsi="Courier New" w:cs="Courier New"/>
          <w:kern w:val="2"/>
          <w:sz w:val="21"/>
          <w:szCs w:val="21"/>
          <w:lang w:val="en-US"/>
          <w14:ligatures w14:val="standardContextual"/>
        </w:rPr>
        <w:t>=  1.942</w:t>
      </w:r>
      <w:proofErr w:type="gramEnd"/>
      <w:r w:rsidRPr="005D56F5">
        <w:rPr>
          <w:rFonts w:ascii="Courier New" w:eastAsia="Calibri" w:hAnsi="Courier New" w:cs="Courier New"/>
          <w:kern w:val="2"/>
          <w:sz w:val="21"/>
          <w:szCs w:val="21"/>
          <w:lang w:val="en-US"/>
          <w14:ligatures w14:val="standardContextual"/>
        </w:rPr>
        <w:t xml:space="preserve"> A(CT)=  4 Z(МЦК)= 223 Z(CT)= 105 Z(БЦК)= 433</w:t>
      </w:r>
    </w:p>
    <w:p w14:paraId="1C2C17C8" w14:textId="77777777" w:rsidR="00F816C1" w:rsidRPr="005D56F5" w:rsidRDefault="00F816C1" w:rsidP="00F816C1">
      <w:pPr>
        <w:spacing w:line="240" w:lineRule="auto"/>
        <w:jc w:val="left"/>
        <w:rPr>
          <w:rFonts w:ascii="Courier New" w:eastAsia="Calibri" w:hAnsi="Courier New" w:cs="Courier New"/>
          <w:kern w:val="2"/>
          <w:sz w:val="21"/>
          <w:szCs w:val="21"/>
          <w:lang w:val="en-US"/>
          <w14:ligatures w14:val="standardContextual"/>
        </w:rPr>
      </w:pPr>
      <w:r w:rsidRPr="005D56F5">
        <w:rPr>
          <w:rFonts w:ascii="Courier New" w:eastAsia="Calibri" w:hAnsi="Courier New" w:cs="Courier New"/>
          <w:kern w:val="2"/>
          <w:sz w:val="21"/>
          <w:szCs w:val="21"/>
          <w:lang w:val="en-US"/>
          <w14:ligatures w14:val="standardContextual"/>
        </w:rPr>
        <w:t xml:space="preserve"> k</w:t>
      </w:r>
      <w:proofErr w:type="gramStart"/>
      <w:r w:rsidRPr="005D56F5">
        <w:rPr>
          <w:rFonts w:ascii="Courier New" w:eastAsia="Calibri" w:hAnsi="Courier New" w:cs="Courier New"/>
          <w:kern w:val="2"/>
          <w:sz w:val="21"/>
          <w:szCs w:val="21"/>
          <w:lang w:val="en-US"/>
          <w14:ligatures w14:val="standardContextual"/>
        </w:rPr>
        <w:t>=  1.938</w:t>
      </w:r>
      <w:proofErr w:type="gramEnd"/>
      <w:r w:rsidRPr="005D56F5">
        <w:rPr>
          <w:rFonts w:ascii="Courier New" w:eastAsia="Calibri" w:hAnsi="Courier New" w:cs="Courier New"/>
          <w:kern w:val="2"/>
          <w:sz w:val="21"/>
          <w:szCs w:val="21"/>
          <w:lang w:val="en-US"/>
          <w14:ligatures w14:val="standardContextual"/>
        </w:rPr>
        <w:t xml:space="preserve"> A(CT)=  4 Z(МЦК)= 226 Z(CT)= 106 Z(БЦК)= 438</w:t>
      </w:r>
    </w:p>
    <w:p w14:paraId="62991FDB" w14:textId="77777777" w:rsidR="00F816C1" w:rsidRPr="005D56F5" w:rsidRDefault="00F816C1" w:rsidP="00F816C1">
      <w:pPr>
        <w:spacing w:line="240" w:lineRule="auto"/>
        <w:jc w:val="left"/>
        <w:rPr>
          <w:rFonts w:ascii="Courier New" w:eastAsia="Calibri" w:hAnsi="Courier New" w:cs="Courier New"/>
          <w:kern w:val="2"/>
          <w:sz w:val="21"/>
          <w:szCs w:val="21"/>
          <w:lang w:val="en-US"/>
          <w14:ligatures w14:val="standardContextual"/>
        </w:rPr>
      </w:pPr>
      <w:r w:rsidRPr="005D56F5">
        <w:rPr>
          <w:rFonts w:ascii="Courier New" w:eastAsia="Calibri" w:hAnsi="Courier New" w:cs="Courier New"/>
          <w:kern w:val="2"/>
          <w:sz w:val="21"/>
          <w:szCs w:val="21"/>
          <w:lang w:val="en-US"/>
          <w14:ligatures w14:val="standardContextual"/>
        </w:rPr>
        <w:t xml:space="preserve"> k</w:t>
      </w:r>
      <w:proofErr w:type="gramStart"/>
      <w:r w:rsidRPr="005D56F5">
        <w:rPr>
          <w:rFonts w:ascii="Courier New" w:eastAsia="Calibri" w:hAnsi="Courier New" w:cs="Courier New"/>
          <w:kern w:val="2"/>
          <w:sz w:val="21"/>
          <w:szCs w:val="21"/>
          <w:lang w:val="en-US"/>
          <w14:ligatures w14:val="standardContextual"/>
        </w:rPr>
        <w:t>=  1.939</w:t>
      </w:r>
      <w:proofErr w:type="gramEnd"/>
      <w:r w:rsidRPr="005D56F5">
        <w:rPr>
          <w:rFonts w:ascii="Courier New" w:eastAsia="Calibri" w:hAnsi="Courier New" w:cs="Courier New"/>
          <w:kern w:val="2"/>
          <w:sz w:val="21"/>
          <w:szCs w:val="21"/>
          <w:lang w:val="en-US"/>
          <w14:ligatures w14:val="standardContextual"/>
        </w:rPr>
        <w:t xml:space="preserve"> A(CT)=  4 Z(МЦК)= 230 Z(CT)= 108 Z(БЦК)= 446</w:t>
      </w:r>
    </w:p>
    <w:p w14:paraId="27680A59" w14:textId="77777777" w:rsidR="00F816C1" w:rsidRPr="005D56F5" w:rsidRDefault="00F816C1" w:rsidP="00F816C1">
      <w:pPr>
        <w:spacing w:line="240" w:lineRule="auto"/>
        <w:jc w:val="left"/>
        <w:rPr>
          <w:rFonts w:ascii="Courier New" w:eastAsia="Calibri" w:hAnsi="Courier New" w:cs="Courier New"/>
          <w:kern w:val="2"/>
          <w:sz w:val="21"/>
          <w:szCs w:val="21"/>
          <w:lang w:val="en-US"/>
          <w14:ligatures w14:val="standardContextual"/>
        </w:rPr>
      </w:pPr>
      <w:r w:rsidRPr="005D56F5">
        <w:rPr>
          <w:rFonts w:ascii="Courier New" w:eastAsia="Calibri" w:hAnsi="Courier New" w:cs="Courier New"/>
          <w:kern w:val="2"/>
          <w:sz w:val="21"/>
          <w:szCs w:val="21"/>
          <w:lang w:val="en-US"/>
          <w14:ligatures w14:val="standardContextual"/>
        </w:rPr>
        <w:t xml:space="preserve"> k</w:t>
      </w:r>
      <w:proofErr w:type="gramStart"/>
      <w:r w:rsidRPr="005D56F5">
        <w:rPr>
          <w:rFonts w:ascii="Courier New" w:eastAsia="Calibri" w:hAnsi="Courier New" w:cs="Courier New"/>
          <w:kern w:val="2"/>
          <w:sz w:val="21"/>
          <w:szCs w:val="21"/>
          <w:lang w:val="en-US"/>
          <w14:ligatures w14:val="standardContextual"/>
        </w:rPr>
        <w:t>=  1.940</w:t>
      </w:r>
      <w:proofErr w:type="gramEnd"/>
      <w:r w:rsidRPr="005D56F5">
        <w:rPr>
          <w:rFonts w:ascii="Courier New" w:eastAsia="Calibri" w:hAnsi="Courier New" w:cs="Courier New"/>
          <w:kern w:val="2"/>
          <w:sz w:val="21"/>
          <w:szCs w:val="21"/>
          <w:lang w:val="en-US"/>
          <w14:ligatures w14:val="standardContextual"/>
        </w:rPr>
        <w:t xml:space="preserve"> A(CT)=  4 Z(МЦК)= 234 Z(CT)= 110 Z(БЦК)= 454</w:t>
      </w:r>
    </w:p>
    <w:p w14:paraId="5D61C07D" w14:textId="77777777" w:rsidR="00F816C1" w:rsidRPr="005D56F5" w:rsidRDefault="00F816C1" w:rsidP="00F816C1">
      <w:pPr>
        <w:spacing w:line="240" w:lineRule="auto"/>
        <w:jc w:val="left"/>
        <w:rPr>
          <w:rFonts w:ascii="Courier New" w:eastAsia="Calibri" w:hAnsi="Courier New" w:cs="Courier New"/>
          <w:kern w:val="2"/>
          <w:sz w:val="21"/>
          <w:szCs w:val="21"/>
          <w:lang w:val="en-US"/>
          <w14:ligatures w14:val="standardContextual"/>
        </w:rPr>
      </w:pPr>
      <w:r w:rsidRPr="005D56F5">
        <w:rPr>
          <w:rFonts w:ascii="Courier New" w:eastAsia="Calibri" w:hAnsi="Courier New" w:cs="Courier New"/>
          <w:kern w:val="2"/>
          <w:sz w:val="21"/>
          <w:szCs w:val="21"/>
          <w:lang w:val="en-US"/>
          <w14:ligatures w14:val="standardContextual"/>
        </w:rPr>
        <w:t xml:space="preserve"> k</w:t>
      </w:r>
      <w:proofErr w:type="gramStart"/>
      <w:r w:rsidRPr="005D56F5">
        <w:rPr>
          <w:rFonts w:ascii="Courier New" w:eastAsia="Calibri" w:hAnsi="Courier New" w:cs="Courier New"/>
          <w:kern w:val="2"/>
          <w:sz w:val="21"/>
          <w:szCs w:val="21"/>
          <w:lang w:val="en-US"/>
          <w14:ligatures w14:val="standardContextual"/>
        </w:rPr>
        <w:t>=  1.941</w:t>
      </w:r>
      <w:proofErr w:type="gramEnd"/>
      <w:r w:rsidRPr="005D56F5">
        <w:rPr>
          <w:rFonts w:ascii="Courier New" w:eastAsia="Calibri" w:hAnsi="Courier New" w:cs="Courier New"/>
          <w:kern w:val="2"/>
          <w:sz w:val="21"/>
          <w:szCs w:val="21"/>
          <w:lang w:val="en-US"/>
          <w14:ligatures w14:val="standardContextual"/>
        </w:rPr>
        <w:t xml:space="preserve"> A(CT)=  4 Z(МЦК)= 238 Z(CT)= 112 Z(БЦК)= 462</w:t>
      </w:r>
    </w:p>
    <w:p w14:paraId="0A22522E" w14:textId="77777777" w:rsidR="00F816C1" w:rsidRPr="005D56F5" w:rsidRDefault="00F816C1" w:rsidP="00F816C1">
      <w:pPr>
        <w:spacing w:line="240" w:lineRule="auto"/>
        <w:jc w:val="left"/>
        <w:rPr>
          <w:rFonts w:ascii="Courier New" w:eastAsia="Calibri" w:hAnsi="Courier New" w:cs="Courier New"/>
          <w:kern w:val="2"/>
          <w:sz w:val="21"/>
          <w:szCs w:val="21"/>
          <w:lang w:val="en-US"/>
          <w14:ligatures w14:val="standardContextual"/>
        </w:rPr>
      </w:pPr>
      <w:r w:rsidRPr="005D56F5">
        <w:rPr>
          <w:rFonts w:ascii="Courier New" w:eastAsia="Calibri" w:hAnsi="Courier New" w:cs="Courier New"/>
          <w:kern w:val="2"/>
          <w:sz w:val="21"/>
          <w:szCs w:val="21"/>
          <w:lang w:val="en-US"/>
          <w14:ligatures w14:val="standardContextual"/>
        </w:rPr>
        <w:t xml:space="preserve"> k</w:t>
      </w:r>
      <w:proofErr w:type="gramStart"/>
      <w:r w:rsidRPr="005D56F5">
        <w:rPr>
          <w:rFonts w:ascii="Courier New" w:eastAsia="Calibri" w:hAnsi="Courier New" w:cs="Courier New"/>
          <w:kern w:val="2"/>
          <w:sz w:val="21"/>
          <w:szCs w:val="21"/>
          <w:lang w:val="en-US"/>
          <w14:ligatures w14:val="standardContextual"/>
        </w:rPr>
        <w:t>=  1.939</w:t>
      </w:r>
      <w:proofErr w:type="gramEnd"/>
      <w:r w:rsidRPr="005D56F5">
        <w:rPr>
          <w:rFonts w:ascii="Courier New" w:eastAsia="Calibri" w:hAnsi="Courier New" w:cs="Courier New"/>
          <w:kern w:val="2"/>
          <w:sz w:val="21"/>
          <w:szCs w:val="21"/>
          <w:lang w:val="en-US"/>
          <w14:ligatures w14:val="standardContextual"/>
        </w:rPr>
        <w:t xml:space="preserve"> A(CT)=  4 Z(МЦК)= 245 Z(CT)= 115 Z(БЦК)= 475</w:t>
      </w:r>
    </w:p>
    <w:p w14:paraId="61B76F39" w14:textId="77777777" w:rsidR="00F816C1" w:rsidRPr="005D56F5" w:rsidRDefault="00F816C1" w:rsidP="00F816C1">
      <w:pPr>
        <w:spacing w:line="240" w:lineRule="auto"/>
        <w:jc w:val="left"/>
        <w:rPr>
          <w:rFonts w:ascii="Courier New" w:eastAsia="Calibri" w:hAnsi="Courier New" w:cs="Courier New"/>
          <w:kern w:val="2"/>
          <w:sz w:val="21"/>
          <w:szCs w:val="21"/>
          <w:lang w:val="en-US"/>
          <w14:ligatures w14:val="standardContextual"/>
        </w:rPr>
      </w:pPr>
      <w:r w:rsidRPr="005D56F5">
        <w:rPr>
          <w:rFonts w:ascii="Courier New" w:eastAsia="Calibri" w:hAnsi="Courier New" w:cs="Courier New"/>
          <w:kern w:val="2"/>
          <w:sz w:val="21"/>
          <w:szCs w:val="21"/>
          <w:lang w:val="en-US"/>
          <w14:ligatures w14:val="standardContextual"/>
        </w:rPr>
        <w:t xml:space="preserve"> k</w:t>
      </w:r>
      <w:proofErr w:type="gramStart"/>
      <w:r w:rsidRPr="005D56F5">
        <w:rPr>
          <w:rFonts w:ascii="Courier New" w:eastAsia="Calibri" w:hAnsi="Courier New" w:cs="Courier New"/>
          <w:kern w:val="2"/>
          <w:sz w:val="21"/>
          <w:szCs w:val="21"/>
          <w:lang w:val="en-US"/>
          <w14:ligatures w14:val="standardContextual"/>
        </w:rPr>
        <w:t>=  1.940</w:t>
      </w:r>
      <w:proofErr w:type="gramEnd"/>
      <w:r w:rsidRPr="005D56F5">
        <w:rPr>
          <w:rFonts w:ascii="Courier New" w:eastAsia="Calibri" w:hAnsi="Courier New" w:cs="Courier New"/>
          <w:kern w:val="2"/>
          <w:sz w:val="21"/>
          <w:szCs w:val="21"/>
          <w:lang w:val="en-US"/>
          <w14:ligatures w14:val="standardContextual"/>
        </w:rPr>
        <w:t xml:space="preserve"> A(CT)=  4 Z(МЦК)= 249 Z(CT)= 117 Z(БЦК)= 483</w:t>
      </w:r>
    </w:p>
    <w:p w14:paraId="5532C69B" w14:textId="77777777" w:rsidR="00F816C1" w:rsidRPr="005D56F5" w:rsidRDefault="00F816C1" w:rsidP="00F816C1">
      <w:pPr>
        <w:spacing w:line="240" w:lineRule="auto"/>
        <w:jc w:val="left"/>
        <w:rPr>
          <w:rFonts w:ascii="Courier New" w:eastAsia="Calibri" w:hAnsi="Courier New" w:cs="Courier New"/>
          <w:kern w:val="2"/>
          <w:sz w:val="21"/>
          <w:szCs w:val="21"/>
          <w:lang w:val="en-US"/>
          <w14:ligatures w14:val="standardContextual"/>
        </w:rPr>
      </w:pPr>
      <w:r w:rsidRPr="005D56F5">
        <w:rPr>
          <w:rFonts w:ascii="Courier New" w:eastAsia="Calibri" w:hAnsi="Courier New" w:cs="Courier New"/>
          <w:kern w:val="2"/>
          <w:sz w:val="21"/>
          <w:szCs w:val="21"/>
          <w:lang w:val="en-US"/>
          <w14:ligatures w14:val="standardContextual"/>
        </w:rPr>
        <w:t xml:space="preserve"> k</w:t>
      </w:r>
      <w:proofErr w:type="gramStart"/>
      <w:r w:rsidRPr="005D56F5">
        <w:rPr>
          <w:rFonts w:ascii="Courier New" w:eastAsia="Calibri" w:hAnsi="Courier New" w:cs="Courier New"/>
          <w:kern w:val="2"/>
          <w:sz w:val="21"/>
          <w:szCs w:val="21"/>
          <w:lang w:val="en-US"/>
          <w14:ligatures w14:val="standardContextual"/>
        </w:rPr>
        <w:t>=  1.941</w:t>
      </w:r>
      <w:proofErr w:type="gramEnd"/>
      <w:r w:rsidRPr="005D56F5">
        <w:rPr>
          <w:rFonts w:ascii="Courier New" w:eastAsia="Calibri" w:hAnsi="Courier New" w:cs="Courier New"/>
          <w:kern w:val="2"/>
          <w:sz w:val="21"/>
          <w:szCs w:val="21"/>
          <w:lang w:val="en-US"/>
          <w14:ligatures w14:val="standardContextual"/>
        </w:rPr>
        <w:t xml:space="preserve"> A(CT)=  4 Z(МЦК)= 253 Z(CT)= 119 Z(БЦК)= 491</w:t>
      </w:r>
    </w:p>
    <w:p w14:paraId="17FA0D8A" w14:textId="77777777" w:rsidR="00F816C1" w:rsidRPr="005D56F5" w:rsidRDefault="00F816C1" w:rsidP="00F816C1">
      <w:pPr>
        <w:spacing w:line="240" w:lineRule="auto"/>
        <w:jc w:val="left"/>
        <w:rPr>
          <w:rFonts w:ascii="Courier New" w:eastAsia="Calibri" w:hAnsi="Courier New" w:cs="Courier New"/>
          <w:kern w:val="2"/>
          <w:sz w:val="21"/>
          <w:szCs w:val="21"/>
          <w:lang w:val="en-US"/>
          <w14:ligatures w14:val="standardContextual"/>
        </w:rPr>
      </w:pPr>
      <w:r w:rsidRPr="005D56F5">
        <w:rPr>
          <w:rFonts w:ascii="Courier New" w:eastAsia="Calibri" w:hAnsi="Courier New" w:cs="Courier New"/>
          <w:kern w:val="2"/>
          <w:sz w:val="21"/>
          <w:szCs w:val="21"/>
          <w:lang w:val="en-US"/>
          <w14:ligatures w14:val="standardContextual"/>
        </w:rPr>
        <w:t xml:space="preserve"> k</w:t>
      </w:r>
      <w:proofErr w:type="gramStart"/>
      <w:r w:rsidRPr="005D56F5">
        <w:rPr>
          <w:rFonts w:ascii="Courier New" w:eastAsia="Calibri" w:hAnsi="Courier New" w:cs="Courier New"/>
          <w:kern w:val="2"/>
          <w:sz w:val="21"/>
          <w:szCs w:val="21"/>
          <w:lang w:val="en-US"/>
          <w14:ligatures w14:val="standardContextual"/>
        </w:rPr>
        <w:t>=  1.942</w:t>
      </w:r>
      <w:proofErr w:type="gramEnd"/>
      <w:r w:rsidRPr="005D56F5">
        <w:rPr>
          <w:rFonts w:ascii="Courier New" w:eastAsia="Calibri" w:hAnsi="Courier New" w:cs="Courier New"/>
          <w:kern w:val="2"/>
          <w:sz w:val="21"/>
          <w:szCs w:val="21"/>
          <w:lang w:val="en-US"/>
          <w14:ligatures w14:val="standardContextual"/>
        </w:rPr>
        <w:t xml:space="preserve"> A(CT)=  4 Z(МЦК)= 257 Z(CT)= 121 Z(БЦК)= 499</w:t>
      </w:r>
    </w:p>
    <w:p w14:paraId="6EE629D1" w14:textId="77777777" w:rsidR="00F816C1" w:rsidRPr="005D56F5" w:rsidRDefault="00F816C1" w:rsidP="00F816C1">
      <w:pPr>
        <w:spacing w:line="240" w:lineRule="auto"/>
        <w:jc w:val="left"/>
        <w:rPr>
          <w:rFonts w:ascii="Courier New" w:eastAsia="Calibri" w:hAnsi="Courier New" w:cs="Courier New"/>
          <w:kern w:val="2"/>
          <w:sz w:val="21"/>
          <w:szCs w:val="21"/>
          <w:lang w:val="en-US"/>
          <w14:ligatures w14:val="standardContextual"/>
        </w:rPr>
      </w:pPr>
      <w:r w:rsidRPr="005D56F5">
        <w:rPr>
          <w:rFonts w:ascii="Courier New" w:eastAsia="Calibri" w:hAnsi="Courier New" w:cs="Courier New"/>
          <w:kern w:val="2"/>
          <w:sz w:val="21"/>
          <w:szCs w:val="21"/>
          <w:lang w:val="en-US"/>
          <w14:ligatures w14:val="standardContextual"/>
        </w:rPr>
        <w:t xml:space="preserve"> k</w:t>
      </w:r>
      <w:proofErr w:type="gramStart"/>
      <w:r w:rsidRPr="005D56F5">
        <w:rPr>
          <w:rFonts w:ascii="Courier New" w:eastAsia="Calibri" w:hAnsi="Courier New" w:cs="Courier New"/>
          <w:kern w:val="2"/>
          <w:sz w:val="21"/>
          <w:szCs w:val="21"/>
          <w:lang w:val="en-US"/>
          <w14:ligatures w14:val="standardContextual"/>
        </w:rPr>
        <w:t>=  1.938</w:t>
      </w:r>
      <w:proofErr w:type="gramEnd"/>
      <w:r w:rsidRPr="005D56F5">
        <w:rPr>
          <w:rFonts w:ascii="Courier New" w:eastAsia="Calibri" w:hAnsi="Courier New" w:cs="Courier New"/>
          <w:kern w:val="2"/>
          <w:sz w:val="21"/>
          <w:szCs w:val="21"/>
          <w:lang w:val="en-US"/>
          <w14:ligatures w14:val="standardContextual"/>
        </w:rPr>
        <w:t xml:space="preserve"> A(CT)=  4 Z(МЦК)= 260 Z(CT)= 122 Z(БЦК)= 504</w:t>
      </w:r>
    </w:p>
    <w:p w14:paraId="0EDF2A18" w14:textId="77777777" w:rsidR="00F816C1" w:rsidRPr="005D56F5" w:rsidRDefault="00F816C1" w:rsidP="00F816C1">
      <w:pPr>
        <w:spacing w:line="240" w:lineRule="auto"/>
        <w:jc w:val="left"/>
        <w:rPr>
          <w:rFonts w:ascii="Courier New" w:eastAsia="Calibri" w:hAnsi="Courier New" w:cs="Courier New"/>
          <w:kern w:val="2"/>
          <w:sz w:val="21"/>
          <w:szCs w:val="21"/>
          <w:lang w:val="en-US"/>
          <w14:ligatures w14:val="standardContextual"/>
        </w:rPr>
      </w:pPr>
      <w:r w:rsidRPr="005D56F5">
        <w:rPr>
          <w:rFonts w:ascii="Courier New" w:eastAsia="Calibri" w:hAnsi="Courier New" w:cs="Courier New"/>
          <w:kern w:val="2"/>
          <w:sz w:val="21"/>
          <w:szCs w:val="21"/>
          <w:lang w:val="en-US"/>
          <w14:ligatures w14:val="standardContextual"/>
        </w:rPr>
        <w:t xml:space="preserve"> k</w:t>
      </w:r>
      <w:proofErr w:type="gramStart"/>
      <w:r w:rsidRPr="005D56F5">
        <w:rPr>
          <w:rFonts w:ascii="Courier New" w:eastAsia="Calibri" w:hAnsi="Courier New" w:cs="Courier New"/>
          <w:kern w:val="2"/>
          <w:sz w:val="21"/>
          <w:szCs w:val="21"/>
          <w:lang w:val="en-US"/>
          <w14:ligatures w14:val="standardContextual"/>
        </w:rPr>
        <w:t>=  1.939</w:t>
      </w:r>
      <w:proofErr w:type="gramEnd"/>
      <w:r w:rsidRPr="005D56F5">
        <w:rPr>
          <w:rFonts w:ascii="Courier New" w:eastAsia="Calibri" w:hAnsi="Courier New" w:cs="Courier New"/>
          <w:kern w:val="2"/>
          <w:sz w:val="21"/>
          <w:szCs w:val="21"/>
          <w:lang w:val="en-US"/>
          <w14:ligatures w14:val="standardContextual"/>
        </w:rPr>
        <w:t xml:space="preserve"> A(CT)=  4 Z(МЦК)= 264 Z(CT)= 124 Z(БЦК)= 512</w:t>
      </w:r>
    </w:p>
    <w:p w14:paraId="225E953D" w14:textId="77777777" w:rsidR="00F816C1" w:rsidRPr="005D56F5" w:rsidRDefault="00F816C1" w:rsidP="00F816C1">
      <w:pPr>
        <w:spacing w:line="240" w:lineRule="auto"/>
        <w:jc w:val="left"/>
        <w:rPr>
          <w:rFonts w:ascii="Courier New" w:eastAsia="Calibri" w:hAnsi="Courier New" w:cs="Courier New"/>
          <w:kern w:val="2"/>
          <w:sz w:val="21"/>
          <w:szCs w:val="21"/>
          <w:lang w:val="en-US"/>
          <w14:ligatures w14:val="standardContextual"/>
        </w:rPr>
      </w:pPr>
      <w:r w:rsidRPr="005D56F5">
        <w:rPr>
          <w:rFonts w:ascii="Courier New" w:eastAsia="Calibri" w:hAnsi="Courier New" w:cs="Courier New"/>
          <w:kern w:val="2"/>
          <w:sz w:val="21"/>
          <w:szCs w:val="21"/>
          <w:lang w:val="en-US"/>
          <w14:ligatures w14:val="standardContextual"/>
        </w:rPr>
        <w:t xml:space="preserve"> k</w:t>
      </w:r>
      <w:proofErr w:type="gramStart"/>
      <w:r w:rsidRPr="005D56F5">
        <w:rPr>
          <w:rFonts w:ascii="Courier New" w:eastAsia="Calibri" w:hAnsi="Courier New" w:cs="Courier New"/>
          <w:kern w:val="2"/>
          <w:sz w:val="21"/>
          <w:szCs w:val="21"/>
          <w:lang w:val="en-US"/>
          <w14:ligatures w14:val="standardContextual"/>
        </w:rPr>
        <w:t>=  1.940</w:t>
      </w:r>
      <w:proofErr w:type="gramEnd"/>
      <w:r w:rsidRPr="005D56F5">
        <w:rPr>
          <w:rFonts w:ascii="Courier New" w:eastAsia="Calibri" w:hAnsi="Courier New" w:cs="Courier New"/>
          <w:kern w:val="2"/>
          <w:sz w:val="21"/>
          <w:szCs w:val="21"/>
          <w:lang w:val="en-US"/>
          <w14:ligatures w14:val="standardContextual"/>
        </w:rPr>
        <w:t xml:space="preserve"> A(CT)=  4 Z(МЦК)= 268 Z(CT)= 126 Z(БЦК)= 520</w:t>
      </w:r>
    </w:p>
    <w:p w14:paraId="219019AE" w14:textId="77777777" w:rsidR="00F816C1" w:rsidRPr="005D56F5" w:rsidRDefault="00F816C1" w:rsidP="00F816C1">
      <w:pPr>
        <w:spacing w:line="240" w:lineRule="auto"/>
        <w:jc w:val="left"/>
        <w:rPr>
          <w:rFonts w:ascii="Courier New" w:eastAsia="Calibri" w:hAnsi="Courier New" w:cs="Courier New"/>
          <w:kern w:val="2"/>
          <w:sz w:val="21"/>
          <w:szCs w:val="21"/>
          <w:lang w:val="en-US"/>
          <w14:ligatures w14:val="standardContextual"/>
        </w:rPr>
      </w:pPr>
      <w:r w:rsidRPr="005D56F5">
        <w:rPr>
          <w:rFonts w:ascii="Courier New" w:eastAsia="Calibri" w:hAnsi="Courier New" w:cs="Courier New"/>
          <w:kern w:val="2"/>
          <w:sz w:val="21"/>
          <w:szCs w:val="21"/>
          <w:lang w:val="en-US"/>
          <w14:ligatures w14:val="standardContextual"/>
        </w:rPr>
        <w:t xml:space="preserve"> k</w:t>
      </w:r>
      <w:proofErr w:type="gramStart"/>
      <w:r w:rsidRPr="005D56F5">
        <w:rPr>
          <w:rFonts w:ascii="Courier New" w:eastAsia="Calibri" w:hAnsi="Courier New" w:cs="Courier New"/>
          <w:kern w:val="2"/>
          <w:sz w:val="21"/>
          <w:szCs w:val="21"/>
          <w:lang w:val="en-US"/>
          <w14:ligatures w14:val="standardContextual"/>
        </w:rPr>
        <w:t>=  1.941</w:t>
      </w:r>
      <w:proofErr w:type="gramEnd"/>
      <w:r w:rsidRPr="005D56F5">
        <w:rPr>
          <w:rFonts w:ascii="Courier New" w:eastAsia="Calibri" w:hAnsi="Courier New" w:cs="Courier New"/>
          <w:kern w:val="2"/>
          <w:sz w:val="21"/>
          <w:szCs w:val="21"/>
          <w:lang w:val="en-US"/>
          <w14:ligatures w14:val="standardContextual"/>
        </w:rPr>
        <w:t xml:space="preserve"> A(CT)=  4 Z(МЦК)= 272 Z(CT)= 128 Z(БЦК)= 528</w:t>
      </w:r>
    </w:p>
    <w:p w14:paraId="3035FDDB" w14:textId="77777777" w:rsidR="00F816C1" w:rsidRPr="005D56F5" w:rsidRDefault="00F816C1" w:rsidP="00F816C1">
      <w:pPr>
        <w:spacing w:line="240" w:lineRule="auto"/>
        <w:jc w:val="left"/>
        <w:rPr>
          <w:rFonts w:ascii="Courier New" w:eastAsia="Calibri" w:hAnsi="Courier New" w:cs="Courier New"/>
          <w:kern w:val="2"/>
          <w:sz w:val="21"/>
          <w:szCs w:val="21"/>
          <w:lang w:val="en-US"/>
          <w14:ligatures w14:val="standardContextual"/>
        </w:rPr>
      </w:pPr>
      <w:r w:rsidRPr="005D56F5">
        <w:rPr>
          <w:rFonts w:ascii="Courier New" w:eastAsia="Calibri" w:hAnsi="Courier New" w:cs="Courier New"/>
          <w:kern w:val="2"/>
          <w:sz w:val="21"/>
          <w:szCs w:val="21"/>
          <w:lang w:val="en-US"/>
          <w14:ligatures w14:val="standardContextual"/>
        </w:rPr>
        <w:t xml:space="preserve"> k</w:t>
      </w:r>
      <w:proofErr w:type="gramStart"/>
      <w:r w:rsidRPr="005D56F5">
        <w:rPr>
          <w:rFonts w:ascii="Courier New" w:eastAsia="Calibri" w:hAnsi="Courier New" w:cs="Courier New"/>
          <w:kern w:val="2"/>
          <w:sz w:val="21"/>
          <w:szCs w:val="21"/>
          <w:lang w:val="en-US"/>
          <w14:ligatures w14:val="standardContextual"/>
        </w:rPr>
        <w:t>=  1.939</w:t>
      </w:r>
      <w:proofErr w:type="gramEnd"/>
      <w:r w:rsidRPr="005D56F5">
        <w:rPr>
          <w:rFonts w:ascii="Courier New" w:eastAsia="Calibri" w:hAnsi="Courier New" w:cs="Courier New"/>
          <w:kern w:val="2"/>
          <w:sz w:val="21"/>
          <w:szCs w:val="21"/>
          <w:lang w:val="en-US"/>
          <w14:ligatures w14:val="standardContextual"/>
        </w:rPr>
        <w:t xml:space="preserve"> A(CT)=  4 Z(МЦК)= 279 Z(CT)= 131 Z(БЦК)= 541</w:t>
      </w:r>
    </w:p>
    <w:p w14:paraId="225885A4" w14:textId="77777777" w:rsidR="00F816C1" w:rsidRPr="005D56F5" w:rsidRDefault="00F816C1" w:rsidP="00F816C1">
      <w:pPr>
        <w:spacing w:line="240" w:lineRule="auto"/>
        <w:jc w:val="left"/>
        <w:rPr>
          <w:rFonts w:ascii="Courier New" w:eastAsia="Calibri" w:hAnsi="Courier New" w:cs="Courier New"/>
          <w:kern w:val="2"/>
          <w:sz w:val="21"/>
          <w:szCs w:val="21"/>
          <w:lang w:val="en-US"/>
          <w14:ligatures w14:val="standardContextual"/>
        </w:rPr>
      </w:pPr>
    </w:p>
    <w:p w14:paraId="390B9834" w14:textId="77777777" w:rsidR="00F816C1" w:rsidRPr="005D56F5" w:rsidRDefault="00F816C1" w:rsidP="00F816C1">
      <w:pPr>
        <w:spacing w:line="240" w:lineRule="auto"/>
        <w:jc w:val="left"/>
        <w:rPr>
          <w:rFonts w:ascii="Courier New" w:eastAsia="Calibri" w:hAnsi="Courier New" w:cs="Courier New"/>
          <w:kern w:val="2"/>
          <w:sz w:val="21"/>
          <w:szCs w:val="21"/>
          <w:lang w:val="en-US"/>
          <w14:ligatures w14:val="standardContextual"/>
        </w:rPr>
      </w:pPr>
      <w:r w:rsidRPr="005D56F5">
        <w:rPr>
          <w:rFonts w:ascii="Courier New" w:eastAsia="Calibri" w:hAnsi="Courier New" w:cs="Courier New"/>
          <w:kern w:val="2"/>
          <w:sz w:val="21"/>
          <w:szCs w:val="21"/>
          <w:lang w:val="en-US"/>
          <w14:ligatures w14:val="standardContextual"/>
        </w:rPr>
        <w:t xml:space="preserve"> k</w:t>
      </w:r>
      <w:proofErr w:type="gramStart"/>
      <w:r w:rsidRPr="005D56F5">
        <w:rPr>
          <w:rFonts w:ascii="Courier New" w:eastAsia="Calibri" w:hAnsi="Courier New" w:cs="Courier New"/>
          <w:kern w:val="2"/>
          <w:sz w:val="21"/>
          <w:szCs w:val="21"/>
          <w:lang w:val="en-US"/>
          <w14:ligatures w14:val="standardContextual"/>
        </w:rPr>
        <w:t>=  1.941</w:t>
      </w:r>
      <w:proofErr w:type="gramEnd"/>
      <w:r w:rsidRPr="005D56F5">
        <w:rPr>
          <w:rFonts w:ascii="Courier New" w:eastAsia="Calibri" w:hAnsi="Courier New" w:cs="Courier New"/>
          <w:kern w:val="2"/>
          <w:sz w:val="21"/>
          <w:szCs w:val="21"/>
          <w:lang w:val="en-US"/>
          <w14:ligatures w14:val="standardContextual"/>
        </w:rPr>
        <w:t xml:space="preserve"> A(CT)=  5 Z(МЦК)=  51 Z(CT)=  24 Z(БЦК)=  99</w:t>
      </w:r>
    </w:p>
    <w:p w14:paraId="0CDAE281" w14:textId="77777777" w:rsidR="00F816C1" w:rsidRPr="005D56F5" w:rsidRDefault="00F816C1" w:rsidP="00F816C1">
      <w:pPr>
        <w:spacing w:line="240" w:lineRule="auto"/>
        <w:jc w:val="left"/>
        <w:rPr>
          <w:rFonts w:ascii="Courier New" w:eastAsia="Calibri" w:hAnsi="Courier New" w:cs="Courier New"/>
          <w:kern w:val="2"/>
          <w:sz w:val="21"/>
          <w:szCs w:val="21"/>
          <w:lang w:val="en-US"/>
          <w14:ligatures w14:val="standardContextual"/>
        </w:rPr>
      </w:pPr>
      <w:r w:rsidRPr="005D56F5">
        <w:rPr>
          <w:rFonts w:ascii="Courier New" w:eastAsia="Calibri" w:hAnsi="Courier New" w:cs="Courier New"/>
          <w:kern w:val="2"/>
          <w:sz w:val="21"/>
          <w:szCs w:val="21"/>
          <w:lang w:val="en-US"/>
          <w14:ligatures w14:val="standardContextual"/>
        </w:rPr>
        <w:t xml:space="preserve"> k</w:t>
      </w:r>
      <w:proofErr w:type="gramStart"/>
      <w:r w:rsidRPr="005D56F5">
        <w:rPr>
          <w:rFonts w:ascii="Courier New" w:eastAsia="Calibri" w:hAnsi="Courier New" w:cs="Courier New"/>
          <w:kern w:val="2"/>
          <w:sz w:val="21"/>
          <w:szCs w:val="21"/>
          <w:lang w:val="en-US"/>
          <w14:ligatures w14:val="standardContextual"/>
        </w:rPr>
        <w:t>=  1.941</w:t>
      </w:r>
      <w:proofErr w:type="gramEnd"/>
      <w:r w:rsidRPr="005D56F5">
        <w:rPr>
          <w:rFonts w:ascii="Courier New" w:eastAsia="Calibri" w:hAnsi="Courier New" w:cs="Courier New"/>
          <w:kern w:val="2"/>
          <w:sz w:val="21"/>
          <w:szCs w:val="21"/>
          <w:lang w:val="en-US"/>
          <w14:ligatures w14:val="standardContextual"/>
        </w:rPr>
        <w:t xml:space="preserve"> A(CT)=  5 Z(МЦК)=  68 Z(CT)=  32 Z(БЦК)= 132</w:t>
      </w:r>
    </w:p>
    <w:p w14:paraId="443019A6" w14:textId="77777777" w:rsidR="00F816C1" w:rsidRPr="005D56F5" w:rsidRDefault="00F816C1" w:rsidP="00F816C1">
      <w:pPr>
        <w:spacing w:line="240" w:lineRule="auto"/>
        <w:jc w:val="left"/>
        <w:rPr>
          <w:rFonts w:ascii="Courier New" w:eastAsia="Calibri" w:hAnsi="Courier New" w:cs="Courier New"/>
          <w:kern w:val="2"/>
          <w:sz w:val="21"/>
          <w:szCs w:val="21"/>
          <w:lang w:val="en-US"/>
          <w14:ligatures w14:val="standardContextual"/>
        </w:rPr>
      </w:pPr>
      <w:r w:rsidRPr="005D56F5">
        <w:rPr>
          <w:rFonts w:ascii="Courier New" w:eastAsia="Calibri" w:hAnsi="Courier New" w:cs="Courier New"/>
          <w:kern w:val="2"/>
          <w:sz w:val="21"/>
          <w:szCs w:val="21"/>
          <w:lang w:val="en-US"/>
          <w14:ligatures w14:val="standardContextual"/>
        </w:rPr>
        <w:t xml:space="preserve"> k</w:t>
      </w:r>
      <w:proofErr w:type="gramStart"/>
      <w:r w:rsidRPr="005D56F5">
        <w:rPr>
          <w:rFonts w:ascii="Courier New" w:eastAsia="Calibri" w:hAnsi="Courier New" w:cs="Courier New"/>
          <w:kern w:val="2"/>
          <w:sz w:val="21"/>
          <w:szCs w:val="21"/>
          <w:lang w:val="en-US"/>
          <w14:ligatures w14:val="standardContextual"/>
        </w:rPr>
        <w:t>=  1.941</w:t>
      </w:r>
      <w:proofErr w:type="gramEnd"/>
      <w:r w:rsidRPr="005D56F5">
        <w:rPr>
          <w:rFonts w:ascii="Courier New" w:eastAsia="Calibri" w:hAnsi="Courier New" w:cs="Courier New"/>
          <w:kern w:val="2"/>
          <w:sz w:val="21"/>
          <w:szCs w:val="21"/>
          <w:lang w:val="en-US"/>
          <w14:ligatures w14:val="standardContextual"/>
        </w:rPr>
        <w:t xml:space="preserve"> A(CT)=  5 Z(МЦК)=  85 Z(CT)=  40 Z(БЦК)= 165</w:t>
      </w:r>
    </w:p>
    <w:p w14:paraId="0454C448" w14:textId="77777777" w:rsidR="00F816C1" w:rsidRPr="005D56F5" w:rsidRDefault="00F816C1" w:rsidP="00F816C1">
      <w:pPr>
        <w:spacing w:line="240" w:lineRule="auto"/>
        <w:jc w:val="left"/>
        <w:rPr>
          <w:rFonts w:ascii="Courier New" w:eastAsia="Calibri" w:hAnsi="Courier New" w:cs="Courier New"/>
          <w:kern w:val="2"/>
          <w:sz w:val="21"/>
          <w:szCs w:val="21"/>
          <w:lang w:val="en-US"/>
          <w14:ligatures w14:val="standardContextual"/>
        </w:rPr>
      </w:pPr>
      <w:r w:rsidRPr="005D56F5">
        <w:rPr>
          <w:rFonts w:ascii="Courier New" w:eastAsia="Calibri" w:hAnsi="Courier New" w:cs="Courier New"/>
          <w:kern w:val="2"/>
          <w:sz w:val="21"/>
          <w:szCs w:val="21"/>
          <w:lang w:val="en-US"/>
          <w14:ligatures w14:val="standardContextual"/>
        </w:rPr>
        <w:t xml:space="preserve"> k</w:t>
      </w:r>
      <w:proofErr w:type="gramStart"/>
      <w:r w:rsidRPr="005D56F5">
        <w:rPr>
          <w:rFonts w:ascii="Courier New" w:eastAsia="Calibri" w:hAnsi="Courier New" w:cs="Courier New"/>
          <w:kern w:val="2"/>
          <w:sz w:val="21"/>
          <w:szCs w:val="21"/>
          <w:lang w:val="en-US"/>
          <w14:ligatures w14:val="standardContextual"/>
        </w:rPr>
        <w:t>=  1.941</w:t>
      </w:r>
      <w:proofErr w:type="gramEnd"/>
      <w:r w:rsidRPr="005D56F5">
        <w:rPr>
          <w:rFonts w:ascii="Courier New" w:eastAsia="Calibri" w:hAnsi="Courier New" w:cs="Courier New"/>
          <w:kern w:val="2"/>
          <w:sz w:val="21"/>
          <w:szCs w:val="21"/>
          <w:lang w:val="en-US"/>
          <w14:ligatures w14:val="standardContextual"/>
        </w:rPr>
        <w:t xml:space="preserve"> A(CT)=  5 Z(МЦК)= 102 Z(CT)=  48 Z(БЦК)= 198</w:t>
      </w:r>
    </w:p>
    <w:p w14:paraId="42FAC2DE" w14:textId="77777777" w:rsidR="00F816C1" w:rsidRPr="005D56F5" w:rsidRDefault="00F816C1" w:rsidP="00F816C1">
      <w:pPr>
        <w:spacing w:line="240" w:lineRule="auto"/>
        <w:jc w:val="left"/>
        <w:rPr>
          <w:rFonts w:ascii="Courier New" w:eastAsia="Calibri" w:hAnsi="Courier New" w:cs="Courier New"/>
          <w:kern w:val="2"/>
          <w:sz w:val="21"/>
          <w:szCs w:val="21"/>
          <w:lang w:val="en-US"/>
          <w14:ligatures w14:val="standardContextual"/>
        </w:rPr>
      </w:pPr>
      <w:r w:rsidRPr="005D56F5">
        <w:rPr>
          <w:rFonts w:ascii="Courier New" w:eastAsia="Calibri" w:hAnsi="Courier New" w:cs="Courier New"/>
          <w:kern w:val="2"/>
          <w:sz w:val="21"/>
          <w:szCs w:val="21"/>
          <w:lang w:val="en-US"/>
          <w14:ligatures w14:val="standardContextual"/>
        </w:rPr>
        <w:t xml:space="preserve"> k</w:t>
      </w:r>
      <w:proofErr w:type="gramStart"/>
      <w:r w:rsidRPr="005D56F5">
        <w:rPr>
          <w:rFonts w:ascii="Courier New" w:eastAsia="Calibri" w:hAnsi="Courier New" w:cs="Courier New"/>
          <w:kern w:val="2"/>
          <w:sz w:val="21"/>
          <w:szCs w:val="21"/>
          <w:lang w:val="en-US"/>
          <w14:ligatures w14:val="standardContextual"/>
        </w:rPr>
        <w:t>=  1.936</w:t>
      </w:r>
      <w:proofErr w:type="gramEnd"/>
      <w:r w:rsidRPr="005D56F5">
        <w:rPr>
          <w:rFonts w:ascii="Courier New" w:eastAsia="Calibri" w:hAnsi="Courier New" w:cs="Courier New"/>
          <w:kern w:val="2"/>
          <w:sz w:val="21"/>
          <w:szCs w:val="21"/>
          <w:lang w:val="en-US"/>
          <w14:ligatures w14:val="standardContextual"/>
        </w:rPr>
        <w:t xml:space="preserve"> A(CT)=  5 Z(МЦК)= 109 Z(CT)=  51 Z(БЦК)= 211</w:t>
      </w:r>
    </w:p>
    <w:p w14:paraId="291287C8" w14:textId="77777777" w:rsidR="00F816C1" w:rsidRPr="005D56F5" w:rsidRDefault="00F816C1" w:rsidP="00F816C1">
      <w:pPr>
        <w:spacing w:line="240" w:lineRule="auto"/>
        <w:jc w:val="left"/>
        <w:rPr>
          <w:rFonts w:ascii="Courier New" w:eastAsia="Calibri" w:hAnsi="Courier New" w:cs="Courier New"/>
          <w:kern w:val="2"/>
          <w:sz w:val="21"/>
          <w:szCs w:val="21"/>
          <w:lang w:val="en-US"/>
          <w14:ligatures w14:val="standardContextual"/>
        </w:rPr>
      </w:pPr>
      <w:r w:rsidRPr="005D56F5">
        <w:rPr>
          <w:rFonts w:ascii="Courier New" w:eastAsia="Calibri" w:hAnsi="Courier New" w:cs="Courier New"/>
          <w:kern w:val="2"/>
          <w:sz w:val="21"/>
          <w:szCs w:val="21"/>
          <w:lang w:val="en-US"/>
          <w14:ligatures w14:val="standardContextual"/>
        </w:rPr>
        <w:t xml:space="preserve"> k</w:t>
      </w:r>
      <w:proofErr w:type="gramStart"/>
      <w:r w:rsidRPr="005D56F5">
        <w:rPr>
          <w:rFonts w:ascii="Courier New" w:eastAsia="Calibri" w:hAnsi="Courier New" w:cs="Courier New"/>
          <w:kern w:val="2"/>
          <w:sz w:val="21"/>
          <w:szCs w:val="21"/>
          <w:lang w:val="en-US"/>
          <w14:ligatures w14:val="standardContextual"/>
        </w:rPr>
        <w:t>=  1.941</w:t>
      </w:r>
      <w:proofErr w:type="gramEnd"/>
      <w:r w:rsidRPr="005D56F5">
        <w:rPr>
          <w:rFonts w:ascii="Courier New" w:eastAsia="Calibri" w:hAnsi="Courier New" w:cs="Courier New"/>
          <w:kern w:val="2"/>
          <w:sz w:val="21"/>
          <w:szCs w:val="21"/>
          <w:lang w:val="en-US"/>
          <w14:ligatures w14:val="standardContextual"/>
        </w:rPr>
        <w:t xml:space="preserve"> A(CT)=  5 Z(МЦК)= 119 Z(CT)=  56 Z(БЦК)= 231</w:t>
      </w:r>
    </w:p>
    <w:p w14:paraId="46EFC1EC" w14:textId="77777777" w:rsidR="00F816C1" w:rsidRPr="005D56F5" w:rsidRDefault="00F816C1" w:rsidP="00F816C1">
      <w:pPr>
        <w:spacing w:line="240" w:lineRule="auto"/>
        <w:jc w:val="left"/>
        <w:rPr>
          <w:rFonts w:ascii="Courier New" w:eastAsia="Calibri" w:hAnsi="Courier New" w:cs="Courier New"/>
          <w:kern w:val="2"/>
          <w:sz w:val="21"/>
          <w:szCs w:val="21"/>
          <w:lang w:val="en-US"/>
          <w14:ligatures w14:val="standardContextual"/>
        </w:rPr>
      </w:pPr>
      <w:r w:rsidRPr="005D56F5">
        <w:rPr>
          <w:rFonts w:ascii="Courier New" w:eastAsia="Calibri" w:hAnsi="Courier New" w:cs="Courier New"/>
          <w:kern w:val="2"/>
          <w:sz w:val="21"/>
          <w:szCs w:val="21"/>
          <w:lang w:val="en-US"/>
          <w14:ligatures w14:val="standardContextual"/>
        </w:rPr>
        <w:t xml:space="preserve"> k</w:t>
      </w:r>
      <w:proofErr w:type="gramStart"/>
      <w:r w:rsidRPr="005D56F5">
        <w:rPr>
          <w:rFonts w:ascii="Courier New" w:eastAsia="Calibri" w:hAnsi="Courier New" w:cs="Courier New"/>
          <w:kern w:val="2"/>
          <w:sz w:val="21"/>
          <w:szCs w:val="21"/>
          <w:lang w:val="en-US"/>
          <w14:ligatures w14:val="standardContextual"/>
        </w:rPr>
        <w:t>=  1.937</w:t>
      </w:r>
      <w:proofErr w:type="gramEnd"/>
      <w:r w:rsidRPr="005D56F5">
        <w:rPr>
          <w:rFonts w:ascii="Courier New" w:eastAsia="Calibri" w:hAnsi="Courier New" w:cs="Courier New"/>
          <w:kern w:val="2"/>
          <w:sz w:val="21"/>
          <w:szCs w:val="21"/>
          <w:lang w:val="en-US"/>
          <w14:ligatures w14:val="standardContextual"/>
        </w:rPr>
        <w:t xml:space="preserve"> A(CT)=  5 Z(МЦК)= 126 Z(CT)=  59 Z(БЦК)= 244</w:t>
      </w:r>
    </w:p>
    <w:p w14:paraId="76EF5266" w14:textId="77777777" w:rsidR="00F816C1" w:rsidRPr="005D56F5" w:rsidRDefault="00F816C1" w:rsidP="00F816C1">
      <w:pPr>
        <w:spacing w:line="240" w:lineRule="auto"/>
        <w:jc w:val="left"/>
        <w:rPr>
          <w:rFonts w:ascii="Courier New" w:eastAsia="Calibri" w:hAnsi="Courier New" w:cs="Courier New"/>
          <w:kern w:val="2"/>
          <w:sz w:val="21"/>
          <w:szCs w:val="21"/>
          <w:lang w:val="en-US"/>
          <w14:ligatures w14:val="standardContextual"/>
        </w:rPr>
      </w:pPr>
      <w:r w:rsidRPr="005D56F5">
        <w:rPr>
          <w:rFonts w:ascii="Courier New" w:eastAsia="Calibri" w:hAnsi="Courier New" w:cs="Courier New"/>
          <w:kern w:val="2"/>
          <w:sz w:val="21"/>
          <w:szCs w:val="21"/>
          <w:lang w:val="en-US"/>
          <w14:ligatures w14:val="standardContextual"/>
        </w:rPr>
        <w:t xml:space="preserve"> k</w:t>
      </w:r>
      <w:proofErr w:type="gramStart"/>
      <w:r w:rsidRPr="005D56F5">
        <w:rPr>
          <w:rFonts w:ascii="Courier New" w:eastAsia="Calibri" w:hAnsi="Courier New" w:cs="Courier New"/>
          <w:kern w:val="2"/>
          <w:sz w:val="21"/>
          <w:szCs w:val="21"/>
          <w:lang w:val="en-US"/>
          <w14:ligatures w14:val="standardContextual"/>
        </w:rPr>
        <w:t>=  1.941</w:t>
      </w:r>
      <w:proofErr w:type="gramEnd"/>
      <w:r w:rsidRPr="005D56F5">
        <w:rPr>
          <w:rFonts w:ascii="Courier New" w:eastAsia="Calibri" w:hAnsi="Courier New" w:cs="Courier New"/>
          <w:kern w:val="2"/>
          <w:sz w:val="21"/>
          <w:szCs w:val="21"/>
          <w:lang w:val="en-US"/>
          <w14:ligatures w14:val="standardContextual"/>
        </w:rPr>
        <w:t xml:space="preserve"> A(CT)=  5 Z(МЦК)= 136 Z(CT)=  64 Z(БЦК)= 264</w:t>
      </w:r>
    </w:p>
    <w:p w14:paraId="563900D3" w14:textId="77777777" w:rsidR="00F816C1" w:rsidRPr="005D56F5" w:rsidRDefault="00F816C1" w:rsidP="00F816C1">
      <w:pPr>
        <w:spacing w:line="240" w:lineRule="auto"/>
        <w:jc w:val="left"/>
        <w:rPr>
          <w:rFonts w:ascii="Courier New" w:eastAsia="Calibri" w:hAnsi="Courier New" w:cs="Courier New"/>
          <w:kern w:val="2"/>
          <w:sz w:val="21"/>
          <w:szCs w:val="21"/>
          <w:lang w:val="en-US"/>
          <w14:ligatures w14:val="standardContextual"/>
        </w:rPr>
      </w:pPr>
      <w:r w:rsidRPr="005D56F5">
        <w:rPr>
          <w:rFonts w:ascii="Courier New" w:eastAsia="Calibri" w:hAnsi="Courier New" w:cs="Courier New"/>
          <w:kern w:val="2"/>
          <w:sz w:val="21"/>
          <w:szCs w:val="21"/>
          <w:lang w:val="en-US"/>
          <w14:ligatures w14:val="standardContextual"/>
        </w:rPr>
        <w:t xml:space="preserve"> k</w:t>
      </w:r>
      <w:proofErr w:type="gramStart"/>
      <w:r w:rsidRPr="005D56F5">
        <w:rPr>
          <w:rFonts w:ascii="Courier New" w:eastAsia="Calibri" w:hAnsi="Courier New" w:cs="Courier New"/>
          <w:kern w:val="2"/>
          <w:sz w:val="21"/>
          <w:szCs w:val="21"/>
          <w:lang w:val="en-US"/>
          <w14:ligatures w14:val="standardContextual"/>
        </w:rPr>
        <w:t>=  1.937</w:t>
      </w:r>
      <w:proofErr w:type="gramEnd"/>
      <w:r w:rsidRPr="005D56F5">
        <w:rPr>
          <w:rFonts w:ascii="Courier New" w:eastAsia="Calibri" w:hAnsi="Courier New" w:cs="Courier New"/>
          <w:kern w:val="2"/>
          <w:sz w:val="21"/>
          <w:szCs w:val="21"/>
          <w:lang w:val="en-US"/>
          <w14:ligatures w14:val="standardContextual"/>
        </w:rPr>
        <w:t xml:space="preserve"> A(CT)=  5 Z(МЦК)= 143 Z(CT)=  67 Z(БЦК)= 277</w:t>
      </w:r>
    </w:p>
    <w:p w14:paraId="63E17C89" w14:textId="77777777" w:rsidR="00F816C1" w:rsidRPr="005D56F5" w:rsidRDefault="00F816C1" w:rsidP="00F816C1">
      <w:pPr>
        <w:spacing w:line="240" w:lineRule="auto"/>
        <w:jc w:val="left"/>
        <w:rPr>
          <w:rFonts w:ascii="Courier New" w:eastAsia="Calibri" w:hAnsi="Courier New" w:cs="Courier New"/>
          <w:kern w:val="2"/>
          <w:sz w:val="21"/>
          <w:szCs w:val="21"/>
          <w:lang w:val="en-US"/>
          <w14:ligatures w14:val="standardContextual"/>
        </w:rPr>
      </w:pPr>
      <w:r w:rsidRPr="005D56F5">
        <w:rPr>
          <w:rFonts w:ascii="Courier New" w:eastAsia="Calibri" w:hAnsi="Courier New" w:cs="Courier New"/>
          <w:kern w:val="2"/>
          <w:sz w:val="21"/>
          <w:szCs w:val="21"/>
          <w:lang w:val="en-US"/>
          <w14:ligatures w14:val="standardContextual"/>
        </w:rPr>
        <w:t xml:space="preserve"> k</w:t>
      </w:r>
      <w:proofErr w:type="gramStart"/>
      <w:r w:rsidRPr="005D56F5">
        <w:rPr>
          <w:rFonts w:ascii="Courier New" w:eastAsia="Calibri" w:hAnsi="Courier New" w:cs="Courier New"/>
          <w:kern w:val="2"/>
          <w:sz w:val="21"/>
          <w:szCs w:val="21"/>
          <w:lang w:val="en-US"/>
          <w14:ligatures w14:val="standardContextual"/>
        </w:rPr>
        <w:t>=  1.941</w:t>
      </w:r>
      <w:proofErr w:type="gramEnd"/>
      <w:r w:rsidRPr="005D56F5">
        <w:rPr>
          <w:rFonts w:ascii="Courier New" w:eastAsia="Calibri" w:hAnsi="Courier New" w:cs="Courier New"/>
          <w:kern w:val="2"/>
          <w:sz w:val="21"/>
          <w:szCs w:val="21"/>
          <w:lang w:val="en-US"/>
          <w14:ligatures w14:val="standardContextual"/>
        </w:rPr>
        <w:t xml:space="preserve"> A(CT)=  5 Z(МЦК)= 153 Z(CT)=  72 Z(БЦК)= 297</w:t>
      </w:r>
    </w:p>
    <w:p w14:paraId="5C738476" w14:textId="77777777" w:rsidR="00F816C1" w:rsidRPr="005D56F5" w:rsidRDefault="00F816C1" w:rsidP="00F816C1">
      <w:pPr>
        <w:spacing w:line="240" w:lineRule="auto"/>
        <w:jc w:val="left"/>
        <w:rPr>
          <w:rFonts w:ascii="Courier New" w:eastAsia="Calibri" w:hAnsi="Courier New" w:cs="Courier New"/>
          <w:kern w:val="2"/>
          <w:sz w:val="21"/>
          <w:szCs w:val="21"/>
          <w:lang w:val="en-US"/>
          <w14:ligatures w14:val="standardContextual"/>
        </w:rPr>
      </w:pPr>
      <w:r w:rsidRPr="005D56F5">
        <w:rPr>
          <w:rFonts w:ascii="Courier New" w:eastAsia="Calibri" w:hAnsi="Courier New" w:cs="Courier New"/>
          <w:kern w:val="2"/>
          <w:sz w:val="21"/>
          <w:szCs w:val="21"/>
          <w:lang w:val="en-US"/>
          <w14:ligatures w14:val="standardContextual"/>
        </w:rPr>
        <w:t xml:space="preserve"> k</w:t>
      </w:r>
      <w:proofErr w:type="gramStart"/>
      <w:r w:rsidRPr="005D56F5">
        <w:rPr>
          <w:rFonts w:ascii="Courier New" w:eastAsia="Calibri" w:hAnsi="Courier New" w:cs="Courier New"/>
          <w:kern w:val="2"/>
          <w:sz w:val="21"/>
          <w:szCs w:val="21"/>
          <w:lang w:val="en-US"/>
          <w14:ligatures w14:val="standardContextual"/>
        </w:rPr>
        <w:t>=  1.938</w:t>
      </w:r>
      <w:proofErr w:type="gramEnd"/>
      <w:r w:rsidRPr="005D56F5">
        <w:rPr>
          <w:rFonts w:ascii="Courier New" w:eastAsia="Calibri" w:hAnsi="Courier New" w:cs="Courier New"/>
          <w:kern w:val="2"/>
          <w:sz w:val="21"/>
          <w:szCs w:val="21"/>
          <w:lang w:val="en-US"/>
          <w14:ligatures w14:val="standardContextual"/>
        </w:rPr>
        <w:t xml:space="preserve"> A(CT)=  5 Z(МЦК)= 160 Z(CT)=  75 Z(БЦК)= 310</w:t>
      </w:r>
    </w:p>
    <w:p w14:paraId="56AD83E6" w14:textId="77777777" w:rsidR="00F816C1" w:rsidRPr="005D56F5" w:rsidRDefault="00F816C1" w:rsidP="00F816C1">
      <w:pPr>
        <w:spacing w:line="240" w:lineRule="auto"/>
        <w:jc w:val="left"/>
        <w:rPr>
          <w:rFonts w:ascii="Courier New" w:eastAsia="Calibri" w:hAnsi="Courier New" w:cs="Courier New"/>
          <w:kern w:val="2"/>
          <w:sz w:val="21"/>
          <w:szCs w:val="21"/>
          <w:lang w:val="en-US"/>
          <w14:ligatures w14:val="standardContextual"/>
        </w:rPr>
      </w:pPr>
      <w:r w:rsidRPr="005D56F5">
        <w:rPr>
          <w:rFonts w:ascii="Courier New" w:eastAsia="Calibri" w:hAnsi="Courier New" w:cs="Courier New"/>
          <w:kern w:val="2"/>
          <w:sz w:val="21"/>
          <w:szCs w:val="21"/>
          <w:lang w:val="en-US"/>
          <w14:ligatures w14:val="standardContextual"/>
        </w:rPr>
        <w:t xml:space="preserve"> k</w:t>
      </w:r>
      <w:proofErr w:type="gramStart"/>
      <w:r w:rsidRPr="005D56F5">
        <w:rPr>
          <w:rFonts w:ascii="Courier New" w:eastAsia="Calibri" w:hAnsi="Courier New" w:cs="Courier New"/>
          <w:kern w:val="2"/>
          <w:sz w:val="21"/>
          <w:szCs w:val="21"/>
          <w:lang w:val="en-US"/>
          <w14:ligatures w14:val="standardContextual"/>
        </w:rPr>
        <w:t>=  1.941</w:t>
      </w:r>
      <w:proofErr w:type="gramEnd"/>
      <w:r w:rsidRPr="005D56F5">
        <w:rPr>
          <w:rFonts w:ascii="Courier New" w:eastAsia="Calibri" w:hAnsi="Courier New" w:cs="Courier New"/>
          <w:kern w:val="2"/>
          <w:sz w:val="21"/>
          <w:szCs w:val="21"/>
          <w:lang w:val="en-US"/>
          <w14:ligatures w14:val="standardContextual"/>
        </w:rPr>
        <w:t xml:space="preserve"> A(CT)=  5 Z(МЦК)= 170 Z(CT)=  80 Z(БЦК)= 330</w:t>
      </w:r>
    </w:p>
    <w:p w14:paraId="59A9F102" w14:textId="77777777" w:rsidR="00F816C1" w:rsidRPr="005D56F5" w:rsidRDefault="00F816C1" w:rsidP="00F816C1">
      <w:pPr>
        <w:spacing w:line="240" w:lineRule="auto"/>
        <w:jc w:val="left"/>
        <w:rPr>
          <w:rFonts w:ascii="Courier New" w:eastAsia="Calibri" w:hAnsi="Courier New" w:cs="Courier New"/>
          <w:kern w:val="2"/>
          <w:sz w:val="21"/>
          <w:szCs w:val="21"/>
          <w:lang w:val="en-US"/>
          <w14:ligatures w14:val="standardContextual"/>
        </w:rPr>
      </w:pPr>
      <w:r w:rsidRPr="005D56F5">
        <w:rPr>
          <w:rFonts w:ascii="Courier New" w:eastAsia="Calibri" w:hAnsi="Courier New" w:cs="Courier New"/>
          <w:kern w:val="2"/>
          <w:sz w:val="21"/>
          <w:szCs w:val="21"/>
          <w:lang w:val="en-US"/>
          <w14:ligatures w14:val="standardContextual"/>
        </w:rPr>
        <w:t xml:space="preserve"> k</w:t>
      </w:r>
      <w:proofErr w:type="gramStart"/>
      <w:r w:rsidRPr="005D56F5">
        <w:rPr>
          <w:rFonts w:ascii="Courier New" w:eastAsia="Calibri" w:hAnsi="Courier New" w:cs="Courier New"/>
          <w:kern w:val="2"/>
          <w:sz w:val="21"/>
          <w:szCs w:val="21"/>
          <w:lang w:val="en-US"/>
          <w14:ligatures w14:val="standardContextual"/>
        </w:rPr>
        <w:t>=  1.938</w:t>
      </w:r>
      <w:proofErr w:type="gramEnd"/>
      <w:r w:rsidRPr="005D56F5">
        <w:rPr>
          <w:rFonts w:ascii="Courier New" w:eastAsia="Calibri" w:hAnsi="Courier New" w:cs="Courier New"/>
          <w:kern w:val="2"/>
          <w:sz w:val="21"/>
          <w:szCs w:val="21"/>
          <w:lang w:val="en-US"/>
          <w14:ligatures w14:val="standardContextual"/>
        </w:rPr>
        <w:t xml:space="preserve"> A(CT)=  5 Z(МЦК)= 177 Z(CT)=  83 Z(БЦК)= 343</w:t>
      </w:r>
    </w:p>
    <w:p w14:paraId="678FCD7D" w14:textId="77777777" w:rsidR="00F816C1" w:rsidRPr="005D56F5" w:rsidRDefault="00F816C1" w:rsidP="00F816C1">
      <w:pPr>
        <w:spacing w:line="240" w:lineRule="auto"/>
        <w:jc w:val="left"/>
        <w:rPr>
          <w:rFonts w:ascii="Courier New" w:eastAsia="Calibri" w:hAnsi="Courier New" w:cs="Courier New"/>
          <w:kern w:val="2"/>
          <w:sz w:val="21"/>
          <w:szCs w:val="21"/>
          <w:lang w:val="en-US"/>
          <w14:ligatures w14:val="standardContextual"/>
        </w:rPr>
      </w:pPr>
      <w:r w:rsidRPr="005D56F5">
        <w:rPr>
          <w:rFonts w:ascii="Courier New" w:eastAsia="Calibri" w:hAnsi="Courier New" w:cs="Courier New"/>
          <w:kern w:val="2"/>
          <w:sz w:val="21"/>
          <w:szCs w:val="21"/>
          <w:lang w:val="en-US"/>
          <w14:ligatures w14:val="standardContextual"/>
        </w:rPr>
        <w:t xml:space="preserve"> k</w:t>
      </w:r>
      <w:proofErr w:type="gramStart"/>
      <w:r w:rsidRPr="005D56F5">
        <w:rPr>
          <w:rFonts w:ascii="Courier New" w:eastAsia="Calibri" w:hAnsi="Courier New" w:cs="Courier New"/>
          <w:kern w:val="2"/>
          <w:sz w:val="21"/>
          <w:szCs w:val="21"/>
          <w:lang w:val="en-US"/>
          <w14:ligatures w14:val="standardContextual"/>
        </w:rPr>
        <w:t>=  1.941</w:t>
      </w:r>
      <w:proofErr w:type="gramEnd"/>
      <w:r w:rsidRPr="005D56F5">
        <w:rPr>
          <w:rFonts w:ascii="Courier New" w:eastAsia="Calibri" w:hAnsi="Courier New" w:cs="Courier New"/>
          <w:kern w:val="2"/>
          <w:sz w:val="21"/>
          <w:szCs w:val="21"/>
          <w:lang w:val="en-US"/>
          <w14:ligatures w14:val="standardContextual"/>
        </w:rPr>
        <w:t xml:space="preserve"> A(CT)=  5 Z(МЦК)= 187 Z(CT)=  88 Z(БЦК)= 363</w:t>
      </w:r>
    </w:p>
    <w:p w14:paraId="12CB269B" w14:textId="77777777" w:rsidR="00F816C1" w:rsidRPr="005D56F5" w:rsidRDefault="00F816C1" w:rsidP="00F816C1">
      <w:pPr>
        <w:spacing w:line="240" w:lineRule="auto"/>
        <w:jc w:val="left"/>
        <w:rPr>
          <w:rFonts w:ascii="Courier New" w:eastAsia="Calibri" w:hAnsi="Courier New" w:cs="Courier New"/>
          <w:kern w:val="2"/>
          <w:sz w:val="21"/>
          <w:szCs w:val="21"/>
          <w:lang w:val="en-US"/>
          <w14:ligatures w14:val="standardContextual"/>
        </w:rPr>
      </w:pPr>
      <w:r w:rsidRPr="005D56F5">
        <w:rPr>
          <w:rFonts w:ascii="Courier New" w:eastAsia="Calibri" w:hAnsi="Courier New" w:cs="Courier New"/>
          <w:kern w:val="2"/>
          <w:sz w:val="21"/>
          <w:szCs w:val="21"/>
          <w:lang w:val="en-US"/>
          <w14:ligatures w14:val="standardContextual"/>
        </w:rPr>
        <w:t xml:space="preserve"> k</w:t>
      </w:r>
      <w:proofErr w:type="gramStart"/>
      <w:r w:rsidRPr="005D56F5">
        <w:rPr>
          <w:rFonts w:ascii="Courier New" w:eastAsia="Calibri" w:hAnsi="Courier New" w:cs="Courier New"/>
          <w:kern w:val="2"/>
          <w:sz w:val="21"/>
          <w:szCs w:val="21"/>
          <w:lang w:val="en-US"/>
          <w14:ligatures w14:val="standardContextual"/>
        </w:rPr>
        <w:t>=  1.938</w:t>
      </w:r>
      <w:proofErr w:type="gramEnd"/>
      <w:r w:rsidRPr="005D56F5">
        <w:rPr>
          <w:rFonts w:ascii="Courier New" w:eastAsia="Calibri" w:hAnsi="Courier New" w:cs="Courier New"/>
          <w:kern w:val="2"/>
          <w:sz w:val="21"/>
          <w:szCs w:val="21"/>
          <w:lang w:val="en-US"/>
          <w14:ligatures w14:val="standardContextual"/>
        </w:rPr>
        <w:t xml:space="preserve"> A(CT)=  5 Z(МЦК)= 194 Z(CT)=  91 Z(БЦК)= 376</w:t>
      </w:r>
    </w:p>
    <w:p w14:paraId="1694B4E5" w14:textId="77777777" w:rsidR="00F816C1" w:rsidRPr="005D56F5" w:rsidRDefault="00F816C1" w:rsidP="00F816C1">
      <w:pPr>
        <w:spacing w:line="240" w:lineRule="auto"/>
        <w:jc w:val="left"/>
        <w:rPr>
          <w:rFonts w:ascii="Courier New" w:eastAsia="Calibri" w:hAnsi="Courier New" w:cs="Courier New"/>
          <w:kern w:val="2"/>
          <w:sz w:val="21"/>
          <w:szCs w:val="21"/>
          <w:lang w:val="en-US"/>
          <w14:ligatures w14:val="standardContextual"/>
        </w:rPr>
      </w:pPr>
      <w:r w:rsidRPr="005D56F5">
        <w:rPr>
          <w:rFonts w:ascii="Courier New" w:eastAsia="Calibri" w:hAnsi="Courier New" w:cs="Courier New"/>
          <w:kern w:val="2"/>
          <w:sz w:val="21"/>
          <w:szCs w:val="21"/>
          <w:lang w:val="en-US"/>
          <w14:ligatures w14:val="standardContextual"/>
        </w:rPr>
        <w:t xml:space="preserve"> k</w:t>
      </w:r>
      <w:proofErr w:type="gramStart"/>
      <w:r w:rsidRPr="005D56F5">
        <w:rPr>
          <w:rFonts w:ascii="Courier New" w:eastAsia="Calibri" w:hAnsi="Courier New" w:cs="Courier New"/>
          <w:kern w:val="2"/>
          <w:sz w:val="21"/>
          <w:szCs w:val="21"/>
          <w:lang w:val="en-US"/>
          <w14:ligatures w14:val="standardContextual"/>
        </w:rPr>
        <w:t>=  1.941</w:t>
      </w:r>
      <w:proofErr w:type="gramEnd"/>
      <w:r w:rsidRPr="005D56F5">
        <w:rPr>
          <w:rFonts w:ascii="Courier New" w:eastAsia="Calibri" w:hAnsi="Courier New" w:cs="Courier New"/>
          <w:kern w:val="2"/>
          <w:sz w:val="21"/>
          <w:szCs w:val="21"/>
          <w:lang w:val="en-US"/>
          <w14:ligatures w14:val="standardContextual"/>
        </w:rPr>
        <w:t xml:space="preserve"> A(CT)=  5 Z(МЦК)= 204 Z(CT)=  96 Z(БЦК)= 396</w:t>
      </w:r>
    </w:p>
    <w:p w14:paraId="61EC6B96" w14:textId="77777777" w:rsidR="00F816C1" w:rsidRPr="005D56F5" w:rsidRDefault="00F816C1" w:rsidP="00F816C1">
      <w:pPr>
        <w:spacing w:line="240" w:lineRule="auto"/>
        <w:jc w:val="left"/>
        <w:rPr>
          <w:rFonts w:ascii="Courier New" w:eastAsia="Calibri" w:hAnsi="Courier New" w:cs="Courier New"/>
          <w:kern w:val="2"/>
          <w:sz w:val="21"/>
          <w:szCs w:val="21"/>
          <w:lang w:val="en-US"/>
          <w14:ligatures w14:val="standardContextual"/>
        </w:rPr>
      </w:pPr>
      <w:r w:rsidRPr="005D56F5">
        <w:rPr>
          <w:rFonts w:ascii="Courier New" w:eastAsia="Calibri" w:hAnsi="Courier New" w:cs="Courier New"/>
          <w:kern w:val="2"/>
          <w:sz w:val="21"/>
          <w:szCs w:val="21"/>
          <w:lang w:val="en-US"/>
          <w14:ligatures w14:val="standardContextual"/>
        </w:rPr>
        <w:t xml:space="preserve"> k</w:t>
      </w:r>
      <w:proofErr w:type="gramStart"/>
      <w:r w:rsidRPr="005D56F5">
        <w:rPr>
          <w:rFonts w:ascii="Courier New" w:eastAsia="Calibri" w:hAnsi="Courier New" w:cs="Courier New"/>
          <w:kern w:val="2"/>
          <w:sz w:val="21"/>
          <w:szCs w:val="21"/>
          <w:lang w:val="en-US"/>
          <w14:ligatures w14:val="standardContextual"/>
        </w:rPr>
        <w:t>=  1.938</w:t>
      </w:r>
      <w:proofErr w:type="gramEnd"/>
      <w:r w:rsidRPr="005D56F5">
        <w:rPr>
          <w:rFonts w:ascii="Courier New" w:eastAsia="Calibri" w:hAnsi="Courier New" w:cs="Courier New"/>
          <w:kern w:val="2"/>
          <w:sz w:val="21"/>
          <w:szCs w:val="21"/>
          <w:lang w:val="en-US"/>
          <w14:ligatures w14:val="standardContextual"/>
        </w:rPr>
        <w:t xml:space="preserve"> A(CT)=  5 Z(МЦК)= 211 Z(CT)=  99 Z(БЦК)= 409</w:t>
      </w:r>
    </w:p>
    <w:p w14:paraId="45E854C0" w14:textId="77777777" w:rsidR="00F816C1" w:rsidRPr="005D56F5" w:rsidRDefault="00F816C1" w:rsidP="00F816C1">
      <w:pPr>
        <w:spacing w:line="240" w:lineRule="auto"/>
        <w:jc w:val="left"/>
        <w:rPr>
          <w:rFonts w:ascii="Courier New" w:eastAsia="Calibri" w:hAnsi="Courier New" w:cs="Courier New"/>
          <w:kern w:val="2"/>
          <w:sz w:val="21"/>
          <w:szCs w:val="21"/>
          <w:lang w:val="en-US"/>
          <w14:ligatures w14:val="standardContextual"/>
        </w:rPr>
      </w:pPr>
      <w:r w:rsidRPr="005D56F5">
        <w:rPr>
          <w:rFonts w:ascii="Courier New" w:eastAsia="Calibri" w:hAnsi="Courier New" w:cs="Courier New"/>
          <w:kern w:val="2"/>
          <w:sz w:val="21"/>
          <w:szCs w:val="21"/>
          <w:lang w:val="en-US"/>
          <w14:ligatures w14:val="standardContextual"/>
        </w:rPr>
        <w:t xml:space="preserve"> k</w:t>
      </w:r>
      <w:proofErr w:type="gramStart"/>
      <w:r w:rsidRPr="005D56F5">
        <w:rPr>
          <w:rFonts w:ascii="Courier New" w:eastAsia="Calibri" w:hAnsi="Courier New" w:cs="Courier New"/>
          <w:kern w:val="2"/>
          <w:sz w:val="21"/>
          <w:szCs w:val="21"/>
          <w:lang w:val="en-US"/>
          <w14:ligatures w14:val="standardContextual"/>
        </w:rPr>
        <w:t>=  1.941</w:t>
      </w:r>
      <w:proofErr w:type="gramEnd"/>
      <w:r w:rsidRPr="005D56F5">
        <w:rPr>
          <w:rFonts w:ascii="Courier New" w:eastAsia="Calibri" w:hAnsi="Courier New" w:cs="Courier New"/>
          <w:kern w:val="2"/>
          <w:sz w:val="21"/>
          <w:szCs w:val="21"/>
          <w:lang w:val="en-US"/>
          <w14:ligatures w14:val="standardContextual"/>
        </w:rPr>
        <w:t xml:space="preserve"> A(CT)=  5 Z(МЦК)= 221 Z(CT)= 104 Z(БЦК)= 429</w:t>
      </w:r>
    </w:p>
    <w:p w14:paraId="7D081BDE" w14:textId="77777777" w:rsidR="00F816C1" w:rsidRPr="005D56F5" w:rsidRDefault="00F816C1" w:rsidP="00F816C1">
      <w:pPr>
        <w:spacing w:line="240" w:lineRule="auto"/>
        <w:jc w:val="left"/>
        <w:rPr>
          <w:rFonts w:ascii="Courier New" w:eastAsia="Calibri" w:hAnsi="Courier New" w:cs="Courier New"/>
          <w:kern w:val="2"/>
          <w:sz w:val="21"/>
          <w:szCs w:val="21"/>
          <w:lang w:val="en-US"/>
          <w14:ligatures w14:val="standardContextual"/>
        </w:rPr>
      </w:pPr>
      <w:r w:rsidRPr="005D56F5">
        <w:rPr>
          <w:rFonts w:ascii="Courier New" w:eastAsia="Calibri" w:hAnsi="Courier New" w:cs="Courier New"/>
          <w:kern w:val="2"/>
          <w:sz w:val="21"/>
          <w:szCs w:val="21"/>
          <w:lang w:val="en-US"/>
          <w14:ligatures w14:val="standardContextual"/>
        </w:rPr>
        <w:t xml:space="preserve"> k</w:t>
      </w:r>
      <w:proofErr w:type="gramStart"/>
      <w:r w:rsidRPr="005D56F5">
        <w:rPr>
          <w:rFonts w:ascii="Courier New" w:eastAsia="Calibri" w:hAnsi="Courier New" w:cs="Courier New"/>
          <w:kern w:val="2"/>
          <w:sz w:val="21"/>
          <w:szCs w:val="21"/>
          <w:lang w:val="en-US"/>
          <w14:ligatures w14:val="standardContextual"/>
        </w:rPr>
        <w:t>=  1.939</w:t>
      </w:r>
      <w:proofErr w:type="gramEnd"/>
      <w:r w:rsidRPr="005D56F5">
        <w:rPr>
          <w:rFonts w:ascii="Courier New" w:eastAsia="Calibri" w:hAnsi="Courier New" w:cs="Courier New"/>
          <w:kern w:val="2"/>
          <w:sz w:val="21"/>
          <w:szCs w:val="21"/>
          <w:lang w:val="en-US"/>
          <w14:ligatures w14:val="standardContextual"/>
        </w:rPr>
        <w:t xml:space="preserve"> A(CT)=  5 Z(МЦК)= 228 Z(CT)= 107 Z(БЦК)= 442</w:t>
      </w:r>
    </w:p>
    <w:p w14:paraId="3B2216D9" w14:textId="77777777" w:rsidR="00F816C1" w:rsidRPr="005D56F5" w:rsidRDefault="00F816C1" w:rsidP="00F816C1">
      <w:pPr>
        <w:spacing w:line="240" w:lineRule="auto"/>
        <w:jc w:val="left"/>
        <w:rPr>
          <w:rFonts w:ascii="Courier New" w:eastAsia="Calibri" w:hAnsi="Courier New" w:cs="Courier New"/>
          <w:kern w:val="2"/>
          <w:sz w:val="21"/>
          <w:szCs w:val="21"/>
          <w:lang w:val="en-US"/>
          <w14:ligatures w14:val="standardContextual"/>
        </w:rPr>
      </w:pPr>
      <w:r w:rsidRPr="005D56F5">
        <w:rPr>
          <w:rFonts w:ascii="Courier New" w:eastAsia="Calibri" w:hAnsi="Courier New" w:cs="Courier New"/>
          <w:kern w:val="2"/>
          <w:sz w:val="21"/>
          <w:szCs w:val="21"/>
          <w:lang w:val="en-US"/>
          <w14:ligatures w14:val="standardContextual"/>
        </w:rPr>
        <w:t xml:space="preserve"> k</w:t>
      </w:r>
      <w:proofErr w:type="gramStart"/>
      <w:r w:rsidRPr="005D56F5">
        <w:rPr>
          <w:rFonts w:ascii="Courier New" w:eastAsia="Calibri" w:hAnsi="Courier New" w:cs="Courier New"/>
          <w:kern w:val="2"/>
          <w:sz w:val="21"/>
          <w:szCs w:val="21"/>
          <w:lang w:val="en-US"/>
          <w14:ligatures w14:val="standardContextual"/>
        </w:rPr>
        <w:t>=  1.941</w:t>
      </w:r>
      <w:proofErr w:type="gramEnd"/>
      <w:r w:rsidRPr="005D56F5">
        <w:rPr>
          <w:rFonts w:ascii="Courier New" w:eastAsia="Calibri" w:hAnsi="Courier New" w:cs="Courier New"/>
          <w:kern w:val="2"/>
          <w:sz w:val="21"/>
          <w:szCs w:val="21"/>
          <w:lang w:val="en-US"/>
          <w14:ligatures w14:val="standardContextual"/>
        </w:rPr>
        <w:t xml:space="preserve"> A(CT)=  5 Z(МЦК)= 238 Z(CT)= 112 Z(БЦК)= 462</w:t>
      </w:r>
    </w:p>
    <w:p w14:paraId="25D35EC5" w14:textId="77777777" w:rsidR="00F816C1" w:rsidRPr="005D56F5" w:rsidRDefault="00F816C1" w:rsidP="00F816C1">
      <w:pPr>
        <w:spacing w:line="240" w:lineRule="auto"/>
        <w:jc w:val="left"/>
        <w:rPr>
          <w:rFonts w:ascii="Courier New" w:eastAsia="Calibri" w:hAnsi="Courier New" w:cs="Courier New"/>
          <w:kern w:val="2"/>
          <w:sz w:val="21"/>
          <w:szCs w:val="21"/>
          <w:lang w:val="en-US"/>
          <w14:ligatures w14:val="standardContextual"/>
        </w:rPr>
      </w:pPr>
      <w:r w:rsidRPr="005D56F5">
        <w:rPr>
          <w:rFonts w:ascii="Courier New" w:eastAsia="Calibri" w:hAnsi="Courier New" w:cs="Courier New"/>
          <w:kern w:val="2"/>
          <w:sz w:val="21"/>
          <w:szCs w:val="21"/>
          <w:lang w:val="en-US"/>
          <w14:ligatures w14:val="standardContextual"/>
        </w:rPr>
        <w:t xml:space="preserve"> k</w:t>
      </w:r>
      <w:proofErr w:type="gramStart"/>
      <w:r w:rsidRPr="005D56F5">
        <w:rPr>
          <w:rFonts w:ascii="Courier New" w:eastAsia="Calibri" w:hAnsi="Courier New" w:cs="Courier New"/>
          <w:kern w:val="2"/>
          <w:sz w:val="21"/>
          <w:szCs w:val="21"/>
          <w:lang w:val="en-US"/>
          <w14:ligatures w14:val="standardContextual"/>
        </w:rPr>
        <w:t>=  1.939</w:t>
      </w:r>
      <w:proofErr w:type="gramEnd"/>
      <w:r w:rsidRPr="005D56F5">
        <w:rPr>
          <w:rFonts w:ascii="Courier New" w:eastAsia="Calibri" w:hAnsi="Courier New" w:cs="Courier New"/>
          <w:kern w:val="2"/>
          <w:sz w:val="21"/>
          <w:szCs w:val="21"/>
          <w:lang w:val="en-US"/>
          <w14:ligatures w14:val="standardContextual"/>
        </w:rPr>
        <w:t xml:space="preserve"> A(CT)=  5 Z(МЦК)= 245 Z(CT)= 115 Z(БЦК)= 475</w:t>
      </w:r>
    </w:p>
    <w:p w14:paraId="38E78089" w14:textId="77777777" w:rsidR="00F816C1" w:rsidRPr="005D56F5" w:rsidRDefault="00F816C1" w:rsidP="00F816C1">
      <w:pPr>
        <w:spacing w:line="240" w:lineRule="auto"/>
        <w:jc w:val="left"/>
        <w:rPr>
          <w:rFonts w:ascii="Courier New" w:eastAsia="Calibri" w:hAnsi="Courier New" w:cs="Courier New"/>
          <w:kern w:val="2"/>
          <w:sz w:val="21"/>
          <w:szCs w:val="21"/>
          <w:lang w:val="en-US"/>
          <w14:ligatures w14:val="standardContextual"/>
        </w:rPr>
      </w:pPr>
      <w:r w:rsidRPr="005D56F5">
        <w:rPr>
          <w:rFonts w:ascii="Courier New" w:eastAsia="Calibri" w:hAnsi="Courier New" w:cs="Courier New"/>
          <w:kern w:val="2"/>
          <w:sz w:val="21"/>
          <w:szCs w:val="21"/>
          <w:lang w:val="en-US"/>
          <w14:ligatures w14:val="standardContextual"/>
        </w:rPr>
        <w:t xml:space="preserve"> k</w:t>
      </w:r>
      <w:proofErr w:type="gramStart"/>
      <w:r w:rsidRPr="005D56F5">
        <w:rPr>
          <w:rFonts w:ascii="Courier New" w:eastAsia="Calibri" w:hAnsi="Courier New" w:cs="Courier New"/>
          <w:kern w:val="2"/>
          <w:sz w:val="21"/>
          <w:szCs w:val="21"/>
          <w:lang w:val="en-US"/>
          <w14:ligatures w14:val="standardContextual"/>
        </w:rPr>
        <w:t>=  1.941</w:t>
      </w:r>
      <w:proofErr w:type="gramEnd"/>
      <w:r w:rsidRPr="005D56F5">
        <w:rPr>
          <w:rFonts w:ascii="Courier New" w:eastAsia="Calibri" w:hAnsi="Courier New" w:cs="Courier New"/>
          <w:kern w:val="2"/>
          <w:sz w:val="21"/>
          <w:szCs w:val="21"/>
          <w:lang w:val="en-US"/>
          <w14:ligatures w14:val="standardContextual"/>
        </w:rPr>
        <w:t xml:space="preserve"> A(CT)=  5 Z(МЦК)= 255 Z(CT)= 120 Z(БЦК)= 495</w:t>
      </w:r>
    </w:p>
    <w:p w14:paraId="243AE0DC" w14:textId="77777777" w:rsidR="00F816C1" w:rsidRPr="005D56F5" w:rsidRDefault="00F816C1" w:rsidP="00F816C1">
      <w:pPr>
        <w:spacing w:line="240" w:lineRule="auto"/>
        <w:jc w:val="left"/>
        <w:rPr>
          <w:rFonts w:ascii="Courier New" w:eastAsia="Calibri" w:hAnsi="Courier New" w:cs="Courier New"/>
          <w:kern w:val="2"/>
          <w:sz w:val="21"/>
          <w:szCs w:val="21"/>
          <w:lang w:val="en-US"/>
          <w14:ligatures w14:val="standardContextual"/>
        </w:rPr>
      </w:pPr>
      <w:r w:rsidRPr="005D56F5">
        <w:rPr>
          <w:rFonts w:ascii="Courier New" w:eastAsia="Calibri" w:hAnsi="Courier New" w:cs="Courier New"/>
          <w:kern w:val="2"/>
          <w:sz w:val="21"/>
          <w:szCs w:val="21"/>
          <w:lang w:val="en-US"/>
          <w14:ligatures w14:val="standardContextual"/>
        </w:rPr>
        <w:t xml:space="preserve"> k</w:t>
      </w:r>
      <w:proofErr w:type="gramStart"/>
      <w:r w:rsidRPr="005D56F5">
        <w:rPr>
          <w:rFonts w:ascii="Courier New" w:eastAsia="Calibri" w:hAnsi="Courier New" w:cs="Courier New"/>
          <w:kern w:val="2"/>
          <w:sz w:val="21"/>
          <w:szCs w:val="21"/>
          <w:lang w:val="en-US"/>
          <w14:ligatures w14:val="standardContextual"/>
        </w:rPr>
        <w:t>=  1.939</w:t>
      </w:r>
      <w:proofErr w:type="gramEnd"/>
      <w:r w:rsidRPr="005D56F5">
        <w:rPr>
          <w:rFonts w:ascii="Courier New" w:eastAsia="Calibri" w:hAnsi="Courier New" w:cs="Courier New"/>
          <w:kern w:val="2"/>
          <w:sz w:val="21"/>
          <w:szCs w:val="21"/>
          <w:lang w:val="en-US"/>
          <w14:ligatures w14:val="standardContextual"/>
        </w:rPr>
        <w:t xml:space="preserve"> A(CT)=  5 Z(МЦК)= 262 Z(CT)= 123 Z(БЦК)= 508</w:t>
      </w:r>
    </w:p>
    <w:p w14:paraId="01D130A4" w14:textId="77777777" w:rsidR="00F816C1" w:rsidRPr="005D56F5" w:rsidRDefault="00F816C1" w:rsidP="00F816C1">
      <w:pPr>
        <w:spacing w:line="240" w:lineRule="auto"/>
        <w:jc w:val="left"/>
        <w:rPr>
          <w:rFonts w:ascii="Courier New" w:eastAsia="Calibri" w:hAnsi="Courier New" w:cs="Courier New"/>
          <w:kern w:val="2"/>
          <w:sz w:val="21"/>
          <w:szCs w:val="21"/>
          <w:lang w:val="en-US"/>
          <w14:ligatures w14:val="standardContextual"/>
        </w:rPr>
      </w:pPr>
      <w:r w:rsidRPr="005D56F5">
        <w:rPr>
          <w:rFonts w:ascii="Courier New" w:eastAsia="Calibri" w:hAnsi="Courier New" w:cs="Courier New"/>
          <w:kern w:val="2"/>
          <w:sz w:val="21"/>
          <w:szCs w:val="21"/>
          <w:lang w:val="en-US"/>
          <w14:ligatures w14:val="standardContextual"/>
        </w:rPr>
        <w:t xml:space="preserve"> k</w:t>
      </w:r>
      <w:proofErr w:type="gramStart"/>
      <w:r w:rsidRPr="005D56F5">
        <w:rPr>
          <w:rFonts w:ascii="Courier New" w:eastAsia="Calibri" w:hAnsi="Courier New" w:cs="Courier New"/>
          <w:kern w:val="2"/>
          <w:sz w:val="21"/>
          <w:szCs w:val="21"/>
          <w:lang w:val="en-US"/>
          <w14:ligatures w14:val="standardContextual"/>
        </w:rPr>
        <w:t>=  1.941</w:t>
      </w:r>
      <w:proofErr w:type="gramEnd"/>
      <w:r w:rsidRPr="005D56F5">
        <w:rPr>
          <w:rFonts w:ascii="Courier New" w:eastAsia="Calibri" w:hAnsi="Courier New" w:cs="Courier New"/>
          <w:kern w:val="2"/>
          <w:sz w:val="21"/>
          <w:szCs w:val="21"/>
          <w:lang w:val="en-US"/>
          <w14:ligatures w14:val="standardContextual"/>
        </w:rPr>
        <w:t xml:space="preserve"> A(CT)=  5 Z(МЦК)= 272 Z(CT)= 128 Z(БЦК)= 528</w:t>
      </w:r>
    </w:p>
    <w:p w14:paraId="5143B973" w14:textId="77777777" w:rsidR="00F816C1" w:rsidRPr="00036C9D" w:rsidRDefault="00F816C1" w:rsidP="00F816C1">
      <w:pPr>
        <w:spacing w:line="240" w:lineRule="auto"/>
        <w:jc w:val="left"/>
        <w:rPr>
          <w:rFonts w:ascii="Courier New" w:eastAsia="Calibri" w:hAnsi="Courier New" w:cs="Courier New"/>
          <w:kern w:val="2"/>
          <w:sz w:val="21"/>
          <w:szCs w:val="21"/>
          <w:lang w:val="en-US"/>
          <w14:ligatures w14:val="standardContextual"/>
        </w:rPr>
      </w:pPr>
      <w:r w:rsidRPr="005D56F5">
        <w:rPr>
          <w:rFonts w:ascii="Courier New" w:eastAsia="Calibri" w:hAnsi="Courier New" w:cs="Courier New"/>
          <w:kern w:val="2"/>
          <w:sz w:val="21"/>
          <w:szCs w:val="21"/>
          <w:lang w:val="en-US"/>
          <w14:ligatures w14:val="standardContextual"/>
        </w:rPr>
        <w:t xml:space="preserve"> k</w:t>
      </w:r>
      <w:proofErr w:type="gramStart"/>
      <w:r w:rsidRPr="005D56F5">
        <w:rPr>
          <w:rFonts w:ascii="Courier New" w:eastAsia="Calibri" w:hAnsi="Courier New" w:cs="Courier New"/>
          <w:kern w:val="2"/>
          <w:sz w:val="21"/>
          <w:szCs w:val="21"/>
          <w:lang w:val="en-US"/>
          <w14:ligatures w14:val="standardContextual"/>
        </w:rPr>
        <w:t>=  1.939</w:t>
      </w:r>
      <w:proofErr w:type="gramEnd"/>
      <w:r w:rsidRPr="005D56F5">
        <w:rPr>
          <w:rFonts w:ascii="Courier New" w:eastAsia="Calibri" w:hAnsi="Courier New" w:cs="Courier New"/>
          <w:kern w:val="2"/>
          <w:sz w:val="21"/>
          <w:szCs w:val="21"/>
          <w:lang w:val="en-US"/>
          <w14:ligatures w14:val="standardContextual"/>
        </w:rPr>
        <w:t xml:space="preserve"> A(CT)=  5 Z(МЦК)= 279 Z(CT)= 131 Z(БЦК)= 541</w:t>
      </w:r>
    </w:p>
    <w:p w14:paraId="2E2E61A0" w14:textId="77777777" w:rsidR="00F816C1" w:rsidRPr="00036C9D" w:rsidRDefault="00F816C1" w:rsidP="00F816C1">
      <w:pPr>
        <w:spacing w:line="240" w:lineRule="auto"/>
        <w:jc w:val="left"/>
        <w:rPr>
          <w:rFonts w:eastAsia="Calibri"/>
          <w:b/>
          <w:bCs/>
          <w:kern w:val="2"/>
          <w:sz w:val="21"/>
          <w:szCs w:val="21"/>
          <w:lang w:val="en-US"/>
          <w14:ligatures w14:val="standardContextual"/>
        </w:rPr>
      </w:pPr>
    </w:p>
    <w:p w14:paraId="4463F05F" w14:textId="77777777" w:rsidR="00F816C1" w:rsidRPr="00F816C1" w:rsidRDefault="00F816C1" w:rsidP="00F816C1">
      <w:pPr>
        <w:spacing w:line="240" w:lineRule="auto"/>
        <w:jc w:val="left"/>
        <w:rPr>
          <w:rFonts w:eastAsia="Calibri"/>
          <w:b/>
          <w:bCs/>
          <w:kern w:val="2"/>
          <w:sz w:val="21"/>
          <w:szCs w:val="21"/>
          <w:lang w:val="en-US"/>
          <w14:ligatures w14:val="standardContextual"/>
        </w:rPr>
      </w:pPr>
      <w:r w:rsidRPr="00F816C1">
        <w:rPr>
          <w:rFonts w:eastAsia="Calibri"/>
          <w:b/>
          <w:bCs/>
          <w:kern w:val="2"/>
          <w:sz w:val="21"/>
          <w:szCs w:val="21"/>
          <w:lang w:val="en-US"/>
          <w14:ligatures w14:val="standardContextual"/>
        </w:rPr>
        <w:t xml:space="preserve">4 </w:t>
      </w:r>
      <w:r w:rsidRPr="00E80CEE">
        <w:rPr>
          <w:rFonts w:eastAsia="Calibri"/>
          <w:b/>
          <w:bCs/>
          <w:kern w:val="2"/>
          <w:sz w:val="21"/>
          <w:szCs w:val="21"/>
          <w14:ligatures w14:val="standardContextual"/>
        </w:rPr>
        <w:t>планетарный</w:t>
      </w:r>
      <w:r w:rsidRPr="00F816C1">
        <w:rPr>
          <w:rFonts w:eastAsia="Calibri"/>
          <w:b/>
          <w:bCs/>
          <w:kern w:val="2"/>
          <w:sz w:val="21"/>
          <w:szCs w:val="21"/>
          <w:lang w:val="en-US"/>
          <w14:ligatures w14:val="standardContextual"/>
        </w:rPr>
        <w:t xml:space="preserve"> </w:t>
      </w:r>
      <w:r w:rsidRPr="00E80CEE">
        <w:rPr>
          <w:rFonts w:eastAsia="Calibri"/>
          <w:b/>
          <w:bCs/>
          <w:kern w:val="2"/>
          <w:sz w:val="21"/>
          <w:szCs w:val="21"/>
          <w14:ligatures w14:val="standardContextual"/>
        </w:rPr>
        <w:t>ряд</w:t>
      </w:r>
    </w:p>
    <w:p w14:paraId="49093DA9" w14:textId="77777777" w:rsidR="00F816C1" w:rsidRPr="00F816C1" w:rsidRDefault="00F816C1" w:rsidP="00F816C1">
      <w:pPr>
        <w:spacing w:line="240" w:lineRule="auto"/>
        <w:jc w:val="left"/>
        <w:rPr>
          <w:rFonts w:ascii="Courier New" w:eastAsia="Calibri" w:hAnsi="Courier New" w:cs="Courier New"/>
          <w:kern w:val="2"/>
          <w:sz w:val="21"/>
          <w:szCs w:val="21"/>
          <w:lang w:val="en-US"/>
          <w14:ligatures w14:val="standardContextual"/>
        </w:rPr>
      </w:pPr>
      <w:r w:rsidRPr="00F816C1">
        <w:rPr>
          <w:rFonts w:ascii="Courier New" w:eastAsia="Calibri" w:hAnsi="Courier New" w:cs="Courier New"/>
          <w:kern w:val="2"/>
          <w:sz w:val="21"/>
          <w:szCs w:val="21"/>
          <w:lang w:val="en-US"/>
          <w14:ligatures w14:val="standardContextual"/>
        </w:rPr>
        <w:t xml:space="preserve"> </w:t>
      </w:r>
    </w:p>
    <w:p w14:paraId="028F4B5F" w14:textId="77777777" w:rsidR="00F816C1" w:rsidRPr="00663E75" w:rsidRDefault="00F816C1" w:rsidP="00F816C1">
      <w:pPr>
        <w:spacing w:line="240" w:lineRule="auto"/>
        <w:jc w:val="left"/>
        <w:rPr>
          <w:rFonts w:ascii="Courier New" w:eastAsia="Calibri" w:hAnsi="Courier New" w:cs="Courier New"/>
          <w:kern w:val="2"/>
          <w:sz w:val="21"/>
          <w:szCs w:val="21"/>
          <w:lang w:val="en-US"/>
          <w14:ligatures w14:val="standardContextual"/>
        </w:rPr>
      </w:pPr>
      <w:r w:rsidRPr="00F816C1">
        <w:rPr>
          <w:rFonts w:ascii="Courier New" w:eastAsia="Calibri" w:hAnsi="Courier New" w:cs="Courier New"/>
          <w:kern w:val="2"/>
          <w:sz w:val="21"/>
          <w:szCs w:val="21"/>
          <w:lang w:val="en-US"/>
          <w14:ligatures w14:val="standardContextual"/>
        </w:rPr>
        <w:t xml:space="preserve"> </w:t>
      </w:r>
      <w:r w:rsidRPr="00663E75">
        <w:rPr>
          <w:rFonts w:ascii="Courier New" w:eastAsia="Calibri" w:hAnsi="Courier New" w:cs="Courier New"/>
          <w:kern w:val="2"/>
          <w:sz w:val="21"/>
          <w:szCs w:val="21"/>
          <w:lang w:val="en-US"/>
          <w14:ligatures w14:val="standardContextual"/>
        </w:rPr>
        <w:t>k</w:t>
      </w:r>
      <w:proofErr w:type="gramStart"/>
      <w:r w:rsidRPr="00663E75">
        <w:rPr>
          <w:rFonts w:ascii="Courier New" w:eastAsia="Calibri" w:hAnsi="Courier New" w:cs="Courier New"/>
          <w:kern w:val="2"/>
          <w:sz w:val="21"/>
          <w:szCs w:val="21"/>
          <w:lang w:val="en-US"/>
          <w14:ligatures w14:val="standardContextual"/>
        </w:rPr>
        <w:t>=  3.750</w:t>
      </w:r>
      <w:proofErr w:type="gramEnd"/>
      <w:r w:rsidRPr="00663E75">
        <w:rPr>
          <w:rFonts w:ascii="Courier New" w:eastAsia="Calibri" w:hAnsi="Courier New" w:cs="Courier New"/>
          <w:kern w:val="2"/>
          <w:sz w:val="21"/>
          <w:szCs w:val="21"/>
          <w:lang w:val="en-US"/>
          <w14:ligatures w14:val="standardContextual"/>
        </w:rPr>
        <w:t xml:space="preserve"> A(CT)=   3 Z(</w:t>
      </w:r>
      <w:r w:rsidRPr="00663E75">
        <w:rPr>
          <w:rFonts w:ascii="Courier New" w:eastAsia="Calibri" w:hAnsi="Courier New" w:cs="Courier New"/>
          <w:kern w:val="2"/>
          <w:sz w:val="21"/>
          <w:szCs w:val="21"/>
          <w14:ligatures w14:val="standardContextual"/>
        </w:rPr>
        <w:t>МЦК</w:t>
      </w:r>
      <w:r w:rsidRPr="00663E75">
        <w:rPr>
          <w:rFonts w:ascii="Courier New" w:eastAsia="Calibri" w:hAnsi="Courier New" w:cs="Courier New"/>
          <w:kern w:val="2"/>
          <w:sz w:val="21"/>
          <w:szCs w:val="21"/>
          <w:lang w:val="en-US"/>
          <w14:ligatures w14:val="standardContextual"/>
        </w:rPr>
        <w:t>)=  48 Z(CT)=  66 Z(</w:t>
      </w:r>
      <w:r w:rsidRPr="00663E75">
        <w:rPr>
          <w:rFonts w:ascii="Courier New" w:eastAsia="Calibri" w:hAnsi="Courier New" w:cs="Courier New"/>
          <w:kern w:val="2"/>
          <w:sz w:val="21"/>
          <w:szCs w:val="21"/>
          <w14:ligatures w14:val="standardContextual"/>
        </w:rPr>
        <w:t>БЦК</w:t>
      </w:r>
      <w:r w:rsidRPr="00663E75">
        <w:rPr>
          <w:rFonts w:ascii="Courier New" w:eastAsia="Calibri" w:hAnsi="Courier New" w:cs="Courier New"/>
          <w:kern w:val="2"/>
          <w:sz w:val="21"/>
          <w:szCs w:val="21"/>
          <w:lang w:val="en-US"/>
          <w14:ligatures w14:val="standardContextual"/>
        </w:rPr>
        <w:t>)= 180</w:t>
      </w:r>
    </w:p>
    <w:p w14:paraId="4E4B4038" w14:textId="77777777" w:rsidR="00F816C1" w:rsidRPr="00663E75" w:rsidRDefault="00F816C1" w:rsidP="00F816C1">
      <w:pPr>
        <w:spacing w:line="240" w:lineRule="auto"/>
        <w:jc w:val="left"/>
        <w:rPr>
          <w:rFonts w:ascii="Courier New" w:eastAsia="Calibri" w:hAnsi="Courier New" w:cs="Courier New"/>
          <w:kern w:val="2"/>
          <w:sz w:val="21"/>
          <w:szCs w:val="21"/>
          <w:lang w:val="en-US"/>
          <w14:ligatures w14:val="standardContextual"/>
        </w:rPr>
      </w:pPr>
      <w:r w:rsidRPr="00663E75">
        <w:rPr>
          <w:rFonts w:ascii="Courier New" w:eastAsia="Calibri" w:hAnsi="Courier New" w:cs="Courier New"/>
          <w:kern w:val="2"/>
          <w:sz w:val="21"/>
          <w:szCs w:val="21"/>
          <w:lang w:val="en-US"/>
          <w14:ligatures w14:val="standardContextual"/>
        </w:rPr>
        <w:t xml:space="preserve"> k</w:t>
      </w:r>
      <w:proofErr w:type="gramStart"/>
      <w:r w:rsidRPr="00663E75">
        <w:rPr>
          <w:rFonts w:ascii="Courier New" w:eastAsia="Calibri" w:hAnsi="Courier New" w:cs="Courier New"/>
          <w:kern w:val="2"/>
          <w:sz w:val="21"/>
          <w:szCs w:val="21"/>
          <w:lang w:val="en-US"/>
          <w14:ligatures w14:val="standardContextual"/>
        </w:rPr>
        <w:t>=  3.755</w:t>
      </w:r>
      <w:proofErr w:type="gramEnd"/>
      <w:r w:rsidRPr="00663E75">
        <w:rPr>
          <w:rFonts w:ascii="Courier New" w:eastAsia="Calibri" w:hAnsi="Courier New" w:cs="Courier New"/>
          <w:kern w:val="2"/>
          <w:sz w:val="21"/>
          <w:szCs w:val="21"/>
          <w:lang w:val="en-US"/>
          <w14:ligatures w14:val="standardContextual"/>
        </w:rPr>
        <w:t xml:space="preserve"> A(CT)=   3 Z(</w:t>
      </w:r>
      <w:r w:rsidRPr="00663E75">
        <w:rPr>
          <w:rFonts w:ascii="Courier New" w:eastAsia="Calibri" w:hAnsi="Courier New" w:cs="Courier New"/>
          <w:kern w:val="2"/>
          <w:sz w:val="21"/>
          <w:szCs w:val="21"/>
          <w14:ligatures w14:val="standardContextual"/>
        </w:rPr>
        <w:t>МЦК</w:t>
      </w:r>
      <w:r w:rsidRPr="00663E75">
        <w:rPr>
          <w:rFonts w:ascii="Courier New" w:eastAsia="Calibri" w:hAnsi="Courier New" w:cs="Courier New"/>
          <w:kern w:val="2"/>
          <w:sz w:val="21"/>
          <w:szCs w:val="21"/>
          <w:lang w:val="en-US"/>
          <w14:ligatures w14:val="standardContextual"/>
        </w:rPr>
        <w:t>)=  53 Z(CT)=  73 Z(</w:t>
      </w:r>
      <w:r w:rsidRPr="00663E75">
        <w:rPr>
          <w:rFonts w:ascii="Courier New" w:eastAsia="Calibri" w:hAnsi="Courier New" w:cs="Courier New"/>
          <w:kern w:val="2"/>
          <w:sz w:val="21"/>
          <w:szCs w:val="21"/>
          <w14:ligatures w14:val="standardContextual"/>
        </w:rPr>
        <w:t>БЦК</w:t>
      </w:r>
      <w:r w:rsidRPr="00663E75">
        <w:rPr>
          <w:rFonts w:ascii="Courier New" w:eastAsia="Calibri" w:hAnsi="Courier New" w:cs="Courier New"/>
          <w:kern w:val="2"/>
          <w:sz w:val="21"/>
          <w:szCs w:val="21"/>
          <w:lang w:val="en-US"/>
          <w14:ligatures w14:val="standardContextual"/>
        </w:rPr>
        <w:t>)= 199</w:t>
      </w:r>
    </w:p>
    <w:p w14:paraId="37EB93D7" w14:textId="77777777" w:rsidR="00F816C1" w:rsidRPr="00663E75" w:rsidRDefault="00F816C1" w:rsidP="00F816C1">
      <w:pPr>
        <w:spacing w:line="240" w:lineRule="auto"/>
        <w:jc w:val="left"/>
        <w:rPr>
          <w:rFonts w:ascii="Courier New" w:eastAsia="Calibri" w:hAnsi="Courier New" w:cs="Courier New"/>
          <w:kern w:val="2"/>
          <w:sz w:val="21"/>
          <w:szCs w:val="21"/>
          <w:lang w:val="en-US"/>
          <w14:ligatures w14:val="standardContextual"/>
        </w:rPr>
      </w:pPr>
      <w:r w:rsidRPr="00663E75">
        <w:rPr>
          <w:rFonts w:ascii="Courier New" w:eastAsia="Calibri" w:hAnsi="Courier New" w:cs="Courier New"/>
          <w:kern w:val="2"/>
          <w:sz w:val="21"/>
          <w:szCs w:val="21"/>
          <w:lang w:val="en-US"/>
          <w14:ligatures w14:val="standardContextual"/>
        </w:rPr>
        <w:t xml:space="preserve"> k</w:t>
      </w:r>
      <w:proofErr w:type="gramStart"/>
      <w:r w:rsidRPr="00663E75">
        <w:rPr>
          <w:rFonts w:ascii="Courier New" w:eastAsia="Calibri" w:hAnsi="Courier New" w:cs="Courier New"/>
          <w:kern w:val="2"/>
          <w:sz w:val="21"/>
          <w:szCs w:val="21"/>
          <w:lang w:val="en-US"/>
          <w14:ligatures w14:val="standardContextual"/>
        </w:rPr>
        <w:t>=  3.759</w:t>
      </w:r>
      <w:proofErr w:type="gramEnd"/>
      <w:r w:rsidRPr="00663E75">
        <w:rPr>
          <w:rFonts w:ascii="Courier New" w:eastAsia="Calibri" w:hAnsi="Courier New" w:cs="Courier New"/>
          <w:kern w:val="2"/>
          <w:sz w:val="21"/>
          <w:szCs w:val="21"/>
          <w:lang w:val="en-US"/>
          <w14:ligatures w14:val="standardContextual"/>
        </w:rPr>
        <w:t xml:space="preserve"> A(CT)=   3 Z(</w:t>
      </w:r>
      <w:r w:rsidRPr="00663E75">
        <w:rPr>
          <w:rFonts w:ascii="Courier New" w:eastAsia="Calibri" w:hAnsi="Courier New" w:cs="Courier New"/>
          <w:kern w:val="2"/>
          <w:sz w:val="21"/>
          <w:szCs w:val="21"/>
          <w14:ligatures w14:val="standardContextual"/>
        </w:rPr>
        <w:t>МЦК</w:t>
      </w:r>
      <w:r w:rsidRPr="00663E75">
        <w:rPr>
          <w:rFonts w:ascii="Courier New" w:eastAsia="Calibri" w:hAnsi="Courier New" w:cs="Courier New"/>
          <w:kern w:val="2"/>
          <w:sz w:val="21"/>
          <w:szCs w:val="21"/>
          <w:lang w:val="en-US"/>
          <w14:ligatures w14:val="standardContextual"/>
        </w:rPr>
        <w:t>)=  58 Z(CT)=  80 Z(</w:t>
      </w:r>
      <w:r w:rsidRPr="00663E75">
        <w:rPr>
          <w:rFonts w:ascii="Courier New" w:eastAsia="Calibri" w:hAnsi="Courier New" w:cs="Courier New"/>
          <w:kern w:val="2"/>
          <w:sz w:val="21"/>
          <w:szCs w:val="21"/>
          <w14:ligatures w14:val="standardContextual"/>
        </w:rPr>
        <w:t>БЦК</w:t>
      </w:r>
      <w:r w:rsidRPr="00663E75">
        <w:rPr>
          <w:rFonts w:ascii="Courier New" w:eastAsia="Calibri" w:hAnsi="Courier New" w:cs="Courier New"/>
          <w:kern w:val="2"/>
          <w:sz w:val="21"/>
          <w:szCs w:val="21"/>
          <w:lang w:val="en-US"/>
          <w14:ligatures w14:val="standardContextual"/>
        </w:rPr>
        <w:t>)= 218</w:t>
      </w:r>
    </w:p>
    <w:p w14:paraId="6393745F" w14:textId="77777777" w:rsidR="00F816C1" w:rsidRPr="00663E75" w:rsidRDefault="00F816C1" w:rsidP="00F816C1">
      <w:pPr>
        <w:spacing w:line="240" w:lineRule="auto"/>
        <w:jc w:val="left"/>
        <w:rPr>
          <w:rFonts w:ascii="Courier New" w:eastAsia="Calibri" w:hAnsi="Courier New" w:cs="Courier New"/>
          <w:kern w:val="2"/>
          <w:sz w:val="21"/>
          <w:szCs w:val="21"/>
          <w:lang w:val="en-US"/>
          <w14:ligatures w14:val="standardContextual"/>
        </w:rPr>
      </w:pPr>
      <w:r w:rsidRPr="00663E75">
        <w:rPr>
          <w:rFonts w:ascii="Courier New" w:eastAsia="Calibri" w:hAnsi="Courier New" w:cs="Courier New"/>
          <w:kern w:val="2"/>
          <w:sz w:val="21"/>
          <w:szCs w:val="21"/>
          <w:lang w:val="en-US"/>
          <w14:ligatures w14:val="standardContextual"/>
        </w:rPr>
        <w:t xml:space="preserve"> k</w:t>
      </w:r>
      <w:proofErr w:type="gramStart"/>
      <w:r w:rsidRPr="00663E75">
        <w:rPr>
          <w:rFonts w:ascii="Courier New" w:eastAsia="Calibri" w:hAnsi="Courier New" w:cs="Courier New"/>
          <w:kern w:val="2"/>
          <w:sz w:val="21"/>
          <w:szCs w:val="21"/>
          <w:lang w:val="en-US"/>
          <w14:ligatures w14:val="standardContextual"/>
        </w:rPr>
        <w:t>=  3.762</w:t>
      </w:r>
      <w:proofErr w:type="gramEnd"/>
      <w:r w:rsidRPr="00663E75">
        <w:rPr>
          <w:rFonts w:ascii="Courier New" w:eastAsia="Calibri" w:hAnsi="Courier New" w:cs="Courier New"/>
          <w:kern w:val="2"/>
          <w:sz w:val="21"/>
          <w:szCs w:val="21"/>
          <w:lang w:val="en-US"/>
          <w14:ligatures w14:val="standardContextual"/>
        </w:rPr>
        <w:t xml:space="preserve"> A(CT)=   3 Z(</w:t>
      </w:r>
      <w:r w:rsidRPr="00663E75">
        <w:rPr>
          <w:rFonts w:ascii="Courier New" w:eastAsia="Calibri" w:hAnsi="Courier New" w:cs="Courier New"/>
          <w:kern w:val="2"/>
          <w:sz w:val="21"/>
          <w:szCs w:val="21"/>
          <w14:ligatures w14:val="standardContextual"/>
        </w:rPr>
        <w:t>МЦК</w:t>
      </w:r>
      <w:r w:rsidRPr="00663E75">
        <w:rPr>
          <w:rFonts w:ascii="Courier New" w:eastAsia="Calibri" w:hAnsi="Courier New" w:cs="Courier New"/>
          <w:kern w:val="2"/>
          <w:sz w:val="21"/>
          <w:szCs w:val="21"/>
          <w:lang w:val="en-US"/>
          <w14:ligatures w14:val="standardContextual"/>
        </w:rPr>
        <w:t>)=  63 Z(CT)=  87 Z(</w:t>
      </w:r>
      <w:r w:rsidRPr="00663E75">
        <w:rPr>
          <w:rFonts w:ascii="Courier New" w:eastAsia="Calibri" w:hAnsi="Courier New" w:cs="Courier New"/>
          <w:kern w:val="2"/>
          <w:sz w:val="21"/>
          <w:szCs w:val="21"/>
          <w14:ligatures w14:val="standardContextual"/>
        </w:rPr>
        <w:t>БЦК</w:t>
      </w:r>
      <w:r w:rsidRPr="00663E75">
        <w:rPr>
          <w:rFonts w:ascii="Courier New" w:eastAsia="Calibri" w:hAnsi="Courier New" w:cs="Courier New"/>
          <w:kern w:val="2"/>
          <w:sz w:val="21"/>
          <w:szCs w:val="21"/>
          <w:lang w:val="en-US"/>
          <w14:ligatures w14:val="standardContextual"/>
        </w:rPr>
        <w:t>)= 237</w:t>
      </w:r>
    </w:p>
    <w:p w14:paraId="2AE4557A" w14:textId="77777777" w:rsidR="00F816C1" w:rsidRPr="00663E75" w:rsidRDefault="00F816C1" w:rsidP="00F816C1">
      <w:pPr>
        <w:spacing w:line="240" w:lineRule="auto"/>
        <w:jc w:val="left"/>
        <w:rPr>
          <w:rFonts w:ascii="Courier New" w:eastAsia="Calibri" w:hAnsi="Courier New" w:cs="Courier New"/>
          <w:kern w:val="2"/>
          <w:sz w:val="21"/>
          <w:szCs w:val="21"/>
          <w:lang w:val="en-US"/>
          <w14:ligatures w14:val="standardContextual"/>
        </w:rPr>
      </w:pPr>
      <w:r w:rsidRPr="00663E75">
        <w:rPr>
          <w:rFonts w:ascii="Courier New" w:eastAsia="Calibri" w:hAnsi="Courier New" w:cs="Courier New"/>
          <w:kern w:val="2"/>
          <w:sz w:val="21"/>
          <w:szCs w:val="21"/>
          <w:lang w:val="en-US"/>
          <w14:ligatures w14:val="standardContextual"/>
        </w:rPr>
        <w:t xml:space="preserve"> k</w:t>
      </w:r>
      <w:proofErr w:type="gramStart"/>
      <w:r w:rsidRPr="00663E75">
        <w:rPr>
          <w:rFonts w:ascii="Courier New" w:eastAsia="Calibri" w:hAnsi="Courier New" w:cs="Courier New"/>
          <w:kern w:val="2"/>
          <w:sz w:val="21"/>
          <w:szCs w:val="21"/>
          <w:lang w:val="en-US"/>
          <w14:ligatures w14:val="standardContextual"/>
        </w:rPr>
        <w:t>=  3.765</w:t>
      </w:r>
      <w:proofErr w:type="gramEnd"/>
      <w:r w:rsidRPr="00663E75">
        <w:rPr>
          <w:rFonts w:ascii="Courier New" w:eastAsia="Calibri" w:hAnsi="Courier New" w:cs="Courier New"/>
          <w:kern w:val="2"/>
          <w:sz w:val="21"/>
          <w:szCs w:val="21"/>
          <w:lang w:val="en-US"/>
          <w14:ligatures w14:val="standardContextual"/>
        </w:rPr>
        <w:t xml:space="preserve"> A(CT)=   3 Z(</w:t>
      </w:r>
      <w:r w:rsidRPr="00663E75">
        <w:rPr>
          <w:rFonts w:ascii="Courier New" w:eastAsia="Calibri" w:hAnsi="Courier New" w:cs="Courier New"/>
          <w:kern w:val="2"/>
          <w:sz w:val="21"/>
          <w:szCs w:val="21"/>
          <w14:ligatures w14:val="standardContextual"/>
        </w:rPr>
        <w:t>МЦК</w:t>
      </w:r>
      <w:r w:rsidRPr="00663E75">
        <w:rPr>
          <w:rFonts w:ascii="Courier New" w:eastAsia="Calibri" w:hAnsi="Courier New" w:cs="Courier New"/>
          <w:kern w:val="2"/>
          <w:sz w:val="21"/>
          <w:szCs w:val="21"/>
          <w:lang w:val="en-US"/>
          <w14:ligatures w14:val="standardContextual"/>
        </w:rPr>
        <w:t>)=  68 Z(CT)=  94 Z(</w:t>
      </w:r>
      <w:r w:rsidRPr="00663E75">
        <w:rPr>
          <w:rFonts w:ascii="Courier New" w:eastAsia="Calibri" w:hAnsi="Courier New" w:cs="Courier New"/>
          <w:kern w:val="2"/>
          <w:sz w:val="21"/>
          <w:szCs w:val="21"/>
          <w14:ligatures w14:val="standardContextual"/>
        </w:rPr>
        <w:t>БЦК</w:t>
      </w:r>
      <w:r w:rsidRPr="00663E75">
        <w:rPr>
          <w:rFonts w:ascii="Courier New" w:eastAsia="Calibri" w:hAnsi="Courier New" w:cs="Courier New"/>
          <w:kern w:val="2"/>
          <w:sz w:val="21"/>
          <w:szCs w:val="21"/>
          <w:lang w:val="en-US"/>
          <w14:ligatures w14:val="standardContextual"/>
        </w:rPr>
        <w:t>)= 256</w:t>
      </w:r>
    </w:p>
    <w:p w14:paraId="14AFF18E" w14:textId="77777777" w:rsidR="00F816C1" w:rsidRPr="00663E75" w:rsidRDefault="00F816C1" w:rsidP="00F816C1">
      <w:pPr>
        <w:spacing w:line="240" w:lineRule="auto"/>
        <w:jc w:val="left"/>
        <w:rPr>
          <w:rFonts w:ascii="Courier New" w:eastAsia="Calibri" w:hAnsi="Courier New" w:cs="Courier New"/>
          <w:kern w:val="2"/>
          <w:sz w:val="21"/>
          <w:szCs w:val="21"/>
          <w:lang w:val="en-US"/>
          <w14:ligatures w14:val="standardContextual"/>
        </w:rPr>
      </w:pPr>
      <w:r w:rsidRPr="00663E75">
        <w:rPr>
          <w:rFonts w:ascii="Courier New" w:eastAsia="Calibri" w:hAnsi="Courier New" w:cs="Courier New"/>
          <w:kern w:val="2"/>
          <w:sz w:val="21"/>
          <w:szCs w:val="21"/>
          <w:lang w:val="en-US"/>
          <w14:ligatures w14:val="standardContextual"/>
        </w:rPr>
        <w:t xml:space="preserve"> k</w:t>
      </w:r>
      <w:proofErr w:type="gramStart"/>
      <w:r w:rsidRPr="00663E75">
        <w:rPr>
          <w:rFonts w:ascii="Courier New" w:eastAsia="Calibri" w:hAnsi="Courier New" w:cs="Courier New"/>
          <w:kern w:val="2"/>
          <w:sz w:val="21"/>
          <w:szCs w:val="21"/>
          <w:lang w:val="en-US"/>
          <w14:ligatures w14:val="standardContextual"/>
        </w:rPr>
        <w:t>=  3.756</w:t>
      </w:r>
      <w:proofErr w:type="gramEnd"/>
      <w:r w:rsidRPr="00663E75">
        <w:rPr>
          <w:rFonts w:ascii="Courier New" w:eastAsia="Calibri" w:hAnsi="Courier New" w:cs="Courier New"/>
          <w:kern w:val="2"/>
          <w:sz w:val="21"/>
          <w:szCs w:val="21"/>
          <w:lang w:val="en-US"/>
          <w14:ligatures w14:val="standardContextual"/>
        </w:rPr>
        <w:t xml:space="preserve"> A(CT)=   3 Z(</w:t>
      </w:r>
      <w:r w:rsidRPr="00663E75">
        <w:rPr>
          <w:rFonts w:ascii="Courier New" w:eastAsia="Calibri" w:hAnsi="Courier New" w:cs="Courier New"/>
          <w:kern w:val="2"/>
          <w:sz w:val="21"/>
          <w:szCs w:val="21"/>
          <w14:ligatures w14:val="standardContextual"/>
        </w:rPr>
        <w:t>МЦК</w:t>
      </w:r>
      <w:r w:rsidRPr="00663E75">
        <w:rPr>
          <w:rFonts w:ascii="Courier New" w:eastAsia="Calibri" w:hAnsi="Courier New" w:cs="Courier New"/>
          <w:kern w:val="2"/>
          <w:sz w:val="21"/>
          <w:szCs w:val="21"/>
          <w:lang w:val="en-US"/>
          <w14:ligatures w14:val="standardContextual"/>
        </w:rPr>
        <w:t>)=  82 Z(CT)= 113 Z(</w:t>
      </w:r>
      <w:r w:rsidRPr="00663E75">
        <w:rPr>
          <w:rFonts w:ascii="Courier New" w:eastAsia="Calibri" w:hAnsi="Courier New" w:cs="Courier New"/>
          <w:kern w:val="2"/>
          <w:sz w:val="21"/>
          <w:szCs w:val="21"/>
          <w14:ligatures w14:val="standardContextual"/>
        </w:rPr>
        <w:t>БЦК</w:t>
      </w:r>
      <w:r w:rsidRPr="00663E75">
        <w:rPr>
          <w:rFonts w:ascii="Courier New" w:eastAsia="Calibri" w:hAnsi="Courier New" w:cs="Courier New"/>
          <w:kern w:val="2"/>
          <w:sz w:val="21"/>
          <w:szCs w:val="21"/>
          <w:lang w:val="en-US"/>
          <w14:ligatures w14:val="standardContextual"/>
        </w:rPr>
        <w:t>)= 308</w:t>
      </w:r>
    </w:p>
    <w:p w14:paraId="3CD28BF5" w14:textId="77777777" w:rsidR="00F816C1" w:rsidRPr="00663E75" w:rsidRDefault="00F816C1" w:rsidP="00F816C1">
      <w:pPr>
        <w:spacing w:line="240" w:lineRule="auto"/>
        <w:jc w:val="left"/>
        <w:rPr>
          <w:rFonts w:ascii="Courier New" w:eastAsia="Calibri" w:hAnsi="Courier New" w:cs="Courier New"/>
          <w:kern w:val="2"/>
          <w:sz w:val="21"/>
          <w:szCs w:val="21"/>
          <w:lang w:val="en-US"/>
          <w14:ligatures w14:val="standardContextual"/>
        </w:rPr>
      </w:pPr>
      <w:r w:rsidRPr="00663E75">
        <w:rPr>
          <w:rFonts w:ascii="Courier New" w:eastAsia="Calibri" w:hAnsi="Courier New" w:cs="Courier New"/>
          <w:kern w:val="2"/>
          <w:sz w:val="21"/>
          <w:szCs w:val="21"/>
          <w:lang w:val="en-US"/>
          <w14:ligatures w14:val="standardContextual"/>
        </w:rPr>
        <w:t xml:space="preserve"> k</w:t>
      </w:r>
      <w:proofErr w:type="gramStart"/>
      <w:r w:rsidRPr="00663E75">
        <w:rPr>
          <w:rFonts w:ascii="Courier New" w:eastAsia="Calibri" w:hAnsi="Courier New" w:cs="Courier New"/>
          <w:kern w:val="2"/>
          <w:sz w:val="21"/>
          <w:szCs w:val="21"/>
          <w:lang w:val="en-US"/>
          <w14:ligatures w14:val="standardContextual"/>
        </w:rPr>
        <w:t>=  3.759</w:t>
      </w:r>
      <w:proofErr w:type="gramEnd"/>
      <w:r w:rsidRPr="00663E75">
        <w:rPr>
          <w:rFonts w:ascii="Courier New" w:eastAsia="Calibri" w:hAnsi="Courier New" w:cs="Courier New"/>
          <w:kern w:val="2"/>
          <w:sz w:val="21"/>
          <w:szCs w:val="21"/>
          <w:lang w:val="en-US"/>
          <w14:ligatures w14:val="standardContextual"/>
        </w:rPr>
        <w:t xml:space="preserve"> A(CT)=   3 Z(</w:t>
      </w:r>
      <w:r w:rsidRPr="00663E75">
        <w:rPr>
          <w:rFonts w:ascii="Courier New" w:eastAsia="Calibri" w:hAnsi="Courier New" w:cs="Courier New"/>
          <w:kern w:val="2"/>
          <w:sz w:val="21"/>
          <w:szCs w:val="21"/>
          <w14:ligatures w14:val="standardContextual"/>
        </w:rPr>
        <w:t>МЦК</w:t>
      </w:r>
      <w:r w:rsidRPr="00663E75">
        <w:rPr>
          <w:rFonts w:ascii="Courier New" w:eastAsia="Calibri" w:hAnsi="Courier New" w:cs="Courier New"/>
          <w:kern w:val="2"/>
          <w:sz w:val="21"/>
          <w:szCs w:val="21"/>
          <w:lang w:val="en-US"/>
          <w14:ligatures w14:val="standardContextual"/>
        </w:rPr>
        <w:t>)=  87 Z(CT)= 120 Z(</w:t>
      </w:r>
      <w:r w:rsidRPr="00663E75">
        <w:rPr>
          <w:rFonts w:ascii="Courier New" w:eastAsia="Calibri" w:hAnsi="Courier New" w:cs="Courier New"/>
          <w:kern w:val="2"/>
          <w:sz w:val="21"/>
          <w:szCs w:val="21"/>
          <w14:ligatures w14:val="standardContextual"/>
        </w:rPr>
        <w:t>БЦК</w:t>
      </w:r>
      <w:r w:rsidRPr="00663E75">
        <w:rPr>
          <w:rFonts w:ascii="Courier New" w:eastAsia="Calibri" w:hAnsi="Courier New" w:cs="Courier New"/>
          <w:kern w:val="2"/>
          <w:sz w:val="21"/>
          <w:szCs w:val="21"/>
          <w:lang w:val="en-US"/>
          <w14:ligatures w14:val="standardContextual"/>
        </w:rPr>
        <w:t>)= 327</w:t>
      </w:r>
    </w:p>
    <w:p w14:paraId="745018C2" w14:textId="77777777" w:rsidR="00F816C1" w:rsidRPr="00663E75" w:rsidRDefault="00F816C1" w:rsidP="00F816C1">
      <w:pPr>
        <w:spacing w:line="240" w:lineRule="auto"/>
        <w:jc w:val="left"/>
        <w:rPr>
          <w:rFonts w:ascii="Courier New" w:eastAsia="Calibri" w:hAnsi="Courier New" w:cs="Courier New"/>
          <w:kern w:val="2"/>
          <w:sz w:val="21"/>
          <w:szCs w:val="21"/>
          <w:lang w:val="en-US"/>
          <w14:ligatures w14:val="standardContextual"/>
        </w:rPr>
      </w:pPr>
      <w:r w:rsidRPr="00663E75">
        <w:rPr>
          <w:rFonts w:ascii="Courier New" w:eastAsia="Calibri" w:hAnsi="Courier New" w:cs="Courier New"/>
          <w:kern w:val="2"/>
          <w:sz w:val="21"/>
          <w:szCs w:val="21"/>
          <w:lang w:val="en-US"/>
          <w14:ligatures w14:val="standardContextual"/>
        </w:rPr>
        <w:t xml:space="preserve"> k</w:t>
      </w:r>
      <w:proofErr w:type="gramStart"/>
      <w:r w:rsidRPr="00663E75">
        <w:rPr>
          <w:rFonts w:ascii="Courier New" w:eastAsia="Calibri" w:hAnsi="Courier New" w:cs="Courier New"/>
          <w:kern w:val="2"/>
          <w:sz w:val="21"/>
          <w:szCs w:val="21"/>
          <w:lang w:val="en-US"/>
          <w14:ligatures w14:val="standardContextual"/>
        </w:rPr>
        <w:t>=  3.761</w:t>
      </w:r>
      <w:proofErr w:type="gramEnd"/>
      <w:r w:rsidRPr="00663E75">
        <w:rPr>
          <w:rFonts w:ascii="Courier New" w:eastAsia="Calibri" w:hAnsi="Courier New" w:cs="Courier New"/>
          <w:kern w:val="2"/>
          <w:sz w:val="21"/>
          <w:szCs w:val="21"/>
          <w:lang w:val="en-US"/>
          <w14:ligatures w14:val="standardContextual"/>
        </w:rPr>
        <w:t xml:space="preserve"> A(CT)=   3 Z(</w:t>
      </w:r>
      <w:r w:rsidRPr="00663E75">
        <w:rPr>
          <w:rFonts w:ascii="Courier New" w:eastAsia="Calibri" w:hAnsi="Courier New" w:cs="Courier New"/>
          <w:kern w:val="2"/>
          <w:sz w:val="21"/>
          <w:szCs w:val="21"/>
          <w14:ligatures w14:val="standardContextual"/>
        </w:rPr>
        <w:t>МЦК</w:t>
      </w:r>
      <w:r w:rsidRPr="00663E75">
        <w:rPr>
          <w:rFonts w:ascii="Courier New" w:eastAsia="Calibri" w:hAnsi="Courier New" w:cs="Courier New"/>
          <w:kern w:val="2"/>
          <w:sz w:val="21"/>
          <w:szCs w:val="21"/>
          <w:lang w:val="en-US"/>
          <w14:ligatures w14:val="standardContextual"/>
        </w:rPr>
        <w:t>)=  92 Z(CT)= 127 Z(</w:t>
      </w:r>
      <w:r w:rsidRPr="00663E75">
        <w:rPr>
          <w:rFonts w:ascii="Courier New" w:eastAsia="Calibri" w:hAnsi="Courier New" w:cs="Courier New"/>
          <w:kern w:val="2"/>
          <w:sz w:val="21"/>
          <w:szCs w:val="21"/>
          <w14:ligatures w14:val="standardContextual"/>
        </w:rPr>
        <w:t>БЦК</w:t>
      </w:r>
      <w:r w:rsidRPr="00663E75">
        <w:rPr>
          <w:rFonts w:ascii="Courier New" w:eastAsia="Calibri" w:hAnsi="Courier New" w:cs="Courier New"/>
          <w:kern w:val="2"/>
          <w:sz w:val="21"/>
          <w:szCs w:val="21"/>
          <w:lang w:val="en-US"/>
          <w14:ligatures w14:val="standardContextual"/>
        </w:rPr>
        <w:t>)= 346</w:t>
      </w:r>
    </w:p>
    <w:p w14:paraId="3FD2B3C0" w14:textId="77777777" w:rsidR="00F816C1" w:rsidRPr="00663E75" w:rsidRDefault="00F816C1" w:rsidP="00F816C1">
      <w:pPr>
        <w:spacing w:line="240" w:lineRule="auto"/>
        <w:jc w:val="left"/>
        <w:rPr>
          <w:rFonts w:ascii="Courier New" w:eastAsia="Calibri" w:hAnsi="Courier New" w:cs="Courier New"/>
          <w:kern w:val="2"/>
          <w:sz w:val="21"/>
          <w:szCs w:val="21"/>
          <w:lang w:val="en-US"/>
          <w14:ligatures w14:val="standardContextual"/>
        </w:rPr>
      </w:pPr>
      <w:r w:rsidRPr="00663E75">
        <w:rPr>
          <w:rFonts w:ascii="Courier New" w:eastAsia="Calibri" w:hAnsi="Courier New" w:cs="Courier New"/>
          <w:kern w:val="2"/>
          <w:sz w:val="21"/>
          <w:szCs w:val="21"/>
          <w:lang w:val="en-US"/>
          <w14:ligatures w14:val="standardContextual"/>
        </w:rPr>
        <w:t xml:space="preserve"> k</w:t>
      </w:r>
      <w:proofErr w:type="gramStart"/>
      <w:r w:rsidRPr="00663E75">
        <w:rPr>
          <w:rFonts w:ascii="Courier New" w:eastAsia="Calibri" w:hAnsi="Courier New" w:cs="Courier New"/>
          <w:kern w:val="2"/>
          <w:sz w:val="21"/>
          <w:szCs w:val="21"/>
          <w:lang w:val="en-US"/>
          <w14:ligatures w14:val="standardContextual"/>
        </w:rPr>
        <w:t>=  3.763</w:t>
      </w:r>
      <w:proofErr w:type="gramEnd"/>
      <w:r w:rsidRPr="00663E75">
        <w:rPr>
          <w:rFonts w:ascii="Courier New" w:eastAsia="Calibri" w:hAnsi="Courier New" w:cs="Courier New"/>
          <w:kern w:val="2"/>
          <w:sz w:val="21"/>
          <w:szCs w:val="21"/>
          <w:lang w:val="en-US"/>
          <w14:ligatures w14:val="standardContextual"/>
        </w:rPr>
        <w:t xml:space="preserve"> A(CT)=   3 Z(</w:t>
      </w:r>
      <w:r w:rsidRPr="00663E75">
        <w:rPr>
          <w:rFonts w:ascii="Courier New" w:eastAsia="Calibri" w:hAnsi="Courier New" w:cs="Courier New"/>
          <w:kern w:val="2"/>
          <w:sz w:val="21"/>
          <w:szCs w:val="21"/>
          <w14:ligatures w14:val="standardContextual"/>
        </w:rPr>
        <w:t>МЦК</w:t>
      </w:r>
      <w:r w:rsidRPr="00663E75">
        <w:rPr>
          <w:rFonts w:ascii="Courier New" w:eastAsia="Calibri" w:hAnsi="Courier New" w:cs="Courier New"/>
          <w:kern w:val="2"/>
          <w:sz w:val="21"/>
          <w:szCs w:val="21"/>
          <w:lang w:val="en-US"/>
          <w14:ligatures w14:val="standardContextual"/>
        </w:rPr>
        <w:t>)=  97 Z(CT)= 134 Z(</w:t>
      </w:r>
      <w:r w:rsidRPr="00663E75">
        <w:rPr>
          <w:rFonts w:ascii="Courier New" w:eastAsia="Calibri" w:hAnsi="Courier New" w:cs="Courier New"/>
          <w:kern w:val="2"/>
          <w:sz w:val="21"/>
          <w:szCs w:val="21"/>
          <w14:ligatures w14:val="standardContextual"/>
        </w:rPr>
        <w:t>БЦК</w:t>
      </w:r>
      <w:r w:rsidRPr="00663E75">
        <w:rPr>
          <w:rFonts w:ascii="Courier New" w:eastAsia="Calibri" w:hAnsi="Courier New" w:cs="Courier New"/>
          <w:kern w:val="2"/>
          <w:sz w:val="21"/>
          <w:szCs w:val="21"/>
          <w:lang w:val="en-US"/>
          <w14:ligatures w14:val="standardContextual"/>
        </w:rPr>
        <w:t>)= 365</w:t>
      </w:r>
    </w:p>
    <w:p w14:paraId="1146AE89" w14:textId="77777777" w:rsidR="00F816C1" w:rsidRPr="00663E75" w:rsidRDefault="00F816C1" w:rsidP="00F816C1">
      <w:pPr>
        <w:spacing w:line="240" w:lineRule="auto"/>
        <w:jc w:val="left"/>
        <w:rPr>
          <w:rFonts w:ascii="Courier New" w:eastAsia="Calibri" w:hAnsi="Courier New" w:cs="Courier New"/>
          <w:kern w:val="2"/>
          <w:sz w:val="21"/>
          <w:szCs w:val="21"/>
          <w:lang w:val="en-US"/>
          <w14:ligatures w14:val="standardContextual"/>
        </w:rPr>
      </w:pPr>
      <w:r w:rsidRPr="00663E75">
        <w:rPr>
          <w:rFonts w:ascii="Courier New" w:eastAsia="Calibri" w:hAnsi="Courier New" w:cs="Courier New"/>
          <w:kern w:val="2"/>
          <w:sz w:val="21"/>
          <w:szCs w:val="21"/>
          <w:lang w:val="en-US"/>
          <w14:ligatures w14:val="standardContextual"/>
        </w:rPr>
        <w:t xml:space="preserve"> k</w:t>
      </w:r>
      <w:proofErr w:type="gramStart"/>
      <w:r w:rsidRPr="00663E75">
        <w:rPr>
          <w:rFonts w:ascii="Courier New" w:eastAsia="Calibri" w:hAnsi="Courier New" w:cs="Courier New"/>
          <w:kern w:val="2"/>
          <w:sz w:val="21"/>
          <w:szCs w:val="21"/>
          <w:lang w:val="en-US"/>
          <w14:ligatures w14:val="standardContextual"/>
        </w:rPr>
        <w:t>=  3.765</w:t>
      </w:r>
      <w:proofErr w:type="gramEnd"/>
      <w:r w:rsidRPr="00663E75">
        <w:rPr>
          <w:rFonts w:ascii="Courier New" w:eastAsia="Calibri" w:hAnsi="Courier New" w:cs="Courier New"/>
          <w:kern w:val="2"/>
          <w:sz w:val="21"/>
          <w:szCs w:val="21"/>
          <w:lang w:val="en-US"/>
          <w14:ligatures w14:val="standardContextual"/>
        </w:rPr>
        <w:t xml:space="preserve"> A(CT)=   3 Z(</w:t>
      </w:r>
      <w:r w:rsidRPr="00663E75">
        <w:rPr>
          <w:rFonts w:ascii="Courier New" w:eastAsia="Calibri" w:hAnsi="Courier New" w:cs="Courier New"/>
          <w:kern w:val="2"/>
          <w:sz w:val="21"/>
          <w:szCs w:val="21"/>
          <w14:ligatures w14:val="standardContextual"/>
        </w:rPr>
        <w:t>МЦК</w:t>
      </w:r>
      <w:r w:rsidRPr="00663E75">
        <w:rPr>
          <w:rFonts w:ascii="Courier New" w:eastAsia="Calibri" w:hAnsi="Courier New" w:cs="Courier New"/>
          <w:kern w:val="2"/>
          <w:sz w:val="21"/>
          <w:szCs w:val="21"/>
          <w:lang w:val="en-US"/>
          <w14:ligatures w14:val="standardContextual"/>
        </w:rPr>
        <w:t>)= 102 Z(CT)= 141 Z(</w:t>
      </w:r>
      <w:r w:rsidRPr="00663E75">
        <w:rPr>
          <w:rFonts w:ascii="Courier New" w:eastAsia="Calibri" w:hAnsi="Courier New" w:cs="Courier New"/>
          <w:kern w:val="2"/>
          <w:sz w:val="21"/>
          <w:szCs w:val="21"/>
          <w14:ligatures w14:val="standardContextual"/>
        </w:rPr>
        <w:t>БЦК</w:t>
      </w:r>
      <w:r w:rsidRPr="00663E75">
        <w:rPr>
          <w:rFonts w:ascii="Courier New" w:eastAsia="Calibri" w:hAnsi="Courier New" w:cs="Courier New"/>
          <w:kern w:val="2"/>
          <w:sz w:val="21"/>
          <w:szCs w:val="21"/>
          <w:lang w:val="en-US"/>
          <w14:ligatures w14:val="standardContextual"/>
        </w:rPr>
        <w:t>)= 384</w:t>
      </w:r>
    </w:p>
    <w:p w14:paraId="5FA272D1" w14:textId="77777777" w:rsidR="00F816C1" w:rsidRPr="00663E75" w:rsidRDefault="00F816C1" w:rsidP="00F816C1">
      <w:pPr>
        <w:spacing w:line="240" w:lineRule="auto"/>
        <w:jc w:val="left"/>
        <w:rPr>
          <w:rFonts w:ascii="Courier New" w:eastAsia="Calibri" w:hAnsi="Courier New" w:cs="Courier New"/>
          <w:kern w:val="2"/>
          <w:sz w:val="21"/>
          <w:szCs w:val="21"/>
          <w:lang w:val="en-US"/>
          <w14:ligatures w14:val="standardContextual"/>
        </w:rPr>
      </w:pPr>
      <w:r w:rsidRPr="00663E75">
        <w:rPr>
          <w:rFonts w:ascii="Courier New" w:eastAsia="Calibri" w:hAnsi="Courier New" w:cs="Courier New"/>
          <w:kern w:val="2"/>
          <w:sz w:val="21"/>
          <w:szCs w:val="21"/>
          <w:lang w:val="en-US"/>
          <w14:ligatures w14:val="standardContextual"/>
        </w:rPr>
        <w:t xml:space="preserve"> k</w:t>
      </w:r>
      <w:proofErr w:type="gramStart"/>
      <w:r w:rsidRPr="00663E75">
        <w:rPr>
          <w:rFonts w:ascii="Courier New" w:eastAsia="Calibri" w:hAnsi="Courier New" w:cs="Courier New"/>
          <w:kern w:val="2"/>
          <w:sz w:val="21"/>
          <w:szCs w:val="21"/>
          <w:lang w:val="en-US"/>
          <w14:ligatures w14:val="standardContextual"/>
        </w:rPr>
        <w:t>=  3.757</w:t>
      </w:r>
      <w:proofErr w:type="gramEnd"/>
      <w:r w:rsidRPr="00663E75">
        <w:rPr>
          <w:rFonts w:ascii="Courier New" w:eastAsia="Calibri" w:hAnsi="Courier New" w:cs="Courier New"/>
          <w:kern w:val="2"/>
          <w:sz w:val="21"/>
          <w:szCs w:val="21"/>
          <w:lang w:val="en-US"/>
          <w14:ligatures w14:val="standardContextual"/>
        </w:rPr>
        <w:t xml:space="preserve"> A(CT)=   3 Z(</w:t>
      </w:r>
      <w:r w:rsidRPr="00663E75">
        <w:rPr>
          <w:rFonts w:ascii="Courier New" w:eastAsia="Calibri" w:hAnsi="Courier New" w:cs="Courier New"/>
          <w:kern w:val="2"/>
          <w:sz w:val="21"/>
          <w:szCs w:val="21"/>
          <w14:ligatures w14:val="standardContextual"/>
        </w:rPr>
        <w:t>МЦК</w:t>
      </w:r>
      <w:r w:rsidRPr="00663E75">
        <w:rPr>
          <w:rFonts w:ascii="Courier New" w:eastAsia="Calibri" w:hAnsi="Courier New" w:cs="Courier New"/>
          <w:kern w:val="2"/>
          <w:sz w:val="21"/>
          <w:szCs w:val="21"/>
          <w:lang w:val="en-US"/>
          <w14:ligatures w14:val="standardContextual"/>
        </w:rPr>
        <w:t>)= 111 Z(CT)= 153 Z(</w:t>
      </w:r>
      <w:r w:rsidRPr="00663E75">
        <w:rPr>
          <w:rFonts w:ascii="Courier New" w:eastAsia="Calibri" w:hAnsi="Courier New" w:cs="Courier New"/>
          <w:kern w:val="2"/>
          <w:sz w:val="21"/>
          <w:szCs w:val="21"/>
          <w14:ligatures w14:val="standardContextual"/>
        </w:rPr>
        <w:t>БЦК</w:t>
      </w:r>
      <w:r w:rsidRPr="00663E75">
        <w:rPr>
          <w:rFonts w:ascii="Courier New" w:eastAsia="Calibri" w:hAnsi="Courier New" w:cs="Courier New"/>
          <w:kern w:val="2"/>
          <w:sz w:val="21"/>
          <w:szCs w:val="21"/>
          <w:lang w:val="en-US"/>
          <w14:ligatures w14:val="standardContextual"/>
        </w:rPr>
        <w:t>)= 417</w:t>
      </w:r>
    </w:p>
    <w:p w14:paraId="761BACD7" w14:textId="77777777" w:rsidR="00F816C1" w:rsidRPr="00663E75" w:rsidRDefault="00F816C1" w:rsidP="00F816C1">
      <w:pPr>
        <w:spacing w:line="240" w:lineRule="auto"/>
        <w:jc w:val="left"/>
        <w:rPr>
          <w:rFonts w:ascii="Courier New" w:eastAsia="Calibri" w:hAnsi="Courier New" w:cs="Courier New"/>
          <w:kern w:val="2"/>
          <w:sz w:val="21"/>
          <w:szCs w:val="21"/>
          <w:lang w:val="en-US"/>
          <w14:ligatures w14:val="standardContextual"/>
        </w:rPr>
      </w:pPr>
      <w:r w:rsidRPr="00663E75">
        <w:rPr>
          <w:rFonts w:ascii="Courier New" w:eastAsia="Calibri" w:hAnsi="Courier New" w:cs="Courier New"/>
          <w:kern w:val="2"/>
          <w:sz w:val="21"/>
          <w:szCs w:val="21"/>
          <w:lang w:val="en-US"/>
          <w14:ligatures w14:val="standardContextual"/>
        </w:rPr>
        <w:t xml:space="preserve"> k</w:t>
      </w:r>
      <w:proofErr w:type="gramStart"/>
      <w:r w:rsidRPr="00663E75">
        <w:rPr>
          <w:rFonts w:ascii="Courier New" w:eastAsia="Calibri" w:hAnsi="Courier New" w:cs="Courier New"/>
          <w:kern w:val="2"/>
          <w:sz w:val="21"/>
          <w:szCs w:val="21"/>
          <w:lang w:val="en-US"/>
          <w14:ligatures w14:val="standardContextual"/>
        </w:rPr>
        <w:t>=  3.759</w:t>
      </w:r>
      <w:proofErr w:type="gramEnd"/>
      <w:r w:rsidRPr="00663E75">
        <w:rPr>
          <w:rFonts w:ascii="Courier New" w:eastAsia="Calibri" w:hAnsi="Courier New" w:cs="Courier New"/>
          <w:kern w:val="2"/>
          <w:sz w:val="21"/>
          <w:szCs w:val="21"/>
          <w:lang w:val="en-US"/>
          <w14:ligatures w14:val="standardContextual"/>
        </w:rPr>
        <w:t xml:space="preserve"> A(CT)=   3 Z(</w:t>
      </w:r>
      <w:r w:rsidRPr="00663E75">
        <w:rPr>
          <w:rFonts w:ascii="Courier New" w:eastAsia="Calibri" w:hAnsi="Courier New" w:cs="Courier New"/>
          <w:kern w:val="2"/>
          <w:sz w:val="21"/>
          <w:szCs w:val="21"/>
          <w14:ligatures w14:val="standardContextual"/>
        </w:rPr>
        <w:t>МЦК</w:t>
      </w:r>
      <w:r w:rsidRPr="00663E75">
        <w:rPr>
          <w:rFonts w:ascii="Courier New" w:eastAsia="Calibri" w:hAnsi="Courier New" w:cs="Courier New"/>
          <w:kern w:val="2"/>
          <w:sz w:val="21"/>
          <w:szCs w:val="21"/>
          <w:lang w:val="en-US"/>
          <w14:ligatures w14:val="standardContextual"/>
        </w:rPr>
        <w:t>)= 116 Z(CT)= 160 Z(</w:t>
      </w:r>
      <w:r w:rsidRPr="00663E75">
        <w:rPr>
          <w:rFonts w:ascii="Courier New" w:eastAsia="Calibri" w:hAnsi="Courier New" w:cs="Courier New"/>
          <w:kern w:val="2"/>
          <w:sz w:val="21"/>
          <w:szCs w:val="21"/>
          <w14:ligatures w14:val="standardContextual"/>
        </w:rPr>
        <w:t>БЦК</w:t>
      </w:r>
      <w:r w:rsidRPr="00663E75">
        <w:rPr>
          <w:rFonts w:ascii="Courier New" w:eastAsia="Calibri" w:hAnsi="Courier New" w:cs="Courier New"/>
          <w:kern w:val="2"/>
          <w:sz w:val="21"/>
          <w:szCs w:val="21"/>
          <w:lang w:val="en-US"/>
          <w14:ligatures w14:val="standardContextual"/>
        </w:rPr>
        <w:t>)= 436</w:t>
      </w:r>
    </w:p>
    <w:p w14:paraId="1EC2AA0C" w14:textId="77777777" w:rsidR="00F816C1" w:rsidRPr="00663E75" w:rsidRDefault="00F816C1" w:rsidP="00F816C1">
      <w:pPr>
        <w:spacing w:line="240" w:lineRule="auto"/>
        <w:jc w:val="left"/>
        <w:rPr>
          <w:rFonts w:ascii="Courier New" w:eastAsia="Calibri" w:hAnsi="Courier New" w:cs="Courier New"/>
          <w:kern w:val="2"/>
          <w:sz w:val="21"/>
          <w:szCs w:val="21"/>
          <w:lang w:val="en-US"/>
          <w14:ligatures w14:val="standardContextual"/>
        </w:rPr>
      </w:pPr>
      <w:r w:rsidRPr="00663E75">
        <w:rPr>
          <w:rFonts w:ascii="Courier New" w:eastAsia="Calibri" w:hAnsi="Courier New" w:cs="Courier New"/>
          <w:kern w:val="2"/>
          <w:sz w:val="21"/>
          <w:szCs w:val="21"/>
          <w:lang w:val="en-US"/>
          <w14:ligatures w14:val="standardContextual"/>
        </w:rPr>
        <w:t xml:space="preserve"> k</w:t>
      </w:r>
      <w:proofErr w:type="gramStart"/>
      <w:r w:rsidRPr="00663E75">
        <w:rPr>
          <w:rFonts w:ascii="Courier New" w:eastAsia="Calibri" w:hAnsi="Courier New" w:cs="Courier New"/>
          <w:kern w:val="2"/>
          <w:sz w:val="21"/>
          <w:szCs w:val="21"/>
          <w:lang w:val="en-US"/>
          <w14:ligatures w14:val="standardContextual"/>
        </w:rPr>
        <w:t>=  3.760</w:t>
      </w:r>
      <w:proofErr w:type="gramEnd"/>
      <w:r w:rsidRPr="00663E75">
        <w:rPr>
          <w:rFonts w:ascii="Courier New" w:eastAsia="Calibri" w:hAnsi="Courier New" w:cs="Courier New"/>
          <w:kern w:val="2"/>
          <w:sz w:val="21"/>
          <w:szCs w:val="21"/>
          <w:lang w:val="en-US"/>
          <w14:ligatures w14:val="standardContextual"/>
        </w:rPr>
        <w:t xml:space="preserve"> A(CT)=   3 Z(</w:t>
      </w:r>
      <w:r w:rsidRPr="00663E75">
        <w:rPr>
          <w:rFonts w:ascii="Courier New" w:eastAsia="Calibri" w:hAnsi="Courier New" w:cs="Courier New"/>
          <w:kern w:val="2"/>
          <w:sz w:val="21"/>
          <w:szCs w:val="21"/>
          <w14:ligatures w14:val="standardContextual"/>
        </w:rPr>
        <w:t>МЦК</w:t>
      </w:r>
      <w:r w:rsidRPr="00663E75">
        <w:rPr>
          <w:rFonts w:ascii="Courier New" w:eastAsia="Calibri" w:hAnsi="Courier New" w:cs="Courier New"/>
          <w:kern w:val="2"/>
          <w:sz w:val="21"/>
          <w:szCs w:val="21"/>
          <w:lang w:val="en-US"/>
          <w14:ligatures w14:val="standardContextual"/>
        </w:rPr>
        <w:t>)= 121 Z(CT)= 167 Z(</w:t>
      </w:r>
      <w:r w:rsidRPr="00663E75">
        <w:rPr>
          <w:rFonts w:ascii="Courier New" w:eastAsia="Calibri" w:hAnsi="Courier New" w:cs="Courier New"/>
          <w:kern w:val="2"/>
          <w:sz w:val="21"/>
          <w:szCs w:val="21"/>
          <w14:ligatures w14:val="standardContextual"/>
        </w:rPr>
        <w:t>БЦК</w:t>
      </w:r>
      <w:r w:rsidRPr="00663E75">
        <w:rPr>
          <w:rFonts w:ascii="Courier New" w:eastAsia="Calibri" w:hAnsi="Courier New" w:cs="Courier New"/>
          <w:kern w:val="2"/>
          <w:sz w:val="21"/>
          <w:szCs w:val="21"/>
          <w:lang w:val="en-US"/>
          <w14:ligatures w14:val="standardContextual"/>
        </w:rPr>
        <w:t>)= 455</w:t>
      </w:r>
    </w:p>
    <w:p w14:paraId="2D023E3D" w14:textId="77777777" w:rsidR="00F816C1" w:rsidRPr="00663E75" w:rsidRDefault="00F816C1" w:rsidP="00F816C1">
      <w:pPr>
        <w:spacing w:line="240" w:lineRule="auto"/>
        <w:jc w:val="left"/>
        <w:rPr>
          <w:rFonts w:ascii="Courier New" w:eastAsia="Calibri" w:hAnsi="Courier New" w:cs="Courier New"/>
          <w:kern w:val="2"/>
          <w:sz w:val="21"/>
          <w:szCs w:val="21"/>
          <w:lang w:val="en-US"/>
          <w14:ligatures w14:val="standardContextual"/>
        </w:rPr>
      </w:pPr>
      <w:r w:rsidRPr="00663E75">
        <w:rPr>
          <w:rFonts w:ascii="Courier New" w:eastAsia="Calibri" w:hAnsi="Courier New" w:cs="Courier New"/>
          <w:kern w:val="2"/>
          <w:sz w:val="21"/>
          <w:szCs w:val="21"/>
          <w:lang w:val="en-US"/>
          <w14:ligatures w14:val="standardContextual"/>
        </w:rPr>
        <w:t xml:space="preserve"> k</w:t>
      </w:r>
      <w:proofErr w:type="gramStart"/>
      <w:r w:rsidRPr="00663E75">
        <w:rPr>
          <w:rFonts w:ascii="Courier New" w:eastAsia="Calibri" w:hAnsi="Courier New" w:cs="Courier New"/>
          <w:kern w:val="2"/>
          <w:sz w:val="21"/>
          <w:szCs w:val="21"/>
          <w:lang w:val="en-US"/>
          <w14:ligatures w14:val="standardContextual"/>
        </w:rPr>
        <w:t>=  3.762</w:t>
      </w:r>
      <w:proofErr w:type="gramEnd"/>
      <w:r w:rsidRPr="00663E75">
        <w:rPr>
          <w:rFonts w:ascii="Courier New" w:eastAsia="Calibri" w:hAnsi="Courier New" w:cs="Courier New"/>
          <w:kern w:val="2"/>
          <w:sz w:val="21"/>
          <w:szCs w:val="21"/>
          <w:lang w:val="en-US"/>
          <w14:ligatures w14:val="standardContextual"/>
        </w:rPr>
        <w:t xml:space="preserve"> A(CT)=   3 Z(</w:t>
      </w:r>
      <w:r w:rsidRPr="00663E75">
        <w:rPr>
          <w:rFonts w:ascii="Courier New" w:eastAsia="Calibri" w:hAnsi="Courier New" w:cs="Courier New"/>
          <w:kern w:val="2"/>
          <w:sz w:val="21"/>
          <w:szCs w:val="21"/>
          <w14:ligatures w14:val="standardContextual"/>
        </w:rPr>
        <w:t>МЦК</w:t>
      </w:r>
      <w:r w:rsidRPr="00663E75">
        <w:rPr>
          <w:rFonts w:ascii="Courier New" w:eastAsia="Calibri" w:hAnsi="Courier New" w:cs="Courier New"/>
          <w:kern w:val="2"/>
          <w:sz w:val="21"/>
          <w:szCs w:val="21"/>
          <w:lang w:val="en-US"/>
          <w14:ligatures w14:val="standardContextual"/>
        </w:rPr>
        <w:t>)= 126 Z(CT)= 174 Z(</w:t>
      </w:r>
      <w:r w:rsidRPr="00663E75">
        <w:rPr>
          <w:rFonts w:ascii="Courier New" w:eastAsia="Calibri" w:hAnsi="Courier New" w:cs="Courier New"/>
          <w:kern w:val="2"/>
          <w:sz w:val="21"/>
          <w:szCs w:val="21"/>
          <w14:ligatures w14:val="standardContextual"/>
        </w:rPr>
        <w:t>БЦК</w:t>
      </w:r>
      <w:r w:rsidRPr="00663E75">
        <w:rPr>
          <w:rFonts w:ascii="Courier New" w:eastAsia="Calibri" w:hAnsi="Courier New" w:cs="Courier New"/>
          <w:kern w:val="2"/>
          <w:sz w:val="21"/>
          <w:szCs w:val="21"/>
          <w:lang w:val="en-US"/>
          <w14:ligatures w14:val="standardContextual"/>
        </w:rPr>
        <w:t>)= 474</w:t>
      </w:r>
    </w:p>
    <w:p w14:paraId="4A1A869F" w14:textId="77777777" w:rsidR="00F816C1" w:rsidRPr="00663E75" w:rsidRDefault="00F816C1" w:rsidP="00F816C1">
      <w:pPr>
        <w:spacing w:line="240" w:lineRule="auto"/>
        <w:jc w:val="left"/>
        <w:rPr>
          <w:rFonts w:ascii="Courier New" w:eastAsia="Calibri" w:hAnsi="Courier New" w:cs="Courier New"/>
          <w:kern w:val="2"/>
          <w:sz w:val="21"/>
          <w:szCs w:val="21"/>
          <w:lang w:val="en-US"/>
          <w14:ligatures w14:val="standardContextual"/>
        </w:rPr>
      </w:pPr>
      <w:r w:rsidRPr="00663E75">
        <w:rPr>
          <w:rFonts w:ascii="Courier New" w:eastAsia="Calibri" w:hAnsi="Courier New" w:cs="Courier New"/>
          <w:kern w:val="2"/>
          <w:sz w:val="21"/>
          <w:szCs w:val="21"/>
          <w:lang w:val="en-US"/>
          <w14:ligatures w14:val="standardContextual"/>
        </w:rPr>
        <w:t xml:space="preserve"> k</w:t>
      </w:r>
      <w:proofErr w:type="gramStart"/>
      <w:r w:rsidRPr="00663E75">
        <w:rPr>
          <w:rFonts w:ascii="Courier New" w:eastAsia="Calibri" w:hAnsi="Courier New" w:cs="Courier New"/>
          <w:kern w:val="2"/>
          <w:sz w:val="21"/>
          <w:szCs w:val="21"/>
          <w:lang w:val="en-US"/>
          <w14:ligatures w14:val="standardContextual"/>
        </w:rPr>
        <w:t>=  3.763</w:t>
      </w:r>
      <w:proofErr w:type="gramEnd"/>
      <w:r w:rsidRPr="00663E75">
        <w:rPr>
          <w:rFonts w:ascii="Courier New" w:eastAsia="Calibri" w:hAnsi="Courier New" w:cs="Courier New"/>
          <w:kern w:val="2"/>
          <w:sz w:val="21"/>
          <w:szCs w:val="21"/>
          <w:lang w:val="en-US"/>
          <w14:ligatures w14:val="standardContextual"/>
        </w:rPr>
        <w:t xml:space="preserve"> A(CT)=   3 Z(</w:t>
      </w:r>
      <w:r w:rsidRPr="00663E75">
        <w:rPr>
          <w:rFonts w:ascii="Courier New" w:eastAsia="Calibri" w:hAnsi="Courier New" w:cs="Courier New"/>
          <w:kern w:val="2"/>
          <w:sz w:val="21"/>
          <w:szCs w:val="21"/>
          <w14:ligatures w14:val="standardContextual"/>
        </w:rPr>
        <w:t>МЦК</w:t>
      </w:r>
      <w:r w:rsidRPr="00663E75">
        <w:rPr>
          <w:rFonts w:ascii="Courier New" w:eastAsia="Calibri" w:hAnsi="Courier New" w:cs="Courier New"/>
          <w:kern w:val="2"/>
          <w:sz w:val="21"/>
          <w:szCs w:val="21"/>
          <w:lang w:val="en-US"/>
          <w14:ligatures w14:val="standardContextual"/>
        </w:rPr>
        <w:t>)= 131 Z(CT)= 181 Z(</w:t>
      </w:r>
      <w:r w:rsidRPr="00663E75">
        <w:rPr>
          <w:rFonts w:ascii="Courier New" w:eastAsia="Calibri" w:hAnsi="Courier New" w:cs="Courier New"/>
          <w:kern w:val="2"/>
          <w:sz w:val="21"/>
          <w:szCs w:val="21"/>
          <w14:ligatures w14:val="standardContextual"/>
        </w:rPr>
        <w:t>БЦК</w:t>
      </w:r>
      <w:r w:rsidRPr="00663E75">
        <w:rPr>
          <w:rFonts w:ascii="Courier New" w:eastAsia="Calibri" w:hAnsi="Courier New" w:cs="Courier New"/>
          <w:kern w:val="2"/>
          <w:sz w:val="21"/>
          <w:szCs w:val="21"/>
          <w:lang w:val="en-US"/>
          <w14:ligatures w14:val="standardContextual"/>
        </w:rPr>
        <w:t>)= 493</w:t>
      </w:r>
    </w:p>
    <w:p w14:paraId="76AB6124" w14:textId="77777777" w:rsidR="00F816C1" w:rsidRPr="00663E75" w:rsidRDefault="00F816C1" w:rsidP="00F816C1">
      <w:pPr>
        <w:spacing w:line="240" w:lineRule="auto"/>
        <w:jc w:val="left"/>
        <w:rPr>
          <w:rFonts w:ascii="Courier New" w:eastAsia="Calibri" w:hAnsi="Courier New" w:cs="Courier New"/>
          <w:kern w:val="2"/>
          <w:sz w:val="21"/>
          <w:szCs w:val="21"/>
          <w:lang w:val="en-US"/>
          <w14:ligatures w14:val="standardContextual"/>
        </w:rPr>
      </w:pPr>
    </w:p>
    <w:p w14:paraId="27BAAB0D" w14:textId="77777777" w:rsidR="00F816C1" w:rsidRPr="00663E75" w:rsidRDefault="00F816C1" w:rsidP="00F816C1">
      <w:pPr>
        <w:spacing w:line="240" w:lineRule="auto"/>
        <w:jc w:val="left"/>
        <w:rPr>
          <w:rFonts w:ascii="Courier New" w:eastAsia="Calibri" w:hAnsi="Courier New" w:cs="Courier New"/>
          <w:kern w:val="2"/>
          <w:sz w:val="21"/>
          <w:szCs w:val="21"/>
          <w:lang w:val="en-US"/>
          <w14:ligatures w14:val="standardContextual"/>
        </w:rPr>
      </w:pPr>
      <w:r w:rsidRPr="00663E75">
        <w:rPr>
          <w:rFonts w:ascii="Courier New" w:eastAsia="Calibri" w:hAnsi="Courier New" w:cs="Courier New"/>
          <w:kern w:val="2"/>
          <w:sz w:val="21"/>
          <w:szCs w:val="21"/>
          <w:lang w:val="en-US"/>
          <w14:ligatures w14:val="standardContextual"/>
        </w:rPr>
        <w:t xml:space="preserve"> k</w:t>
      </w:r>
      <w:proofErr w:type="gramStart"/>
      <w:r w:rsidRPr="00663E75">
        <w:rPr>
          <w:rFonts w:ascii="Courier New" w:eastAsia="Calibri" w:hAnsi="Courier New" w:cs="Courier New"/>
          <w:kern w:val="2"/>
          <w:sz w:val="21"/>
          <w:szCs w:val="21"/>
          <w:lang w:val="en-US"/>
          <w14:ligatures w14:val="standardContextual"/>
        </w:rPr>
        <w:t>=  3.766</w:t>
      </w:r>
      <w:proofErr w:type="gramEnd"/>
      <w:r w:rsidRPr="00663E75">
        <w:rPr>
          <w:rFonts w:ascii="Courier New" w:eastAsia="Calibri" w:hAnsi="Courier New" w:cs="Courier New"/>
          <w:kern w:val="2"/>
          <w:sz w:val="21"/>
          <w:szCs w:val="21"/>
          <w:lang w:val="en-US"/>
          <w14:ligatures w14:val="standardContextual"/>
        </w:rPr>
        <w:t xml:space="preserve"> A(CT)=   4 Z(</w:t>
      </w:r>
      <w:r w:rsidRPr="00663E75">
        <w:rPr>
          <w:rFonts w:ascii="Courier New" w:eastAsia="Calibri" w:hAnsi="Courier New" w:cs="Courier New"/>
          <w:kern w:val="2"/>
          <w:sz w:val="21"/>
          <w:szCs w:val="21"/>
          <w14:ligatures w14:val="standardContextual"/>
        </w:rPr>
        <w:t>МЦК</w:t>
      </w:r>
      <w:r w:rsidRPr="00663E75">
        <w:rPr>
          <w:rFonts w:ascii="Courier New" w:eastAsia="Calibri" w:hAnsi="Courier New" w:cs="Courier New"/>
          <w:kern w:val="2"/>
          <w:sz w:val="21"/>
          <w:szCs w:val="21"/>
          <w:lang w:val="en-US"/>
          <w14:ligatures w14:val="standardContextual"/>
        </w:rPr>
        <w:t>)=  47 Z(CT)=  65 Z(</w:t>
      </w:r>
      <w:r w:rsidRPr="00663E75">
        <w:rPr>
          <w:rFonts w:ascii="Courier New" w:eastAsia="Calibri" w:hAnsi="Courier New" w:cs="Courier New"/>
          <w:kern w:val="2"/>
          <w:sz w:val="21"/>
          <w:szCs w:val="21"/>
          <w14:ligatures w14:val="standardContextual"/>
        </w:rPr>
        <w:t>БЦК</w:t>
      </w:r>
      <w:r w:rsidRPr="00663E75">
        <w:rPr>
          <w:rFonts w:ascii="Courier New" w:eastAsia="Calibri" w:hAnsi="Courier New" w:cs="Courier New"/>
          <w:kern w:val="2"/>
          <w:sz w:val="21"/>
          <w:szCs w:val="21"/>
          <w:lang w:val="en-US"/>
          <w14:ligatures w14:val="standardContextual"/>
        </w:rPr>
        <w:t>)= 177</w:t>
      </w:r>
    </w:p>
    <w:p w14:paraId="3F40C6B3" w14:textId="77777777" w:rsidR="00F816C1" w:rsidRPr="00663E75" w:rsidRDefault="00F816C1" w:rsidP="00F816C1">
      <w:pPr>
        <w:spacing w:line="240" w:lineRule="auto"/>
        <w:jc w:val="left"/>
        <w:rPr>
          <w:rFonts w:ascii="Courier New" w:eastAsia="Calibri" w:hAnsi="Courier New" w:cs="Courier New"/>
          <w:kern w:val="2"/>
          <w:sz w:val="21"/>
          <w:szCs w:val="21"/>
          <w:lang w:val="en-US"/>
          <w14:ligatures w14:val="standardContextual"/>
        </w:rPr>
      </w:pPr>
      <w:r w:rsidRPr="00663E75">
        <w:rPr>
          <w:rFonts w:ascii="Courier New" w:eastAsia="Calibri" w:hAnsi="Courier New" w:cs="Courier New"/>
          <w:kern w:val="2"/>
          <w:sz w:val="21"/>
          <w:szCs w:val="21"/>
          <w:lang w:val="en-US"/>
          <w14:ligatures w14:val="standardContextual"/>
        </w:rPr>
        <w:t xml:space="preserve"> k</w:t>
      </w:r>
      <w:proofErr w:type="gramStart"/>
      <w:r w:rsidRPr="00663E75">
        <w:rPr>
          <w:rFonts w:ascii="Courier New" w:eastAsia="Calibri" w:hAnsi="Courier New" w:cs="Courier New"/>
          <w:kern w:val="2"/>
          <w:sz w:val="21"/>
          <w:szCs w:val="21"/>
          <w:lang w:val="en-US"/>
          <w14:ligatures w14:val="standardContextual"/>
        </w:rPr>
        <w:t>=  3.750</w:t>
      </w:r>
      <w:proofErr w:type="gramEnd"/>
      <w:r w:rsidRPr="00663E75">
        <w:rPr>
          <w:rFonts w:ascii="Courier New" w:eastAsia="Calibri" w:hAnsi="Courier New" w:cs="Courier New"/>
          <w:kern w:val="2"/>
          <w:sz w:val="21"/>
          <w:szCs w:val="21"/>
          <w:lang w:val="en-US"/>
          <w14:ligatures w14:val="standardContextual"/>
        </w:rPr>
        <w:t xml:space="preserve"> A(CT)=   4 Z(</w:t>
      </w:r>
      <w:r w:rsidRPr="00663E75">
        <w:rPr>
          <w:rFonts w:ascii="Courier New" w:eastAsia="Calibri" w:hAnsi="Courier New" w:cs="Courier New"/>
          <w:kern w:val="2"/>
          <w:sz w:val="21"/>
          <w:szCs w:val="21"/>
          <w14:ligatures w14:val="standardContextual"/>
        </w:rPr>
        <w:t>МЦК</w:t>
      </w:r>
      <w:r w:rsidRPr="00663E75">
        <w:rPr>
          <w:rFonts w:ascii="Courier New" w:eastAsia="Calibri" w:hAnsi="Courier New" w:cs="Courier New"/>
          <w:kern w:val="2"/>
          <w:sz w:val="21"/>
          <w:szCs w:val="21"/>
          <w:lang w:val="en-US"/>
          <w14:ligatures w14:val="standardContextual"/>
        </w:rPr>
        <w:t>)=  48 Z(CT)=  66 Z(</w:t>
      </w:r>
      <w:r w:rsidRPr="00663E75">
        <w:rPr>
          <w:rFonts w:ascii="Courier New" w:eastAsia="Calibri" w:hAnsi="Courier New" w:cs="Courier New"/>
          <w:kern w:val="2"/>
          <w:sz w:val="21"/>
          <w:szCs w:val="21"/>
          <w14:ligatures w14:val="standardContextual"/>
        </w:rPr>
        <w:t>БЦК</w:t>
      </w:r>
      <w:r w:rsidRPr="00663E75">
        <w:rPr>
          <w:rFonts w:ascii="Courier New" w:eastAsia="Calibri" w:hAnsi="Courier New" w:cs="Courier New"/>
          <w:kern w:val="2"/>
          <w:sz w:val="21"/>
          <w:szCs w:val="21"/>
          <w:lang w:val="en-US"/>
          <w14:ligatures w14:val="standardContextual"/>
        </w:rPr>
        <w:t>)= 180</w:t>
      </w:r>
    </w:p>
    <w:p w14:paraId="3313849D" w14:textId="77777777" w:rsidR="00F816C1" w:rsidRPr="00663E75" w:rsidRDefault="00F816C1" w:rsidP="00F816C1">
      <w:pPr>
        <w:spacing w:line="240" w:lineRule="auto"/>
        <w:jc w:val="left"/>
        <w:rPr>
          <w:rFonts w:ascii="Courier New" w:eastAsia="Calibri" w:hAnsi="Courier New" w:cs="Courier New"/>
          <w:kern w:val="2"/>
          <w:sz w:val="21"/>
          <w:szCs w:val="21"/>
          <w:lang w:val="en-US"/>
          <w14:ligatures w14:val="standardContextual"/>
        </w:rPr>
      </w:pPr>
      <w:r w:rsidRPr="00663E75">
        <w:rPr>
          <w:rFonts w:ascii="Courier New" w:eastAsia="Calibri" w:hAnsi="Courier New" w:cs="Courier New"/>
          <w:kern w:val="2"/>
          <w:sz w:val="21"/>
          <w:szCs w:val="21"/>
          <w:lang w:val="en-US"/>
          <w14:ligatures w14:val="standardContextual"/>
        </w:rPr>
        <w:t xml:space="preserve"> k</w:t>
      </w:r>
      <w:proofErr w:type="gramStart"/>
      <w:r w:rsidRPr="00663E75">
        <w:rPr>
          <w:rFonts w:ascii="Courier New" w:eastAsia="Calibri" w:hAnsi="Courier New" w:cs="Courier New"/>
          <w:kern w:val="2"/>
          <w:sz w:val="21"/>
          <w:szCs w:val="21"/>
          <w:lang w:val="en-US"/>
          <w14:ligatures w14:val="standardContextual"/>
        </w:rPr>
        <w:t>=  3.769</w:t>
      </w:r>
      <w:proofErr w:type="gramEnd"/>
      <w:r w:rsidRPr="00663E75">
        <w:rPr>
          <w:rFonts w:ascii="Courier New" w:eastAsia="Calibri" w:hAnsi="Courier New" w:cs="Courier New"/>
          <w:kern w:val="2"/>
          <w:sz w:val="21"/>
          <w:szCs w:val="21"/>
          <w:lang w:val="en-US"/>
          <w14:ligatures w14:val="standardContextual"/>
        </w:rPr>
        <w:t xml:space="preserve"> A(CT)=   4 Z(</w:t>
      </w:r>
      <w:r w:rsidRPr="00663E75">
        <w:rPr>
          <w:rFonts w:ascii="Courier New" w:eastAsia="Calibri" w:hAnsi="Courier New" w:cs="Courier New"/>
          <w:kern w:val="2"/>
          <w:sz w:val="21"/>
          <w:szCs w:val="21"/>
          <w14:ligatures w14:val="standardContextual"/>
        </w:rPr>
        <w:t>МЦК</w:t>
      </w:r>
      <w:r w:rsidRPr="00663E75">
        <w:rPr>
          <w:rFonts w:ascii="Courier New" w:eastAsia="Calibri" w:hAnsi="Courier New" w:cs="Courier New"/>
          <w:kern w:val="2"/>
          <w:sz w:val="21"/>
          <w:szCs w:val="21"/>
          <w:lang w:val="en-US"/>
          <w14:ligatures w14:val="standardContextual"/>
        </w:rPr>
        <w:t>)=  52 Z(CT)=  72 Z(</w:t>
      </w:r>
      <w:r w:rsidRPr="00663E75">
        <w:rPr>
          <w:rFonts w:ascii="Courier New" w:eastAsia="Calibri" w:hAnsi="Courier New" w:cs="Courier New"/>
          <w:kern w:val="2"/>
          <w:sz w:val="21"/>
          <w:szCs w:val="21"/>
          <w14:ligatures w14:val="standardContextual"/>
        </w:rPr>
        <w:t>БЦК</w:t>
      </w:r>
      <w:r w:rsidRPr="00663E75">
        <w:rPr>
          <w:rFonts w:ascii="Courier New" w:eastAsia="Calibri" w:hAnsi="Courier New" w:cs="Courier New"/>
          <w:kern w:val="2"/>
          <w:sz w:val="21"/>
          <w:szCs w:val="21"/>
          <w:lang w:val="en-US"/>
          <w14:ligatures w14:val="standardContextual"/>
        </w:rPr>
        <w:t>)= 196</w:t>
      </w:r>
    </w:p>
    <w:p w14:paraId="0ED34EBC" w14:textId="77777777" w:rsidR="00F816C1" w:rsidRPr="00663E75" w:rsidRDefault="00F816C1" w:rsidP="00F816C1">
      <w:pPr>
        <w:spacing w:line="240" w:lineRule="auto"/>
        <w:jc w:val="left"/>
        <w:rPr>
          <w:rFonts w:ascii="Courier New" w:eastAsia="Calibri" w:hAnsi="Courier New" w:cs="Courier New"/>
          <w:kern w:val="2"/>
          <w:sz w:val="21"/>
          <w:szCs w:val="21"/>
          <w:lang w:val="en-US"/>
          <w14:ligatures w14:val="standardContextual"/>
        </w:rPr>
      </w:pPr>
      <w:r w:rsidRPr="00663E75">
        <w:rPr>
          <w:rFonts w:ascii="Courier New" w:eastAsia="Calibri" w:hAnsi="Courier New" w:cs="Courier New"/>
          <w:kern w:val="2"/>
          <w:sz w:val="21"/>
          <w:szCs w:val="21"/>
          <w:lang w:val="en-US"/>
          <w14:ligatures w14:val="standardContextual"/>
        </w:rPr>
        <w:t xml:space="preserve"> k</w:t>
      </w:r>
      <w:proofErr w:type="gramStart"/>
      <w:r w:rsidRPr="00663E75">
        <w:rPr>
          <w:rFonts w:ascii="Courier New" w:eastAsia="Calibri" w:hAnsi="Courier New" w:cs="Courier New"/>
          <w:kern w:val="2"/>
          <w:sz w:val="21"/>
          <w:szCs w:val="21"/>
          <w:lang w:val="en-US"/>
          <w14:ligatures w14:val="standardContextual"/>
        </w:rPr>
        <w:t>=  3.755</w:t>
      </w:r>
      <w:proofErr w:type="gramEnd"/>
      <w:r w:rsidRPr="00663E75">
        <w:rPr>
          <w:rFonts w:ascii="Courier New" w:eastAsia="Calibri" w:hAnsi="Courier New" w:cs="Courier New"/>
          <w:kern w:val="2"/>
          <w:sz w:val="21"/>
          <w:szCs w:val="21"/>
          <w:lang w:val="en-US"/>
          <w14:ligatures w14:val="standardContextual"/>
        </w:rPr>
        <w:t xml:space="preserve"> A(CT)=   4 Z(</w:t>
      </w:r>
      <w:r w:rsidRPr="00663E75">
        <w:rPr>
          <w:rFonts w:ascii="Courier New" w:eastAsia="Calibri" w:hAnsi="Courier New" w:cs="Courier New"/>
          <w:kern w:val="2"/>
          <w:sz w:val="21"/>
          <w:szCs w:val="21"/>
          <w14:ligatures w14:val="standardContextual"/>
        </w:rPr>
        <w:t>МЦК</w:t>
      </w:r>
      <w:r w:rsidRPr="00663E75">
        <w:rPr>
          <w:rFonts w:ascii="Courier New" w:eastAsia="Calibri" w:hAnsi="Courier New" w:cs="Courier New"/>
          <w:kern w:val="2"/>
          <w:sz w:val="21"/>
          <w:szCs w:val="21"/>
          <w:lang w:val="en-US"/>
          <w14:ligatures w14:val="standardContextual"/>
        </w:rPr>
        <w:t>)=  53 Z(CT)=  73 Z(</w:t>
      </w:r>
      <w:r w:rsidRPr="00663E75">
        <w:rPr>
          <w:rFonts w:ascii="Courier New" w:eastAsia="Calibri" w:hAnsi="Courier New" w:cs="Courier New"/>
          <w:kern w:val="2"/>
          <w:sz w:val="21"/>
          <w:szCs w:val="21"/>
          <w14:ligatures w14:val="standardContextual"/>
        </w:rPr>
        <w:t>БЦК</w:t>
      </w:r>
      <w:r w:rsidRPr="00663E75">
        <w:rPr>
          <w:rFonts w:ascii="Courier New" w:eastAsia="Calibri" w:hAnsi="Courier New" w:cs="Courier New"/>
          <w:kern w:val="2"/>
          <w:sz w:val="21"/>
          <w:szCs w:val="21"/>
          <w:lang w:val="en-US"/>
          <w14:ligatures w14:val="standardContextual"/>
        </w:rPr>
        <w:t>)= 199</w:t>
      </w:r>
    </w:p>
    <w:p w14:paraId="5B8031A6" w14:textId="77777777" w:rsidR="00F816C1" w:rsidRPr="00663E75" w:rsidRDefault="00F816C1" w:rsidP="00F816C1">
      <w:pPr>
        <w:spacing w:line="240" w:lineRule="auto"/>
        <w:jc w:val="left"/>
        <w:rPr>
          <w:rFonts w:ascii="Courier New" w:eastAsia="Calibri" w:hAnsi="Courier New" w:cs="Courier New"/>
          <w:kern w:val="2"/>
          <w:sz w:val="21"/>
          <w:szCs w:val="21"/>
          <w:lang w:val="en-US"/>
          <w14:ligatures w14:val="standardContextual"/>
        </w:rPr>
      </w:pPr>
      <w:r w:rsidRPr="00663E75">
        <w:rPr>
          <w:rFonts w:ascii="Courier New" w:eastAsia="Calibri" w:hAnsi="Courier New" w:cs="Courier New"/>
          <w:kern w:val="2"/>
          <w:sz w:val="21"/>
          <w:szCs w:val="21"/>
          <w:lang w:val="en-US"/>
          <w14:ligatures w14:val="standardContextual"/>
        </w:rPr>
        <w:t xml:space="preserve"> k</w:t>
      </w:r>
      <w:proofErr w:type="gramStart"/>
      <w:r w:rsidRPr="00663E75">
        <w:rPr>
          <w:rFonts w:ascii="Courier New" w:eastAsia="Calibri" w:hAnsi="Courier New" w:cs="Courier New"/>
          <w:kern w:val="2"/>
          <w:sz w:val="21"/>
          <w:szCs w:val="21"/>
          <w:lang w:val="en-US"/>
          <w14:ligatures w14:val="standardContextual"/>
        </w:rPr>
        <w:t>=  3.759</w:t>
      </w:r>
      <w:proofErr w:type="gramEnd"/>
      <w:r w:rsidRPr="00663E75">
        <w:rPr>
          <w:rFonts w:ascii="Courier New" w:eastAsia="Calibri" w:hAnsi="Courier New" w:cs="Courier New"/>
          <w:kern w:val="2"/>
          <w:sz w:val="21"/>
          <w:szCs w:val="21"/>
          <w:lang w:val="en-US"/>
          <w14:ligatures w14:val="standardContextual"/>
        </w:rPr>
        <w:t xml:space="preserve"> A(CT)=   4 Z(</w:t>
      </w:r>
      <w:r w:rsidRPr="00663E75">
        <w:rPr>
          <w:rFonts w:ascii="Courier New" w:eastAsia="Calibri" w:hAnsi="Courier New" w:cs="Courier New"/>
          <w:kern w:val="2"/>
          <w:sz w:val="21"/>
          <w:szCs w:val="21"/>
          <w14:ligatures w14:val="standardContextual"/>
        </w:rPr>
        <w:t>МЦК</w:t>
      </w:r>
      <w:r w:rsidRPr="00663E75">
        <w:rPr>
          <w:rFonts w:ascii="Courier New" w:eastAsia="Calibri" w:hAnsi="Courier New" w:cs="Courier New"/>
          <w:kern w:val="2"/>
          <w:sz w:val="21"/>
          <w:szCs w:val="21"/>
          <w:lang w:val="en-US"/>
          <w14:ligatures w14:val="standardContextual"/>
        </w:rPr>
        <w:t>)=  58 Z(CT)=  80 Z(</w:t>
      </w:r>
      <w:r w:rsidRPr="00663E75">
        <w:rPr>
          <w:rFonts w:ascii="Courier New" w:eastAsia="Calibri" w:hAnsi="Courier New" w:cs="Courier New"/>
          <w:kern w:val="2"/>
          <w:sz w:val="21"/>
          <w:szCs w:val="21"/>
          <w14:ligatures w14:val="standardContextual"/>
        </w:rPr>
        <w:t>БЦК</w:t>
      </w:r>
      <w:r w:rsidRPr="00663E75">
        <w:rPr>
          <w:rFonts w:ascii="Courier New" w:eastAsia="Calibri" w:hAnsi="Courier New" w:cs="Courier New"/>
          <w:kern w:val="2"/>
          <w:sz w:val="21"/>
          <w:szCs w:val="21"/>
          <w:lang w:val="en-US"/>
          <w14:ligatures w14:val="standardContextual"/>
        </w:rPr>
        <w:t>)= 218</w:t>
      </w:r>
    </w:p>
    <w:p w14:paraId="5FFDA5B6" w14:textId="77777777" w:rsidR="00F816C1" w:rsidRPr="00663E75" w:rsidRDefault="00F816C1" w:rsidP="00F816C1">
      <w:pPr>
        <w:spacing w:line="240" w:lineRule="auto"/>
        <w:jc w:val="left"/>
        <w:rPr>
          <w:rFonts w:ascii="Courier New" w:eastAsia="Calibri" w:hAnsi="Courier New" w:cs="Courier New"/>
          <w:kern w:val="2"/>
          <w:sz w:val="21"/>
          <w:szCs w:val="21"/>
          <w:lang w:val="en-US"/>
          <w14:ligatures w14:val="standardContextual"/>
        </w:rPr>
      </w:pPr>
      <w:r w:rsidRPr="00663E75">
        <w:rPr>
          <w:rFonts w:ascii="Courier New" w:eastAsia="Calibri" w:hAnsi="Courier New" w:cs="Courier New"/>
          <w:kern w:val="2"/>
          <w:sz w:val="21"/>
          <w:szCs w:val="21"/>
          <w:lang w:val="en-US"/>
          <w14:ligatures w14:val="standardContextual"/>
        </w:rPr>
        <w:t xml:space="preserve"> k</w:t>
      </w:r>
      <w:proofErr w:type="gramStart"/>
      <w:r w:rsidRPr="00663E75">
        <w:rPr>
          <w:rFonts w:ascii="Courier New" w:eastAsia="Calibri" w:hAnsi="Courier New" w:cs="Courier New"/>
          <w:kern w:val="2"/>
          <w:sz w:val="21"/>
          <w:szCs w:val="21"/>
          <w:lang w:val="en-US"/>
          <w14:ligatures w14:val="standardContextual"/>
        </w:rPr>
        <w:t>=  3.762</w:t>
      </w:r>
      <w:proofErr w:type="gramEnd"/>
      <w:r w:rsidRPr="00663E75">
        <w:rPr>
          <w:rFonts w:ascii="Courier New" w:eastAsia="Calibri" w:hAnsi="Courier New" w:cs="Courier New"/>
          <w:kern w:val="2"/>
          <w:sz w:val="21"/>
          <w:szCs w:val="21"/>
          <w:lang w:val="en-US"/>
          <w14:ligatures w14:val="standardContextual"/>
        </w:rPr>
        <w:t xml:space="preserve"> A(CT)=   4 Z(</w:t>
      </w:r>
      <w:r w:rsidRPr="00663E75">
        <w:rPr>
          <w:rFonts w:ascii="Courier New" w:eastAsia="Calibri" w:hAnsi="Courier New" w:cs="Courier New"/>
          <w:kern w:val="2"/>
          <w:sz w:val="21"/>
          <w:szCs w:val="21"/>
          <w14:ligatures w14:val="standardContextual"/>
        </w:rPr>
        <w:t>МЦК</w:t>
      </w:r>
      <w:r w:rsidRPr="00663E75">
        <w:rPr>
          <w:rFonts w:ascii="Courier New" w:eastAsia="Calibri" w:hAnsi="Courier New" w:cs="Courier New"/>
          <w:kern w:val="2"/>
          <w:sz w:val="21"/>
          <w:szCs w:val="21"/>
          <w:lang w:val="en-US"/>
          <w14:ligatures w14:val="standardContextual"/>
        </w:rPr>
        <w:t>)=  63 Z(CT)=  87 Z(</w:t>
      </w:r>
      <w:r w:rsidRPr="00663E75">
        <w:rPr>
          <w:rFonts w:ascii="Courier New" w:eastAsia="Calibri" w:hAnsi="Courier New" w:cs="Courier New"/>
          <w:kern w:val="2"/>
          <w:sz w:val="21"/>
          <w:szCs w:val="21"/>
          <w14:ligatures w14:val="standardContextual"/>
        </w:rPr>
        <w:t>БЦК</w:t>
      </w:r>
      <w:r w:rsidRPr="00663E75">
        <w:rPr>
          <w:rFonts w:ascii="Courier New" w:eastAsia="Calibri" w:hAnsi="Courier New" w:cs="Courier New"/>
          <w:kern w:val="2"/>
          <w:sz w:val="21"/>
          <w:szCs w:val="21"/>
          <w:lang w:val="en-US"/>
          <w14:ligatures w14:val="standardContextual"/>
        </w:rPr>
        <w:t>)= 237</w:t>
      </w:r>
    </w:p>
    <w:p w14:paraId="20CB335A" w14:textId="77777777" w:rsidR="00F816C1" w:rsidRPr="00663E75" w:rsidRDefault="00F816C1" w:rsidP="00F816C1">
      <w:pPr>
        <w:spacing w:line="240" w:lineRule="auto"/>
        <w:jc w:val="left"/>
        <w:rPr>
          <w:rFonts w:ascii="Courier New" w:eastAsia="Calibri" w:hAnsi="Courier New" w:cs="Courier New"/>
          <w:kern w:val="2"/>
          <w:sz w:val="21"/>
          <w:szCs w:val="21"/>
          <w:lang w:val="en-US"/>
          <w14:ligatures w14:val="standardContextual"/>
        </w:rPr>
      </w:pPr>
      <w:r w:rsidRPr="00663E75">
        <w:rPr>
          <w:rFonts w:ascii="Courier New" w:eastAsia="Calibri" w:hAnsi="Courier New" w:cs="Courier New"/>
          <w:kern w:val="2"/>
          <w:sz w:val="21"/>
          <w:szCs w:val="21"/>
          <w:lang w:val="en-US"/>
          <w14:ligatures w14:val="standardContextual"/>
        </w:rPr>
        <w:t xml:space="preserve"> k</w:t>
      </w:r>
      <w:proofErr w:type="gramStart"/>
      <w:r w:rsidRPr="00663E75">
        <w:rPr>
          <w:rFonts w:ascii="Courier New" w:eastAsia="Calibri" w:hAnsi="Courier New" w:cs="Courier New"/>
          <w:kern w:val="2"/>
          <w:sz w:val="21"/>
          <w:szCs w:val="21"/>
          <w:lang w:val="en-US"/>
          <w14:ligatures w14:val="standardContextual"/>
        </w:rPr>
        <w:t>=  3.765</w:t>
      </w:r>
      <w:proofErr w:type="gramEnd"/>
      <w:r w:rsidRPr="00663E75">
        <w:rPr>
          <w:rFonts w:ascii="Courier New" w:eastAsia="Calibri" w:hAnsi="Courier New" w:cs="Courier New"/>
          <w:kern w:val="2"/>
          <w:sz w:val="21"/>
          <w:szCs w:val="21"/>
          <w:lang w:val="en-US"/>
          <w14:ligatures w14:val="standardContextual"/>
        </w:rPr>
        <w:t xml:space="preserve"> A(CT)=   4 Z(</w:t>
      </w:r>
      <w:r w:rsidRPr="00663E75">
        <w:rPr>
          <w:rFonts w:ascii="Courier New" w:eastAsia="Calibri" w:hAnsi="Courier New" w:cs="Courier New"/>
          <w:kern w:val="2"/>
          <w:sz w:val="21"/>
          <w:szCs w:val="21"/>
          <w14:ligatures w14:val="standardContextual"/>
        </w:rPr>
        <w:t>МЦК</w:t>
      </w:r>
      <w:r w:rsidRPr="00663E75">
        <w:rPr>
          <w:rFonts w:ascii="Courier New" w:eastAsia="Calibri" w:hAnsi="Courier New" w:cs="Courier New"/>
          <w:kern w:val="2"/>
          <w:sz w:val="21"/>
          <w:szCs w:val="21"/>
          <w:lang w:val="en-US"/>
          <w14:ligatures w14:val="standardContextual"/>
        </w:rPr>
        <w:t>)=  68 Z(CT)=  94 Z(</w:t>
      </w:r>
      <w:r w:rsidRPr="00663E75">
        <w:rPr>
          <w:rFonts w:ascii="Courier New" w:eastAsia="Calibri" w:hAnsi="Courier New" w:cs="Courier New"/>
          <w:kern w:val="2"/>
          <w:sz w:val="21"/>
          <w:szCs w:val="21"/>
          <w14:ligatures w14:val="standardContextual"/>
        </w:rPr>
        <w:t>БЦК</w:t>
      </w:r>
      <w:r w:rsidRPr="00663E75">
        <w:rPr>
          <w:rFonts w:ascii="Courier New" w:eastAsia="Calibri" w:hAnsi="Courier New" w:cs="Courier New"/>
          <w:kern w:val="2"/>
          <w:sz w:val="21"/>
          <w:szCs w:val="21"/>
          <w:lang w:val="en-US"/>
          <w14:ligatures w14:val="standardContextual"/>
        </w:rPr>
        <w:t>)= 256</w:t>
      </w:r>
    </w:p>
    <w:p w14:paraId="2E7DBD51" w14:textId="77777777" w:rsidR="00F816C1" w:rsidRPr="00663E75" w:rsidRDefault="00F816C1" w:rsidP="00F816C1">
      <w:pPr>
        <w:spacing w:line="240" w:lineRule="auto"/>
        <w:jc w:val="left"/>
        <w:rPr>
          <w:rFonts w:ascii="Courier New" w:eastAsia="Calibri" w:hAnsi="Courier New" w:cs="Courier New"/>
          <w:kern w:val="2"/>
          <w:sz w:val="21"/>
          <w:szCs w:val="21"/>
          <w:lang w:val="en-US"/>
          <w14:ligatures w14:val="standardContextual"/>
        </w:rPr>
      </w:pPr>
      <w:r w:rsidRPr="00663E75">
        <w:rPr>
          <w:rFonts w:ascii="Courier New" w:eastAsia="Calibri" w:hAnsi="Courier New" w:cs="Courier New"/>
          <w:kern w:val="2"/>
          <w:sz w:val="21"/>
          <w:szCs w:val="21"/>
          <w:lang w:val="en-US"/>
          <w14:ligatures w14:val="standardContextual"/>
        </w:rPr>
        <w:t xml:space="preserve"> k</w:t>
      </w:r>
      <w:proofErr w:type="gramStart"/>
      <w:r w:rsidRPr="00663E75">
        <w:rPr>
          <w:rFonts w:ascii="Courier New" w:eastAsia="Calibri" w:hAnsi="Courier New" w:cs="Courier New"/>
          <w:kern w:val="2"/>
          <w:sz w:val="21"/>
          <w:szCs w:val="21"/>
          <w:lang w:val="en-US"/>
          <w14:ligatures w14:val="standardContextual"/>
        </w:rPr>
        <w:t>=  3.754</w:t>
      </w:r>
      <w:proofErr w:type="gramEnd"/>
      <w:r w:rsidRPr="00663E75">
        <w:rPr>
          <w:rFonts w:ascii="Courier New" w:eastAsia="Calibri" w:hAnsi="Courier New" w:cs="Courier New"/>
          <w:kern w:val="2"/>
          <w:sz w:val="21"/>
          <w:szCs w:val="21"/>
          <w:lang w:val="en-US"/>
          <w14:ligatures w14:val="standardContextual"/>
        </w:rPr>
        <w:t xml:space="preserve"> A(CT)=   4 Z(</w:t>
      </w:r>
      <w:r w:rsidRPr="00663E75">
        <w:rPr>
          <w:rFonts w:ascii="Courier New" w:eastAsia="Calibri" w:hAnsi="Courier New" w:cs="Courier New"/>
          <w:kern w:val="2"/>
          <w:sz w:val="21"/>
          <w:szCs w:val="21"/>
          <w14:ligatures w14:val="standardContextual"/>
        </w:rPr>
        <w:t>МЦК</w:t>
      </w:r>
      <w:r w:rsidRPr="00663E75">
        <w:rPr>
          <w:rFonts w:ascii="Courier New" w:eastAsia="Calibri" w:hAnsi="Courier New" w:cs="Courier New"/>
          <w:kern w:val="2"/>
          <w:sz w:val="21"/>
          <w:szCs w:val="21"/>
          <w:lang w:val="en-US"/>
          <w14:ligatures w14:val="standardContextual"/>
        </w:rPr>
        <w:t>)=  69 Z(CT)=  95 Z(</w:t>
      </w:r>
      <w:r w:rsidRPr="00663E75">
        <w:rPr>
          <w:rFonts w:ascii="Courier New" w:eastAsia="Calibri" w:hAnsi="Courier New" w:cs="Courier New"/>
          <w:kern w:val="2"/>
          <w:sz w:val="21"/>
          <w:szCs w:val="21"/>
          <w14:ligatures w14:val="standardContextual"/>
        </w:rPr>
        <w:t>БЦК</w:t>
      </w:r>
      <w:r w:rsidRPr="00663E75">
        <w:rPr>
          <w:rFonts w:ascii="Courier New" w:eastAsia="Calibri" w:hAnsi="Courier New" w:cs="Courier New"/>
          <w:kern w:val="2"/>
          <w:sz w:val="21"/>
          <w:szCs w:val="21"/>
          <w:lang w:val="en-US"/>
          <w14:ligatures w14:val="standardContextual"/>
        </w:rPr>
        <w:t>)= 259</w:t>
      </w:r>
    </w:p>
    <w:p w14:paraId="28D49A0E" w14:textId="77777777" w:rsidR="00F816C1" w:rsidRPr="00663E75" w:rsidRDefault="00F816C1" w:rsidP="00F816C1">
      <w:pPr>
        <w:spacing w:line="240" w:lineRule="auto"/>
        <w:jc w:val="left"/>
        <w:rPr>
          <w:rFonts w:ascii="Courier New" w:eastAsia="Calibri" w:hAnsi="Courier New" w:cs="Courier New"/>
          <w:kern w:val="2"/>
          <w:sz w:val="21"/>
          <w:szCs w:val="21"/>
          <w:lang w:val="en-US"/>
          <w14:ligatures w14:val="standardContextual"/>
        </w:rPr>
      </w:pPr>
      <w:r w:rsidRPr="00663E75">
        <w:rPr>
          <w:rFonts w:ascii="Courier New" w:eastAsia="Calibri" w:hAnsi="Courier New" w:cs="Courier New"/>
          <w:kern w:val="2"/>
          <w:sz w:val="21"/>
          <w:szCs w:val="21"/>
          <w:lang w:val="en-US"/>
          <w14:ligatures w14:val="standardContextual"/>
        </w:rPr>
        <w:t xml:space="preserve"> k</w:t>
      </w:r>
      <w:proofErr w:type="gramStart"/>
      <w:r w:rsidRPr="00663E75">
        <w:rPr>
          <w:rFonts w:ascii="Courier New" w:eastAsia="Calibri" w:hAnsi="Courier New" w:cs="Courier New"/>
          <w:kern w:val="2"/>
          <w:sz w:val="21"/>
          <w:szCs w:val="21"/>
          <w:lang w:val="en-US"/>
          <w14:ligatures w14:val="standardContextual"/>
        </w:rPr>
        <w:t>=  3.757</w:t>
      </w:r>
      <w:proofErr w:type="gramEnd"/>
      <w:r w:rsidRPr="00663E75">
        <w:rPr>
          <w:rFonts w:ascii="Courier New" w:eastAsia="Calibri" w:hAnsi="Courier New" w:cs="Courier New"/>
          <w:kern w:val="2"/>
          <w:sz w:val="21"/>
          <w:szCs w:val="21"/>
          <w:lang w:val="en-US"/>
          <w14:ligatures w14:val="standardContextual"/>
        </w:rPr>
        <w:t xml:space="preserve"> A(CT)=   4 Z(</w:t>
      </w:r>
      <w:r w:rsidRPr="00663E75">
        <w:rPr>
          <w:rFonts w:ascii="Courier New" w:eastAsia="Calibri" w:hAnsi="Courier New" w:cs="Courier New"/>
          <w:kern w:val="2"/>
          <w:sz w:val="21"/>
          <w:szCs w:val="21"/>
          <w14:ligatures w14:val="standardContextual"/>
        </w:rPr>
        <w:t>МЦК</w:t>
      </w:r>
      <w:r w:rsidRPr="00663E75">
        <w:rPr>
          <w:rFonts w:ascii="Courier New" w:eastAsia="Calibri" w:hAnsi="Courier New" w:cs="Courier New"/>
          <w:kern w:val="2"/>
          <w:sz w:val="21"/>
          <w:szCs w:val="21"/>
          <w:lang w:val="en-US"/>
          <w14:ligatures w14:val="standardContextual"/>
        </w:rPr>
        <w:t>)=  74 Z(CT)= 102 Z(</w:t>
      </w:r>
      <w:r w:rsidRPr="00663E75">
        <w:rPr>
          <w:rFonts w:ascii="Courier New" w:eastAsia="Calibri" w:hAnsi="Courier New" w:cs="Courier New"/>
          <w:kern w:val="2"/>
          <w:sz w:val="21"/>
          <w:szCs w:val="21"/>
          <w14:ligatures w14:val="standardContextual"/>
        </w:rPr>
        <w:t>БЦК</w:t>
      </w:r>
      <w:r w:rsidRPr="00663E75">
        <w:rPr>
          <w:rFonts w:ascii="Courier New" w:eastAsia="Calibri" w:hAnsi="Courier New" w:cs="Courier New"/>
          <w:kern w:val="2"/>
          <w:sz w:val="21"/>
          <w:szCs w:val="21"/>
          <w:lang w:val="en-US"/>
          <w14:ligatures w14:val="standardContextual"/>
        </w:rPr>
        <w:t>)= 278</w:t>
      </w:r>
    </w:p>
    <w:p w14:paraId="7F26C574" w14:textId="77777777" w:rsidR="00F816C1" w:rsidRPr="00663E75" w:rsidRDefault="00F816C1" w:rsidP="00F816C1">
      <w:pPr>
        <w:spacing w:line="240" w:lineRule="auto"/>
        <w:jc w:val="left"/>
        <w:rPr>
          <w:rFonts w:ascii="Courier New" w:eastAsia="Calibri" w:hAnsi="Courier New" w:cs="Courier New"/>
          <w:kern w:val="2"/>
          <w:sz w:val="21"/>
          <w:szCs w:val="21"/>
          <w:lang w:val="en-US"/>
          <w14:ligatures w14:val="standardContextual"/>
        </w:rPr>
      </w:pPr>
      <w:r w:rsidRPr="00663E75">
        <w:rPr>
          <w:rFonts w:ascii="Courier New" w:eastAsia="Calibri" w:hAnsi="Courier New" w:cs="Courier New"/>
          <w:kern w:val="2"/>
          <w:sz w:val="21"/>
          <w:szCs w:val="21"/>
          <w:lang w:val="en-US"/>
          <w14:ligatures w14:val="standardContextual"/>
        </w:rPr>
        <w:t xml:space="preserve"> k</w:t>
      </w:r>
      <w:proofErr w:type="gramStart"/>
      <w:r w:rsidRPr="00663E75">
        <w:rPr>
          <w:rFonts w:ascii="Courier New" w:eastAsia="Calibri" w:hAnsi="Courier New" w:cs="Courier New"/>
          <w:kern w:val="2"/>
          <w:sz w:val="21"/>
          <w:szCs w:val="21"/>
          <w:lang w:val="en-US"/>
          <w14:ligatures w14:val="standardContextual"/>
        </w:rPr>
        <w:t>=  3.759</w:t>
      </w:r>
      <w:proofErr w:type="gramEnd"/>
      <w:r w:rsidRPr="00663E75">
        <w:rPr>
          <w:rFonts w:ascii="Courier New" w:eastAsia="Calibri" w:hAnsi="Courier New" w:cs="Courier New"/>
          <w:kern w:val="2"/>
          <w:sz w:val="21"/>
          <w:szCs w:val="21"/>
          <w:lang w:val="en-US"/>
          <w14:ligatures w14:val="standardContextual"/>
        </w:rPr>
        <w:t xml:space="preserve"> A(CT)=   4 Z(</w:t>
      </w:r>
      <w:r w:rsidRPr="00663E75">
        <w:rPr>
          <w:rFonts w:ascii="Courier New" w:eastAsia="Calibri" w:hAnsi="Courier New" w:cs="Courier New"/>
          <w:kern w:val="2"/>
          <w:sz w:val="21"/>
          <w:szCs w:val="21"/>
          <w14:ligatures w14:val="standardContextual"/>
        </w:rPr>
        <w:t>МЦК</w:t>
      </w:r>
      <w:r w:rsidRPr="00663E75">
        <w:rPr>
          <w:rFonts w:ascii="Courier New" w:eastAsia="Calibri" w:hAnsi="Courier New" w:cs="Courier New"/>
          <w:kern w:val="2"/>
          <w:sz w:val="21"/>
          <w:szCs w:val="21"/>
          <w:lang w:val="en-US"/>
          <w14:ligatures w14:val="standardContextual"/>
        </w:rPr>
        <w:t>)=  79 Z(CT)= 109 Z(</w:t>
      </w:r>
      <w:r w:rsidRPr="00663E75">
        <w:rPr>
          <w:rFonts w:ascii="Courier New" w:eastAsia="Calibri" w:hAnsi="Courier New" w:cs="Courier New"/>
          <w:kern w:val="2"/>
          <w:sz w:val="21"/>
          <w:szCs w:val="21"/>
          <w14:ligatures w14:val="standardContextual"/>
        </w:rPr>
        <w:t>БЦК</w:t>
      </w:r>
      <w:r w:rsidRPr="00663E75">
        <w:rPr>
          <w:rFonts w:ascii="Courier New" w:eastAsia="Calibri" w:hAnsi="Courier New" w:cs="Courier New"/>
          <w:kern w:val="2"/>
          <w:sz w:val="21"/>
          <w:szCs w:val="21"/>
          <w:lang w:val="en-US"/>
          <w14:ligatures w14:val="standardContextual"/>
        </w:rPr>
        <w:t>)= 297</w:t>
      </w:r>
    </w:p>
    <w:p w14:paraId="0D71E017" w14:textId="77777777" w:rsidR="00F816C1" w:rsidRPr="00663E75" w:rsidRDefault="00F816C1" w:rsidP="00F816C1">
      <w:pPr>
        <w:spacing w:line="240" w:lineRule="auto"/>
        <w:jc w:val="left"/>
        <w:rPr>
          <w:rFonts w:ascii="Courier New" w:eastAsia="Calibri" w:hAnsi="Courier New" w:cs="Courier New"/>
          <w:kern w:val="2"/>
          <w:sz w:val="21"/>
          <w:szCs w:val="21"/>
          <w:lang w:val="en-US"/>
          <w14:ligatures w14:val="standardContextual"/>
        </w:rPr>
      </w:pPr>
      <w:r w:rsidRPr="00663E75">
        <w:rPr>
          <w:rFonts w:ascii="Courier New" w:eastAsia="Calibri" w:hAnsi="Courier New" w:cs="Courier New"/>
          <w:kern w:val="2"/>
          <w:sz w:val="21"/>
          <w:szCs w:val="21"/>
          <w:lang w:val="en-US"/>
          <w14:ligatures w14:val="standardContextual"/>
        </w:rPr>
        <w:t xml:space="preserve"> k</w:t>
      </w:r>
      <w:proofErr w:type="gramStart"/>
      <w:r w:rsidRPr="00663E75">
        <w:rPr>
          <w:rFonts w:ascii="Courier New" w:eastAsia="Calibri" w:hAnsi="Courier New" w:cs="Courier New"/>
          <w:kern w:val="2"/>
          <w:sz w:val="21"/>
          <w:szCs w:val="21"/>
          <w:lang w:val="en-US"/>
          <w14:ligatures w14:val="standardContextual"/>
        </w:rPr>
        <w:t>=  3.762</w:t>
      </w:r>
      <w:proofErr w:type="gramEnd"/>
      <w:r w:rsidRPr="00663E75">
        <w:rPr>
          <w:rFonts w:ascii="Courier New" w:eastAsia="Calibri" w:hAnsi="Courier New" w:cs="Courier New"/>
          <w:kern w:val="2"/>
          <w:sz w:val="21"/>
          <w:szCs w:val="21"/>
          <w:lang w:val="en-US"/>
          <w14:ligatures w14:val="standardContextual"/>
        </w:rPr>
        <w:t xml:space="preserve"> A(CT)=   4 Z(</w:t>
      </w:r>
      <w:r w:rsidRPr="00663E75">
        <w:rPr>
          <w:rFonts w:ascii="Courier New" w:eastAsia="Calibri" w:hAnsi="Courier New" w:cs="Courier New"/>
          <w:kern w:val="2"/>
          <w:sz w:val="21"/>
          <w:szCs w:val="21"/>
          <w14:ligatures w14:val="standardContextual"/>
        </w:rPr>
        <w:t>МЦК</w:t>
      </w:r>
      <w:r w:rsidRPr="00663E75">
        <w:rPr>
          <w:rFonts w:ascii="Courier New" w:eastAsia="Calibri" w:hAnsi="Courier New" w:cs="Courier New"/>
          <w:kern w:val="2"/>
          <w:sz w:val="21"/>
          <w:szCs w:val="21"/>
          <w:lang w:val="en-US"/>
          <w14:ligatures w14:val="standardContextual"/>
        </w:rPr>
        <w:t>)=  84 Z(CT)= 116 Z(</w:t>
      </w:r>
      <w:r w:rsidRPr="00663E75">
        <w:rPr>
          <w:rFonts w:ascii="Courier New" w:eastAsia="Calibri" w:hAnsi="Courier New" w:cs="Courier New"/>
          <w:kern w:val="2"/>
          <w:sz w:val="21"/>
          <w:szCs w:val="21"/>
          <w14:ligatures w14:val="standardContextual"/>
        </w:rPr>
        <w:t>БЦК</w:t>
      </w:r>
      <w:r w:rsidRPr="00663E75">
        <w:rPr>
          <w:rFonts w:ascii="Courier New" w:eastAsia="Calibri" w:hAnsi="Courier New" w:cs="Courier New"/>
          <w:kern w:val="2"/>
          <w:sz w:val="21"/>
          <w:szCs w:val="21"/>
          <w:lang w:val="en-US"/>
          <w14:ligatures w14:val="standardContextual"/>
        </w:rPr>
        <w:t>)= 316</w:t>
      </w:r>
    </w:p>
    <w:p w14:paraId="64AE8A06" w14:textId="77777777" w:rsidR="00F816C1" w:rsidRPr="00663E75" w:rsidRDefault="00F816C1" w:rsidP="00F816C1">
      <w:pPr>
        <w:spacing w:line="240" w:lineRule="auto"/>
        <w:jc w:val="left"/>
        <w:rPr>
          <w:rFonts w:ascii="Courier New" w:eastAsia="Calibri" w:hAnsi="Courier New" w:cs="Courier New"/>
          <w:kern w:val="2"/>
          <w:sz w:val="21"/>
          <w:szCs w:val="21"/>
          <w:lang w:val="en-US"/>
          <w14:ligatures w14:val="standardContextual"/>
        </w:rPr>
      </w:pPr>
      <w:r w:rsidRPr="00663E75">
        <w:rPr>
          <w:rFonts w:ascii="Courier New" w:eastAsia="Calibri" w:hAnsi="Courier New" w:cs="Courier New"/>
          <w:kern w:val="2"/>
          <w:sz w:val="21"/>
          <w:szCs w:val="21"/>
          <w:lang w:val="en-US"/>
          <w14:ligatures w14:val="standardContextual"/>
        </w:rPr>
        <w:t xml:space="preserve"> k</w:t>
      </w:r>
      <w:proofErr w:type="gramStart"/>
      <w:r w:rsidRPr="00663E75">
        <w:rPr>
          <w:rFonts w:ascii="Courier New" w:eastAsia="Calibri" w:hAnsi="Courier New" w:cs="Courier New"/>
          <w:kern w:val="2"/>
          <w:sz w:val="21"/>
          <w:szCs w:val="21"/>
          <w:lang w:val="en-US"/>
          <w14:ligatures w14:val="standardContextual"/>
        </w:rPr>
        <w:t>=  3.764</w:t>
      </w:r>
      <w:proofErr w:type="gramEnd"/>
      <w:r w:rsidRPr="00663E75">
        <w:rPr>
          <w:rFonts w:ascii="Courier New" w:eastAsia="Calibri" w:hAnsi="Courier New" w:cs="Courier New"/>
          <w:kern w:val="2"/>
          <w:sz w:val="21"/>
          <w:szCs w:val="21"/>
          <w:lang w:val="en-US"/>
          <w14:ligatures w14:val="standardContextual"/>
        </w:rPr>
        <w:t xml:space="preserve"> A(CT)=   4 Z(</w:t>
      </w:r>
      <w:r w:rsidRPr="00663E75">
        <w:rPr>
          <w:rFonts w:ascii="Courier New" w:eastAsia="Calibri" w:hAnsi="Courier New" w:cs="Courier New"/>
          <w:kern w:val="2"/>
          <w:sz w:val="21"/>
          <w:szCs w:val="21"/>
          <w14:ligatures w14:val="standardContextual"/>
        </w:rPr>
        <w:t>МЦК</w:t>
      </w:r>
      <w:r w:rsidRPr="00663E75">
        <w:rPr>
          <w:rFonts w:ascii="Courier New" w:eastAsia="Calibri" w:hAnsi="Courier New" w:cs="Courier New"/>
          <w:kern w:val="2"/>
          <w:sz w:val="21"/>
          <w:szCs w:val="21"/>
          <w:lang w:val="en-US"/>
          <w14:ligatures w14:val="standardContextual"/>
        </w:rPr>
        <w:t>)=  89 Z(CT)= 123 Z(</w:t>
      </w:r>
      <w:r w:rsidRPr="00663E75">
        <w:rPr>
          <w:rFonts w:ascii="Courier New" w:eastAsia="Calibri" w:hAnsi="Courier New" w:cs="Courier New"/>
          <w:kern w:val="2"/>
          <w:sz w:val="21"/>
          <w:szCs w:val="21"/>
          <w14:ligatures w14:val="standardContextual"/>
        </w:rPr>
        <w:t>БЦК</w:t>
      </w:r>
      <w:r w:rsidRPr="00663E75">
        <w:rPr>
          <w:rFonts w:ascii="Courier New" w:eastAsia="Calibri" w:hAnsi="Courier New" w:cs="Courier New"/>
          <w:kern w:val="2"/>
          <w:sz w:val="21"/>
          <w:szCs w:val="21"/>
          <w:lang w:val="en-US"/>
          <w14:ligatures w14:val="standardContextual"/>
        </w:rPr>
        <w:t>)= 335</w:t>
      </w:r>
    </w:p>
    <w:p w14:paraId="16F206D0" w14:textId="77777777" w:rsidR="00F816C1" w:rsidRPr="00663E75" w:rsidRDefault="00F816C1" w:rsidP="00F816C1">
      <w:pPr>
        <w:spacing w:line="240" w:lineRule="auto"/>
        <w:jc w:val="left"/>
        <w:rPr>
          <w:rFonts w:ascii="Courier New" w:eastAsia="Calibri" w:hAnsi="Courier New" w:cs="Courier New"/>
          <w:kern w:val="2"/>
          <w:sz w:val="21"/>
          <w:szCs w:val="21"/>
          <w:lang w:val="en-US"/>
          <w14:ligatures w14:val="standardContextual"/>
        </w:rPr>
      </w:pPr>
      <w:r w:rsidRPr="00663E75">
        <w:rPr>
          <w:rFonts w:ascii="Courier New" w:eastAsia="Calibri" w:hAnsi="Courier New" w:cs="Courier New"/>
          <w:kern w:val="2"/>
          <w:sz w:val="21"/>
          <w:szCs w:val="21"/>
          <w:lang w:val="en-US"/>
          <w14:ligatures w14:val="standardContextual"/>
        </w:rPr>
        <w:t xml:space="preserve"> k</w:t>
      </w:r>
      <w:proofErr w:type="gramStart"/>
      <w:r w:rsidRPr="00663E75">
        <w:rPr>
          <w:rFonts w:ascii="Courier New" w:eastAsia="Calibri" w:hAnsi="Courier New" w:cs="Courier New"/>
          <w:kern w:val="2"/>
          <w:sz w:val="21"/>
          <w:szCs w:val="21"/>
          <w:lang w:val="en-US"/>
          <w14:ligatures w14:val="standardContextual"/>
        </w:rPr>
        <w:t>=  3.756</w:t>
      </w:r>
      <w:proofErr w:type="gramEnd"/>
      <w:r w:rsidRPr="00663E75">
        <w:rPr>
          <w:rFonts w:ascii="Courier New" w:eastAsia="Calibri" w:hAnsi="Courier New" w:cs="Courier New"/>
          <w:kern w:val="2"/>
          <w:sz w:val="21"/>
          <w:szCs w:val="21"/>
          <w:lang w:val="en-US"/>
          <w14:ligatures w14:val="standardContextual"/>
        </w:rPr>
        <w:t xml:space="preserve"> A(CT)=   4 Z(</w:t>
      </w:r>
      <w:r w:rsidRPr="00663E75">
        <w:rPr>
          <w:rFonts w:ascii="Courier New" w:eastAsia="Calibri" w:hAnsi="Courier New" w:cs="Courier New"/>
          <w:kern w:val="2"/>
          <w:sz w:val="21"/>
          <w:szCs w:val="21"/>
          <w14:ligatures w14:val="standardContextual"/>
        </w:rPr>
        <w:t>МЦК</w:t>
      </w:r>
      <w:r w:rsidRPr="00663E75">
        <w:rPr>
          <w:rFonts w:ascii="Courier New" w:eastAsia="Calibri" w:hAnsi="Courier New" w:cs="Courier New"/>
          <w:kern w:val="2"/>
          <w:sz w:val="21"/>
          <w:szCs w:val="21"/>
          <w:lang w:val="en-US"/>
          <w14:ligatures w14:val="standardContextual"/>
        </w:rPr>
        <w:t>)=  90 Z(CT)= 124 Z(</w:t>
      </w:r>
      <w:r w:rsidRPr="00663E75">
        <w:rPr>
          <w:rFonts w:ascii="Courier New" w:eastAsia="Calibri" w:hAnsi="Courier New" w:cs="Courier New"/>
          <w:kern w:val="2"/>
          <w:sz w:val="21"/>
          <w:szCs w:val="21"/>
          <w14:ligatures w14:val="standardContextual"/>
        </w:rPr>
        <w:t>БЦК</w:t>
      </w:r>
      <w:r w:rsidRPr="00663E75">
        <w:rPr>
          <w:rFonts w:ascii="Courier New" w:eastAsia="Calibri" w:hAnsi="Courier New" w:cs="Courier New"/>
          <w:kern w:val="2"/>
          <w:sz w:val="21"/>
          <w:szCs w:val="21"/>
          <w:lang w:val="en-US"/>
          <w14:ligatures w14:val="standardContextual"/>
        </w:rPr>
        <w:t>)= 338</w:t>
      </w:r>
    </w:p>
    <w:p w14:paraId="5DFC0BFD" w14:textId="77777777" w:rsidR="00F816C1" w:rsidRPr="00663E75" w:rsidRDefault="00F816C1" w:rsidP="00F816C1">
      <w:pPr>
        <w:spacing w:line="240" w:lineRule="auto"/>
        <w:jc w:val="left"/>
        <w:rPr>
          <w:rFonts w:ascii="Courier New" w:eastAsia="Calibri" w:hAnsi="Courier New" w:cs="Courier New"/>
          <w:kern w:val="2"/>
          <w:sz w:val="21"/>
          <w:szCs w:val="21"/>
          <w:lang w:val="en-US"/>
          <w14:ligatures w14:val="standardContextual"/>
        </w:rPr>
      </w:pPr>
      <w:r w:rsidRPr="00663E75">
        <w:rPr>
          <w:rFonts w:ascii="Courier New" w:eastAsia="Calibri" w:hAnsi="Courier New" w:cs="Courier New"/>
          <w:kern w:val="2"/>
          <w:sz w:val="21"/>
          <w:szCs w:val="21"/>
          <w:lang w:val="en-US"/>
          <w14:ligatures w14:val="standardContextual"/>
        </w:rPr>
        <w:t xml:space="preserve"> k</w:t>
      </w:r>
      <w:proofErr w:type="gramStart"/>
      <w:r w:rsidRPr="00663E75">
        <w:rPr>
          <w:rFonts w:ascii="Courier New" w:eastAsia="Calibri" w:hAnsi="Courier New" w:cs="Courier New"/>
          <w:kern w:val="2"/>
          <w:sz w:val="21"/>
          <w:szCs w:val="21"/>
          <w:lang w:val="en-US"/>
          <w14:ligatures w14:val="standardContextual"/>
        </w:rPr>
        <w:t>=  3.758</w:t>
      </w:r>
      <w:proofErr w:type="gramEnd"/>
      <w:r w:rsidRPr="00663E75">
        <w:rPr>
          <w:rFonts w:ascii="Courier New" w:eastAsia="Calibri" w:hAnsi="Courier New" w:cs="Courier New"/>
          <w:kern w:val="2"/>
          <w:sz w:val="21"/>
          <w:szCs w:val="21"/>
          <w:lang w:val="en-US"/>
          <w14:ligatures w14:val="standardContextual"/>
        </w:rPr>
        <w:t xml:space="preserve"> A(CT)=   4 Z(</w:t>
      </w:r>
      <w:r w:rsidRPr="00663E75">
        <w:rPr>
          <w:rFonts w:ascii="Courier New" w:eastAsia="Calibri" w:hAnsi="Courier New" w:cs="Courier New"/>
          <w:kern w:val="2"/>
          <w:sz w:val="21"/>
          <w:szCs w:val="21"/>
          <w14:ligatures w14:val="standardContextual"/>
        </w:rPr>
        <w:t>МЦК</w:t>
      </w:r>
      <w:r w:rsidRPr="00663E75">
        <w:rPr>
          <w:rFonts w:ascii="Courier New" w:eastAsia="Calibri" w:hAnsi="Courier New" w:cs="Courier New"/>
          <w:kern w:val="2"/>
          <w:sz w:val="21"/>
          <w:szCs w:val="21"/>
          <w:lang w:val="en-US"/>
          <w14:ligatures w14:val="standardContextual"/>
        </w:rPr>
        <w:t>)=  95 Z(CT)= 131 Z(</w:t>
      </w:r>
      <w:r w:rsidRPr="00663E75">
        <w:rPr>
          <w:rFonts w:ascii="Courier New" w:eastAsia="Calibri" w:hAnsi="Courier New" w:cs="Courier New"/>
          <w:kern w:val="2"/>
          <w:sz w:val="21"/>
          <w:szCs w:val="21"/>
          <w14:ligatures w14:val="standardContextual"/>
        </w:rPr>
        <w:t>БЦК</w:t>
      </w:r>
      <w:r w:rsidRPr="00663E75">
        <w:rPr>
          <w:rFonts w:ascii="Courier New" w:eastAsia="Calibri" w:hAnsi="Courier New" w:cs="Courier New"/>
          <w:kern w:val="2"/>
          <w:sz w:val="21"/>
          <w:szCs w:val="21"/>
          <w:lang w:val="en-US"/>
          <w14:ligatures w14:val="standardContextual"/>
        </w:rPr>
        <w:t>)= 357</w:t>
      </w:r>
    </w:p>
    <w:p w14:paraId="2964CC1E" w14:textId="77777777" w:rsidR="00F816C1" w:rsidRPr="00663E75" w:rsidRDefault="00F816C1" w:rsidP="00F816C1">
      <w:pPr>
        <w:spacing w:line="240" w:lineRule="auto"/>
        <w:jc w:val="left"/>
        <w:rPr>
          <w:rFonts w:ascii="Courier New" w:eastAsia="Calibri" w:hAnsi="Courier New" w:cs="Courier New"/>
          <w:kern w:val="2"/>
          <w:sz w:val="21"/>
          <w:szCs w:val="21"/>
          <w:lang w:val="en-US"/>
          <w14:ligatures w14:val="standardContextual"/>
        </w:rPr>
      </w:pPr>
      <w:r w:rsidRPr="00663E75">
        <w:rPr>
          <w:rFonts w:ascii="Courier New" w:eastAsia="Calibri" w:hAnsi="Courier New" w:cs="Courier New"/>
          <w:kern w:val="2"/>
          <w:sz w:val="21"/>
          <w:szCs w:val="21"/>
          <w:lang w:val="en-US"/>
          <w14:ligatures w14:val="standardContextual"/>
        </w:rPr>
        <w:t xml:space="preserve"> k</w:t>
      </w:r>
      <w:proofErr w:type="gramStart"/>
      <w:r w:rsidRPr="00663E75">
        <w:rPr>
          <w:rFonts w:ascii="Courier New" w:eastAsia="Calibri" w:hAnsi="Courier New" w:cs="Courier New"/>
          <w:kern w:val="2"/>
          <w:sz w:val="21"/>
          <w:szCs w:val="21"/>
          <w:lang w:val="en-US"/>
          <w14:ligatures w14:val="standardContextual"/>
        </w:rPr>
        <w:t>=  3.760</w:t>
      </w:r>
      <w:proofErr w:type="gramEnd"/>
      <w:r w:rsidRPr="00663E75">
        <w:rPr>
          <w:rFonts w:ascii="Courier New" w:eastAsia="Calibri" w:hAnsi="Courier New" w:cs="Courier New"/>
          <w:kern w:val="2"/>
          <w:sz w:val="21"/>
          <w:szCs w:val="21"/>
          <w:lang w:val="en-US"/>
          <w14:ligatures w14:val="standardContextual"/>
        </w:rPr>
        <w:t xml:space="preserve"> A(CT)=   4 Z(</w:t>
      </w:r>
      <w:r w:rsidRPr="00663E75">
        <w:rPr>
          <w:rFonts w:ascii="Courier New" w:eastAsia="Calibri" w:hAnsi="Courier New" w:cs="Courier New"/>
          <w:kern w:val="2"/>
          <w:sz w:val="21"/>
          <w:szCs w:val="21"/>
          <w14:ligatures w14:val="standardContextual"/>
        </w:rPr>
        <w:t>МЦК</w:t>
      </w:r>
      <w:r w:rsidRPr="00663E75">
        <w:rPr>
          <w:rFonts w:ascii="Courier New" w:eastAsia="Calibri" w:hAnsi="Courier New" w:cs="Courier New"/>
          <w:kern w:val="2"/>
          <w:sz w:val="21"/>
          <w:szCs w:val="21"/>
          <w:lang w:val="en-US"/>
          <w14:ligatures w14:val="standardContextual"/>
        </w:rPr>
        <w:t>)= 100 Z(CT)= 138 Z(</w:t>
      </w:r>
      <w:r w:rsidRPr="00663E75">
        <w:rPr>
          <w:rFonts w:ascii="Courier New" w:eastAsia="Calibri" w:hAnsi="Courier New" w:cs="Courier New"/>
          <w:kern w:val="2"/>
          <w:sz w:val="21"/>
          <w:szCs w:val="21"/>
          <w14:ligatures w14:val="standardContextual"/>
        </w:rPr>
        <w:t>БЦК</w:t>
      </w:r>
      <w:r w:rsidRPr="00663E75">
        <w:rPr>
          <w:rFonts w:ascii="Courier New" w:eastAsia="Calibri" w:hAnsi="Courier New" w:cs="Courier New"/>
          <w:kern w:val="2"/>
          <w:sz w:val="21"/>
          <w:szCs w:val="21"/>
          <w:lang w:val="en-US"/>
          <w14:ligatures w14:val="standardContextual"/>
        </w:rPr>
        <w:t>)= 376</w:t>
      </w:r>
    </w:p>
    <w:p w14:paraId="1AF76142" w14:textId="77777777" w:rsidR="00F816C1" w:rsidRPr="00663E75" w:rsidRDefault="00F816C1" w:rsidP="00F816C1">
      <w:pPr>
        <w:spacing w:line="240" w:lineRule="auto"/>
        <w:jc w:val="left"/>
        <w:rPr>
          <w:rFonts w:ascii="Courier New" w:eastAsia="Calibri" w:hAnsi="Courier New" w:cs="Courier New"/>
          <w:kern w:val="2"/>
          <w:sz w:val="21"/>
          <w:szCs w:val="21"/>
          <w:lang w:val="en-US"/>
          <w14:ligatures w14:val="standardContextual"/>
        </w:rPr>
      </w:pPr>
      <w:r w:rsidRPr="00663E75">
        <w:rPr>
          <w:rFonts w:ascii="Courier New" w:eastAsia="Calibri" w:hAnsi="Courier New" w:cs="Courier New"/>
          <w:kern w:val="2"/>
          <w:sz w:val="21"/>
          <w:szCs w:val="21"/>
          <w:lang w:val="en-US"/>
          <w14:ligatures w14:val="standardContextual"/>
        </w:rPr>
        <w:t xml:space="preserve"> k</w:t>
      </w:r>
      <w:proofErr w:type="gramStart"/>
      <w:r w:rsidRPr="00663E75">
        <w:rPr>
          <w:rFonts w:ascii="Courier New" w:eastAsia="Calibri" w:hAnsi="Courier New" w:cs="Courier New"/>
          <w:kern w:val="2"/>
          <w:sz w:val="21"/>
          <w:szCs w:val="21"/>
          <w:lang w:val="en-US"/>
          <w14:ligatures w14:val="standardContextual"/>
        </w:rPr>
        <w:t>=  3.762</w:t>
      </w:r>
      <w:proofErr w:type="gramEnd"/>
      <w:r w:rsidRPr="00663E75">
        <w:rPr>
          <w:rFonts w:ascii="Courier New" w:eastAsia="Calibri" w:hAnsi="Courier New" w:cs="Courier New"/>
          <w:kern w:val="2"/>
          <w:sz w:val="21"/>
          <w:szCs w:val="21"/>
          <w:lang w:val="en-US"/>
          <w14:ligatures w14:val="standardContextual"/>
        </w:rPr>
        <w:t xml:space="preserve"> A(CT)=   4 Z(</w:t>
      </w:r>
      <w:r w:rsidRPr="00663E75">
        <w:rPr>
          <w:rFonts w:ascii="Courier New" w:eastAsia="Calibri" w:hAnsi="Courier New" w:cs="Courier New"/>
          <w:kern w:val="2"/>
          <w:sz w:val="21"/>
          <w:szCs w:val="21"/>
          <w14:ligatures w14:val="standardContextual"/>
        </w:rPr>
        <w:t>МЦК</w:t>
      </w:r>
      <w:r w:rsidRPr="00663E75">
        <w:rPr>
          <w:rFonts w:ascii="Courier New" w:eastAsia="Calibri" w:hAnsi="Courier New" w:cs="Courier New"/>
          <w:kern w:val="2"/>
          <w:sz w:val="21"/>
          <w:szCs w:val="21"/>
          <w:lang w:val="en-US"/>
          <w14:ligatures w14:val="standardContextual"/>
        </w:rPr>
        <w:t>)= 105 Z(CT)= 145 Z(</w:t>
      </w:r>
      <w:r w:rsidRPr="00663E75">
        <w:rPr>
          <w:rFonts w:ascii="Courier New" w:eastAsia="Calibri" w:hAnsi="Courier New" w:cs="Courier New"/>
          <w:kern w:val="2"/>
          <w:sz w:val="21"/>
          <w:szCs w:val="21"/>
          <w14:ligatures w14:val="standardContextual"/>
        </w:rPr>
        <w:t>БЦК</w:t>
      </w:r>
      <w:r w:rsidRPr="00663E75">
        <w:rPr>
          <w:rFonts w:ascii="Courier New" w:eastAsia="Calibri" w:hAnsi="Courier New" w:cs="Courier New"/>
          <w:kern w:val="2"/>
          <w:sz w:val="21"/>
          <w:szCs w:val="21"/>
          <w:lang w:val="en-US"/>
          <w14:ligatures w14:val="standardContextual"/>
        </w:rPr>
        <w:t>)= 395</w:t>
      </w:r>
    </w:p>
    <w:p w14:paraId="1F5AE9F6" w14:textId="77777777" w:rsidR="00F816C1" w:rsidRPr="00663E75" w:rsidRDefault="00F816C1" w:rsidP="00F816C1">
      <w:pPr>
        <w:spacing w:line="240" w:lineRule="auto"/>
        <w:jc w:val="left"/>
        <w:rPr>
          <w:rFonts w:ascii="Courier New" w:eastAsia="Calibri" w:hAnsi="Courier New" w:cs="Courier New"/>
          <w:kern w:val="2"/>
          <w:sz w:val="21"/>
          <w:szCs w:val="21"/>
          <w:lang w:val="en-US"/>
          <w14:ligatures w14:val="standardContextual"/>
        </w:rPr>
      </w:pPr>
      <w:r w:rsidRPr="00663E75">
        <w:rPr>
          <w:rFonts w:ascii="Courier New" w:eastAsia="Calibri" w:hAnsi="Courier New" w:cs="Courier New"/>
          <w:kern w:val="2"/>
          <w:sz w:val="21"/>
          <w:szCs w:val="21"/>
          <w:lang w:val="en-US"/>
          <w14:ligatures w14:val="standardContextual"/>
        </w:rPr>
        <w:t xml:space="preserve"> k</w:t>
      </w:r>
      <w:proofErr w:type="gramStart"/>
      <w:r w:rsidRPr="00663E75">
        <w:rPr>
          <w:rFonts w:ascii="Courier New" w:eastAsia="Calibri" w:hAnsi="Courier New" w:cs="Courier New"/>
          <w:kern w:val="2"/>
          <w:sz w:val="21"/>
          <w:szCs w:val="21"/>
          <w:lang w:val="en-US"/>
          <w14:ligatures w14:val="standardContextual"/>
        </w:rPr>
        <w:t>=  3.764</w:t>
      </w:r>
      <w:proofErr w:type="gramEnd"/>
      <w:r w:rsidRPr="00663E75">
        <w:rPr>
          <w:rFonts w:ascii="Courier New" w:eastAsia="Calibri" w:hAnsi="Courier New" w:cs="Courier New"/>
          <w:kern w:val="2"/>
          <w:sz w:val="21"/>
          <w:szCs w:val="21"/>
          <w:lang w:val="en-US"/>
          <w14:ligatures w14:val="standardContextual"/>
        </w:rPr>
        <w:t xml:space="preserve"> A(CT)=   4 Z(</w:t>
      </w:r>
      <w:r w:rsidRPr="00663E75">
        <w:rPr>
          <w:rFonts w:ascii="Courier New" w:eastAsia="Calibri" w:hAnsi="Courier New" w:cs="Courier New"/>
          <w:kern w:val="2"/>
          <w:sz w:val="21"/>
          <w:szCs w:val="21"/>
          <w14:ligatures w14:val="standardContextual"/>
        </w:rPr>
        <w:t>МЦК</w:t>
      </w:r>
      <w:r w:rsidRPr="00663E75">
        <w:rPr>
          <w:rFonts w:ascii="Courier New" w:eastAsia="Calibri" w:hAnsi="Courier New" w:cs="Courier New"/>
          <w:kern w:val="2"/>
          <w:sz w:val="21"/>
          <w:szCs w:val="21"/>
          <w:lang w:val="en-US"/>
          <w14:ligatures w14:val="standardContextual"/>
        </w:rPr>
        <w:t>)= 110 Z(CT)= 152 Z(</w:t>
      </w:r>
      <w:r w:rsidRPr="00663E75">
        <w:rPr>
          <w:rFonts w:ascii="Courier New" w:eastAsia="Calibri" w:hAnsi="Courier New" w:cs="Courier New"/>
          <w:kern w:val="2"/>
          <w:sz w:val="21"/>
          <w:szCs w:val="21"/>
          <w14:ligatures w14:val="standardContextual"/>
        </w:rPr>
        <w:t>БЦК</w:t>
      </w:r>
      <w:r w:rsidRPr="00663E75">
        <w:rPr>
          <w:rFonts w:ascii="Courier New" w:eastAsia="Calibri" w:hAnsi="Courier New" w:cs="Courier New"/>
          <w:kern w:val="2"/>
          <w:sz w:val="21"/>
          <w:szCs w:val="21"/>
          <w:lang w:val="en-US"/>
          <w14:ligatures w14:val="standardContextual"/>
        </w:rPr>
        <w:t>)= 414</w:t>
      </w:r>
    </w:p>
    <w:p w14:paraId="7DCE32B1" w14:textId="77777777" w:rsidR="00F816C1" w:rsidRPr="00663E75" w:rsidRDefault="00F816C1" w:rsidP="00F816C1">
      <w:pPr>
        <w:spacing w:line="240" w:lineRule="auto"/>
        <w:jc w:val="left"/>
        <w:rPr>
          <w:rFonts w:ascii="Courier New" w:eastAsia="Calibri" w:hAnsi="Courier New" w:cs="Courier New"/>
          <w:kern w:val="2"/>
          <w:sz w:val="21"/>
          <w:szCs w:val="21"/>
          <w:lang w:val="en-US"/>
          <w14:ligatures w14:val="standardContextual"/>
        </w:rPr>
      </w:pPr>
      <w:r w:rsidRPr="00663E75">
        <w:rPr>
          <w:rFonts w:ascii="Courier New" w:eastAsia="Calibri" w:hAnsi="Courier New" w:cs="Courier New"/>
          <w:kern w:val="2"/>
          <w:sz w:val="21"/>
          <w:szCs w:val="21"/>
          <w:lang w:val="en-US"/>
          <w14:ligatures w14:val="standardContextual"/>
        </w:rPr>
        <w:t xml:space="preserve"> k</w:t>
      </w:r>
      <w:proofErr w:type="gramStart"/>
      <w:r w:rsidRPr="00663E75">
        <w:rPr>
          <w:rFonts w:ascii="Courier New" w:eastAsia="Calibri" w:hAnsi="Courier New" w:cs="Courier New"/>
          <w:kern w:val="2"/>
          <w:sz w:val="21"/>
          <w:szCs w:val="21"/>
          <w:lang w:val="en-US"/>
          <w14:ligatures w14:val="standardContextual"/>
        </w:rPr>
        <w:t>=  3.757</w:t>
      </w:r>
      <w:proofErr w:type="gramEnd"/>
      <w:r w:rsidRPr="00663E75">
        <w:rPr>
          <w:rFonts w:ascii="Courier New" w:eastAsia="Calibri" w:hAnsi="Courier New" w:cs="Courier New"/>
          <w:kern w:val="2"/>
          <w:sz w:val="21"/>
          <w:szCs w:val="21"/>
          <w:lang w:val="en-US"/>
          <w14:ligatures w14:val="standardContextual"/>
        </w:rPr>
        <w:t xml:space="preserve"> A(CT)=   4 Z(</w:t>
      </w:r>
      <w:r w:rsidRPr="00663E75">
        <w:rPr>
          <w:rFonts w:ascii="Courier New" w:eastAsia="Calibri" w:hAnsi="Courier New" w:cs="Courier New"/>
          <w:kern w:val="2"/>
          <w:sz w:val="21"/>
          <w:szCs w:val="21"/>
          <w14:ligatures w14:val="standardContextual"/>
        </w:rPr>
        <w:t>МЦК</w:t>
      </w:r>
      <w:r w:rsidRPr="00663E75">
        <w:rPr>
          <w:rFonts w:ascii="Courier New" w:eastAsia="Calibri" w:hAnsi="Courier New" w:cs="Courier New"/>
          <w:kern w:val="2"/>
          <w:sz w:val="21"/>
          <w:szCs w:val="21"/>
          <w:lang w:val="en-US"/>
          <w14:ligatures w14:val="standardContextual"/>
        </w:rPr>
        <w:t>)= 111 Z(CT)= 153 Z(</w:t>
      </w:r>
      <w:r w:rsidRPr="00663E75">
        <w:rPr>
          <w:rFonts w:ascii="Courier New" w:eastAsia="Calibri" w:hAnsi="Courier New" w:cs="Courier New"/>
          <w:kern w:val="2"/>
          <w:sz w:val="21"/>
          <w:szCs w:val="21"/>
          <w14:ligatures w14:val="standardContextual"/>
        </w:rPr>
        <w:t>БЦК</w:t>
      </w:r>
      <w:r w:rsidRPr="00663E75">
        <w:rPr>
          <w:rFonts w:ascii="Courier New" w:eastAsia="Calibri" w:hAnsi="Courier New" w:cs="Courier New"/>
          <w:kern w:val="2"/>
          <w:sz w:val="21"/>
          <w:szCs w:val="21"/>
          <w:lang w:val="en-US"/>
          <w14:ligatures w14:val="standardContextual"/>
        </w:rPr>
        <w:t>)= 417</w:t>
      </w:r>
    </w:p>
    <w:p w14:paraId="6A7BB692" w14:textId="77777777" w:rsidR="00F816C1" w:rsidRPr="00663E75" w:rsidRDefault="00F816C1" w:rsidP="00F816C1">
      <w:pPr>
        <w:spacing w:line="240" w:lineRule="auto"/>
        <w:jc w:val="left"/>
        <w:rPr>
          <w:rFonts w:ascii="Courier New" w:eastAsia="Calibri" w:hAnsi="Courier New" w:cs="Courier New"/>
          <w:kern w:val="2"/>
          <w:sz w:val="21"/>
          <w:szCs w:val="21"/>
          <w:lang w:val="en-US"/>
          <w14:ligatures w14:val="standardContextual"/>
        </w:rPr>
      </w:pPr>
      <w:r w:rsidRPr="00663E75">
        <w:rPr>
          <w:rFonts w:ascii="Courier New" w:eastAsia="Calibri" w:hAnsi="Courier New" w:cs="Courier New"/>
          <w:kern w:val="2"/>
          <w:sz w:val="21"/>
          <w:szCs w:val="21"/>
          <w:lang w:val="en-US"/>
          <w14:ligatures w14:val="standardContextual"/>
        </w:rPr>
        <w:t xml:space="preserve"> k</w:t>
      </w:r>
      <w:proofErr w:type="gramStart"/>
      <w:r w:rsidRPr="00663E75">
        <w:rPr>
          <w:rFonts w:ascii="Courier New" w:eastAsia="Calibri" w:hAnsi="Courier New" w:cs="Courier New"/>
          <w:kern w:val="2"/>
          <w:sz w:val="21"/>
          <w:szCs w:val="21"/>
          <w:lang w:val="en-US"/>
          <w14:ligatures w14:val="standardContextual"/>
        </w:rPr>
        <w:t>=  3.759</w:t>
      </w:r>
      <w:proofErr w:type="gramEnd"/>
      <w:r w:rsidRPr="00663E75">
        <w:rPr>
          <w:rFonts w:ascii="Courier New" w:eastAsia="Calibri" w:hAnsi="Courier New" w:cs="Courier New"/>
          <w:kern w:val="2"/>
          <w:sz w:val="21"/>
          <w:szCs w:val="21"/>
          <w:lang w:val="en-US"/>
          <w14:ligatures w14:val="standardContextual"/>
        </w:rPr>
        <w:t xml:space="preserve"> A(CT)=   4 Z(</w:t>
      </w:r>
      <w:r w:rsidRPr="00663E75">
        <w:rPr>
          <w:rFonts w:ascii="Courier New" w:eastAsia="Calibri" w:hAnsi="Courier New" w:cs="Courier New"/>
          <w:kern w:val="2"/>
          <w:sz w:val="21"/>
          <w:szCs w:val="21"/>
          <w14:ligatures w14:val="standardContextual"/>
        </w:rPr>
        <w:t>МЦК</w:t>
      </w:r>
      <w:r w:rsidRPr="00663E75">
        <w:rPr>
          <w:rFonts w:ascii="Courier New" w:eastAsia="Calibri" w:hAnsi="Courier New" w:cs="Courier New"/>
          <w:kern w:val="2"/>
          <w:sz w:val="21"/>
          <w:szCs w:val="21"/>
          <w:lang w:val="en-US"/>
          <w14:ligatures w14:val="standardContextual"/>
        </w:rPr>
        <w:t>)= 116 Z(CT)= 160 Z(</w:t>
      </w:r>
      <w:r w:rsidRPr="00663E75">
        <w:rPr>
          <w:rFonts w:ascii="Courier New" w:eastAsia="Calibri" w:hAnsi="Courier New" w:cs="Courier New"/>
          <w:kern w:val="2"/>
          <w:sz w:val="21"/>
          <w:szCs w:val="21"/>
          <w14:ligatures w14:val="standardContextual"/>
        </w:rPr>
        <w:t>БЦК</w:t>
      </w:r>
      <w:r w:rsidRPr="00663E75">
        <w:rPr>
          <w:rFonts w:ascii="Courier New" w:eastAsia="Calibri" w:hAnsi="Courier New" w:cs="Courier New"/>
          <w:kern w:val="2"/>
          <w:sz w:val="21"/>
          <w:szCs w:val="21"/>
          <w:lang w:val="en-US"/>
          <w14:ligatures w14:val="standardContextual"/>
        </w:rPr>
        <w:t>)= 436</w:t>
      </w:r>
    </w:p>
    <w:p w14:paraId="2717EC10" w14:textId="77777777" w:rsidR="00F816C1" w:rsidRPr="00663E75" w:rsidRDefault="00F816C1" w:rsidP="00F816C1">
      <w:pPr>
        <w:spacing w:line="240" w:lineRule="auto"/>
        <w:jc w:val="left"/>
        <w:rPr>
          <w:rFonts w:ascii="Courier New" w:eastAsia="Calibri" w:hAnsi="Courier New" w:cs="Courier New"/>
          <w:kern w:val="2"/>
          <w:sz w:val="21"/>
          <w:szCs w:val="21"/>
          <w:lang w:val="en-US"/>
          <w14:ligatures w14:val="standardContextual"/>
        </w:rPr>
      </w:pPr>
      <w:r w:rsidRPr="00663E75">
        <w:rPr>
          <w:rFonts w:ascii="Courier New" w:eastAsia="Calibri" w:hAnsi="Courier New" w:cs="Courier New"/>
          <w:kern w:val="2"/>
          <w:sz w:val="21"/>
          <w:szCs w:val="21"/>
          <w:lang w:val="en-US"/>
          <w14:ligatures w14:val="standardContextual"/>
        </w:rPr>
        <w:t xml:space="preserve"> k</w:t>
      </w:r>
      <w:proofErr w:type="gramStart"/>
      <w:r w:rsidRPr="00663E75">
        <w:rPr>
          <w:rFonts w:ascii="Courier New" w:eastAsia="Calibri" w:hAnsi="Courier New" w:cs="Courier New"/>
          <w:kern w:val="2"/>
          <w:sz w:val="21"/>
          <w:szCs w:val="21"/>
          <w:lang w:val="en-US"/>
          <w14:ligatures w14:val="standardContextual"/>
        </w:rPr>
        <w:t>=  3.760</w:t>
      </w:r>
      <w:proofErr w:type="gramEnd"/>
      <w:r w:rsidRPr="00663E75">
        <w:rPr>
          <w:rFonts w:ascii="Courier New" w:eastAsia="Calibri" w:hAnsi="Courier New" w:cs="Courier New"/>
          <w:kern w:val="2"/>
          <w:sz w:val="21"/>
          <w:szCs w:val="21"/>
          <w:lang w:val="en-US"/>
          <w14:ligatures w14:val="standardContextual"/>
        </w:rPr>
        <w:t xml:space="preserve"> A(CT)=   4 Z(</w:t>
      </w:r>
      <w:r w:rsidRPr="00663E75">
        <w:rPr>
          <w:rFonts w:ascii="Courier New" w:eastAsia="Calibri" w:hAnsi="Courier New" w:cs="Courier New"/>
          <w:kern w:val="2"/>
          <w:sz w:val="21"/>
          <w:szCs w:val="21"/>
          <w14:ligatures w14:val="standardContextual"/>
        </w:rPr>
        <w:t>МЦК</w:t>
      </w:r>
      <w:r w:rsidRPr="00663E75">
        <w:rPr>
          <w:rFonts w:ascii="Courier New" w:eastAsia="Calibri" w:hAnsi="Courier New" w:cs="Courier New"/>
          <w:kern w:val="2"/>
          <w:sz w:val="21"/>
          <w:szCs w:val="21"/>
          <w:lang w:val="en-US"/>
          <w14:ligatures w14:val="standardContextual"/>
        </w:rPr>
        <w:t>)= 121 Z(CT)= 167 Z(</w:t>
      </w:r>
      <w:r w:rsidRPr="00663E75">
        <w:rPr>
          <w:rFonts w:ascii="Courier New" w:eastAsia="Calibri" w:hAnsi="Courier New" w:cs="Courier New"/>
          <w:kern w:val="2"/>
          <w:sz w:val="21"/>
          <w:szCs w:val="21"/>
          <w14:ligatures w14:val="standardContextual"/>
        </w:rPr>
        <w:t>БЦК</w:t>
      </w:r>
      <w:r w:rsidRPr="00663E75">
        <w:rPr>
          <w:rFonts w:ascii="Courier New" w:eastAsia="Calibri" w:hAnsi="Courier New" w:cs="Courier New"/>
          <w:kern w:val="2"/>
          <w:sz w:val="21"/>
          <w:szCs w:val="21"/>
          <w:lang w:val="en-US"/>
          <w14:ligatures w14:val="standardContextual"/>
        </w:rPr>
        <w:t>)= 455</w:t>
      </w:r>
    </w:p>
    <w:p w14:paraId="5BC7E04D" w14:textId="77777777" w:rsidR="00F816C1" w:rsidRPr="00663E75" w:rsidRDefault="00F816C1" w:rsidP="00F816C1">
      <w:pPr>
        <w:spacing w:line="240" w:lineRule="auto"/>
        <w:jc w:val="left"/>
        <w:rPr>
          <w:rFonts w:ascii="Courier New" w:eastAsia="Calibri" w:hAnsi="Courier New" w:cs="Courier New"/>
          <w:kern w:val="2"/>
          <w:sz w:val="21"/>
          <w:szCs w:val="21"/>
          <w:lang w:val="en-US"/>
          <w14:ligatures w14:val="standardContextual"/>
        </w:rPr>
      </w:pPr>
      <w:r w:rsidRPr="00663E75">
        <w:rPr>
          <w:rFonts w:ascii="Courier New" w:eastAsia="Calibri" w:hAnsi="Courier New" w:cs="Courier New"/>
          <w:kern w:val="2"/>
          <w:sz w:val="21"/>
          <w:szCs w:val="21"/>
          <w:lang w:val="en-US"/>
          <w14:ligatures w14:val="standardContextual"/>
        </w:rPr>
        <w:t xml:space="preserve"> k</w:t>
      </w:r>
      <w:proofErr w:type="gramStart"/>
      <w:r w:rsidRPr="00663E75">
        <w:rPr>
          <w:rFonts w:ascii="Courier New" w:eastAsia="Calibri" w:hAnsi="Courier New" w:cs="Courier New"/>
          <w:kern w:val="2"/>
          <w:sz w:val="21"/>
          <w:szCs w:val="21"/>
          <w:lang w:val="en-US"/>
          <w14:ligatures w14:val="standardContextual"/>
        </w:rPr>
        <w:t>=  3.762</w:t>
      </w:r>
      <w:proofErr w:type="gramEnd"/>
      <w:r w:rsidRPr="00663E75">
        <w:rPr>
          <w:rFonts w:ascii="Courier New" w:eastAsia="Calibri" w:hAnsi="Courier New" w:cs="Courier New"/>
          <w:kern w:val="2"/>
          <w:sz w:val="21"/>
          <w:szCs w:val="21"/>
          <w:lang w:val="en-US"/>
          <w14:ligatures w14:val="standardContextual"/>
        </w:rPr>
        <w:t xml:space="preserve"> A(CT)=   4 Z(</w:t>
      </w:r>
      <w:r w:rsidRPr="00663E75">
        <w:rPr>
          <w:rFonts w:ascii="Courier New" w:eastAsia="Calibri" w:hAnsi="Courier New" w:cs="Courier New"/>
          <w:kern w:val="2"/>
          <w:sz w:val="21"/>
          <w:szCs w:val="21"/>
          <w14:ligatures w14:val="standardContextual"/>
        </w:rPr>
        <w:t>МЦК</w:t>
      </w:r>
      <w:r w:rsidRPr="00663E75">
        <w:rPr>
          <w:rFonts w:ascii="Courier New" w:eastAsia="Calibri" w:hAnsi="Courier New" w:cs="Courier New"/>
          <w:kern w:val="2"/>
          <w:sz w:val="21"/>
          <w:szCs w:val="21"/>
          <w:lang w:val="en-US"/>
          <w14:ligatures w14:val="standardContextual"/>
        </w:rPr>
        <w:t>)= 126 Z(CT)= 174 Z(</w:t>
      </w:r>
      <w:r w:rsidRPr="00663E75">
        <w:rPr>
          <w:rFonts w:ascii="Courier New" w:eastAsia="Calibri" w:hAnsi="Courier New" w:cs="Courier New"/>
          <w:kern w:val="2"/>
          <w:sz w:val="21"/>
          <w:szCs w:val="21"/>
          <w14:ligatures w14:val="standardContextual"/>
        </w:rPr>
        <w:t>БЦК</w:t>
      </w:r>
      <w:r w:rsidRPr="00663E75">
        <w:rPr>
          <w:rFonts w:ascii="Courier New" w:eastAsia="Calibri" w:hAnsi="Courier New" w:cs="Courier New"/>
          <w:kern w:val="2"/>
          <w:sz w:val="21"/>
          <w:szCs w:val="21"/>
          <w:lang w:val="en-US"/>
          <w14:ligatures w14:val="standardContextual"/>
        </w:rPr>
        <w:t>)= 474</w:t>
      </w:r>
    </w:p>
    <w:p w14:paraId="1DF4D68C" w14:textId="77777777" w:rsidR="00F816C1" w:rsidRPr="00663E75" w:rsidRDefault="00F816C1" w:rsidP="00F816C1">
      <w:pPr>
        <w:spacing w:line="240" w:lineRule="auto"/>
        <w:jc w:val="left"/>
        <w:rPr>
          <w:rFonts w:ascii="Courier New" w:eastAsia="Calibri" w:hAnsi="Courier New" w:cs="Courier New"/>
          <w:kern w:val="2"/>
          <w:sz w:val="21"/>
          <w:szCs w:val="21"/>
          <w:lang w:val="en-US"/>
          <w14:ligatures w14:val="standardContextual"/>
        </w:rPr>
      </w:pPr>
      <w:r w:rsidRPr="00663E75">
        <w:rPr>
          <w:rFonts w:ascii="Courier New" w:eastAsia="Calibri" w:hAnsi="Courier New" w:cs="Courier New"/>
          <w:kern w:val="2"/>
          <w:sz w:val="21"/>
          <w:szCs w:val="21"/>
          <w:lang w:val="en-US"/>
          <w14:ligatures w14:val="standardContextual"/>
        </w:rPr>
        <w:t xml:space="preserve"> k</w:t>
      </w:r>
      <w:proofErr w:type="gramStart"/>
      <w:r w:rsidRPr="00663E75">
        <w:rPr>
          <w:rFonts w:ascii="Courier New" w:eastAsia="Calibri" w:hAnsi="Courier New" w:cs="Courier New"/>
          <w:kern w:val="2"/>
          <w:sz w:val="21"/>
          <w:szCs w:val="21"/>
          <w:lang w:val="en-US"/>
          <w14:ligatures w14:val="standardContextual"/>
        </w:rPr>
        <w:t>=  3.763</w:t>
      </w:r>
      <w:proofErr w:type="gramEnd"/>
      <w:r w:rsidRPr="00663E75">
        <w:rPr>
          <w:rFonts w:ascii="Courier New" w:eastAsia="Calibri" w:hAnsi="Courier New" w:cs="Courier New"/>
          <w:kern w:val="2"/>
          <w:sz w:val="21"/>
          <w:szCs w:val="21"/>
          <w:lang w:val="en-US"/>
          <w14:ligatures w14:val="standardContextual"/>
        </w:rPr>
        <w:t xml:space="preserve"> A(CT)=   4 Z(</w:t>
      </w:r>
      <w:r w:rsidRPr="00663E75">
        <w:rPr>
          <w:rFonts w:ascii="Courier New" w:eastAsia="Calibri" w:hAnsi="Courier New" w:cs="Courier New"/>
          <w:kern w:val="2"/>
          <w:sz w:val="21"/>
          <w:szCs w:val="21"/>
          <w14:ligatures w14:val="standardContextual"/>
        </w:rPr>
        <w:t>МЦК</w:t>
      </w:r>
      <w:r w:rsidRPr="00663E75">
        <w:rPr>
          <w:rFonts w:ascii="Courier New" w:eastAsia="Calibri" w:hAnsi="Courier New" w:cs="Courier New"/>
          <w:kern w:val="2"/>
          <w:sz w:val="21"/>
          <w:szCs w:val="21"/>
          <w:lang w:val="en-US"/>
          <w14:ligatures w14:val="standardContextual"/>
        </w:rPr>
        <w:t>)= 131 Z(CT)= 181 Z(</w:t>
      </w:r>
      <w:r w:rsidRPr="00663E75">
        <w:rPr>
          <w:rFonts w:ascii="Courier New" w:eastAsia="Calibri" w:hAnsi="Courier New" w:cs="Courier New"/>
          <w:kern w:val="2"/>
          <w:sz w:val="21"/>
          <w:szCs w:val="21"/>
          <w14:ligatures w14:val="standardContextual"/>
        </w:rPr>
        <w:t>БЦК</w:t>
      </w:r>
      <w:r w:rsidRPr="00663E75">
        <w:rPr>
          <w:rFonts w:ascii="Courier New" w:eastAsia="Calibri" w:hAnsi="Courier New" w:cs="Courier New"/>
          <w:kern w:val="2"/>
          <w:sz w:val="21"/>
          <w:szCs w:val="21"/>
          <w:lang w:val="en-US"/>
          <w14:ligatures w14:val="standardContextual"/>
        </w:rPr>
        <w:t>)= 493</w:t>
      </w:r>
    </w:p>
    <w:p w14:paraId="54D773E7" w14:textId="77777777" w:rsidR="00F816C1" w:rsidRPr="00663E75" w:rsidRDefault="00F816C1" w:rsidP="00F816C1">
      <w:pPr>
        <w:spacing w:line="240" w:lineRule="auto"/>
        <w:jc w:val="left"/>
        <w:rPr>
          <w:rFonts w:ascii="Courier New" w:eastAsia="Calibri" w:hAnsi="Courier New" w:cs="Courier New"/>
          <w:kern w:val="2"/>
          <w:sz w:val="21"/>
          <w:szCs w:val="21"/>
          <w:lang w:val="en-US"/>
          <w14:ligatures w14:val="standardContextual"/>
        </w:rPr>
      </w:pPr>
    </w:p>
    <w:p w14:paraId="688643DA" w14:textId="77777777" w:rsidR="00F816C1" w:rsidRPr="00663E75" w:rsidRDefault="00F816C1" w:rsidP="00F816C1">
      <w:pPr>
        <w:spacing w:line="240" w:lineRule="auto"/>
        <w:jc w:val="left"/>
        <w:rPr>
          <w:rFonts w:ascii="Courier New" w:eastAsia="Calibri" w:hAnsi="Courier New" w:cs="Courier New"/>
          <w:kern w:val="2"/>
          <w:sz w:val="21"/>
          <w:szCs w:val="21"/>
          <w:lang w:val="en-US"/>
          <w14:ligatures w14:val="standardContextual"/>
        </w:rPr>
      </w:pPr>
      <w:r w:rsidRPr="00663E75">
        <w:rPr>
          <w:rFonts w:ascii="Courier New" w:eastAsia="Calibri" w:hAnsi="Courier New" w:cs="Courier New"/>
          <w:kern w:val="2"/>
          <w:sz w:val="21"/>
          <w:szCs w:val="21"/>
          <w:lang w:val="en-US"/>
          <w14:ligatures w14:val="standardContextual"/>
        </w:rPr>
        <w:t xml:space="preserve"> k</w:t>
      </w:r>
      <w:proofErr w:type="gramStart"/>
      <w:r w:rsidRPr="00663E75">
        <w:rPr>
          <w:rFonts w:ascii="Courier New" w:eastAsia="Calibri" w:hAnsi="Courier New" w:cs="Courier New"/>
          <w:kern w:val="2"/>
          <w:sz w:val="21"/>
          <w:szCs w:val="21"/>
          <w:lang w:val="en-US"/>
          <w14:ligatures w14:val="standardContextual"/>
        </w:rPr>
        <w:t>=  3.757</w:t>
      </w:r>
      <w:proofErr w:type="gramEnd"/>
      <w:r w:rsidRPr="00663E75">
        <w:rPr>
          <w:rFonts w:ascii="Courier New" w:eastAsia="Calibri" w:hAnsi="Courier New" w:cs="Courier New"/>
          <w:kern w:val="2"/>
          <w:sz w:val="21"/>
          <w:szCs w:val="21"/>
          <w:lang w:val="en-US"/>
          <w14:ligatures w14:val="standardContextual"/>
        </w:rPr>
        <w:t xml:space="preserve"> A(CT)=   5 Z(</w:t>
      </w:r>
      <w:r w:rsidRPr="00663E75">
        <w:rPr>
          <w:rFonts w:ascii="Courier New" w:eastAsia="Calibri" w:hAnsi="Courier New" w:cs="Courier New"/>
          <w:kern w:val="2"/>
          <w:sz w:val="21"/>
          <w:szCs w:val="21"/>
          <w14:ligatures w14:val="standardContextual"/>
        </w:rPr>
        <w:t>МЦК</w:t>
      </w:r>
      <w:r w:rsidRPr="00663E75">
        <w:rPr>
          <w:rFonts w:ascii="Courier New" w:eastAsia="Calibri" w:hAnsi="Courier New" w:cs="Courier New"/>
          <w:kern w:val="2"/>
          <w:sz w:val="21"/>
          <w:szCs w:val="21"/>
          <w:lang w:val="en-US"/>
          <w14:ligatures w14:val="standardContextual"/>
        </w:rPr>
        <w:t>)= 103 Z(CT)= 142 Z(</w:t>
      </w:r>
      <w:r w:rsidRPr="00663E75">
        <w:rPr>
          <w:rFonts w:ascii="Courier New" w:eastAsia="Calibri" w:hAnsi="Courier New" w:cs="Courier New"/>
          <w:kern w:val="2"/>
          <w:sz w:val="21"/>
          <w:szCs w:val="21"/>
          <w14:ligatures w14:val="standardContextual"/>
        </w:rPr>
        <w:t>БЦК</w:t>
      </w:r>
      <w:r w:rsidRPr="00663E75">
        <w:rPr>
          <w:rFonts w:ascii="Courier New" w:eastAsia="Calibri" w:hAnsi="Courier New" w:cs="Courier New"/>
          <w:kern w:val="2"/>
          <w:sz w:val="21"/>
          <w:szCs w:val="21"/>
          <w:lang w:val="en-US"/>
          <w14:ligatures w14:val="standardContextual"/>
        </w:rPr>
        <w:t>)= 387</w:t>
      </w:r>
    </w:p>
    <w:p w14:paraId="01E5E15C" w14:textId="77777777" w:rsidR="00F816C1" w:rsidRPr="00663E75" w:rsidRDefault="00F816C1" w:rsidP="00F816C1">
      <w:pPr>
        <w:spacing w:line="240" w:lineRule="auto"/>
        <w:jc w:val="left"/>
        <w:rPr>
          <w:rFonts w:ascii="Courier New" w:eastAsia="Calibri" w:hAnsi="Courier New" w:cs="Courier New"/>
          <w:kern w:val="2"/>
          <w:sz w:val="21"/>
          <w:szCs w:val="21"/>
          <w:lang w:val="en-US"/>
          <w14:ligatures w14:val="standardContextual"/>
        </w:rPr>
      </w:pPr>
      <w:r w:rsidRPr="00663E75">
        <w:rPr>
          <w:rFonts w:ascii="Courier New" w:eastAsia="Calibri" w:hAnsi="Courier New" w:cs="Courier New"/>
          <w:kern w:val="2"/>
          <w:sz w:val="21"/>
          <w:szCs w:val="21"/>
          <w:lang w:val="en-US"/>
          <w14:ligatures w14:val="standardContextual"/>
        </w:rPr>
        <w:t xml:space="preserve"> k</w:t>
      </w:r>
      <w:proofErr w:type="gramStart"/>
      <w:r w:rsidRPr="00663E75">
        <w:rPr>
          <w:rFonts w:ascii="Courier New" w:eastAsia="Calibri" w:hAnsi="Courier New" w:cs="Courier New"/>
          <w:kern w:val="2"/>
          <w:sz w:val="21"/>
          <w:szCs w:val="21"/>
          <w:lang w:val="en-US"/>
          <w14:ligatures w14:val="standardContextual"/>
        </w:rPr>
        <w:t>=  3.758</w:t>
      </w:r>
      <w:proofErr w:type="gramEnd"/>
      <w:r w:rsidRPr="00663E75">
        <w:rPr>
          <w:rFonts w:ascii="Courier New" w:eastAsia="Calibri" w:hAnsi="Courier New" w:cs="Courier New"/>
          <w:kern w:val="2"/>
          <w:sz w:val="21"/>
          <w:szCs w:val="21"/>
          <w:lang w:val="en-US"/>
          <w14:ligatures w14:val="standardContextual"/>
        </w:rPr>
        <w:t xml:space="preserve"> A(CT)=   5 Z(</w:t>
      </w:r>
      <w:r w:rsidRPr="00663E75">
        <w:rPr>
          <w:rFonts w:ascii="Courier New" w:eastAsia="Calibri" w:hAnsi="Courier New" w:cs="Courier New"/>
          <w:kern w:val="2"/>
          <w:sz w:val="21"/>
          <w:szCs w:val="21"/>
          <w14:ligatures w14:val="standardContextual"/>
        </w:rPr>
        <w:t>МЦК</w:t>
      </w:r>
      <w:r w:rsidRPr="00663E75">
        <w:rPr>
          <w:rFonts w:ascii="Courier New" w:eastAsia="Calibri" w:hAnsi="Courier New" w:cs="Courier New"/>
          <w:kern w:val="2"/>
          <w:sz w:val="21"/>
          <w:szCs w:val="21"/>
          <w:lang w:val="en-US"/>
          <w14:ligatures w14:val="standardContextual"/>
        </w:rPr>
        <w:t>)= 124 Z(CT)= 171 Z(</w:t>
      </w:r>
      <w:r w:rsidRPr="00663E75">
        <w:rPr>
          <w:rFonts w:ascii="Courier New" w:eastAsia="Calibri" w:hAnsi="Courier New" w:cs="Courier New"/>
          <w:kern w:val="2"/>
          <w:sz w:val="21"/>
          <w:szCs w:val="21"/>
          <w14:ligatures w14:val="standardContextual"/>
        </w:rPr>
        <w:t>БЦК</w:t>
      </w:r>
      <w:r w:rsidRPr="00663E75">
        <w:rPr>
          <w:rFonts w:ascii="Courier New" w:eastAsia="Calibri" w:hAnsi="Courier New" w:cs="Courier New"/>
          <w:kern w:val="2"/>
          <w:sz w:val="21"/>
          <w:szCs w:val="21"/>
          <w:lang w:val="en-US"/>
          <w14:ligatures w14:val="standardContextual"/>
        </w:rPr>
        <w:t>)= 466</w:t>
      </w:r>
    </w:p>
    <w:p w14:paraId="6B032DC2" w14:textId="77777777" w:rsidR="00F816C1" w:rsidRPr="00663E75" w:rsidRDefault="00F816C1" w:rsidP="00F816C1">
      <w:pPr>
        <w:spacing w:line="240" w:lineRule="auto"/>
        <w:jc w:val="left"/>
        <w:rPr>
          <w:rFonts w:ascii="Courier New" w:eastAsia="Calibri" w:hAnsi="Courier New" w:cs="Courier New"/>
          <w:kern w:val="2"/>
          <w:sz w:val="21"/>
          <w:szCs w:val="21"/>
          <w:lang w:val="en-US"/>
          <w14:ligatures w14:val="standardContextual"/>
        </w:rPr>
      </w:pPr>
      <w:r w:rsidRPr="00663E75">
        <w:rPr>
          <w:rFonts w:ascii="Courier New" w:eastAsia="Calibri" w:hAnsi="Courier New" w:cs="Courier New"/>
          <w:kern w:val="2"/>
          <w:sz w:val="21"/>
          <w:szCs w:val="21"/>
          <w:lang w:val="en-US"/>
          <w14:ligatures w14:val="standardContextual"/>
        </w:rPr>
        <w:t xml:space="preserve"> k</w:t>
      </w:r>
      <w:proofErr w:type="gramStart"/>
      <w:r w:rsidRPr="00663E75">
        <w:rPr>
          <w:rFonts w:ascii="Courier New" w:eastAsia="Calibri" w:hAnsi="Courier New" w:cs="Courier New"/>
          <w:kern w:val="2"/>
          <w:sz w:val="21"/>
          <w:szCs w:val="21"/>
          <w:lang w:val="en-US"/>
          <w14:ligatures w14:val="standardContextual"/>
        </w:rPr>
        <w:t>=  3.762</w:t>
      </w:r>
      <w:proofErr w:type="gramEnd"/>
      <w:r w:rsidRPr="00663E75">
        <w:rPr>
          <w:rFonts w:ascii="Courier New" w:eastAsia="Calibri" w:hAnsi="Courier New" w:cs="Courier New"/>
          <w:kern w:val="2"/>
          <w:sz w:val="21"/>
          <w:szCs w:val="21"/>
          <w:lang w:val="en-US"/>
          <w14:ligatures w14:val="standardContextual"/>
        </w:rPr>
        <w:t xml:space="preserve"> A(CT)=   5 Z(</w:t>
      </w:r>
      <w:r w:rsidRPr="00663E75">
        <w:rPr>
          <w:rFonts w:ascii="Courier New" w:eastAsia="Calibri" w:hAnsi="Courier New" w:cs="Courier New"/>
          <w:kern w:val="2"/>
          <w:sz w:val="21"/>
          <w:szCs w:val="21"/>
          <w14:ligatures w14:val="standardContextual"/>
        </w:rPr>
        <w:t>МЦК</w:t>
      </w:r>
      <w:r w:rsidRPr="00663E75">
        <w:rPr>
          <w:rFonts w:ascii="Courier New" w:eastAsia="Calibri" w:hAnsi="Courier New" w:cs="Courier New"/>
          <w:kern w:val="2"/>
          <w:sz w:val="21"/>
          <w:szCs w:val="21"/>
          <w:lang w:val="en-US"/>
          <w14:ligatures w14:val="standardContextual"/>
        </w:rPr>
        <w:t>)= 126 Z(CT)= 174 Z(</w:t>
      </w:r>
      <w:r w:rsidRPr="00663E75">
        <w:rPr>
          <w:rFonts w:ascii="Courier New" w:eastAsia="Calibri" w:hAnsi="Courier New" w:cs="Courier New"/>
          <w:kern w:val="2"/>
          <w:sz w:val="21"/>
          <w:szCs w:val="21"/>
          <w14:ligatures w14:val="standardContextual"/>
        </w:rPr>
        <w:t>БЦК</w:t>
      </w:r>
      <w:r w:rsidRPr="00663E75">
        <w:rPr>
          <w:rFonts w:ascii="Courier New" w:eastAsia="Calibri" w:hAnsi="Courier New" w:cs="Courier New"/>
          <w:kern w:val="2"/>
          <w:sz w:val="21"/>
          <w:szCs w:val="21"/>
          <w:lang w:val="en-US"/>
          <w14:ligatures w14:val="standardContextual"/>
        </w:rPr>
        <w:t>)= 474</w:t>
      </w:r>
    </w:p>
    <w:p w14:paraId="36352FE0" w14:textId="29CD1847" w:rsidR="00F84C08" w:rsidRPr="00F84C08" w:rsidRDefault="00F84C08">
      <w:pPr>
        <w:spacing w:after="160" w:line="240" w:lineRule="auto"/>
        <w:ind w:firstLine="737"/>
        <w:jc w:val="left"/>
        <w:rPr>
          <w:lang w:val="en-US"/>
        </w:rPr>
      </w:pPr>
      <w:r w:rsidRPr="00F84C08">
        <w:rPr>
          <w:lang w:val="en-US"/>
        </w:rPr>
        <w:br w:type="page"/>
      </w:r>
    </w:p>
    <w:p w14:paraId="452928C0" w14:textId="00729CC2" w:rsidR="00F84C08" w:rsidRDefault="00F84C08" w:rsidP="003E3F16">
      <w:pPr>
        <w:pStyle w:val="af9"/>
      </w:pPr>
      <w:bookmarkStart w:id="50" w:name="_Toc233310928"/>
      <w:r w:rsidRPr="00F84C08">
        <w:lastRenderedPageBreak/>
        <w:t xml:space="preserve">ПРИЛОЖЕНИЕ </w:t>
      </w:r>
      <w:r>
        <w:t>В</w:t>
      </w:r>
      <w:bookmarkEnd w:id="50"/>
    </w:p>
    <w:p w14:paraId="0D6D0BE1" w14:textId="60A4F36E" w:rsidR="00F816C1" w:rsidRDefault="00F816C1" w:rsidP="00F816C1">
      <w:pPr>
        <w:jc w:val="center"/>
        <w:rPr>
          <w:b/>
        </w:rPr>
      </w:pPr>
      <w:r w:rsidRPr="00F816C1">
        <w:rPr>
          <w:b/>
          <w:noProof/>
        </w:rPr>
        <w:drawing>
          <wp:inline distT="0" distB="0" distL="0" distR="0" wp14:anchorId="331BBE12" wp14:editId="6E617EB8">
            <wp:extent cx="6089668" cy="8066314"/>
            <wp:effectExtent l="0" t="0" r="6350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6096621" cy="80755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719C46" w14:textId="24422511" w:rsidR="00F816C1" w:rsidRPr="00F84C08" w:rsidRDefault="00625276" w:rsidP="00F816C1">
      <w:pPr>
        <w:jc w:val="center"/>
        <w:rPr>
          <w:b/>
        </w:rPr>
      </w:pPr>
      <w:r w:rsidRPr="00625276">
        <w:rPr>
          <w:b/>
          <w:noProof/>
        </w:rPr>
        <w:lastRenderedPageBreak/>
        <w:drawing>
          <wp:inline distT="0" distB="0" distL="0" distR="0" wp14:anchorId="1894B500" wp14:editId="1BF080D7">
            <wp:extent cx="5782482" cy="7087589"/>
            <wp:effectExtent l="0" t="0" r="8890" b="0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782482" cy="70875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DB4F8C" w14:textId="783575DA" w:rsidR="00DE0AD8" w:rsidRPr="003E3F16" w:rsidRDefault="00DE0AD8" w:rsidP="003E3F16">
      <w:pPr>
        <w:pStyle w:val="af9"/>
      </w:pPr>
      <w:bookmarkStart w:id="51" w:name="_Ref214438756"/>
      <w:bookmarkStart w:id="52" w:name="_Ref214443335"/>
      <w:bookmarkStart w:id="53" w:name="_Toc217298369"/>
      <w:bookmarkStart w:id="54" w:name="_Toc233079122"/>
      <w:bookmarkStart w:id="55" w:name="_Toc233310929"/>
      <w:r w:rsidRPr="003E3F16">
        <w:lastRenderedPageBreak/>
        <w:t xml:space="preserve">ПРИЛОЖЕНИЕ </w:t>
      </w:r>
      <w:bookmarkEnd w:id="51"/>
      <w:bookmarkEnd w:id="52"/>
      <w:bookmarkEnd w:id="53"/>
      <w:r w:rsidRPr="003E3F16">
        <w:t>Г</w:t>
      </w:r>
      <w:bookmarkEnd w:id="54"/>
      <w:bookmarkEnd w:id="55"/>
    </w:p>
    <w:p w14:paraId="0A168968" w14:textId="77777777" w:rsidR="00625276" w:rsidRPr="00313C01" w:rsidRDefault="00625276" w:rsidP="00625276">
      <w:pPr>
        <w:ind w:left="567" w:hanging="567"/>
        <w:rPr>
          <w:rFonts w:eastAsia="Calibri"/>
          <w:b/>
          <w:bCs/>
          <w:kern w:val="2"/>
          <w14:ligatures w14:val="standardContextual"/>
        </w:rPr>
      </w:pPr>
      <w:r w:rsidRPr="00E80CEE">
        <w:rPr>
          <w:rFonts w:eastAsia="Calibri"/>
          <w:b/>
          <w:bCs/>
          <w:kern w:val="2"/>
          <w14:ligatures w14:val="standardContextual"/>
        </w:rPr>
        <w:t>1 планетарный ряд</w:t>
      </w:r>
    </w:p>
    <w:p w14:paraId="1DA20079" w14:textId="77777777" w:rsidR="00625276" w:rsidRPr="006D17AA" w:rsidRDefault="00625276" w:rsidP="00625276">
      <w:pPr>
        <w:ind w:left="567" w:hanging="567"/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</w:pPr>
      <w:r w:rsidRPr="006D17AA"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  <w:t>ГИСТОГРАММЫ РАСПРЕДЕЛЕНИЕ ВРЕМЕНИ ДВИЖЕНИЯ ПО ПЕРЕДАЧАМ:</w:t>
      </w:r>
    </w:p>
    <w:p w14:paraId="6AF8E371" w14:textId="77777777" w:rsidR="00625276" w:rsidRPr="006D17AA" w:rsidRDefault="00625276" w:rsidP="00625276">
      <w:pPr>
        <w:ind w:left="567" w:hanging="567"/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</w:pPr>
      <w:r w:rsidRPr="006D17AA"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  <w:t xml:space="preserve"> </w:t>
      </w:r>
      <w:proofErr w:type="gramStart"/>
      <w:r w:rsidRPr="006D17AA"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  <w:t>0.01  0.02</w:t>
      </w:r>
      <w:proofErr w:type="gramEnd"/>
      <w:r w:rsidRPr="006D17AA"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  <w:t xml:space="preserve">  0.04  0.05  0.07  0.13  0.23  0.4  0.05  </w:t>
      </w:r>
    </w:p>
    <w:p w14:paraId="693A5CCF" w14:textId="77777777" w:rsidR="00625276" w:rsidRPr="006D17AA" w:rsidRDefault="00625276" w:rsidP="00625276">
      <w:pPr>
        <w:ind w:left="567" w:hanging="567"/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</w:pPr>
      <w:r w:rsidRPr="006D17AA"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  <w:t xml:space="preserve">     </w:t>
      </w:r>
    </w:p>
    <w:p w14:paraId="7F076DA7" w14:textId="77777777" w:rsidR="00625276" w:rsidRPr="006D17AA" w:rsidRDefault="00625276" w:rsidP="00625276">
      <w:pPr>
        <w:ind w:left="567" w:hanging="567"/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</w:pPr>
      <w:r w:rsidRPr="006D17AA"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  <w:t xml:space="preserve">        ИСХОДНЫЕ ДАННЫЕ</w:t>
      </w:r>
    </w:p>
    <w:p w14:paraId="5B06948E" w14:textId="77777777" w:rsidR="00625276" w:rsidRPr="006D17AA" w:rsidRDefault="00625276" w:rsidP="00625276">
      <w:pPr>
        <w:ind w:left="567" w:hanging="567"/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</w:pPr>
      <w:r w:rsidRPr="006D17AA"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  <w:t xml:space="preserve">     </w:t>
      </w:r>
    </w:p>
    <w:p w14:paraId="267DF337" w14:textId="77777777" w:rsidR="00625276" w:rsidRPr="006D17AA" w:rsidRDefault="00625276" w:rsidP="00625276">
      <w:pPr>
        <w:ind w:left="567" w:hanging="567"/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</w:pPr>
      <w:r w:rsidRPr="006D17AA"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  <w:t xml:space="preserve">МОДУЛЬ ЗАЦПЛЕНИЯ </w:t>
      </w:r>
      <w:proofErr w:type="gramStart"/>
      <w:r w:rsidRPr="006D17AA"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  <w:t>-  2.00</w:t>
      </w:r>
      <w:proofErr w:type="gramEnd"/>
    </w:p>
    <w:p w14:paraId="48E84079" w14:textId="77777777" w:rsidR="00625276" w:rsidRPr="006D17AA" w:rsidRDefault="00625276" w:rsidP="00625276">
      <w:pPr>
        <w:ind w:left="567" w:hanging="567"/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</w:pPr>
      <w:r w:rsidRPr="006D17AA"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  <w:t>ЧИСЛО ЗУБЬЕВ МЦК - 53 САТ(МЦК) - 22 САТ(БЦК) - 0 БЦК - 97</w:t>
      </w:r>
    </w:p>
    <w:p w14:paraId="10FE4457" w14:textId="77777777" w:rsidR="00625276" w:rsidRPr="006D17AA" w:rsidRDefault="00625276" w:rsidP="00625276">
      <w:pPr>
        <w:ind w:left="567" w:hanging="567"/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</w:pPr>
      <w:r w:rsidRPr="006D17AA"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  <w:t>САТЕЛЛИТЫ ОДНОВЕНЦОВЫЕ</w:t>
      </w:r>
    </w:p>
    <w:p w14:paraId="0590840B" w14:textId="77777777" w:rsidR="00625276" w:rsidRPr="006D17AA" w:rsidRDefault="00625276" w:rsidP="00625276">
      <w:pPr>
        <w:ind w:left="567" w:hanging="567"/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</w:pPr>
      <w:r w:rsidRPr="006D17AA"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  <w:t>УГОЛ НАКЛОНА ЗУБЬЕВ (град.) - 15.00</w:t>
      </w:r>
    </w:p>
    <w:p w14:paraId="14264396" w14:textId="77777777" w:rsidR="00625276" w:rsidRPr="006D17AA" w:rsidRDefault="00625276" w:rsidP="00625276">
      <w:pPr>
        <w:ind w:left="567" w:hanging="567"/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</w:pPr>
      <w:r w:rsidRPr="006D17AA"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  <w:t xml:space="preserve">КОЭФФИЦИЕНТЫ СМЕЩЕНИЯ: МЦК </w:t>
      </w:r>
      <w:proofErr w:type="gramStart"/>
      <w:r w:rsidRPr="006D17AA"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  <w:t>-  0.000</w:t>
      </w:r>
      <w:proofErr w:type="gramEnd"/>
      <w:r w:rsidRPr="006D17AA"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  <w:t xml:space="preserve"> САТ1 -  0.000 САТ2 -  0.000 БЦК -  0.000</w:t>
      </w:r>
    </w:p>
    <w:p w14:paraId="1AFB7DB4" w14:textId="77777777" w:rsidR="00625276" w:rsidRPr="006D17AA" w:rsidRDefault="00625276" w:rsidP="00625276">
      <w:pPr>
        <w:ind w:left="567" w:hanging="567"/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</w:pPr>
      <w:r w:rsidRPr="006D17AA"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  <w:t xml:space="preserve">ШИРИНА ЗУБЧАТОГО ВЕНЦА (мм) </w:t>
      </w:r>
      <w:proofErr w:type="gramStart"/>
      <w:r w:rsidRPr="006D17AA"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  <w:t>-  20.00</w:t>
      </w:r>
      <w:proofErr w:type="gramEnd"/>
    </w:p>
    <w:p w14:paraId="3D121C50" w14:textId="77777777" w:rsidR="00625276" w:rsidRPr="006D17AA" w:rsidRDefault="00625276" w:rsidP="00625276">
      <w:pPr>
        <w:ind w:left="567" w:hanging="567"/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</w:pPr>
      <w:r w:rsidRPr="006D17AA"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  <w:t>ЧИСЛО САТЕЛЛИТОВ - 3</w:t>
      </w:r>
    </w:p>
    <w:p w14:paraId="7AD4EC32" w14:textId="77777777" w:rsidR="00625276" w:rsidRPr="006D17AA" w:rsidRDefault="00625276" w:rsidP="00625276">
      <w:pPr>
        <w:ind w:left="567" w:hanging="567"/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</w:pPr>
      <w:r w:rsidRPr="006D17AA"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  <w:t xml:space="preserve">МАРКА СТАЛИ: МЦК - 20ХНМ    САТ1 - 20ХНМ    САТ2 - 20ХНМ    БЦК - 20ХНМ </w:t>
      </w:r>
    </w:p>
    <w:p w14:paraId="557630C6" w14:textId="77777777" w:rsidR="00625276" w:rsidRPr="006D17AA" w:rsidRDefault="00625276" w:rsidP="00625276">
      <w:pPr>
        <w:ind w:left="567" w:hanging="567"/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</w:pPr>
      <w:r w:rsidRPr="006D17AA"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  <w:t>СПОСОБ ТЕРМИЧЕСКОЙ ОБРАБОТКИ ПОВЕРХНОСТЕЙ ЗУБЬЕВ: МЦК - 4 САТ1 - 4 САТ2 - 4 БЦК - 4</w:t>
      </w:r>
    </w:p>
    <w:p w14:paraId="323A0A73" w14:textId="77777777" w:rsidR="00625276" w:rsidRPr="006D17AA" w:rsidRDefault="00625276" w:rsidP="00625276">
      <w:pPr>
        <w:ind w:left="567" w:hanging="567"/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</w:pPr>
      <w:r w:rsidRPr="006D17AA"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  <w:t>ТВЕРДОСТЬ ПОВЕРХНОСТЕЙ ЗУБЬЕВ: МЦК - 60 САТ1 - 60 САТ2 - 60 БЦК - 60</w:t>
      </w:r>
    </w:p>
    <w:p w14:paraId="77AFB48B" w14:textId="77777777" w:rsidR="00625276" w:rsidRPr="006D17AA" w:rsidRDefault="00625276" w:rsidP="00625276">
      <w:pPr>
        <w:ind w:left="567" w:hanging="567"/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</w:pPr>
      <w:r w:rsidRPr="006D17AA"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  <w:t>ВИД ОБРАБОТКИ ПЕРЕХОДНОЙ ПОВЕРХНОСТИ ЗУБЬЕВ: МЦК - 0 САТ1 - 0 САТ2 - 0 БЦК - 0</w:t>
      </w:r>
    </w:p>
    <w:p w14:paraId="2AAE1F60" w14:textId="77777777" w:rsidR="00625276" w:rsidRPr="006D17AA" w:rsidRDefault="00625276" w:rsidP="00625276">
      <w:pPr>
        <w:ind w:left="567" w:hanging="567"/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</w:pPr>
      <w:proofErr w:type="spellStart"/>
      <w:r w:rsidRPr="006D17AA"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  <w:t>Kоэффициент</w:t>
      </w:r>
      <w:proofErr w:type="spellEnd"/>
      <w:r w:rsidRPr="006D17AA"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  <w:t>, учитывающий способ получения заготовки: МЦК - 2 САТ1 - 2 САТ2 - 2 БЦК - 2</w:t>
      </w:r>
    </w:p>
    <w:p w14:paraId="74F6687C" w14:textId="77777777" w:rsidR="00625276" w:rsidRPr="006D17AA" w:rsidRDefault="00625276" w:rsidP="00625276">
      <w:pPr>
        <w:ind w:left="567" w:hanging="567"/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</w:pPr>
      <w:r w:rsidRPr="006D17AA"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  <w:t>Номер схемы расположения зубчатых колес относительно опор: 6</w:t>
      </w:r>
    </w:p>
    <w:p w14:paraId="2C13493F" w14:textId="77777777" w:rsidR="00625276" w:rsidRPr="006D17AA" w:rsidRDefault="00625276" w:rsidP="00625276">
      <w:pPr>
        <w:ind w:left="567" w:hanging="567"/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</w:pPr>
      <w:r w:rsidRPr="006D17AA"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  <w:t>Количество передач переднего хода: 8</w:t>
      </w:r>
    </w:p>
    <w:p w14:paraId="7AEDB473" w14:textId="77777777" w:rsidR="00625276" w:rsidRPr="006D17AA" w:rsidRDefault="00625276" w:rsidP="00625276">
      <w:pPr>
        <w:ind w:left="567" w:hanging="567"/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</w:pPr>
      <w:r w:rsidRPr="006D17AA"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  <w:t>Количество передач заднего хода: 1</w:t>
      </w:r>
    </w:p>
    <w:p w14:paraId="0C309352" w14:textId="77777777" w:rsidR="00625276" w:rsidRPr="006D17AA" w:rsidRDefault="00625276" w:rsidP="00625276">
      <w:pPr>
        <w:ind w:left="567" w:hanging="567"/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</w:pPr>
      <w:r w:rsidRPr="006D17AA"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  <w:t>МАКСИМАЛЬНЫЙ МОМЕНТ ДВИГАТЕЛЯ, Нм: 1250</w:t>
      </w:r>
    </w:p>
    <w:p w14:paraId="3E9067DD" w14:textId="77777777" w:rsidR="00625276" w:rsidRPr="006D17AA" w:rsidRDefault="00625276" w:rsidP="00625276">
      <w:pPr>
        <w:ind w:left="567" w:hanging="567"/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</w:pPr>
      <w:r w:rsidRPr="006D17AA"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  <w:t>Максимальная частота вращения ведущего вала, об/мин: 2400</w:t>
      </w:r>
    </w:p>
    <w:p w14:paraId="44ED502B" w14:textId="77777777" w:rsidR="00625276" w:rsidRPr="006D17AA" w:rsidRDefault="00625276" w:rsidP="00625276">
      <w:pPr>
        <w:ind w:left="567" w:hanging="567"/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</w:pPr>
      <w:r w:rsidRPr="006D17AA"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  <w:t>Коэффициент использования момента двигателя:  0.35</w:t>
      </w:r>
    </w:p>
    <w:p w14:paraId="5F295504" w14:textId="77777777" w:rsidR="00625276" w:rsidRPr="006D17AA" w:rsidRDefault="00625276" w:rsidP="00625276">
      <w:pPr>
        <w:ind w:left="567" w:hanging="567"/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</w:pPr>
      <w:r w:rsidRPr="006D17AA"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  <w:t>Средняя частота вращения двигателя, об/мин: 1650</w:t>
      </w:r>
    </w:p>
    <w:p w14:paraId="4FAF5AA9" w14:textId="77777777" w:rsidR="00625276" w:rsidRPr="006D17AA" w:rsidRDefault="00625276" w:rsidP="00625276">
      <w:pPr>
        <w:ind w:left="567" w:hanging="567"/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</w:pPr>
      <w:r w:rsidRPr="006D17AA"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  <w:t>Пробег до капитального ремонта, км: 250000</w:t>
      </w:r>
    </w:p>
    <w:p w14:paraId="1535E7EE" w14:textId="77777777" w:rsidR="00625276" w:rsidRPr="006D17AA" w:rsidRDefault="00625276" w:rsidP="00625276">
      <w:pPr>
        <w:ind w:left="567" w:hanging="567"/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</w:pPr>
      <w:r w:rsidRPr="006D17AA"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  <w:t>Средняя скорость, км/ч: 35</w:t>
      </w:r>
    </w:p>
    <w:p w14:paraId="500F4377" w14:textId="77777777" w:rsidR="00625276" w:rsidRPr="006D17AA" w:rsidRDefault="00625276" w:rsidP="00625276">
      <w:pPr>
        <w:ind w:left="567" w:hanging="567"/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</w:pPr>
      <w:r w:rsidRPr="006D17AA"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  <w:t>Коэффициент трансформации момента гидротрансформатора на стоповом режиме:  1.00</w:t>
      </w:r>
    </w:p>
    <w:p w14:paraId="749C1A4C" w14:textId="77777777" w:rsidR="00625276" w:rsidRPr="006D17AA" w:rsidRDefault="00625276" w:rsidP="00625276">
      <w:pPr>
        <w:ind w:left="567" w:hanging="567"/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</w:pPr>
      <w:r w:rsidRPr="006D17AA"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  <w:t xml:space="preserve">Коэффициенты частоты вращения МЦК на передачах: </w:t>
      </w:r>
    </w:p>
    <w:p w14:paraId="23A9CF4C" w14:textId="77777777" w:rsidR="00625276" w:rsidRPr="006D17AA" w:rsidRDefault="00625276" w:rsidP="00625276">
      <w:pPr>
        <w:ind w:left="567" w:hanging="567"/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</w:pPr>
      <w:r w:rsidRPr="006D17AA"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  <w:t>1 1 1 1 1 1 1 1 1</w:t>
      </w:r>
    </w:p>
    <w:p w14:paraId="4482497C" w14:textId="77777777" w:rsidR="00625276" w:rsidRPr="006D17AA" w:rsidRDefault="00625276" w:rsidP="00625276">
      <w:pPr>
        <w:ind w:left="567" w:hanging="567"/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</w:pPr>
      <w:r w:rsidRPr="006D17AA"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  <w:t xml:space="preserve">Коэффициенты частоты вращения водила на передачах: </w:t>
      </w:r>
    </w:p>
    <w:p w14:paraId="554A00B3" w14:textId="77777777" w:rsidR="00625276" w:rsidRPr="006D17AA" w:rsidRDefault="00625276" w:rsidP="00625276">
      <w:pPr>
        <w:ind w:left="567" w:hanging="567"/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</w:pPr>
      <w:r w:rsidRPr="006D17AA"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  <w:t>0.353 0.616 1 1.332 1 0.616 0.353 0 1</w:t>
      </w:r>
    </w:p>
    <w:p w14:paraId="1309A706" w14:textId="77777777" w:rsidR="00625276" w:rsidRPr="006D17AA" w:rsidRDefault="00625276" w:rsidP="00625276">
      <w:pPr>
        <w:ind w:left="567" w:hanging="567"/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</w:pPr>
      <w:r w:rsidRPr="006D17AA"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  <w:t xml:space="preserve">Коэффициенты момента МЦК на передачах: </w:t>
      </w:r>
    </w:p>
    <w:p w14:paraId="74595C68" w14:textId="77777777" w:rsidR="00625276" w:rsidRPr="006D17AA" w:rsidRDefault="00625276" w:rsidP="00625276">
      <w:pPr>
        <w:ind w:left="567" w:hanging="567"/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</w:pPr>
      <w:r w:rsidRPr="006D17AA"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  <w:t>-1 -1 -1 -0.24 0.27 0 -0.13 -0.25 -1</w:t>
      </w:r>
    </w:p>
    <w:p w14:paraId="233AE9B5" w14:textId="77777777" w:rsidR="00625276" w:rsidRPr="006D17AA" w:rsidRDefault="00625276" w:rsidP="00625276">
      <w:pPr>
        <w:ind w:left="567" w:hanging="567"/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</w:pPr>
      <w:r w:rsidRPr="006D17AA"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  <w:t xml:space="preserve"> Тип движителя: 2</w:t>
      </w:r>
    </w:p>
    <w:p w14:paraId="26249C32" w14:textId="77777777" w:rsidR="00625276" w:rsidRPr="006D17AA" w:rsidRDefault="00625276" w:rsidP="00625276">
      <w:pPr>
        <w:ind w:left="567" w:hanging="567"/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</w:pPr>
      <w:r w:rsidRPr="006D17AA"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  <w:t xml:space="preserve">   </w:t>
      </w:r>
    </w:p>
    <w:p w14:paraId="65890307" w14:textId="77777777" w:rsidR="00625276" w:rsidRPr="006D17AA" w:rsidRDefault="00625276" w:rsidP="00625276">
      <w:pPr>
        <w:ind w:left="567" w:hanging="567"/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</w:pPr>
      <w:r w:rsidRPr="006D17AA"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  <w:t>****************************************************</w:t>
      </w:r>
    </w:p>
    <w:p w14:paraId="54460DB7" w14:textId="77777777" w:rsidR="00625276" w:rsidRPr="006D17AA" w:rsidRDefault="00625276" w:rsidP="00625276">
      <w:pPr>
        <w:ind w:left="567" w:hanging="567"/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</w:pPr>
      <w:r w:rsidRPr="006D17AA"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  <w:t xml:space="preserve">   </w:t>
      </w:r>
    </w:p>
    <w:p w14:paraId="1E890E15" w14:textId="77777777" w:rsidR="00625276" w:rsidRPr="006D17AA" w:rsidRDefault="00625276" w:rsidP="00625276">
      <w:pPr>
        <w:ind w:left="567" w:hanging="567"/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</w:pPr>
      <w:r w:rsidRPr="006D17AA"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  <w:t xml:space="preserve">      Расчет геометрии пары МЦК-Сателлит</w:t>
      </w:r>
    </w:p>
    <w:p w14:paraId="0AEE04FD" w14:textId="77777777" w:rsidR="00625276" w:rsidRPr="006D17AA" w:rsidRDefault="00625276" w:rsidP="00625276">
      <w:pPr>
        <w:ind w:left="567" w:hanging="567"/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</w:pPr>
      <w:r w:rsidRPr="006D17AA"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  <w:t xml:space="preserve">   </w:t>
      </w:r>
    </w:p>
    <w:p w14:paraId="68420AB7" w14:textId="77777777" w:rsidR="00625276" w:rsidRPr="006D17AA" w:rsidRDefault="00625276" w:rsidP="00625276">
      <w:pPr>
        <w:ind w:left="567" w:hanging="567"/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</w:pPr>
      <w:r w:rsidRPr="006D17AA"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  <w:t xml:space="preserve">Коэффициенты смещения </w:t>
      </w:r>
      <w:proofErr w:type="gramStart"/>
      <w:r w:rsidRPr="006D17AA"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  <w:t>Х(</w:t>
      </w:r>
      <w:proofErr w:type="gramEnd"/>
      <w:r w:rsidRPr="006D17AA"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  <w:t>1)= 0, X(2)= 0</w:t>
      </w:r>
    </w:p>
    <w:p w14:paraId="48A20025" w14:textId="77777777" w:rsidR="00625276" w:rsidRPr="006D17AA" w:rsidRDefault="00625276" w:rsidP="00625276">
      <w:pPr>
        <w:ind w:left="567" w:hanging="567"/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</w:pPr>
      <w:r w:rsidRPr="006D17AA"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  <w:t>Делительное межосевое расстояние a, мм: 77.6457</w:t>
      </w:r>
    </w:p>
    <w:p w14:paraId="09EC7A57" w14:textId="77777777" w:rsidR="00625276" w:rsidRPr="006D17AA" w:rsidRDefault="00625276" w:rsidP="00625276">
      <w:pPr>
        <w:ind w:left="567" w:hanging="567"/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</w:pPr>
      <w:r w:rsidRPr="006D17AA"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  <w:t>Коэффициент суммы смещений - X(СУМ)= 0</w:t>
      </w:r>
    </w:p>
    <w:p w14:paraId="501E087D" w14:textId="77777777" w:rsidR="00625276" w:rsidRPr="006D17AA" w:rsidRDefault="00625276" w:rsidP="00625276">
      <w:pPr>
        <w:ind w:left="567" w:hanging="567"/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</w:pPr>
      <w:r w:rsidRPr="006D17AA"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  <w:t>Угол профиля ALFA(t)= 20.6469</w:t>
      </w:r>
    </w:p>
    <w:p w14:paraId="2B3875AF" w14:textId="77777777" w:rsidR="00625276" w:rsidRPr="006D17AA" w:rsidRDefault="00625276" w:rsidP="00625276">
      <w:pPr>
        <w:ind w:left="567" w:hanging="567"/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</w:pPr>
      <w:r w:rsidRPr="006D17AA"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  <w:t xml:space="preserve">Угол зацепления </w:t>
      </w:r>
      <w:proofErr w:type="gramStart"/>
      <w:r w:rsidRPr="006D17AA"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  <w:t>ALFA(</w:t>
      </w:r>
      <w:proofErr w:type="spellStart"/>
      <w:proofErr w:type="gramEnd"/>
      <w:r w:rsidRPr="006D17AA"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  <w:t>tw</w:t>
      </w:r>
      <w:proofErr w:type="spellEnd"/>
      <w:r w:rsidRPr="006D17AA"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  <w:t>)= 20.6469</w:t>
      </w:r>
    </w:p>
    <w:p w14:paraId="30077EFC" w14:textId="77777777" w:rsidR="00625276" w:rsidRPr="006D17AA" w:rsidRDefault="00625276" w:rsidP="00625276">
      <w:pPr>
        <w:ind w:left="567" w:hanging="567"/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</w:pPr>
      <w:r w:rsidRPr="006D17AA"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  <w:t>Межосевое расстояние a(w), мм= 77.6457</w:t>
      </w:r>
    </w:p>
    <w:p w14:paraId="2A9F5D2B" w14:textId="77777777" w:rsidR="00625276" w:rsidRPr="006D17AA" w:rsidRDefault="00625276" w:rsidP="00625276">
      <w:pPr>
        <w:ind w:left="567" w:hanging="567"/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</w:pPr>
      <w:r w:rsidRPr="006D17AA"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  <w:t>Делительные диаметры d, мм:</w:t>
      </w:r>
    </w:p>
    <w:p w14:paraId="3EC6095F" w14:textId="77777777" w:rsidR="00625276" w:rsidRPr="006D17AA" w:rsidRDefault="00625276" w:rsidP="00625276">
      <w:pPr>
        <w:ind w:left="567" w:hanging="567"/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</w:pPr>
      <w:r w:rsidRPr="006D17AA"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  <w:t>Шестерни = 45.5522 Колеса = 109.739</w:t>
      </w:r>
    </w:p>
    <w:p w14:paraId="4E6257AE" w14:textId="77777777" w:rsidR="00625276" w:rsidRPr="006D17AA" w:rsidRDefault="00625276" w:rsidP="00625276">
      <w:pPr>
        <w:ind w:left="567" w:hanging="567"/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</w:pPr>
      <w:r w:rsidRPr="006D17AA"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  <w:t>Передаточное отношение U= 2.40909</w:t>
      </w:r>
    </w:p>
    <w:p w14:paraId="2DCA83B5" w14:textId="77777777" w:rsidR="00625276" w:rsidRPr="006D17AA" w:rsidRDefault="00625276" w:rsidP="00625276">
      <w:pPr>
        <w:ind w:left="567" w:hanging="567"/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</w:pPr>
      <w:r w:rsidRPr="006D17AA"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  <w:t>Начальные диаметры d(w), мм:</w:t>
      </w:r>
    </w:p>
    <w:p w14:paraId="4D2B73E5" w14:textId="77777777" w:rsidR="00625276" w:rsidRPr="006D17AA" w:rsidRDefault="00625276" w:rsidP="00625276">
      <w:pPr>
        <w:ind w:left="567" w:hanging="567"/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</w:pPr>
      <w:r w:rsidRPr="006D17AA"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  <w:lastRenderedPageBreak/>
        <w:t>Шестерни = 45.5522 Колеса = 109.739</w:t>
      </w:r>
    </w:p>
    <w:p w14:paraId="1709FA6D" w14:textId="77777777" w:rsidR="00625276" w:rsidRPr="006D17AA" w:rsidRDefault="00625276" w:rsidP="00625276">
      <w:pPr>
        <w:ind w:left="567" w:hanging="567"/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</w:pPr>
      <w:r w:rsidRPr="006D17AA"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  <w:t>Коэффициент воспринимаемого смещения Y = 0</w:t>
      </w:r>
    </w:p>
    <w:p w14:paraId="74D8E017" w14:textId="77777777" w:rsidR="00625276" w:rsidRPr="006D17AA" w:rsidRDefault="00625276" w:rsidP="00625276">
      <w:pPr>
        <w:ind w:left="567" w:hanging="567"/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</w:pPr>
      <w:r w:rsidRPr="006D17AA"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  <w:t>Коэффициент уравнительного смещения DELTA(Y) = 0</w:t>
      </w:r>
    </w:p>
    <w:p w14:paraId="3F19D0E9" w14:textId="77777777" w:rsidR="00625276" w:rsidRPr="006D17AA" w:rsidRDefault="00625276" w:rsidP="00625276">
      <w:pPr>
        <w:ind w:left="567" w:hanging="567"/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</w:pPr>
      <w:r w:rsidRPr="006D17AA"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  <w:t>Диаметры вершин зубьев d(a), мм:</w:t>
      </w:r>
    </w:p>
    <w:p w14:paraId="5C704C8A" w14:textId="77777777" w:rsidR="00625276" w:rsidRPr="006D17AA" w:rsidRDefault="00625276" w:rsidP="00625276">
      <w:pPr>
        <w:ind w:left="567" w:hanging="567"/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</w:pPr>
      <w:r w:rsidRPr="006D17AA"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  <w:t xml:space="preserve">Шестерни: </w:t>
      </w:r>
      <w:proofErr w:type="gramStart"/>
      <w:r w:rsidRPr="006D17AA"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  <w:t>49.5522  Колеса</w:t>
      </w:r>
      <w:proofErr w:type="gramEnd"/>
      <w:r w:rsidRPr="006D17AA"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  <w:t>: 113.739</w:t>
      </w:r>
    </w:p>
    <w:p w14:paraId="5B35386D" w14:textId="77777777" w:rsidR="00625276" w:rsidRPr="006D17AA" w:rsidRDefault="00625276" w:rsidP="00625276">
      <w:pPr>
        <w:ind w:left="567" w:hanging="567"/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</w:pPr>
      <w:r w:rsidRPr="006D17AA"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  <w:t>Диаметры впадин зубьев d(f), мм:</w:t>
      </w:r>
    </w:p>
    <w:p w14:paraId="23C295D3" w14:textId="77777777" w:rsidR="00625276" w:rsidRPr="006D17AA" w:rsidRDefault="00625276" w:rsidP="00625276">
      <w:pPr>
        <w:ind w:left="567" w:hanging="567"/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</w:pPr>
      <w:r w:rsidRPr="006D17AA"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  <w:t xml:space="preserve">Шестерни: </w:t>
      </w:r>
      <w:proofErr w:type="gramStart"/>
      <w:r w:rsidRPr="006D17AA"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  <w:t>40.5522  Колеса</w:t>
      </w:r>
      <w:proofErr w:type="gramEnd"/>
      <w:r w:rsidRPr="006D17AA"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  <w:t>: 104.739</w:t>
      </w:r>
    </w:p>
    <w:p w14:paraId="7AFA8C87" w14:textId="77777777" w:rsidR="00625276" w:rsidRPr="006D17AA" w:rsidRDefault="00625276" w:rsidP="00625276">
      <w:pPr>
        <w:ind w:left="567" w:hanging="567"/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</w:pPr>
      <w:proofErr w:type="spellStart"/>
      <w:r w:rsidRPr="006D17AA"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  <w:t>Ocновной</w:t>
      </w:r>
      <w:proofErr w:type="spellEnd"/>
      <w:r w:rsidRPr="006D17AA"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  <w:t xml:space="preserve"> диаметр d(b), мм:</w:t>
      </w:r>
    </w:p>
    <w:p w14:paraId="78EDFED1" w14:textId="77777777" w:rsidR="00625276" w:rsidRPr="006D17AA" w:rsidRDefault="00625276" w:rsidP="00625276">
      <w:pPr>
        <w:ind w:left="567" w:hanging="567"/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</w:pPr>
      <w:r w:rsidRPr="006D17AA"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  <w:t xml:space="preserve">Шестерни: </w:t>
      </w:r>
      <w:proofErr w:type="gramStart"/>
      <w:r w:rsidRPr="006D17AA"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  <w:t>42.6264  Колеса</w:t>
      </w:r>
      <w:proofErr w:type="gramEnd"/>
      <w:r w:rsidRPr="006D17AA"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  <w:t>: 102.691</w:t>
      </w:r>
    </w:p>
    <w:p w14:paraId="5D5587CB" w14:textId="77777777" w:rsidR="00625276" w:rsidRPr="006D17AA" w:rsidRDefault="00625276" w:rsidP="00625276">
      <w:pPr>
        <w:ind w:left="567" w:hanging="567"/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</w:pPr>
      <w:r w:rsidRPr="006D17AA"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  <w:t>Угол профиля зуба в точке окружности вершин ALFA(a):</w:t>
      </w:r>
    </w:p>
    <w:p w14:paraId="354757EE" w14:textId="77777777" w:rsidR="00625276" w:rsidRPr="006D17AA" w:rsidRDefault="00625276" w:rsidP="00625276">
      <w:pPr>
        <w:ind w:left="567" w:hanging="567"/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</w:pPr>
      <w:r w:rsidRPr="006D17AA"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  <w:t xml:space="preserve">Шестерни: </w:t>
      </w:r>
      <w:proofErr w:type="gramStart"/>
      <w:r w:rsidRPr="006D17AA"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  <w:t>30.6573  Колеса</w:t>
      </w:r>
      <w:proofErr w:type="gramEnd"/>
      <w:r w:rsidRPr="006D17AA"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  <w:t>: 25.4632</w:t>
      </w:r>
    </w:p>
    <w:p w14:paraId="0D050F7E" w14:textId="77777777" w:rsidR="00625276" w:rsidRPr="006D17AA" w:rsidRDefault="00625276" w:rsidP="00625276">
      <w:pPr>
        <w:ind w:left="567" w:hanging="567"/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</w:pPr>
      <w:r w:rsidRPr="006D17AA"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  <w:t>Шаг зацепления P(</w:t>
      </w:r>
      <w:proofErr w:type="spellStart"/>
      <w:r w:rsidRPr="006D17AA"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  <w:t>alfa</w:t>
      </w:r>
      <w:proofErr w:type="spellEnd"/>
      <w:r w:rsidRPr="006D17AA"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  <w:t>), мм: 5.90127</w:t>
      </w:r>
    </w:p>
    <w:p w14:paraId="163019EF" w14:textId="77777777" w:rsidR="00625276" w:rsidRPr="006D17AA" w:rsidRDefault="00625276" w:rsidP="00625276">
      <w:pPr>
        <w:ind w:left="567" w:hanging="567"/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</w:pPr>
      <w:r w:rsidRPr="006D17AA"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  <w:t>Осевой шаг P(x), мм: 24.2641</w:t>
      </w:r>
    </w:p>
    <w:p w14:paraId="4E5FB266" w14:textId="77777777" w:rsidR="00625276" w:rsidRPr="006D17AA" w:rsidRDefault="00625276" w:rsidP="00625276">
      <w:pPr>
        <w:ind w:left="567" w:hanging="567"/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</w:pPr>
      <w:r w:rsidRPr="006D17AA"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  <w:t>Коэффициенты торцевого перекрытия E(ALFA):</w:t>
      </w:r>
    </w:p>
    <w:p w14:paraId="484BE552" w14:textId="77777777" w:rsidR="00625276" w:rsidRPr="006D17AA" w:rsidRDefault="00625276" w:rsidP="00625276">
      <w:pPr>
        <w:ind w:left="567" w:hanging="567"/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</w:pPr>
      <w:r w:rsidRPr="006D17AA"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  <w:t xml:space="preserve">Шестерни: </w:t>
      </w:r>
      <w:proofErr w:type="gramStart"/>
      <w:r w:rsidRPr="006D17AA"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  <w:t>0.756088  Колеса</w:t>
      </w:r>
      <w:proofErr w:type="gramEnd"/>
      <w:r w:rsidRPr="006D17AA"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  <w:t>: 0.838265</w:t>
      </w:r>
    </w:p>
    <w:p w14:paraId="22A954B5" w14:textId="77777777" w:rsidR="00625276" w:rsidRPr="006D17AA" w:rsidRDefault="00625276" w:rsidP="00625276">
      <w:pPr>
        <w:ind w:left="567" w:hanging="567"/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</w:pPr>
      <w:r w:rsidRPr="006D17AA"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  <w:t>Коэффициенты торцевого перекрытия E(ALFA): 1.59435</w:t>
      </w:r>
    </w:p>
    <w:p w14:paraId="55235608" w14:textId="77777777" w:rsidR="00625276" w:rsidRPr="006D17AA" w:rsidRDefault="00625276" w:rsidP="00625276">
      <w:pPr>
        <w:ind w:left="567" w:hanging="567"/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</w:pPr>
      <w:r w:rsidRPr="006D17AA"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  <w:t>Коэффициенты осевого перекрытия E(BETTA): 1.59435</w:t>
      </w:r>
    </w:p>
    <w:p w14:paraId="47A8462D" w14:textId="77777777" w:rsidR="00625276" w:rsidRPr="006D17AA" w:rsidRDefault="00625276" w:rsidP="00625276">
      <w:pPr>
        <w:ind w:left="567" w:hanging="567"/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</w:pPr>
      <w:r w:rsidRPr="006D17AA"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  <w:t>Коэффициенты перекрытия E(Y): 2.41862</w:t>
      </w:r>
    </w:p>
    <w:p w14:paraId="1D98FAF3" w14:textId="77777777" w:rsidR="00625276" w:rsidRPr="006D17AA" w:rsidRDefault="00625276" w:rsidP="00625276">
      <w:pPr>
        <w:ind w:left="567" w:hanging="567"/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</w:pPr>
      <w:r w:rsidRPr="006D17AA"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  <w:t>Основной угол наклона BETTA(B): 14.0761</w:t>
      </w:r>
    </w:p>
    <w:p w14:paraId="10E00483" w14:textId="77777777" w:rsidR="00625276" w:rsidRPr="006D17AA" w:rsidRDefault="00625276" w:rsidP="00625276">
      <w:pPr>
        <w:ind w:left="567" w:hanging="567"/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</w:pPr>
      <w:r w:rsidRPr="006D17AA"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  <w:t>Эквивалентное число зубьев Z(V):</w:t>
      </w:r>
    </w:p>
    <w:p w14:paraId="7D19CCF5" w14:textId="77777777" w:rsidR="00625276" w:rsidRPr="006D17AA" w:rsidRDefault="00625276" w:rsidP="00625276">
      <w:pPr>
        <w:ind w:left="567" w:hanging="567"/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</w:pPr>
      <w:r w:rsidRPr="006D17AA"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  <w:t xml:space="preserve">Шестерни: </w:t>
      </w:r>
      <w:proofErr w:type="gramStart"/>
      <w:r w:rsidRPr="006D17AA"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  <w:t>24.4113  Колеса</w:t>
      </w:r>
      <w:proofErr w:type="gramEnd"/>
      <w:r w:rsidRPr="006D17AA"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  <w:t>: 58.8091</w:t>
      </w:r>
    </w:p>
    <w:p w14:paraId="61D8DC1F" w14:textId="77777777" w:rsidR="00625276" w:rsidRPr="006D17AA" w:rsidRDefault="00625276" w:rsidP="00625276">
      <w:pPr>
        <w:ind w:left="567" w:hanging="567"/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</w:pPr>
      <w:r w:rsidRPr="006D17AA"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  <w:t>Окружная скорость в зацеплении V, м/с: 13.7902</w:t>
      </w:r>
    </w:p>
    <w:p w14:paraId="57817AAF" w14:textId="77777777" w:rsidR="00625276" w:rsidRPr="006D17AA" w:rsidRDefault="00625276" w:rsidP="00625276">
      <w:pPr>
        <w:ind w:left="567" w:hanging="567"/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</w:pPr>
      <w:r w:rsidRPr="006D17AA"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  <w:t>Удельное скольжение:</w:t>
      </w:r>
    </w:p>
    <w:p w14:paraId="1D4C7B38" w14:textId="77777777" w:rsidR="00625276" w:rsidRPr="006D17AA" w:rsidRDefault="00625276" w:rsidP="00625276">
      <w:pPr>
        <w:ind w:left="567" w:hanging="567"/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</w:pPr>
      <w:r w:rsidRPr="006D17AA"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  <w:t>Шестерни: -2.</w:t>
      </w:r>
      <w:proofErr w:type="gramStart"/>
      <w:r w:rsidRPr="006D17AA"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  <w:t>36243  Колеса</w:t>
      </w:r>
      <w:proofErr w:type="gramEnd"/>
      <w:r w:rsidRPr="006D17AA"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  <w:t>: 1.06406</w:t>
      </w:r>
    </w:p>
    <w:p w14:paraId="1A1FDF8C" w14:textId="77777777" w:rsidR="00625276" w:rsidRPr="006D17AA" w:rsidRDefault="00625276" w:rsidP="00625276">
      <w:pPr>
        <w:ind w:left="567" w:hanging="567"/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</w:pPr>
      <w:r w:rsidRPr="006D17AA"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  <w:t>Степень точности изготовления зубчатых колес: 7</w:t>
      </w:r>
    </w:p>
    <w:p w14:paraId="53CFCD48" w14:textId="77777777" w:rsidR="00625276" w:rsidRPr="006D17AA" w:rsidRDefault="00625276" w:rsidP="00625276">
      <w:pPr>
        <w:ind w:left="567" w:hanging="567"/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</w:pPr>
      <w:r w:rsidRPr="006D17AA"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  <w:t xml:space="preserve">     </w:t>
      </w:r>
    </w:p>
    <w:p w14:paraId="660331AC" w14:textId="77777777" w:rsidR="00625276" w:rsidRPr="006D17AA" w:rsidRDefault="00625276" w:rsidP="00625276">
      <w:pPr>
        <w:ind w:left="567" w:hanging="567"/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</w:pPr>
      <w:r w:rsidRPr="006D17AA"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  <w:t>****************************************************</w:t>
      </w:r>
    </w:p>
    <w:p w14:paraId="2395909E" w14:textId="77777777" w:rsidR="00625276" w:rsidRPr="006D17AA" w:rsidRDefault="00625276" w:rsidP="00625276">
      <w:pPr>
        <w:ind w:left="567" w:hanging="567"/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</w:pPr>
      <w:r w:rsidRPr="006D17AA"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  <w:t xml:space="preserve">     </w:t>
      </w:r>
    </w:p>
    <w:p w14:paraId="3BD9BDEA" w14:textId="77777777" w:rsidR="00625276" w:rsidRPr="006D17AA" w:rsidRDefault="00625276" w:rsidP="00625276">
      <w:pPr>
        <w:ind w:left="567" w:hanging="567"/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</w:pPr>
      <w:r w:rsidRPr="006D17AA"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  <w:t xml:space="preserve"> КОЭФФИЦИЕНТ НЕРАВНОМЕРНОСТИ РАСПРЕДЕЛЕНИЯ НАГРУЗКИ 1.230</w:t>
      </w:r>
    </w:p>
    <w:p w14:paraId="2B577C8C" w14:textId="77777777" w:rsidR="00625276" w:rsidRPr="006D17AA" w:rsidRDefault="00625276" w:rsidP="00625276">
      <w:pPr>
        <w:ind w:left="567" w:hanging="567"/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</w:pPr>
      <w:r w:rsidRPr="006D17AA"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  <w:t xml:space="preserve">     </w:t>
      </w:r>
    </w:p>
    <w:p w14:paraId="5651C5B9" w14:textId="77777777" w:rsidR="00625276" w:rsidRPr="006D17AA" w:rsidRDefault="00625276" w:rsidP="00625276">
      <w:pPr>
        <w:ind w:left="567" w:hanging="567"/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</w:pPr>
      <w:r w:rsidRPr="006D17AA"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  <w:t>****************************************************</w:t>
      </w:r>
    </w:p>
    <w:p w14:paraId="1A1B3342" w14:textId="77777777" w:rsidR="00625276" w:rsidRPr="006D17AA" w:rsidRDefault="00625276" w:rsidP="00625276">
      <w:pPr>
        <w:ind w:left="567" w:hanging="567"/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</w:pPr>
      <w:r w:rsidRPr="006D17AA"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  <w:t xml:space="preserve">Расчет на контактную прочность для ПРЯМОГО действия нагрузки </w:t>
      </w:r>
    </w:p>
    <w:p w14:paraId="208A37C8" w14:textId="77777777" w:rsidR="00625276" w:rsidRPr="006D17AA" w:rsidRDefault="00625276" w:rsidP="00625276">
      <w:pPr>
        <w:ind w:left="567" w:hanging="567"/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</w:pPr>
      <w:r w:rsidRPr="006D17AA"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  <w:t xml:space="preserve">                        МЦК-Сателлит</w:t>
      </w:r>
    </w:p>
    <w:p w14:paraId="718AAE19" w14:textId="77777777" w:rsidR="00625276" w:rsidRPr="006D17AA" w:rsidRDefault="00625276" w:rsidP="00625276">
      <w:pPr>
        <w:ind w:left="567" w:hanging="567"/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</w:pPr>
      <w:r w:rsidRPr="006D17AA"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  <w:t xml:space="preserve">     </w:t>
      </w:r>
    </w:p>
    <w:p w14:paraId="7045E8FE" w14:textId="77777777" w:rsidR="00625276" w:rsidRPr="006D17AA" w:rsidRDefault="00625276" w:rsidP="00625276">
      <w:pPr>
        <w:ind w:left="567" w:hanging="567"/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</w:pPr>
      <w:r w:rsidRPr="006D17AA"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  <w:t>ОПРЕДЕЛЕНИЕ ДОПУСКАЕМЫХ НАПРЯЖЕНИЙ ПРИ РАСЧЕТЕ НА КОНТАКТНУЮ ВЫНОСЛИВОСТЬ</w:t>
      </w:r>
    </w:p>
    <w:p w14:paraId="4508587A" w14:textId="77777777" w:rsidR="00625276" w:rsidRPr="006D17AA" w:rsidRDefault="00625276" w:rsidP="00625276">
      <w:pPr>
        <w:ind w:left="567" w:hanging="567"/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</w:pPr>
      <w:r w:rsidRPr="006D17AA"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  <w:t xml:space="preserve">   </w:t>
      </w:r>
    </w:p>
    <w:p w14:paraId="6C371211" w14:textId="77777777" w:rsidR="00625276" w:rsidRPr="006D17AA" w:rsidRDefault="00625276" w:rsidP="00625276">
      <w:pPr>
        <w:ind w:left="567" w:hanging="567"/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</w:pPr>
      <w:r w:rsidRPr="006D17AA"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  <w:t xml:space="preserve">     РАСЧЕТ ВЕДЕТСЯ ПРИ ПОСТОЯННОЙ НАГРУЗКЕ</w:t>
      </w:r>
    </w:p>
    <w:p w14:paraId="17BCF689" w14:textId="77777777" w:rsidR="00625276" w:rsidRPr="006D17AA" w:rsidRDefault="00625276" w:rsidP="00625276">
      <w:pPr>
        <w:ind w:left="567" w:hanging="567"/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</w:pPr>
      <w:r w:rsidRPr="006D17AA"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  <w:t>Коэффициенты, учитывающие окружную скорость Z(V):</w:t>
      </w:r>
    </w:p>
    <w:p w14:paraId="474AB006" w14:textId="77777777" w:rsidR="00625276" w:rsidRPr="006D17AA" w:rsidRDefault="00625276" w:rsidP="00625276">
      <w:pPr>
        <w:ind w:left="567" w:hanging="567"/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</w:pPr>
      <w:r w:rsidRPr="006D17AA"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  <w:t xml:space="preserve">     Шестерни - 1     Колеса - 1</w:t>
      </w:r>
    </w:p>
    <w:p w14:paraId="174FB03F" w14:textId="77777777" w:rsidR="00625276" w:rsidRPr="006D17AA" w:rsidRDefault="00625276" w:rsidP="00625276">
      <w:pPr>
        <w:ind w:left="567" w:hanging="567"/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</w:pPr>
      <w:proofErr w:type="spellStart"/>
      <w:r w:rsidRPr="006D17AA"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  <w:t>Kоэффициент</w:t>
      </w:r>
      <w:proofErr w:type="spellEnd"/>
      <w:r w:rsidRPr="006D17AA"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  <w:t>, учитывающий радиальный размер зубчатого колеса K(XH):</w:t>
      </w:r>
    </w:p>
    <w:p w14:paraId="67292119" w14:textId="77777777" w:rsidR="00625276" w:rsidRPr="006D17AA" w:rsidRDefault="00625276" w:rsidP="00625276">
      <w:pPr>
        <w:ind w:left="567" w:hanging="567"/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</w:pPr>
      <w:r w:rsidRPr="006D17AA"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  <w:t xml:space="preserve">     Шестерни - 1     Колеса - 1</w:t>
      </w:r>
    </w:p>
    <w:p w14:paraId="2FE7AF79" w14:textId="77777777" w:rsidR="00625276" w:rsidRPr="006D17AA" w:rsidRDefault="00625276" w:rsidP="00625276">
      <w:pPr>
        <w:ind w:left="567" w:hanging="567"/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</w:pPr>
      <w:proofErr w:type="spellStart"/>
      <w:r w:rsidRPr="006D17AA"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  <w:t>Kоэффициент</w:t>
      </w:r>
      <w:proofErr w:type="spellEnd"/>
      <w:r w:rsidRPr="006D17AA"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  <w:t>, учитывающий влияние смазки K(L) - 1</w:t>
      </w:r>
    </w:p>
    <w:p w14:paraId="6643844E" w14:textId="77777777" w:rsidR="00625276" w:rsidRPr="006D17AA" w:rsidRDefault="00625276" w:rsidP="00625276">
      <w:pPr>
        <w:ind w:left="567" w:hanging="567"/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</w:pPr>
      <w:proofErr w:type="spellStart"/>
      <w:r w:rsidRPr="006D17AA"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  <w:t>Kоэффициент</w:t>
      </w:r>
      <w:proofErr w:type="spellEnd"/>
      <w:r w:rsidRPr="006D17AA"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  <w:t xml:space="preserve">, учитывающий шероховатость сопряженных поверхностей зубьев Z(R) </w:t>
      </w:r>
      <w:proofErr w:type="gramStart"/>
      <w:r w:rsidRPr="006D17AA"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  <w:t>-  1</w:t>
      </w:r>
      <w:proofErr w:type="gramEnd"/>
    </w:p>
    <w:p w14:paraId="47378BE3" w14:textId="77777777" w:rsidR="00625276" w:rsidRPr="006D17AA" w:rsidRDefault="00625276" w:rsidP="00625276">
      <w:pPr>
        <w:ind w:left="567" w:hanging="567"/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</w:pPr>
      <w:r w:rsidRPr="006D17AA"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  <w:t>Коэффициент долговечности Z(N):</w:t>
      </w:r>
    </w:p>
    <w:p w14:paraId="38FE5E5B" w14:textId="77777777" w:rsidR="00625276" w:rsidRPr="006D17AA" w:rsidRDefault="00625276" w:rsidP="00625276">
      <w:pPr>
        <w:ind w:left="567" w:hanging="567"/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</w:pPr>
      <w:r w:rsidRPr="006D17AA"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  <w:t xml:space="preserve">     Шестерни - 1.27889     Колеса - 1.23298</w:t>
      </w:r>
    </w:p>
    <w:p w14:paraId="11768933" w14:textId="77777777" w:rsidR="00625276" w:rsidRPr="006D17AA" w:rsidRDefault="00625276" w:rsidP="00625276">
      <w:pPr>
        <w:ind w:left="567" w:hanging="567"/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</w:pPr>
      <w:r w:rsidRPr="006D17AA"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  <w:t xml:space="preserve">Предел контактной выносливости поверхностей зубьев SIGMA(HLIM), </w:t>
      </w:r>
      <w:proofErr w:type="spellStart"/>
      <w:r w:rsidRPr="006D17AA"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  <w:t>MПa</w:t>
      </w:r>
      <w:proofErr w:type="spellEnd"/>
      <w:r w:rsidRPr="006D17AA"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  <w:t>:</w:t>
      </w:r>
    </w:p>
    <w:p w14:paraId="0B7A2F97" w14:textId="77777777" w:rsidR="00625276" w:rsidRPr="006D17AA" w:rsidRDefault="00625276" w:rsidP="00625276">
      <w:pPr>
        <w:ind w:left="567" w:hanging="567"/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</w:pPr>
      <w:r w:rsidRPr="006D17AA"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  <w:t xml:space="preserve">     Шестерни - 1764.87     Колеса - 1701.51</w:t>
      </w:r>
    </w:p>
    <w:p w14:paraId="698060F6" w14:textId="77777777" w:rsidR="00625276" w:rsidRPr="006D17AA" w:rsidRDefault="00625276" w:rsidP="00625276">
      <w:pPr>
        <w:ind w:left="567" w:hanging="567"/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</w:pPr>
      <w:r w:rsidRPr="006D17AA"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  <w:t>Допускаемые контактные напряжения SIGMA(HP), МПа:</w:t>
      </w:r>
    </w:p>
    <w:p w14:paraId="7D14A48A" w14:textId="77777777" w:rsidR="00625276" w:rsidRPr="006D17AA" w:rsidRDefault="00625276" w:rsidP="00625276">
      <w:pPr>
        <w:ind w:left="567" w:hanging="567"/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</w:pPr>
      <w:r w:rsidRPr="006D17AA"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  <w:t xml:space="preserve">     Шестерни - 1470.72     Колеса - 1417.92</w:t>
      </w:r>
    </w:p>
    <w:p w14:paraId="1BF946E9" w14:textId="77777777" w:rsidR="00625276" w:rsidRPr="006D17AA" w:rsidRDefault="00625276" w:rsidP="00625276">
      <w:pPr>
        <w:ind w:left="567" w:hanging="567"/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</w:pPr>
      <w:r w:rsidRPr="006D17AA"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  <w:t xml:space="preserve">     </w:t>
      </w:r>
    </w:p>
    <w:p w14:paraId="45220706" w14:textId="77777777" w:rsidR="00625276" w:rsidRPr="006D17AA" w:rsidRDefault="00625276" w:rsidP="00625276">
      <w:pPr>
        <w:ind w:left="567" w:hanging="567"/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</w:pPr>
      <w:r w:rsidRPr="006D17AA"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  <w:t xml:space="preserve">Допускаемые </w:t>
      </w:r>
      <w:proofErr w:type="gramStart"/>
      <w:r w:rsidRPr="006D17AA"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  <w:t>контактные  напряжения</w:t>
      </w:r>
      <w:proofErr w:type="gramEnd"/>
      <w:r w:rsidRPr="006D17AA"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  <w:t xml:space="preserve"> передачи, МПа - 1411.81</w:t>
      </w:r>
    </w:p>
    <w:p w14:paraId="45745BBA" w14:textId="77777777" w:rsidR="00625276" w:rsidRPr="006D17AA" w:rsidRDefault="00625276" w:rsidP="00625276">
      <w:pPr>
        <w:ind w:left="567" w:hanging="567"/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</w:pPr>
      <w:r w:rsidRPr="006D17AA"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  <w:t xml:space="preserve">     </w:t>
      </w:r>
    </w:p>
    <w:p w14:paraId="1BEFD3A7" w14:textId="77777777" w:rsidR="00625276" w:rsidRPr="006D17AA" w:rsidRDefault="00625276" w:rsidP="00625276">
      <w:pPr>
        <w:ind w:left="567" w:hanging="567"/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</w:pPr>
      <w:r w:rsidRPr="006D17AA"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  <w:t>-----------------------------------------------------</w:t>
      </w:r>
    </w:p>
    <w:p w14:paraId="5A97626B" w14:textId="77777777" w:rsidR="00625276" w:rsidRPr="006D17AA" w:rsidRDefault="00625276" w:rsidP="00625276">
      <w:pPr>
        <w:ind w:left="567" w:hanging="567"/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</w:pPr>
      <w:r w:rsidRPr="006D17AA"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  <w:lastRenderedPageBreak/>
        <w:t>РАСЧЕТ НА КОНТАКТНУЮ ВЫНОСЛИВОСТЬ</w:t>
      </w:r>
    </w:p>
    <w:p w14:paraId="7CA777E9" w14:textId="77777777" w:rsidR="00625276" w:rsidRPr="006D17AA" w:rsidRDefault="00625276" w:rsidP="00625276">
      <w:pPr>
        <w:ind w:left="567" w:hanging="567"/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</w:pPr>
      <w:r w:rsidRPr="006D17AA"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  <w:t xml:space="preserve">     </w:t>
      </w:r>
    </w:p>
    <w:p w14:paraId="3FB02C11" w14:textId="77777777" w:rsidR="00625276" w:rsidRPr="006D17AA" w:rsidRDefault="00625276" w:rsidP="00625276">
      <w:pPr>
        <w:ind w:left="567" w:hanging="567"/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</w:pPr>
      <w:r w:rsidRPr="006D17AA"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  <w:t>Коэффициент, учитывающий форму сопряженных поверхностей зубьев, Z(H) - 2.42473</w:t>
      </w:r>
    </w:p>
    <w:p w14:paraId="64975CEB" w14:textId="77777777" w:rsidR="00625276" w:rsidRPr="006D17AA" w:rsidRDefault="00625276" w:rsidP="00625276">
      <w:pPr>
        <w:ind w:left="567" w:hanging="567"/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</w:pPr>
      <w:r w:rsidRPr="006D17AA"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  <w:t>Коэффициент, учитывающий суммарную длину контактных линий, Z(EPSILON) - 0.811116</w:t>
      </w:r>
    </w:p>
    <w:p w14:paraId="1DD48DEC" w14:textId="77777777" w:rsidR="00625276" w:rsidRPr="006D17AA" w:rsidRDefault="00625276" w:rsidP="00625276">
      <w:pPr>
        <w:ind w:left="567" w:hanging="567"/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</w:pPr>
      <w:r w:rsidRPr="006D17AA"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  <w:t>Коэффициент, учитывающий внешнюю динамическую нагрузку K(A) - 1.75</w:t>
      </w:r>
    </w:p>
    <w:p w14:paraId="7E555572" w14:textId="77777777" w:rsidR="00625276" w:rsidRPr="006D17AA" w:rsidRDefault="00625276" w:rsidP="00625276">
      <w:pPr>
        <w:ind w:left="567" w:hanging="567"/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</w:pPr>
      <w:r w:rsidRPr="006D17AA"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  <w:t xml:space="preserve">Коэффициент, учитывающий распределение нагрузки между зубьями, K(HALFA) </w:t>
      </w:r>
      <w:proofErr w:type="gramStart"/>
      <w:r w:rsidRPr="006D17AA"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  <w:t>-  1.0309</w:t>
      </w:r>
      <w:proofErr w:type="gramEnd"/>
    </w:p>
    <w:p w14:paraId="2ABBF7E4" w14:textId="77777777" w:rsidR="00625276" w:rsidRPr="006D17AA" w:rsidRDefault="00625276" w:rsidP="00625276">
      <w:pPr>
        <w:ind w:left="567" w:hanging="567"/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</w:pPr>
      <w:r w:rsidRPr="006D17AA"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  <w:t>Коэффициент, учитывающий динамическую нагрузку, возникающую в зацеплении, K(HV) - 1.0556</w:t>
      </w:r>
    </w:p>
    <w:p w14:paraId="0821BAE0" w14:textId="77777777" w:rsidR="00625276" w:rsidRPr="006D17AA" w:rsidRDefault="00625276" w:rsidP="00625276">
      <w:pPr>
        <w:ind w:left="567" w:hanging="567"/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</w:pPr>
      <w:r w:rsidRPr="006D17AA"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  <w:t>Коэффициент, учитывающий распределение нагрузки по ширине венца, K(HBETTA) -1.02955</w:t>
      </w:r>
    </w:p>
    <w:p w14:paraId="110ADD13" w14:textId="77777777" w:rsidR="00625276" w:rsidRPr="006D17AA" w:rsidRDefault="00625276" w:rsidP="00625276">
      <w:pPr>
        <w:ind w:left="567" w:hanging="567"/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</w:pPr>
      <w:r w:rsidRPr="006D17AA"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  <w:t>Коэффициент нагрузки K(H) - 1.96065</w:t>
      </w:r>
    </w:p>
    <w:p w14:paraId="68CFD022" w14:textId="77777777" w:rsidR="00625276" w:rsidRPr="006D17AA" w:rsidRDefault="00625276" w:rsidP="00625276">
      <w:pPr>
        <w:ind w:left="567" w:hanging="567"/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</w:pPr>
      <w:r w:rsidRPr="006D17AA"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  <w:t xml:space="preserve">   </w:t>
      </w:r>
    </w:p>
    <w:p w14:paraId="077084F7" w14:textId="77777777" w:rsidR="00625276" w:rsidRPr="006D17AA" w:rsidRDefault="00625276" w:rsidP="00625276">
      <w:pPr>
        <w:ind w:left="567" w:hanging="567"/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</w:pPr>
      <w:r w:rsidRPr="006D17AA"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  <w:t>Контактные напряжения без учета дополнительных нагрузок SIGMA(HO), МПа - 394.519</w:t>
      </w:r>
    </w:p>
    <w:p w14:paraId="02A9BEB1" w14:textId="77777777" w:rsidR="00625276" w:rsidRPr="006D17AA" w:rsidRDefault="00625276" w:rsidP="00625276">
      <w:pPr>
        <w:ind w:left="567" w:hanging="567"/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</w:pPr>
      <w:r w:rsidRPr="006D17AA"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  <w:t>Действующие в полюсе зацепления контактные напряжения SIGMA(H), МПа - 552.419</w:t>
      </w:r>
    </w:p>
    <w:p w14:paraId="4505404D" w14:textId="77777777" w:rsidR="00625276" w:rsidRPr="006D17AA" w:rsidRDefault="00625276" w:rsidP="00625276">
      <w:pPr>
        <w:ind w:left="567" w:hanging="567"/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</w:pPr>
      <w:r w:rsidRPr="006D17AA"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  <w:t>-----------------------------------------------------</w:t>
      </w:r>
    </w:p>
    <w:p w14:paraId="7580A60F" w14:textId="77777777" w:rsidR="00625276" w:rsidRPr="006D17AA" w:rsidRDefault="00625276" w:rsidP="00625276">
      <w:pPr>
        <w:ind w:left="567" w:hanging="567"/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</w:pPr>
      <w:r w:rsidRPr="006D17AA"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  <w:t xml:space="preserve">     РАСЧЕТ НА КОНТАКТНУЮ ПРОЧНОСТЬ ПРИ ДЕЙСТВИИ МАКСИМАЛЬНОЙ НАГРУЗКИ</w:t>
      </w:r>
    </w:p>
    <w:p w14:paraId="636F875B" w14:textId="77777777" w:rsidR="00625276" w:rsidRPr="006D17AA" w:rsidRDefault="00625276" w:rsidP="00625276">
      <w:pPr>
        <w:ind w:left="567" w:hanging="567"/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</w:pPr>
      <w:r w:rsidRPr="006D17AA"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  <w:t xml:space="preserve">    </w:t>
      </w:r>
    </w:p>
    <w:p w14:paraId="48A89C47" w14:textId="77777777" w:rsidR="00625276" w:rsidRPr="006D17AA" w:rsidRDefault="00625276" w:rsidP="00625276">
      <w:pPr>
        <w:ind w:left="567" w:hanging="567"/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</w:pPr>
      <w:r w:rsidRPr="006D17AA"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  <w:t xml:space="preserve">Коэффициент, учитывающий динамическую нагрузку, возникающую в зацеплении при </w:t>
      </w:r>
      <w:proofErr w:type="spellStart"/>
      <w:r w:rsidRPr="006D17AA"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  <w:t>max</w:t>
      </w:r>
      <w:proofErr w:type="spellEnd"/>
      <w:r w:rsidRPr="006D17AA"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  <w:t xml:space="preserve"> моменте, K(HV) - 1.01946</w:t>
      </w:r>
    </w:p>
    <w:p w14:paraId="0780310E" w14:textId="77777777" w:rsidR="00625276" w:rsidRPr="006D17AA" w:rsidRDefault="00625276" w:rsidP="00625276">
      <w:pPr>
        <w:ind w:left="567" w:hanging="567"/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</w:pPr>
      <w:r w:rsidRPr="006D17AA"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  <w:t>Коэффициент нагрузки K(HMAX) - 1.89353</w:t>
      </w:r>
    </w:p>
    <w:p w14:paraId="5BE690B8" w14:textId="77777777" w:rsidR="00625276" w:rsidRPr="006D17AA" w:rsidRDefault="00625276" w:rsidP="00625276">
      <w:pPr>
        <w:ind w:left="567" w:hanging="567"/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</w:pPr>
      <w:r w:rsidRPr="006D17AA"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  <w:t>Максимальный момент М(</w:t>
      </w:r>
      <w:proofErr w:type="spellStart"/>
      <w:r w:rsidRPr="006D17AA"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  <w:t>max</w:t>
      </w:r>
      <w:proofErr w:type="spellEnd"/>
      <w:r w:rsidRPr="006D17AA"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  <w:t>), Нм - 112.5</w:t>
      </w:r>
    </w:p>
    <w:p w14:paraId="374ACA3F" w14:textId="77777777" w:rsidR="00625276" w:rsidRPr="006D17AA" w:rsidRDefault="00625276" w:rsidP="00625276">
      <w:pPr>
        <w:ind w:left="567" w:hanging="567"/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</w:pPr>
      <w:r w:rsidRPr="006D17AA"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  <w:t xml:space="preserve">Средний момент </w:t>
      </w:r>
      <w:proofErr w:type="gramStart"/>
      <w:r w:rsidRPr="006D17AA"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  <w:t>М(</w:t>
      </w:r>
      <w:proofErr w:type="gramEnd"/>
      <w:r w:rsidRPr="006D17AA"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  <w:t>1), Нм - 39.375</w:t>
      </w:r>
    </w:p>
    <w:p w14:paraId="4B3D9FD6" w14:textId="77777777" w:rsidR="00625276" w:rsidRPr="006D17AA" w:rsidRDefault="00625276" w:rsidP="00625276">
      <w:pPr>
        <w:ind w:left="567" w:hanging="567"/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</w:pPr>
      <w:r w:rsidRPr="006D17AA"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  <w:tab/>
        <w:t xml:space="preserve">  </w:t>
      </w:r>
    </w:p>
    <w:p w14:paraId="1629C37D" w14:textId="77777777" w:rsidR="00625276" w:rsidRPr="006D17AA" w:rsidRDefault="00625276" w:rsidP="00625276">
      <w:pPr>
        <w:ind w:left="567" w:hanging="567"/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</w:pPr>
      <w:r w:rsidRPr="006D17AA"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  <w:t>Контактные напряжения при действии максимальной нагрузки SIGMA(HMAX), МПа - 917.635</w:t>
      </w:r>
    </w:p>
    <w:p w14:paraId="5B3D57B8" w14:textId="77777777" w:rsidR="00625276" w:rsidRPr="006D17AA" w:rsidRDefault="00625276" w:rsidP="00625276">
      <w:pPr>
        <w:ind w:left="567" w:hanging="567"/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</w:pPr>
      <w:r w:rsidRPr="006D17AA"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  <w:t>Допускаемые контактные напряжения при действии максимальной нагрузки SIGMA(HPMAX):</w:t>
      </w:r>
    </w:p>
    <w:p w14:paraId="5B5B085B" w14:textId="77777777" w:rsidR="00625276" w:rsidRPr="006D17AA" w:rsidRDefault="00625276" w:rsidP="00625276">
      <w:pPr>
        <w:ind w:left="567" w:hanging="567"/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</w:pPr>
      <w:r w:rsidRPr="006D17AA"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  <w:t xml:space="preserve">     Шестерни - 2640     Колеса - 2640</w:t>
      </w:r>
    </w:p>
    <w:p w14:paraId="4E5C7515" w14:textId="77777777" w:rsidR="00625276" w:rsidRPr="006D17AA" w:rsidRDefault="00625276" w:rsidP="00625276">
      <w:pPr>
        <w:ind w:left="567" w:hanging="567"/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</w:pPr>
      <w:r w:rsidRPr="006D17AA"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  <w:t xml:space="preserve">     </w:t>
      </w:r>
    </w:p>
    <w:p w14:paraId="4C04814B" w14:textId="77777777" w:rsidR="00625276" w:rsidRPr="006D17AA" w:rsidRDefault="00625276" w:rsidP="00625276">
      <w:pPr>
        <w:ind w:left="567" w:hanging="567"/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</w:pPr>
      <w:r w:rsidRPr="006D17AA"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  <w:t>****************************************************</w:t>
      </w:r>
    </w:p>
    <w:p w14:paraId="63E0EBD7" w14:textId="77777777" w:rsidR="00625276" w:rsidRPr="006D17AA" w:rsidRDefault="00625276" w:rsidP="00625276">
      <w:pPr>
        <w:ind w:left="567" w:hanging="567"/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</w:pPr>
      <w:r w:rsidRPr="006D17AA"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  <w:t xml:space="preserve">     </w:t>
      </w:r>
    </w:p>
    <w:p w14:paraId="46C48FE4" w14:textId="77777777" w:rsidR="00625276" w:rsidRPr="006D17AA" w:rsidRDefault="00625276" w:rsidP="00625276">
      <w:pPr>
        <w:ind w:left="567" w:hanging="567"/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</w:pPr>
      <w:r w:rsidRPr="006D17AA"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  <w:t xml:space="preserve">Расчет на контактную прочность для реверсивной нагрузки </w:t>
      </w:r>
    </w:p>
    <w:p w14:paraId="7DD0F02C" w14:textId="77777777" w:rsidR="00625276" w:rsidRPr="006D17AA" w:rsidRDefault="00625276" w:rsidP="00625276">
      <w:pPr>
        <w:ind w:left="567" w:hanging="567"/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</w:pPr>
      <w:r w:rsidRPr="006D17AA"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  <w:t xml:space="preserve">                        МЦК-Сателлит</w:t>
      </w:r>
    </w:p>
    <w:p w14:paraId="539AB9BA" w14:textId="77777777" w:rsidR="00625276" w:rsidRPr="006D17AA" w:rsidRDefault="00625276" w:rsidP="00625276">
      <w:pPr>
        <w:ind w:left="567" w:hanging="567"/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</w:pPr>
      <w:r w:rsidRPr="006D17AA"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  <w:t xml:space="preserve">     </w:t>
      </w:r>
    </w:p>
    <w:p w14:paraId="71D3E437" w14:textId="77777777" w:rsidR="00625276" w:rsidRPr="006D17AA" w:rsidRDefault="00625276" w:rsidP="00625276">
      <w:pPr>
        <w:ind w:left="567" w:hanging="567"/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</w:pPr>
      <w:r w:rsidRPr="006D17AA"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  <w:t>ОПРЕДЕЛЕНИЕ ДОПУСКАЕМЫХ НАПРЯЖЕНИЙ ПРИ РАСЧЕТЕ НА КОНТАКТНУЮ ВЫНОСЛИВОСТЬ</w:t>
      </w:r>
    </w:p>
    <w:p w14:paraId="68E71567" w14:textId="77777777" w:rsidR="00625276" w:rsidRPr="006D17AA" w:rsidRDefault="00625276" w:rsidP="00625276">
      <w:pPr>
        <w:ind w:left="567" w:hanging="567"/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</w:pPr>
      <w:r w:rsidRPr="006D17AA"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  <w:t xml:space="preserve">   </w:t>
      </w:r>
    </w:p>
    <w:p w14:paraId="042D0157" w14:textId="77777777" w:rsidR="00625276" w:rsidRPr="006D17AA" w:rsidRDefault="00625276" w:rsidP="00625276">
      <w:pPr>
        <w:ind w:left="567" w:hanging="567"/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</w:pPr>
      <w:r w:rsidRPr="006D17AA"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  <w:t>СУММАРНОЕ ЧИСЛО ЦИКЛОВ НАГРУЖЕНИЙ: ШЕСТЕРНИ - 1.2616e+09 КОЛЕСА - 1.57105e+09</w:t>
      </w:r>
    </w:p>
    <w:p w14:paraId="4D990FD1" w14:textId="77777777" w:rsidR="00625276" w:rsidRPr="006D17AA" w:rsidRDefault="00625276" w:rsidP="00625276">
      <w:pPr>
        <w:ind w:left="567" w:hanging="567"/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</w:pPr>
      <w:r w:rsidRPr="006D17AA"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  <w:t xml:space="preserve">     РАСЧЕТ ВЕДЕТСЯ ПРИ ПЕРЕМЕННОЙ НАГРУЗКЕ И ПЕРЕМЕННЫХ ОБОРОТАХ</w:t>
      </w:r>
    </w:p>
    <w:p w14:paraId="04009B06" w14:textId="77777777" w:rsidR="00625276" w:rsidRPr="006D17AA" w:rsidRDefault="00625276" w:rsidP="00625276">
      <w:pPr>
        <w:ind w:left="567" w:hanging="567"/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</w:pPr>
      <w:proofErr w:type="spellStart"/>
      <w:r w:rsidRPr="006D17AA"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  <w:t>Oкружная</w:t>
      </w:r>
      <w:proofErr w:type="spellEnd"/>
      <w:r w:rsidRPr="006D17AA"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  <w:t xml:space="preserve"> сила на делительном диаметре F(TH), H - 2657.81</w:t>
      </w:r>
    </w:p>
    <w:p w14:paraId="2647DD58" w14:textId="77777777" w:rsidR="00625276" w:rsidRPr="006D17AA" w:rsidRDefault="00625276" w:rsidP="00625276">
      <w:pPr>
        <w:ind w:left="567" w:hanging="567"/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</w:pPr>
      <w:proofErr w:type="spellStart"/>
      <w:r w:rsidRPr="006D17AA"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  <w:t>Kоэффициент</w:t>
      </w:r>
      <w:proofErr w:type="spellEnd"/>
      <w:r w:rsidRPr="006D17AA"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  <w:t xml:space="preserve"> учитывающий характер циклограммы нагружения, MJU:</w:t>
      </w:r>
    </w:p>
    <w:p w14:paraId="2E033A3C" w14:textId="77777777" w:rsidR="00625276" w:rsidRPr="006D17AA" w:rsidRDefault="00625276" w:rsidP="00625276">
      <w:pPr>
        <w:ind w:left="567" w:hanging="567"/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</w:pPr>
      <w:r w:rsidRPr="006D17AA"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  <w:t xml:space="preserve">     Шестерни </w:t>
      </w:r>
      <w:proofErr w:type="gramStart"/>
      <w:r w:rsidRPr="006D17AA"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  <w:t>-  0.8031</w:t>
      </w:r>
      <w:proofErr w:type="gramEnd"/>
      <w:r w:rsidRPr="006D17AA"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  <w:t xml:space="preserve">     Колеса -  1.0001</w:t>
      </w:r>
    </w:p>
    <w:p w14:paraId="4CDDCB4A" w14:textId="77777777" w:rsidR="00625276" w:rsidRPr="006D17AA" w:rsidRDefault="00625276" w:rsidP="00625276">
      <w:pPr>
        <w:ind w:left="567" w:hanging="567"/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</w:pPr>
      <w:r w:rsidRPr="006D17AA"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  <w:t>Эквивалентное число циклов перемены напряжений N(HE):</w:t>
      </w:r>
    </w:p>
    <w:p w14:paraId="73CCB843" w14:textId="77777777" w:rsidR="00625276" w:rsidRPr="006D17AA" w:rsidRDefault="00625276" w:rsidP="00625276">
      <w:pPr>
        <w:ind w:left="567" w:hanging="567"/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</w:pPr>
      <w:r w:rsidRPr="006D17AA"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  <w:t xml:space="preserve">     Шестерни - 9.63776e+07     Колеса - 1.20017e+08</w:t>
      </w:r>
    </w:p>
    <w:p w14:paraId="0FC5CF24" w14:textId="77777777" w:rsidR="00625276" w:rsidRPr="006D17AA" w:rsidRDefault="00625276" w:rsidP="00625276">
      <w:pPr>
        <w:ind w:left="567" w:hanging="567"/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</w:pPr>
      <w:r w:rsidRPr="006D17AA"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  <w:t>Коэффициенты, учитывающие окружную скорость Z(V):</w:t>
      </w:r>
    </w:p>
    <w:p w14:paraId="32A841AA" w14:textId="77777777" w:rsidR="00625276" w:rsidRPr="006D17AA" w:rsidRDefault="00625276" w:rsidP="00625276">
      <w:pPr>
        <w:ind w:left="567" w:hanging="567"/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</w:pPr>
      <w:r w:rsidRPr="006D17AA"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  <w:t xml:space="preserve">     Шестерни - 1.02833     Колеса - 1.02833</w:t>
      </w:r>
    </w:p>
    <w:p w14:paraId="7BEBE953" w14:textId="77777777" w:rsidR="00625276" w:rsidRPr="006D17AA" w:rsidRDefault="00625276" w:rsidP="00625276">
      <w:pPr>
        <w:ind w:left="567" w:hanging="567"/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</w:pPr>
      <w:proofErr w:type="spellStart"/>
      <w:r w:rsidRPr="006D17AA"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  <w:t>Kоэффициент</w:t>
      </w:r>
      <w:proofErr w:type="spellEnd"/>
      <w:r w:rsidRPr="006D17AA"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  <w:t>, учитывающий радиальный размер зубчатого колеса K(XH):</w:t>
      </w:r>
    </w:p>
    <w:p w14:paraId="24631BCD" w14:textId="77777777" w:rsidR="00625276" w:rsidRPr="006D17AA" w:rsidRDefault="00625276" w:rsidP="00625276">
      <w:pPr>
        <w:ind w:left="567" w:hanging="567"/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</w:pPr>
      <w:r w:rsidRPr="006D17AA"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  <w:t xml:space="preserve">     Шестерни - 1     Колеса - 1</w:t>
      </w:r>
    </w:p>
    <w:p w14:paraId="092E4AB0" w14:textId="77777777" w:rsidR="00625276" w:rsidRPr="006D17AA" w:rsidRDefault="00625276" w:rsidP="00625276">
      <w:pPr>
        <w:ind w:left="567" w:hanging="567"/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</w:pPr>
      <w:proofErr w:type="spellStart"/>
      <w:r w:rsidRPr="006D17AA"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  <w:t>Kоэффициент</w:t>
      </w:r>
      <w:proofErr w:type="spellEnd"/>
      <w:r w:rsidRPr="006D17AA"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  <w:t>, учитывающий влияние смазки K(L) - 1</w:t>
      </w:r>
    </w:p>
    <w:p w14:paraId="4FF3F2CA" w14:textId="77777777" w:rsidR="00625276" w:rsidRPr="006D17AA" w:rsidRDefault="00625276" w:rsidP="00625276">
      <w:pPr>
        <w:ind w:left="567" w:hanging="567"/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</w:pPr>
      <w:proofErr w:type="spellStart"/>
      <w:r w:rsidRPr="006D17AA"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  <w:t>Kоэффициент</w:t>
      </w:r>
      <w:proofErr w:type="spellEnd"/>
      <w:r w:rsidRPr="006D17AA"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  <w:t xml:space="preserve">, учитывающий шероховатость сопряженных поверхностей зубьев Z(R) </w:t>
      </w:r>
      <w:proofErr w:type="gramStart"/>
      <w:r w:rsidRPr="006D17AA"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  <w:t>-  1</w:t>
      </w:r>
      <w:proofErr w:type="gramEnd"/>
    </w:p>
    <w:p w14:paraId="5CB619B4" w14:textId="77777777" w:rsidR="00625276" w:rsidRPr="006D17AA" w:rsidRDefault="00625276" w:rsidP="00625276">
      <w:pPr>
        <w:ind w:left="567" w:hanging="567"/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</w:pPr>
      <w:r w:rsidRPr="006D17AA"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  <w:t>Коэффициент долговечности Z(N):</w:t>
      </w:r>
    </w:p>
    <w:p w14:paraId="510504ED" w14:textId="77777777" w:rsidR="00625276" w:rsidRPr="006D17AA" w:rsidRDefault="00625276" w:rsidP="00625276">
      <w:pPr>
        <w:ind w:left="567" w:hanging="567"/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</w:pPr>
      <w:r w:rsidRPr="006D17AA"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  <w:t xml:space="preserve">     Шестерни - 1.03721     Колеса - 0.999993</w:t>
      </w:r>
    </w:p>
    <w:p w14:paraId="489ADF93" w14:textId="77777777" w:rsidR="00625276" w:rsidRPr="006D17AA" w:rsidRDefault="00625276" w:rsidP="00625276">
      <w:pPr>
        <w:ind w:left="567" w:hanging="567"/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</w:pPr>
      <w:r w:rsidRPr="006D17AA"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  <w:t xml:space="preserve">Предел контактной выносливости поверхностей зубьев SIGMA(HLIM), </w:t>
      </w:r>
      <w:proofErr w:type="spellStart"/>
      <w:r w:rsidRPr="006D17AA"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  <w:t>MПa</w:t>
      </w:r>
      <w:proofErr w:type="spellEnd"/>
      <w:r w:rsidRPr="006D17AA"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  <w:t>:</w:t>
      </w:r>
    </w:p>
    <w:p w14:paraId="787FDE52" w14:textId="77777777" w:rsidR="00625276" w:rsidRPr="006D17AA" w:rsidRDefault="00625276" w:rsidP="00625276">
      <w:pPr>
        <w:ind w:left="567" w:hanging="567"/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</w:pPr>
      <w:r w:rsidRPr="006D17AA"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  <w:t xml:space="preserve">     Шестерни - 1431.35     Колеса - 1379.99</w:t>
      </w:r>
    </w:p>
    <w:p w14:paraId="5C80DA69" w14:textId="77777777" w:rsidR="00625276" w:rsidRPr="006D17AA" w:rsidRDefault="00625276" w:rsidP="00625276">
      <w:pPr>
        <w:ind w:left="567" w:hanging="567"/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</w:pPr>
      <w:r w:rsidRPr="006D17AA"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  <w:t>Допускаемые контактные напряжения SIGMA(HP), МПа:</w:t>
      </w:r>
    </w:p>
    <w:p w14:paraId="5647DA44" w14:textId="77777777" w:rsidR="00625276" w:rsidRPr="006D17AA" w:rsidRDefault="00625276" w:rsidP="00625276">
      <w:pPr>
        <w:ind w:left="567" w:hanging="567"/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</w:pPr>
      <w:r w:rsidRPr="006D17AA"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  <w:t xml:space="preserve">     Шестерни - 1226.59     Колеса - 1182.57</w:t>
      </w:r>
    </w:p>
    <w:p w14:paraId="1D8D40AA" w14:textId="77777777" w:rsidR="00625276" w:rsidRPr="006D17AA" w:rsidRDefault="00625276" w:rsidP="00625276">
      <w:pPr>
        <w:ind w:left="567" w:hanging="567"/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</w:pPr>
      <w:r w:rsidRPr="006D17AA"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  <w:t xml:space="preserve">     </w:t>
      </w:r>
    </w:p>
    <w:p w14:paraId="4EF68B0E" w14:textId="77777777" w:rsidR="00625276" w:rsidRPr="006D17AA" w:rsidRDefault="00625276" w:rsidP="00625276">
      <w:pPr>
        <w:ind w:left="567" w:hanging="567"/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</w:pPr>
      <w:r w:rsidRPr="006D17AA"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  <w:t xml:space="preserve">Допускаемые </w:t>
      </w:r>
      <w:proofErr w:type="gramStart"/>
      <w:r w:rsidRPr="006D17AA"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  <w:t>контактные  напряжения</w:t>
      </w:r>
      <w:proofErr w:type="gramEnd"/>
      <w:r w:rsidRPr="006D17AA"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  <w:t xml:space="preserve"> передачи, МПа - 1177.47</w:t>
      </w:r>
    </w:p>
    <w:p w14:paraId="634174FF" w14:textId="77777777" w:rsidR="00625276" w:rsidRPr="006D17AA" w:rsidRDefault="00625276" w:rsidP="00625276">
      <w:pPr>
        <w:ind w:left="567" w:hanging="567"/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</w:pPr>
      <w:r w:rsidRPr="006D17AA"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  <w:lastRenderedPageBreak/>
        <w:t xml:space="preserve">     </w:t>
      </w:r>
    </w:p>
    <w:p w14:paraId="61323D77" w14:textId="77777777" w:rsidR="00625276" w:rsidRPr="006D17AA" w:rsidRDefault="00625276" w:rsidP="00625276">
      <w:pPr>
        <w:ind w:left="567" w:hanging="567"/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</w:pPr>
      <w:r w:rsidRPr="006D17AA"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  <w:t>-----------------------------------------------------</w:t>
      </w:r>
    </w:p>
    <w:p w14:paraId="5F6CEE79" w14:textId="77777777" w:rsidR="00625276" w:rsidRPr="006D17AA" w:rsidRDefault="00625276" w:rsidP="00625276">
      <w:pPr>
        <w:ind w:left="567" w:hanging="567"/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</w:pPr>
      <w:r w:rsidRPr="006D17AA"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  <w:t>РАСЧЕТ НА КОНТАКТНУЮ ВЫНОСЛИВОСТЬ</w:t>
      </w:r>
    </w:p>
    <w:p w14:paraId="7105758A" w14:textId="77777777" w:rsidR="00625276" w:rsidRPr="006D17AA" w:rsidRDefault="00625276" w:rsidP="00625276">
      <w:pPr>
        <w:ind w:left="567" w:hanging="567"/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</w:pPr>
      <w:r w:rsidRPr="006D17AA"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  <w:t xml:space="preserve">     </w:t>
      </w:r>
    </w:p>
    <w:p w14:paraId="797B2A50" w14:textId="77777777" w:rsidR="00625276" w:rsidRPr="006D17AA" w:rsidRDefault="00625276" w:rsidP="00625276">
      <w:pPr>
        <w:ind w:left="567" w:hanging="567"/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</w:pPr>
      <w:r w:rsidRPr="006D17AA"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  <w:t>Коэффициент, учитывающий форму сопряженных поверхностей зубьев, Z(H) - 2.42473</w:t>
      </w:r>
    </w:p>
    <w:p w14:paraId="05133095" w14:textId="77777777" w:rsidR="00625276" w:rsidRPr="006D17AA" w:rsidRDefault="00625276" w:rsidP="00625276">
      <w:pPr>
        <w:ind w:left="567" w:hanging="567"/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</w:pPr>
      <w:r w:rsidRPr="006D17AA"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  <w:t>Коэффициент, учитывающий суммарную длину контактных линий, Z(EPSILON) - 0.811116</w:t>
      </w:r>
    </w:p>
    <w:p w14:paraId="4C3B7ECC" w14:textId="77777777" w:rsidR="00625276" w:rsidRPr="006D17AA" w:rsidRDefault="00625276" w:rsidP="00625276">
      <w:pPr>
        <w:ind w:left="567" w:hanging="567"/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</w:pPr>
      <w:r w:rsidRPr="006D17AA"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  <w:t>Коэффициент, учитывающий внешнюю динамическую нагрузку K(A) - 1.75</w:t>
      </w:r>
    </w:p>
    <w:p w14:paraId="217C3A91" w14:textId="77777777" w:rsidR="00625276" w:rsidRPr="006D17AA" w:rsidRDefault="00625276" w:rsidP="00625276">
      <w:pPr>
        <w:ind w:left="567" w:hanging="567"/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</w:pPr>
      <w:r w:rsidRPr="006D17AA"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  <w:t xml:space="preserve">Коэффициент, учитывающий распределение нагрузки между зубьями, K(HALFA) </w:t>
      </w:r>
      <w:proofErr w:type="gramStart"/>
      <w:r w:rsidRPr="006D17AA"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  <w:t>-  1.06157</w:t>
      </w:r>
      <w:proofErr w:type="gramEnd"/>
    </w:p>
    <w:p w14:paraId="35DF9A14" w14:textId="77777777" w:rsidR="00625276" w:rsidRPr="006D17AA" w:rsidRDefault="00625276" w:rsidP="00625276">
      <w:pPr>
        <w:ind w:left="567" w:hanging="567"/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</w:pPr>
      <w:r w:rsidRPr="006D17AA"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  <w:t>Коэффициент, учитывающий динамическую нагрузку, возникающую в зацеплении, K(HV) - 1.05724</w:t>
      </w:r>
    </w:p>
    <w:p w14:paraId="5E26BD17" w14:textId="77777777" w:rsidR="00625276" w:rsidRPr="006D17AA" w:rsidRDefault="00625276" w:rsidP="00625276">
      <w:pPr>
        <w:ind w:left="567" w:hanging="567"/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</w:pPr>
      <w:r w:rsidRPr="006D17AA"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  <w:t>Коэффициент, учитывающий распределение нагрузки по ширине венца, K(HBETTA) -1.02955</w:t>
      </w:r>
    </w:p>
    <w:p w14:paraId="0F3114AB" w14:textId="77777777" w:rsidR="00625276" w:rsidRPr="006D17AA" w:rsidRDefault="00625276" w:rsidP="00625276">
      <w:pPr>
        <w:ind w:left="567" w:hanging="567"/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</w:pPr>
      <w:r w:rsidRPr="006D17AA"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  <w:t>Коэффициент нагрузки K(H) - 2.02212</w:t>
      </w:r>
    </w:p>
    <w:p w14:paraId="68F29A84" w14:textId="77777777" w:rsidR="00625276" w:rsidRPr="006D17AA" w:rsidRDefault="00625276" w:rsidP="00625276">
      <w:pPr>
        <w:ind w:left="567" w:hanging="567"/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</w:pPr>
      <w:r w:rsidRPr="006D17AA"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  <w:t xml:space="preserve">   </w:t>
      </w:r>
    </w:p>
    <w:p w14:paraId="3E1EB536" w14:textId="77777777" w:rsidR="00625276" w:rsidRPr="006D17AA" w:rsidRDefault="00625276" w:rsidP="00625276">
      <w:pPr>
        <w:ind w:left="567" w:hanging="567"/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</w:pPr>
      <w:r w:rsidRPr="006D17AA"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  <w:t>Контактные напряжения без учета дополнительных нагрузок SIGMA(HO), МПа - 759.253</w:t>
      </w:r>
    </w:p>
    <w:p w14:paraId="3B1AAABD" w14:textId="77777777" w:rsidR="00625276" w:rsidRPr="006D17AA" w:rsidRDefault="00625276" w:rsidP="00625276">
      <w:pPr>
        <w:ind w:left="567" w:hanging="567"/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</w:pPr>
      <w:r w:rsidRPr="006D17AA"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  <w:t>Действующие в полюсе зацепления контактные напряжения SIGMA(H), МПа - 1079.67</w:t>
      </w:r>
    </w:p>
    <w:p w14:paraId="0914F180" w14:textId="77777777" w:rsidR="00625276" w:rsidRPr="006D17AA" w:rsidRDefault="00625276" w:rsidP="00625276">
      <w:pPr>
        <w:ind w:left="567" w:hanging="567"/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</w:pPr>
      <w:r w:rsidRPr="006D17AA"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  <w:t>-----------------------------------------------------</w:t>
      </w:r>
    </w:p>
    <w:p w14:paraId="03817101" w14:textId="77777777" w:rsidR="00625276" w:rsidRPr="006D17AA" w:rsidRDefault="00625276" w:rsidP="00625276">
      <w:pPr>
        <w:ind w:left="567" w:hanging="567"/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</w:pPr>
      <w:r w:rsidRPr="006D17AA"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  <w:t xml:space="preserve">     РАСЧЕТ НА КОНТАКТНУЮ ПРОЧНОСТЬ ПРИ ДЕЙСТВИИ МАКСИМАЛЬНОЙ НАГРУЗКИ</w:t>
      </w:r>
    </w:p>
    <w:p w14:paraId="17D8DB01" w14:textId="77777777" w:rsidR="00625276" w:rsidRPr="006D17AA" w:rsidRDefault="00625276" w:rsidP="00625276">
      <w:pPr>
        <w:ind w:left="567" w:hanging="567"/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</w:pPr>
      <w:r w:rsidRPr="006D17AA"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  <w:t xml:space="preserve">    </w:t>
      </w:r>
    </w:p>
    <w:p w14:paraId="75566C35" w14:textId="77777777" w:rsidR="00625276" w:rsidRPr="006D17AA" w:rsidRDefault="00625276" w:rsidP="00625276">
      <w:pPr>
        <w:ind w:left="567" w:hanging="567"/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</w:pPr>
      <w:r w:rsidRPr="006D17AA"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  <w:t xml:space="preserve">Коэффициент, учитывающий динамическую нагрузку, возникающую в зацеплении при </w:t>
      </w:r>
      <w:proofErr w:type="spellStart"/>
      <w:r w:rsidRPr="006D17AA"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  <w:t>max</w:t>
      </w:r>
      <w:proofErr w:type="spellEnd"/>
      <w:r w:rsidRPr="006D17AA"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  <w:t xml:space="preserve"> моменте, K(HV) - 1.02003</w:t>
      </w:r>
    </w:p>
    <w:p w14:paraId="0F822BF6" w14:textId="77777777" w:rsidR="00625276" w:rsidRPr="006D17AA" w:rsidRDefault="00625276" w:rsidP="00625276">
      <w:pPr>
        <w:ind w:left="567" w:hanging="567"/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</w:pPr>
      <w:r w:rsidRPr="006D17AA"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  <w:t>Коэффициент нагрузки K(HMAX) - 1.95096</w:t>
      </w:r>
    </w:p>
    <w:p w14:paraId="0FDD35D7" w14:textId="77777777" w:rsidR="00625276" w:rsidRPr="006D17AA" w:rsidRDefault="00625276" w:rsidP="00625276">
      <w:pPr>
        <w:ind w:left="567" w:hanging="567"/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</w:pPr>
      <w:r w:rsidRPr="006D17AA"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  <w:t>Максимальный момент М(</w:t>
      </w:r>
      <w:proofErr w:type="spellStart"/>
      <w:r w:rsidRPr="006D17AA"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  <w:t>max</w:t>
      </w:r>
      <w:proofErr w:type="spellEnd"/>
      <w:r w:rsidRPr="006D17AA"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  <w:t>), Нм - 416.667</w:t>
      </w:r>
    </w:p>
    <w:p w14:paraId="346738CC" w14:textId="77777777" w:rsidR="00625276" w:rsidRPr="006D17AA" w:rsidRDefault="00625276" w:rsidP="00625276">
      <w:pPr>
        <w:ind w:left="567" w:hanging="567"/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</w:pPr>
      <w:r w:rsidRPr="006D17AA"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  <w:t xml:space="preserve">Средний момент </w:t>
      </w:r>
      <w:proofErr w:type="gramStart"/>
      <w:r w:rsidRPr="006D17AA"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  <w:t>М(</w:t>
      </w:r>
      <w:proofErr w:type="gramEnd"/>
      <w:r w:rsidRPr="006D17AA"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  <w:t>1), Нм - 145.833</w:t>
      </w:r>
    </w:p>
    <w:p w14:paraId="76FAACB8" w14:textId="77777777" w:rsidR="00625276" w:rsidRPr="006D17AA" w:rsidRDefault="00625276" w:rsidP="00625276">
      <w:pPr>
        <w:ind w:left="567" w:hanging="567"/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</w:pPr>
      <w:r w:rsidRPr="006D17AA"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  <w:tab/>
        <w:t xml:space="preserve">  </w:t>
      </w:r>
    </w:p>
    <w:p w14:paraId="09C0FB0B" w14:textId="77777777" w:rsidR="00625276" w:rsidRPr="006D17AA" w:rsidRDefault="00625276" w:rsidP="00625276">
      <w:pPr>
        <w:ind w:left="567" w:hanging="567"/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</w:pPr>
      <w:r w:rsidRPr="006D17AA"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  <w:t>Контактные напряжения при действии максимальной нагрузки SIGMA(HMAX), МПа - 1792.57</w:t>
      </w:r>
    </w:p>
    <w:p w14:paraId="4B6B9390" w14:textId="77777777" w:rsidR="00625276" w:rsidRPr="006D17AA" w:rsidRDefault="00625276" w:rsidP="00625276">
      <w:pPr>
        <w:ind w:left="567" w:hanging="567"/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</w:pPr>
      <w:r w:rsidRPr="006D17AA"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  <w:t>Допускаемые контактные напряжения при действии максимальной нагрузки SIGMA(HPMAX):</w:t>
      </w:r>
    </w:p>
    <w:p w14:paraId="7908C87C" w14:textId="77777777" w:rsidR="00625276" w:rsidRPr="006D17AA" w:rsidRDefault="00625276" w:rsidP="00625276">
      <w:pPr>
        <w:ind w:left="567" w:hanging="567"/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</w:pPr>
      <w:r w:rsidRPr="006D17AA"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  <w:t xml:space="preserve">     Шестерни - 2640     Колеса - 2640</w:t>
      </w:r>
    </w:p>
    <w:p w14:paraId="610040B2" w14:textId="77777777" w:rsidR="00625276" w:rsidRPr="006D17AA" w:rsidRDefault="00625276" w:rsidP="00625276">
      <w:pPr>
        <w:ind w:left="567" w:hanging="567"/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</w:pPr>
      <w:r w:rsidRPr="006D17AA"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  <w:t xml:space="preserve">     </w:t>
      </w:r>
    </w:p>
    <w:p w14:paraId="61BECC0C" w14:textId="77777777" w:rsidR="00625276" w:rsidRPr="006D17AA" w:rsidRDefault="00625276" w:rsidP="00625276">
      <w:pPr>
        <w:ind w:left="567" w:hanging="567"/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</w:pPr>
      <w:r w:rsidRPr="006D17AA"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  <w:t>****************************************************</w:t>
      </w:r>
    </w:p>
    <w:p w14:paraId="6FA6CAF6" w14:textId="77777777" w:rsidR="00625276" w:rsidRPr="006D17AA" w:rsidRDefault="00625276" w:rsidP="00625276">
      <w:pPr>
        <w:ind w:left="567" w:hanging="567"/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</w:pPr>
      <w:r w:rsidRPr="006D17AA"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  <w:t xml:space="preserve">     </w:t>
      </w:r>
    </w:p>
    <w:p w14:paraId="6CC54111" w14:textId="77777777" w:rsidR="00625276" w:rsidRPr="006D17AA" w:rsidRDefault="00625276" w:rsidP="00625276">
      <w:pPr>
        <w:ind w:left="567" w:hanging="567"/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</w:pPr>
      <w:r w:rsidRPr="006D17AA"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  <w:t xml:space="preserve">        РАСЧЕТ НА ИЗГИБНУЮ ПРОЧНОСТЬ ПАРЫ МЦК-САТЕЛЛИТ</w:t>
      </w:r>
    </w:p>
    <w:p w14:paraId="665E1333" w14:textId="77777777" w:rsidR="00625276" w:rsidRPr="006D17AA" w:rsidRDefault="00625276" w:rsidP="00625276">
      <w:pPr>
        <w:ind w:left="567" w:hanging="567"/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</w:pPr>
      <w:r w:rsidRPr="006D17AA"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  <w:t xml:space="preserve">     </w:t>
      </w:r>
    </w:p>
    <w:p w14:paraId="42136644" w14:textId="77777777" w:rsidR="00625276" w:rsidRPr="006D17AA" w:rsidRDefault="00625276" w:rsidP="00625276">
      <w:pPr>
        <w:ind w:left="567" w:hanging="567"/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</w:pPr>
      <w:r w:rsidRPr="006D17AA"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  <w:t xml:space="preserve">        Расчет зубьев МЦК     </w:t>
      </w:r>
    </w:p>
    <w:p w14:paraId="7D471744" w14:textId="77777777" w:rsidR="00625276" w:rsidRPr="006D17AA" w:rsidRDefault="00625276" w:rsidP="00625276">
      <w:pPr>
        <w:ind w:left="567" w:hanging="567"/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</w:pPr>
      <w:r w:rsidRPr="006D17AA"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  <w:t>ОПРЕДЕЛЕНИЕ ДОПУСКАЕМЫХ НАПРЯЖЕНИЙ ПРИ РАСЧЕТЕ НА ИЗГИБНУЮ ВЫНОСЛИВОСТЬ</w:t>
      </w:r>
    </w:p>
    <w:p w14:paraId="2B54805E" w14:textId="77777777" w:rsidR="00625276" w:rsidRPr="006D17AA" w:rsidRDefault="00625276" w:rsidP="00625276">
      <w:pPr>
        <w:ind w:left="567" w:hanging="567"/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</w:pPr>
      <w:r w:rsidRPr="006D17AA"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  <w:t xml:space="preserve">         </w:t>
      </w:r>
    </w:p>
    <w:p w14:paraId="63CD68F1" w14:textId="77777777" w:rsidR="00625276" w:rsidRPr="006D17AA" w:rsidRDefault="00625276" w:rsidP="00625276">
      <w:pPr>
        <w:ind w:left="567" w:hanging="567"/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</w:pPr>
      <w:r w:rsidRPr="006D17AA"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  <w:t xml:space="preserve">      ПРЯМОЕ ДЕЙСТВИЕ НАГРУЗКИ</w:t>
      </w:r>
    </w:p>
    <w:p w14:paraId="5A3FDABD" w14:textId="77777777" w:rsidR="00625276" w:rsidRPr="006D17AA" w:rsidRDefault="00625276" w:rsidP="00625276">
      <w:pPr>
        <w:ind w:left="567" w:hanging="567"/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</w:pPr>
      <w:r w:rsidRPr="006D17AA"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  <w:t xml:space="preserve">     НАГРУЗКА ПОСТОЯННА</w:t>
      </w:r>
    </w:p>
    <w:p w14:paraId="5EB761CB" w14:textId="77777777" w:rsidR="00625276" w:rsidRPr="006D17AA" w:rsidRDefault="00625276" w:rsidP="00625276">
      <w:pPr>
        <w:ind w:left="567" w:hanging="567"/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</w:pPr>
      <w:proofErr w:type="spellStart"/>
      <w:r w:rsidRPr="006D17AA"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  <w:t>Oкружная</w:t>
      </w:r>
      <w:proofErr w:type="spellEnd"/>
      <w:r w:rsidRPr="006D17AA"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  <w:t xml:space="preserve"> сила на делительном диаметре для прямого действия нагрузки, H - 717.61</w:t>
      </w:r>
    </w:p>
    <w:p w14:paraId="3C2FA07B" w14:textId="77777777" w:rsidR="00625276" w:rsidRPr="006D17AA" w:rsidRDefault="00625276" w:rsidP="00625276">
      <w:pPr>
        <w:ind w:left="567" w:hanging="567"/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</w:pPr>
      <w:r w:rsidRPr="006D17AA"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  <w:t xml:space="preserve">  РАСЧЕТНЫЙ МОМЕНТ 16.3443</w:t>
      </w:r>
    </w:p>
    <w:p w14:paraId="0A2C7291" w14:textId="77777777" w:rsidR="00625276" w:rsidRPr="006D17AA" w:rsidRDefault="00625276" w:rsidP="00625276">
      <w:pPr>
        <w:ind w:left="567" w:hanging="567"/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</w:pPr>
      <w:r w:rsidRPr="006D17AA"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  <w:t xml:space="preserve">  СКОРОСТЬ В ЗАЦЕПЛЕНИИ 2.18058</w:t>
      </w:r>
    </w:p>
    <w:p w14:paraId="6633DD05" w14:textId="77777777" w:rsidR="00625276" w:rsidRPr="006D17AA" w:rsidRDefault="00625276" w:rsidP="00625276">
      <w:pPr>
        <w:ind w:left="567" w:hanging="567"/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</w:pPr>
      <w:r w:rsidRPr="006D17AA"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  <w:t xml:space="preserve">  ЧИСЛО ЦИКЛОВ 3.4155e+07</w:t>
      </w:r>
    </w:p>
    <w:p w14:paraId="6EB2F96E" w14:textId="77777777" w:rsidR="00625276" w:rsidRPr="006D17AA" w:rsidRDefault="00625276" w:rsidP="00625276">
      <w:pPr>
        <w:ind w:left="567" w:hanging="567"/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</w:pPr>
      <w:r w:rsidRPr="006D17AA"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  <w:t>Коэффициент долговечности K(FL) -   1.000</w:t>
      </w:r>
    </w:p>
    <w:p w14:paraId="6317F163" w14:textId="77777777" w:rsidR="00625276" w:rsidRPr="006D17AA" w:rsidRDefault="00625276" w:rsidP="00625276">
      <w:pPr>
        <w:ind w:left="567" w:hanging="567"/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</w:pPr>
      <w:r w:rsidRPr="006D17AA"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  <w:t xml:space="preserve">    </w:t>
      </w:r>
    </w:p>
    <w:p w14:paraId="289449B1" w14:textId="77777777" w:rsidR="00625276" w:rsidRPr="006D17AA" w:rsidRDefault="00625276" w:rsidP="00625276">
      <w:pPr>
        <w:ind w:left="567" w:hanging="567"/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</w:pPr>
      <w:r w:rsidRPr="006D17AA"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  <w:t xml:space="preserve">           РЕВЕРСИВНОЕ ДЕЙСТВИЕ НАГРУЗКИ</w:t>
      </w:r>
    </w:p>
    <w:p w14:paraId="5BDBE643" w14:textId="77777777" w:rsidR="00625276" w:rsidRPr="006D17AA" w:rsidRDefault="00625276" w:rsidP="00625276">
      <w:pPr>
        <w:ind w:left="567" w:hanging="567"/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</w:pPr>
      <w:r w:rsidRPr="006D17AA"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  <w:t xml:space="preserve">     НАГРУЗКА ПОСТОЯННА</w:t>
      </w:r>
    </w:p>
    <w:p w14:paraId="1E1D85D0" w14:textId="77777777" w:rsidR="00625276" w:rsidRPr="006D17AA" w:rsidRDefault="00625276" w:rsidP="00625276">
      <w:pPr>
        <w:ind w:left="567" w:hanging="567"/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</w:pPr>
      <w:r w:rsidRPr="006D17AA"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  <w:t>Окружная сила на делительном диаметре для реверсивного действия нагрузки F(TF), H - 2657.81</w:t>
      </w:r>
    </w:p>
    <w:p w14:paraId="6DA33E7F" w14:textId="77777777" w:rsidR="00625276" w:rsidRPr="006D17AA" w:rsidRDefault="00625276" w:rsidP="00625276">
      <w:pPr>
        <w:ind w:left="567" w:hanging="567"/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</w:pPr>
      <w:proofErr w:type="spellStart"/>
      <w:r w:rsidRPr="006D17AA"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  <w:t>Kоэффициент</w:t>
      </w:r>
      <w:proofErr w:type="spellEnd"/>
      <w:r w:rsidRPr="006D17AA"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  <w:t>, учитывающий характер циклограммы, для реверсивного действия нагрузки MJU(F1) - 4.9955</w:t>
      </w:r>
    </w:p>
    <w:p w14:paraId="2AA18859" w14:textId="77777777" w:rsidR="00625276" w:rsidRPr="006D17AA" w:rsidRDefault="00625276" w:rsidP="00625276">
      <w:pPr>
        <w:ind w:left="567" w:hanging="567"/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</w:pPr>
      <w:r w:rsidRPr="006D17AA"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  <w:t>Эквивалентное число циклов перемены напряжений для реверсивного действия нагрузки N(FE) - 1.9982e+07</w:t>
      </w:r>
    </w:p>
    <w:p w14:paraId="11F87BB4" w14:textId="77777777" w:rsidR="00625276" w:rsidRPr="006D17AA" w:rsidRDefault="00625276" w:rsidP="00625276">
      <w:pPr>
        <w:ind w:left="567" w:hanging="567"/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</w:pPr>
      <w:r w:rsidRPr="006D17AA"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  <w:t>Расчетный момент для реверсивного действия нагрузки, M(H) - 60.5346</w:t>
      </w:r>
    </w:p>
    <w:p w14:paraId="04AE52CE" w14:textId="77777777" w:rsidR="00625276" w:rsidRPr="006D17AA" w:rsidRDefault="00625276" w:rsidP="00625276">
      <w:pPr>
        <w:ind w:left="567" w:hanging="567"/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</w:pPr>
      <w:r w:rsidRPr="006D17AA"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  <w:t xml:space="preserve">Коэффициент долговечности для реверсивного </w:t>
      </w:r>
      <w:proofErr w:type="gramStart"/>
      <w:r w:rsidRPr="006D17AA"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  <w:t>действия  нагрузки</w:t>
      </w:r>
      <w:proofErr w:type="gramEnd"/>
      <w:r w:rsidRPr="006D17AA"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  <w:t xml:space="preserve"> K(FL) - 1</w:t>
      </w:r>
    </w:p>
    <w:p w14:paraId="2EAB54F8" w14:textId="77777777" w:rsidR="00625276" w:rsidRPr="006D17AA" w:rsidRDefault="00625276" w:rsidP="00625276">
      <w:pPr>
        <w:ind w:left="567" w:hanging="567"/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</w:pPr>
      <w:r w:rsidRPr="006D17AA"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  <w:t xml:space="preserve">    </w:t>
      </w:r>
    </w:p>
    <w:p w14:paraId="7DE78768" w14:textId="77777777" w:rsidR="00625276" w:rsidRPr="006D17AA" w:rsidRDefault="00625276" w:rsidP="00625276">
      <w:pPr>
        <w:ind w:left="567" w:hanging="567"/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</w:pPr>
      <w:proofErr w:type="spellStart"/>
      <w:r w:rsidRPr="006D17AA"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  <w:t>Kоэффициент</w:t>
      </w:r>
      <w:proofErr w:type="spellEnd"/>
      <w:r w:rsidRPr="006D17AA"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  <w:t>, учитывающий влияние двухстороннего приложения нагрузки, K(FC) - 0.9325</w:t>
      </w:r>
    </w:p>
    <w:p w14:paraId="36428E67" w14:textId="77777777" w:rsidR="00625276" w:rsidRPr="006D17AA" w:rsidRDefault="00625276" w:rsidP="00625276">
      <w:pPr>
        <w:ind w:left="567" w:hanging="567"/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</w:pPr>
      <w:proofErr w:type="spellStart"/>
      <w:r w:rsidRPr="006D17AA"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  <w:t>Kоэффициент</w:t>
      </w:r>
      <w:proofErr w:type="spellEnd"/>
      <w:r w:rsidRPr="006D17AA"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  <w:t xml:space="preserve">, учитывающий влияние деформационного </w:t>
      </w:r>
      <w:proofErr w:type="spellStart"/>
      <w:r w:rsidRPr="006D17AA"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  <w:t>упрочнeния</w:t>
      </w:r>
      <w:proofErr w:type="spellEnd"/>
      <w:r w:rsidRPr="006D17AA"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  <w:t xml:space="preserve"> или электрохимической обработки переходной поверхности, K(FG) - 0.75</w:t>
      </w:r>
    </w:p>
    <w:p w14:paraId="325DD55E" w14:textId="77777777" w:rsidR="00625276" w:rsidRPr="006D17AA" w:rsidRDefault="00625276" w:rsidP="00625276">
      <w:pPr>
        <w:ind w:left="567" w:hanging="567"/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</w:pPr>
      <w:proofErr w:type="spellStart"/>
      <w:r w:rsidRPr="006D17AA"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  <w:lastRenderedPageBreak/>
        <w:t>Kоэффициент</w:t>
      </w:r>
      <w:proofErr w:type="spellEnd"/>
      <w:r w:rsidRPr="006D17AA"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  <w:t>, учитывающий влияние шлифования переходной - 1</w:t>
      </w:r>
    </w:p>
    <w:p w14:paraId="54CF49B8" w14:textId="77777777" w:rsidR="00625276" w:rsidRPr="006D17AA" w:rsidRDefault="00625276" w:rsidP="00625276">
      <w:pPr>
        <w:ind w:left="567" w:hanging="567"/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</w:pPr>
      <w:proofErr w:type="spellStart"/>
      <w:r w:rsidRPr="006D17AA"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  <w:t>Kоэффициент</w:t>
      </w:r>
      <w:proofErr w:type="spellEnd"/>
      <w:r w:rsidRPr="006D17AA"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  <w:t xml:space="preserve">, учитывающий влияние шлифования </w:t>
      </w:r>
      <w:proofErr w:type="gramStart"/>
      <w:r w:rsidRPr="006D17AA"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  <w:t>переходной  поверхности</w:t>
      </w:r>
      <w:proofErr w:type="gramEnd"/>
      <w:r w:rsidRPr="006D17AA"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  <w:t xml:space="preserve"> зуба шестерни, K(FD) - 1</w:t>
      </w:r>
    </w:p>
    <w:p w14:paraId="2F4BF821" w14:textId="77777777" w:rsidR="00625276" w:rsidRPr="006D17AA" w:rsidRDefault="00625276" w:rsidP="00625276">
      <w:pPr>
        <w:ind w:left="567" w:hanging="567"/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</w:pPr>
      <w:r w:rsidRPr="006D17AA"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  <w:t xml:space="preserve">Предел </w:t>
      </w:r>
      <w:proofErr w:type="spellStart"/>
      <w:r w:rsidRPr="006D17AA"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  <w:t>изломной</w:t>
      </w:r>
      <w:proofErr w:type="spellEnd"/>
      <w:r w:rsidRPr="006D17AA"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  <w:t xml:space="preserve"> выносливости, SIGMA(FLIM0), МПа - 950</w:t>
      </w:r>
    </w:p>
    <w:p w14:paraId="107ACD21" w14:textId="77777777" w:rsidR="00625276" w:rsidRPr="006D17AA" w:rsidRDefault="00625276" w:rsidP="00625276">
      <w:pPr>
        <w:ind w:left="567" w:hanging="567"/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</w:pPr>
      <w:r w:rsidRPr="006D17AA"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  <w:t>Предел выносливости зубьев колес при изгибе, SIGMA(FLIM), МПа - 712.5</w:t>
      </w:r>
    </w:p>
    <w:p w14:paraId="521C14DF" w14:textId="77777777" w:rsidR="00625276" w:rsidRPr="006D17AA" w:rsidRDefault="00625276" w:rsidP="00625276">
      <w:pPr>
        <w:ind w:left="567" w:hanging="567"/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</w:pPr>
      <w:proofErr w:type="spellStart"/>
      <w:r w:rsidRPr="006D17AA"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  <w:t>Kоэффициент</w:t>
      </w:r>
      <w:proofErr w:type="spellEnd"/>
      <w:r w:rsidRPr="006D17AA"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  <w:t xml:space="preserve"> безопасности, S(F) - 1.7825</w:t>
      </w:r>
    </w:p>
    <w:p w14:paraId="1A599D75" w14:textId="77777777" w:rsidR="00625276" w:rsidRPr="006D17AA" w:rsidRDefault="00625276" w:rsidP="00625276">
      <w:pPr>
        <w:ind w:left="567" w:hanging="567"/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</w:pPr>
      <w:proofErr w:type="spellStart"/>
      <w:r w:rsidRPr="006D17AA"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  <w:t>Kоэффициент</w:t>
      </w:r>
      <w:proofErr w:type="spellEnd"/>
      <w:r w:rsidRPr="006D17AA"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  <w:t>, учитывающий градиент напряжений и чувствительность материала к концентрации напряжений, Y(S) - 1.03022</w:t>
      </w:r>
    </w:p>
    <w:p w14:paraId="7AFA614D" w14:textId="77777777" w:rsidR="00625276" w:rsidRPr="006D17AA" w:rsidRDefault="00625276" w:rsidP="00625276">
      <w:pPr>
        <w:ind w:left="567" w:hanging="567"/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</w:pPr>
      <w:proofErr w:type="spellStart"/>
      <w:r w:rsidRPr="006D17AA"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  <w:t>Kоэффициент</w:t>
      </w:r>
      <w:proofErr w:type="spellEnd"/>
      <w:r w:rsidRPr="006D17AA"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  <w:t>, учитывающий шероховатость переходной поверхности, Y(R) - 1</w:t>
      </w:r>
    </w:p>
    <w:p w14:paraId="7273B1F8" w14:textId="77777777" w:rsidR="00625276" w:rsidRPr="006D17AA" w:rsidRDefault="00625276" w:rsidP="00625276">
      <w:pPr>
        <w:ind w:left="567" w:hanging="567"/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</w:pPr>
      <w:proofErr w:type="spellStart"/>
      <w:r w:rsidRPr="006D17AA"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  <w:t>Kоэффициент</w:t>
      </w:r>
      <w:proofErr w:type="spellEnd"/>
      <w:r w:rsidRPr="006D17AA"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  <w:t>, учитывающий размеры зубчатого колеса, K(XF) - 1</w:t>
      </w:r>
    </w:p>
    <w:p w14:paraId="5B7F5F9E" w14:textId="77777777" w:rsidR="00625276" w:rsidRPr="006D17AA" w:rsidRDefault="00625276" w:rsidP="00625276">
      <w:pPr>
        <w:ind w:left="567" w:hanging="567"/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</w:pPr>
      <w:r w:rsidRPr="006D17AA"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  <w:t xml:space="preserve">    </w:t>
      </w:r>
    </w:p>
    <w:p w14:paraId="40841939" w14:textId="77777777" w:rsidR="00625276" w:rsidRPr="006D17AA" w:rsidRDefault="00625276" w:rsidP="00625276">
      <w:pPr>
        <w:ind w:left="567" w:hanging="567"/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</w:pPr>
      <w:r w:rsidRPr="006D17AA"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  <w:t>Допускаемое изгибное напряжение при расчете на выносливость, МПа - 411.8</w:t>
      </w:r>
    </w:p>
    <w:p w14:paraId="26C87DF8" w14:textId="77777777" w:rsidR="00625276" w:rsidRPr="006D17AA" w:rsidRDefault="00625276" w:rsidP="00625276">
      <w:pPr>
        <w:ind w:left="567" w:hanging="567"/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</w:pPr>
      <w:r w:rsidRPr="006D17AA"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  <w:t>--------------------------------------------------</w:t>
      </w:r>
    </w:p>
    <w:p w14:paraId="749559E6" w14:textId="77777777" w:rsidR="00625276" w:rsidRPr="006D17AA" w:rsidRDefault="00625276" w:rsidP="00625276">
      <w:pPr>
        <w:ind w:left="567" w:hanging="567"/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</w:pPr>
      <w:r w:rsidRPr="006D17AA"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  <w:t>РАСЧЕТ НА ИЗГИБНУЮ ВЫНОСЛИВОСТЬ</w:t>
      </w:r>
    </w:p>
    <w:p w14:paraId="20A6BF59" w14:textId="77777777" w:rsidR="00625276" w:rsidRPr="006D17AA" w:rsidRDefault="00625276" w:rsidP="00625276">
      <w:pPr>
        <w:ind w:left="567" w:hanging="567"/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</w:pPr>
      <w:r w:rsidRPr="006D17AA"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  <w:t xml:space="preserve">    </w:t>
      </w:r>
    </w:p>
    <w:p w14:paraId="3807774C" w14:textId="77777777" w:rsidR="00625276" w:rsidRPr="006D17AA" w:rsidRDefault="00625276" w:rsidP="00625276">
      <w:pPr>
        <w:ind w:left="567" w:hanging="567"/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</w:pPr>
      <w:r w:rsidRPr="006D17AA"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  <w:t>Коэффициент, учитывающий динамическую нагрузку, возникающую в зацеплении, K(FV) -   1.057</w:t>
      </w:r>
    </w:p>
    <w:p w14:paraId="117880C5" w14:textId="77777777" w:rsidR="00625276" w:rsidRPr="006D17AA" w:rsidRDefault="00625276" w:rsidP="00625276">
      <w:pPr>
        <w:ind w:left="567" w:hanging="567"/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</w:pPr>
      <w:r w:rsidRPr="006D17AA"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  <w:t>Коэффициент, учитывающий распределение нагрузки по ширине венца, K(FBETTA) -   1.053</w:t>
      </w:r>
    </w:p>
    <w:p w14:paraId="56F0B718" w14:textId="77777777" w:rsidR="00625276" w:rsidRPr="006D17AA" w:rsidRDefault="00625276" w:rsidP="00625276">
      <w:pPr>
        <w:ind w:left="567" w:hanging="567"/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</w:pPr>
      <w:r w:rsidRPr="006D17AA"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  <w:t>Коэффициент, учитывающий распределение нагрузки между зубьями, K(FALFA) -   1.062</w:t>
      </w:r>
    </w:p>
    <w:p w14:paraId="6BACF007" w14:textId="77777777" w:rsidR="00625276" w:rsidRPr="006D17AA" w:rsidRDefault="00625276" w:rsidP="00625276">
      <w:pPr>
        <w:ind w:left="567" w:hanging="567"/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</w:pPr>
      <w:r w:rsidRPr="006D17AA"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  <w:t>Коэффициент внешней динамической нагрузки KA -   1.750</w:t>
      </w:r>
    </w:p>
    <w:p w14:paraId="6481345A" w14:textId="77777777" w:rsidR="00625276" w:rsidRPr="006D17AA" w:rsidRDefault="00625276" w:rsidP="00625276">
      <w:pPr>
        <w:ind w:left="567" w:hanging="567"/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</w:pPr>
      <w:r w:rsidRPr="006D17AA"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  <w:t>Коэффициент нагрузки, K(F) -   2.068</w:t>
      </w:r>
    </w:p>
    <w:p w14:paraId="4BC24B9E" w14:textId="77777777" w:rsidR="00625276" w:rsidRPr="006D17AA" w:rsidRDefault="00625276" w:rsidP="00625276">
      <w:pPr>
        <w:ind w:left="567" w:hanging="567"/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</w:pPr>
      <w:r w:rsidRPr="006D17AA"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  <w:t>Коэффициент, учитывающий наклон зубьев, Y(BETTA) -   0.912</w:t>
      </w:r>
    </w:p>
    <w:p w14:paraId="77DBCDF4" w14:textId="77777777" w:rsidR="00625276" w:rsidRPr="006D17AA" w:rsidRDefault="00625276" w:rsidP="00625276">
      <w:pPr>
        <w:ind w:left="567" w:hanging="567"/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</w:pPr>
      <w:r w:rsidRPr="006D17AA"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  <w:t>Коэффициент, учитывающий перекрытие зубьев, Y(E) -   0.627</w:t>
      </w:r>
    </w:p>
    <w:p w14:paraId="4678F683" w14:textId="77777777" w:rsidR="00625276" w:rsidRPr="006D17AA" w:rsidRDefault="00625276" w:rsidP="00625276">
      <w:pPr>
        <w:ind w:left="567" w:hanging="567"/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</w:pPr>
      <w:r w:rsidRPr="006D17AA"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  <w:t>Коэффициент, учитывающий форму зуба, Y(FS) -   3.694</w:t>
      </w:r>
    </w:p>
    <w:p w14:paraId="2995D695" w14:textId="77777777" w:rsidR="00625276" w:rsidRPr="006D17AA" w:rsidRDefault="00625276" w:rsidP="00625276">
      <w:pPr>
        <w:ind w:left="567" w:hanging="567"/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</w:pPr>
      <w:r w:rsidRPr="006D17AA"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  <w:t xml:space="preserve">    </w:t>
      </w:r>
    </w:p>
    <w:p w14:paraId="7455E78B" w14:textId="77777777" w:rsidR="00625276" w:rsidRPr="006D17AA" w:rsidRDefault="00625276" w:rsidP="00625276">
      <w:pPr>
        <w:ind w:left="567" w:hanging="567"/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</w:pPr>
      <w:r w:rsidRPr="006D17AA"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  <w:t xml:space="preserve">Действующие в полюсе зацепления изгибные </w:t>
      </w:r>
      <w:proofErr w:type="gramStart"/>
      <w:r w:rsidRPr="006D17AA"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  <w:t>напряжения,  SIGMA</w:t>
      </w:r>
      <w:proofErr w:type="gramEnd"/>
      <w:r w:rsidRPr="006D17AA"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  <w:t>(F), МПа - 290.221</w:t>
      </w:r>
    </w:p>
    <w:p w14:paraId="1EA0C266" w14:textId="77777777" w:rsidR="00625276" w:rsidRPr="006D17AA" w:rsidRDefault="00625276" w:rsidP="00625276">
      <w:pPr>
        <w:ind w:left="567" w:hanging="567"/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</w:pPr>
      <w:r w:rsidRPr="006D17AA"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  <w:t>--------------------------------------------------</w:t>
      </w:r>
    </w:p>
    <w:p w14:paraId="184E831F" w14:textId="77777777" w:rsidR="00625276" w:rsidRPr="006D17AA" w:rsidRDefault="00625276" w:rsidP="00625276">
      <w:pPr>
        <w:ind w:left="567" w:hanging="567"/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</w:pPr>
      <w:r w:rsidRPr="006D17AA"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  <w:t xml:space="preserve">     РАСЧЕТ НА ИЗГИБНУЮ ПРОЧНОСТЬ ПРИ ДЕЙСТВИИ МАКСИМАЛЬНОЙ НАГРУЗКИ</w:t>
      </w:r>
    </w:p>
    <w:p w14:paraId="1708FB5B" w14:textId="77777777" w:rsidR="00625276" w:rsidRPr="006D17AA" w:rsidRDefault="00625276" w:rsidP="00625276">
      <w:pPr>
        <w:ind w:left="567" w:hanging="567"/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</w:pPr>
      <w:r w:rsidRPr="006D17AA"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  <w:t xml:space="preserve">    </w:t>
      </w:r>
    </w:p>
    <w:p w14:paraId="4E9F8349" w14:textId="77777777" w:rsidR="00625276" w:rsidRPr="006D17AA" w:rsidRDefault="00625276" w:rsidP="00625276">
      <w:pPr>
        <w:ind w:left="567" w:hanging="567"/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</w:pPr>
      <w:r w:rsidRPr="006D17AA"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  <w:t>Максимальная расчетная нагрузка F(</w:t>
      </w:r>
      <w:proofErr w:type="spellStart"/>
      <w:r w:rsidRPr="006D17AA"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  <w:t>Tmax</w:t>
      </w:r>
      <w:proofErr w:type="spellEnd"/>
      <w:r w:rsidRPr="006D17AA"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  <w:t>), Н - 7593.76</w:t>
      </w:r>
    </w:p>
    <w:p w14:paraId="587C6E52" w14:textId="77777777" w:rsidR="00625276" w:rsidRPr="006D17AA" w:rsidRDefault="00625276" w:rsidP="00625276">
      <w:pPr>
        <w:ind w:left="567" w:hanging="567"/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</w:pPr>
      <w:proofErr w:type="spellStart"/>
      <w:r w:rsidRPr="006D17AA"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  <w:t>Pасчетная</w:t>
      </w:r>
      <w:proofErr w:type="spellEnd"/>
      <w:r w:rsidRPr="006D17AA"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  <w:t xml:space="preserve"> нагрузка F(T), Н - 2657.81</w:t>
      </w:r>
    </w:p>
    <w:p w14:paraId="38A121B9" w14:textId="77777777" w:rsidR="00625276" w:rsidRPr="006D17AA" w:rsidRDefault="00625276" w:rsidP="00625276">
      <w:pPr>
        <w:ind w:left="567" w:hanging="567"/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</w:pPr>
      <w:r w:rsidRPr="006D17AA"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  <w:t xml:space="preserve">    </w:t>
      </w:r>
    </w:p>
    <w:p w14:paraId="18977932" w14:textId="77777777" w:rsidR="00625276" w:rsidRPr="006D17AA" w:rsidRDefault="00625276" w:rsidP="00625276">
      <w:pPr>
        <w:ind w:left="567" w:hanging="567"/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</w:pPr>
      <w:r w:rsidRPr="006D17AA"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  <w:t>Действующие максимальные изгибные напряжения SIGMA(FMAX), МПа - 473.831</w:t>
      </w:r>
    </w:p>
    <w:p w14:paraId="0611357B" w14:textId="77777777" w:rsidR="00625276" w:rsidRPr="006D17AA" w:rsidRDefault="00625276" w:rsidP="00625276">
      <w:pPr>
        <w:ind w:left="567" w:hanging="567"/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</w:pPr>
      <w:r w:rsidRPr="006D17AA"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  <w:t>Допускаемые максимальные изгибные напряжения SIGMA(FPMAX), МПа - 1932</w:t>
      </w:r>
    </w:p>
    <w:p w14:paraId="5D3D59A4" w14:textId="77777777" w:rsidR="00625276" w:rsidRPr="006D17AA" w:rsidRDefault="00625276" w:rsidP="00625276">
      <w:pPr>
        <w:ind w:left="567" w:hanging="567"/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</w:pPr>
      <w:r w:rsidRPr="006D17AA"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  <w:t xml:space="preserve">     </w:t>
      </w:r>
    </w:p>
    <w:p w14:paraId="15A4DDFE" w14:textId="77777777" w:rsidR="00625276" w:rsidRPr="006D17AA" w:rsidRDefault="00625276" w:rsidP="00625276">
      <w:pPr>
        <w:ind w:left="567" w:hanging="567"/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</w:pPr>
      <w:r w:rsidRPr="006D17AA"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  <w:t>----------------------------------------------------</w:t>
      </w:r>
    </w:p>
    <w:p w14:paraId="70E524F3" w14:textId="77777777" w:rsidR="00625276" w:rsidRPr="006D17AA" w:rsidRDefault="00625276" w:rsidP="00625276">
      <w:pPr>
        <w:ind w:left="567" w:hanging="567"/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</w:pPr>
      <w:r w:rsidRPr="006D17AA"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  <w:t xml:space="preserve">     </w:t>
      </w:r>
    </w:p>
    <w:p w14:paraId="21C769A7" w14:textId="77777777" w:rsidR="00625276" w:rsidRPr="006D17AA" w:rsidRDefault="00625276" w:rsidP="00625276">
      <w:pPr>
        <w:ind w:left="567" w:hanging="567"/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</w:pPr>
      <w:r w:rsidRPr="006D17AA"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  <w:t xml:space="preserve">        Расчет зубьев сателлита</w:t>
      </w:r>
    </w:p>
    <w:p w14:paraId="7A2CEA61" w14:textId="77777777" w:rsidR="00625276" w:rsidRPr="006D17AA" w:rsidRDefault="00625276" w:rsidP="00625276">
      <w:pPr>
        <w:ind w:left="567" w:hanging="567"/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</w:pPr>
      <w:r w:rsidRPr="006D17AA"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  <w:t xml:space="preserve">     </w:t>
      </w:r>
    </w:p>
    <w:p w14:paraId="28288CB7" w14:textId="77777777" w:rsidR="00625276" w:rsidRPr="006D17AA" w:rsidRDefault="00625276" w:rsidP="00625276">
      <w:pPr>
        <w:ind w:left="567" w:hanging="567"/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</w:pPr>
      <w:r w:rsidRPr="006D17AA"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  <w:t>ОПРЕДЕЛЕНИЕ ДОПУСКАЕМЫХ НАПРЯЖЕНИЙ ПРИ РАСЧЕТЕ НА ИЗГИБНУЮ ВЫНОСЛИВОСТЬ</w:t>
      </w:r>
    </w:p>
    <w:p w14:paraId="36AB1D86" w14:textId="77777777" w:rsidR="00625276" w:rsidRPr="006D17AA" w:rsidRDefault="00625276" w:rsidP="00625276">
      <w:pPr>
        <w:ind w:left="567" w:hanging="567"/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</w:pPr>
      <w:r w:rsidRPr="006D17AA"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  <w:t xml:space="preserve">         </w:t>
      </w:r>
    </w:p>
    <w:p w14:paraId="5D987DBC" w14:textId="77777777" w:rsidR="00625276" w:rsidRPr="006D17AA" w:rsidRDefault="00625276" w:rsidP="00625276">
      <w:pPr>
        <w:ind w:left="567" w:hanging="567"/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</w:pPr>
      <w:r w:rsidRPr="006D17AA"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  <w:t xml:space="preserve">      ПРЯМОЕ ДЕЙСТВИЕ НАГРУЗКИ</w:t>
      </w:r>
    </w:p>
    <w:p w14:paraId="3E1C9041" w14:textId="77777777" w:rsidR="00625276" w:rsidRPr="006D17AA" w:rsidRDefault="00625276" w:rsidP="00625276">
      <w:pPr>
        <w:ind w:left="567" w:hanging="567"/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</w:pPr>
      <w:r w:rsidRPr="006D17AA"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  <w:t xml:space="preserve">     НАГРУЗКА ПОСТОЯННА</w:t>
      </w:r>
    </w:p>
    <w:p w14:paraId="68D6EA39" w14:textId="77777777" w:rsidR="00625276" w:rsidRPr="006D17AA" w:rsidRDefault="00625276" w:rsidP="00625276">
      <w:pPr>
        <w:ind w:left="567" w:hanging="567"/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</w:pPr>
      <w:proofErr w:type="spellStart"/>
      <w:r w:rsidRPr="006D17AA"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  <w:t>Oкружная</w:t>
      </w:r>
      <w:proofErr w:type="spellEnd"/>
      <w:r w:rsidRPr="006D17AA"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  <w:t xml:space="preserve"> сила на делительном диаметре для прямого действия нагрузки, H - 717.61</w:t>
      </w:r>
    </w:p>
    <w:p w14:paraId="17E47A08" w14:textId="77777777" w:rsidR="00625276" w:rsidRPr="006D17AA" w:rsidRDefault="00625276" w:rsidP="00625276">
      <w:pPr>
        <w:ind w:left="567" w:hanging="567"/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</w:pPr>
      <w:r w:rsidRPr="006D17AA"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  <w:t xml:space="preserve">  РАСЧЕТНЫЙ МОМЕНТ 39.375</w:t>
      </w:r>
    </w:p>
    <w:p w14:paraId="332A38E8" w14:textId="77777777" w:rsidR="00625276" w:rsidRPr="006D17AA" w:rsidRDefault="00625276" w:rsidP="00625276">
      <w:pPr>
        <w:ind w:left="567" w:hanging="567"/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</w:pPr>
      <w:r w:rsidRPr="006D17AA"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  <w:t xml:space="preserve">  СКОРОСТЬ В ЗАЦЕПЛЕНИИ 2.18058</w:t>
      </w:r>
    </w:p>
    <w:p w14:paraId="75D5F85D" w14:textId="77777777" w:rsidR="00625276" w:rsidRPr="006D17AA" w:rsidRDefault="00625276" w:rsidP="00625276">
      <w:pPr>
        <w:ind w:left="567" w:hanging="567"/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</w:pPr>
      <w:r w:rsidRPr="006D17AA"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  <w:t xml:space="preserve">  ЧИСЛО ЦИКЛОВ 2.74275e+07</w:t>
      </w:r>
    </w:p>
    <w:p w14:paraId="2CA6110E" w14:textId="77777777" w:rsidR="00625276" w:rsidRPr="006D17AA" w:rsidRDefault="00625276" w:rsidP="00625276">
      <w:pPr>
        <w:ind w:left="567" w:hanging="567"/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</w:pPr>
      <w:r w:rsidRPr="006D17AA"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  <w:t>Коэффициент долговечности K(FL) -   1.000</w:t>
      </w:r>
    </w:p>
    <w:p w14:paraId="79E916EE" w14:textId="77777777" w:rsidR="00625276" w:rsidRPr="006D17AA" w:rsidRDefault="00625276" w:rsidP="00625276">
      <w:pPr>
        <w:ind w:left="567" w:hanging="567"/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</w:pPr>
      <w:r w:rsidRPr="006D17AA"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  <w:t xml:space="preserve">    </w:t>
      </w:r>
    </w:p>
    <w:p w14:paraId="7E21A849" w14:textId="77777777" w:rsidR="00625276" w:rsidRPr="006D17AA" w:rsidRDefault="00625276" w:rsidP="00625276">
      <w:pPr>
        <w:ind w:left="567" w:hanging="567"/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</w:pPr>
      <w:r w:rsidRPr="006D17AA"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  <w:t xml:space="preserve">           РЕВЕРСИВНОЕ ДЕЙСТВИЕ НАГРУЗКИ</w:t>
      </w:r>
    </w:p>
    <w:p w14:paraId="6C41F439" w14:textId="77777777" w:rsidR="00625276" w:rsidRPr="006D17AA" w:rsidRDefault="00625276" w:rsidP="00625276">
      <w:pPr>
        <w:ind w:left="567" w:hanging="567"/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</w:pPr>
      <w:r w:rsidRPr="006D17AA"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  <w:t xml:space="preserve">     НАГРУЗКА ПОСТОЯННА</w:t>
      </w:r>
    </w:p>
    <w:p w14:paraId="39432AB7" w14:textId="77777777" w:rsidR="00625276" w:rsidRPr="006D17AA" w:rsidRDefault="00625276" w:rsidP="00625276">
      <w:pPr>
        <w:ind w:left="567" w:hanging="567"/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</w:pPr>
      <w:r w:rsidRPr="006D17AA"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  <w:t>Окружная сила на делительном диаметре для реверсивного действия нагрузки F(TF), H - 2657.81</w:t>
      </w:r>
    </w:p>
    <w:p w14:paraId="60CA79A2" w14:textId="77777777" w:rsidR="00625276" w:rsidRPr="006D17AA" w:rsidRDefault="00625276" w:rsidP="00625276">
      <w:pPr>
        <w:ind w:left="567" w:hanging="567"/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</w:pPr>
      <w:proofErr w:type="spellStart"/>
      <w:r w:rsidRPr="006D17AA"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  <w:t>Kоэффициент</w:t>
      </w:r>
      <w:proofErr w:type="spellEnd"/>
      <w:r w:rsidRPr="006D17AA"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  <w:t>, учитывающий характер циклограммы, для реверсивного действия нагрузки MJU(F1) - 0</w:t>
      </w:r>
    </w:p>
    <w:p w14:paraId="52A91CCF" w14:textId="77777777" w:rsidR="00625276" w:rsidRPr="006D17AA" w:rsidRDefault="00625276" w:rsidP="00625276">
      <w:pPr>
        <w:ind w:left="567" w:hanging="567"/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</w:pPr>
      <w:r w:rsidRPr="006D17AA"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  <w:t>Эквивалентное число циклов перемены напряжений для реверсивного действия нагрузки N(FE) - 0</w:t>
      </w:r>
    </w:p>
    <w:p w14:paraId="3CC30CB0" w14:textId="77777777" w:rsidR="00625276" w:rsidRPr="006D17AA" w:rsidRDefault="00625276" w:rsidP="00625276">
      <w:pPr>
        <w:ind w:left="567" w:hanging="567"/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</w:pPr>
      <w:r w:rsidRPr="006D17AA"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  <w:t>Расчетный момент для реверсивного действия нагрузки, M(H) - 145.833</w:t>
      </w:r>
    </w:p>
    <w:p w14:paraId="21CA8D76" w14:textId="77777777" w:rsidR="00625276" w:rsidRPr="006D17AA" w:rsidRDefault="00625276" w:rsidP="00625276">
      <w:pPr>
        <w:ind w:left="567" w:hanging="567"/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</w:pPr>
      <w:r w:rsidRPr="006D17AA"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  <w:lastRenderedPageBreak/>
        <w:t xml:space="preserve">Коэффициент долговечности для реверсивного </w:t>
      </w:r>
      <w:proofErr w:type="gramStart"/>
      <w:r w:rsidRPr="006D17AA"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  <w:t>действия  нагрузки</w:t>
      </w:r>
      <w:proofErr w:type="gramEnd"/>
      <w:r w:rsidRPr="006D17AA"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  <w:t xml:space="preserve"> K(FL) - 1.63</w:t>
      </w:r>
    </w:p>
    <w:p w14:paraId="72A1B351" w14:textId="77777777" w:rsidR="00625276" w:rsidRPr="006D17AA" w:rsidRDefault="00625276" w:rsidP="00625276">
      <w:pPr>
        <w:ind w:left="567" w:hanging="567"/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</w:pPr>
      <w:r w:rsidRPr="006D17AA"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  <w:t xml:space="preserve">    </w:t>
      </w:r>
    </w:p>
    <w:p w14:paraId="40692742" w14:textId="77777777" w:rsidR="00625276" w:rsidRPr="006D17AA" w:rsidRDefault="00625276" w:rsidP="00625276">
      <w:pPr>
        <w:ind w:left="567" w:hanging="567"/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</w:pPr>
      <w:proofErr w:type="spellStart"/>
      <w:r w:rsidRPr="006D17AA"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  <w:t>Kоэффициент</w:t>
      </w:r>
      <w:proofErr w:type="spellEnd"/>
      <w:r w:rsidRPr="006D17AA"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  <w:t>, учитывающий влияние двухстороннего приложения нагрузки, K(FC) - 0.889975</w:t>
      </w:r>
    </w:p>
    <w:p w14:paraId="1D13DA22" w14:textId="77777777" w:rsidR="00625276" w:rsidRPr="006D17AA" w:rsidRDefault="00625276" w:rsidP="00625276">
      <w:pPr>
        <w:ind w:left="567" w:hanging="567"/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</w:pPr>
      <w:proofErr w:type="spellStart"/>
      <w:r w:rsidRPr="006D17AA"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  <w:t>Kоэффициент</w:t>
      </w:r>
      <w:proofErr w:type="spellEnd"/>
      <w:r w:rsidRPr="006D17AA"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  <w:t xml:space="preserve">, учитывающий влияние деформационного </w:t>
      </w:r>
      <w:proofErr w:type="spellStart"/>
      <w:r w:rsidRPr="006D17AA"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  <w:t>упрочнeния</w:t>
      </w:r>
      <w:proofErr w:type="spellEnd"/>
      <w:r w:rsidRPr="006D17AA"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  <w:t xml:space="preserve"> или электрохимической обработки переходной поверхности, K(FG) - 0.75</w:t>
      </w:r>
    </w:p>
    <w:p w14:paraId="1DA404F3" w14:textId="77777777" w:rsidR="00625276" w:rsidRPr="006D17AA" w:rsidRDefault="00625276" w:rsidP="00625276">
      <w:pPr>
        <w:ind w:left="567" w:hanging="567"/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</w:pPr>
      <w:proofErr w:type="spellStart"/>
      <w:r w:rsidRPr="006D17AA"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  <w:t>Kоэффициент</w:t>
      </w:r>
      <w:proofErr w:type="spellEnd"/>
      <w:r w:rsidRPr="006D17AA"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  <w:t>, учитывающий влияние шлифования переходной - 1.63</w:t>
      </w:r>
    </w:p>
    <w:p w14:paraId="385E9367" w14:textId="77777777" w:rsidR="00625276" w:rsidRPr="006D17AA" w:rsidRDefault="00625276" w:rsidP="00625276">
      <w:pPr>
        <w:ind w:left="567" w:hanging="567"/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</w:pPr>
      <w:proofErr w:type="spellStart"/>
      <w:r w:rsidRPr="006D17AA"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  <w:t>Kоэффициент</w:t>
      </w:r>
      <w:proofErr w:type="spellEnd"/>
      <w:r w:rsidRPr="006D17AA"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  <w:t xml:space="preserve">, учитывающий влияние шлифования </w:t>
      </w:r>
      <w:proofErr w:type="gramStart"/>
      <w:r w:rsidRPr="006D17AA"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  <w:t>переходной  поверхности</w:t>
      </w:r>
      <w:proofErr w:type="gramEnd"/>
      <w:r w:rsidRPr="006D17AA"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  <w:t xml:space="preserve"> зуба шестерни, K(FD) - 1</w:t>
      </w:r>
    </w:p>
    <w:p w14:paraId="1F49A7F1" w14:textId="77777777" w:rsidR="00625276" w:rsidRPr="006D17AA" w:rsidRDefault="00625276" w:rsidP="00625276">
      <w:pPr>
        <w:ind w:left="567" w:hanging="567"/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</w:pPr>
      <w:r w:rsidRPr="006D17AA"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  <w:t xml:space="preserve">Предел </w:t>
      </w:r>
      <w:proofErr w:type="spellStart"/>
      <w:r w:rsidRPr="006D17AA"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  <w:t>изломной</w:t>
      </w:r>
      <w:proofErr w:type="spellEnd"/>
      <w:r w:rsidRPr="006D17AA"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  <w:t xml:space="preserve"> выносливости, SIGMA(FLIM0), МПа - 950</w:t>
      </w:r>
    </w:p>
    <w:p w14:paraId="67BC9400" w14:textId="77777777" w:rsidR="00625276" w:rsidRPr="006D17AA" w:rsidRDefault="00625276" w:rsidP="00625276">
      <w:pPr>
        <w:ind w:left="567" w:hanging="567"/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</w:pPr>
      <w:r w:rsidRPr="006D17AA"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  <w:t>Предел выносливости зубьев колес при изгибе, SIGMA(FLIM), МПа - 634.107</w:t>
      </w:r>
    </w:p>
    <w:p w14:paraId="4886C0D5" w14:textId="77777777" w:rsidR="00625276" w:rsidRPr="006D17AA" w:rsidRDefault="00625276" w:rsidP="00625276">
      <w:pPr>
        <w:ind w:left="567" w:hanging="567"/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</w:pPr>
      <w:proofErr w:type="spellStart"/>
      <w:r w:rsidRPr="006D17AA"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  <w:t>Kоэффициент</w:t>
      </w:r>
      <w:proofErr w:type="spellEnd"/>
      <w:r w:rsidRPr="006D17AA"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  <w:t xml:space="preserve"> безопасности, S(F) - 1.7825</w:t>
      </w:r>
    </w:p>
    <w:p w14:paraId="74A07661" w14:textId="77777777" w:rsidR="00625276" w:rsidRPr="006D17AA" w:rsidRDefault="00625276" w:rsidP="00625276">
      <w:pPr>
        <w:ind w:left="567" w:hanging="567"/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</w:pPr>
      <w:proofErr w:type="spellStart"/>
      <w:r w:rsidRPr="006D17AA"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  <w:t>Kоэффициент</w:t>
      </w:r>
      <w:proofErr w:type="spellEnd"/>
      <w:r w:rsidRPr="006D17AA"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  <w:t>, учитывающий градиент напряжений и чувствительность материала к концентрации напряжений, Y(S) - 1.03022</w:t>
      </w:r>
    </w:p>
    <w:p w14:paraId="4AEA609F" w14:textId="77777777" w:rsidR="00625276" w:rsidRPr="006D17AA" w:rsidRDefault="00625276" w:rsidP="00625276">
      <w:pPr>
        <w:ind w:left="567" w:hanging="567"/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</w:pPr>
      <w:proofErr w:type="spellStart"/>
      <w:r w:rsidRPr="006D17AA"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  <w:t>Kоэффициент</w:t>
      </w:r>
      <w:proofErr w:type="spellEnd"/>
      <w:r w:rsidRPr="006D17AA"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  <w:t>, учитывающий шероховатость переходной поверхности, Y(R) - 1</w:t>
      </w:r>
    </w:p>
    <w:p w14:paraId="1C89977E" w14:textId="77777777" w:rsidR="00625276" w:rsidRPr="006D17AA" w:rsidRDefault="00625276" w:rsidP="00625276">
      <w:pPr>
        <w:ind w:left="567" w:hanging="567"/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</w:pPr>
      <w:proofErr w:type="spellStart"/>
      <w:r w:rsidRPr="006D17AA"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  <w:t>Kоэффициент</w:t>
      </w:r>
      <w:proofErr w:type="spellEnd"/>
      <w:r w:rsidRPr="006D17AA"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  <w:t>, учитывающий размеры зубчатого колеса, K(XF) - 1</w:t>
      </w:r>
    </w:p>
    <w:p w14:paraId="65858D8B" w14:textId="77777777" w:rsidR="00625276" w:rsidRPr="006D17AA" w:rsidRDefault="00625276" w:rsidP="00625276">
      <w:pPr>
        <w:ind w:left="567" w:hanging="567"/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</w:pPr>
      <w:r w:rsidRPr="006D17AA"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  <w:t xml:space="preserve">    </w:t>
      </w:r>
    </w:p>
    <w:p w14:paraId="4F94065B" w14:textId="77777777" w:rsidR="00625276" w:rsidRPr="006D17AA" w:rsidRDefault="00625276" w:rsidP="00625276">
      <w:pPr>
        <w:ind w:left="567" w:hanging="567"/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</w:pPr>
      <w:r w:rsidRPr="006D17AA"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  <w:t>Допускаемое изгибное напряжение при расчете на выносливость, МПа - 366.492</w:t>
      </w:r>
    </w:p>
    <w:p w14:paraId="7CC4AA5F" w14:textId="77777777" w:rsidR="00625276" w:rsidRPr="006D17AA" w:rsidRDefault="00625276" w:rsidP="00625276">
      <w:pPr>
        <w:ind w:left="567" w:hanging="567"/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</w:pPr>
      <w:r w:rsidRPr="006D17AA"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  <w:t>--------------------------------------------------</w:t>
      </w:r>
    </w:p>
    <w:p w14:paraId="1FC8EC22" w14:textId="77777777" w:rsidR="00625276" w:rsidRPr="006D17AA" w:rsidRDefault="00625276" w:rsidP="00625276">
      <w:pPr>
        <w:ind w:left="567" w:hanging="567"/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</w:pPr>
      <w:r w:rsidRPr="006D17AA"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  <w:t>РАСЧЕТ НА ИЗГИБНУЮ ВЫНОСЛИВОСТЬ</w:t>
      </w:r>
    </w:p>
    <w:p w14:paraId="7A17A44C" w14:textId="77777777" w:rsidR="00625276" w:rsidRPr="006D17AA" w:rsidRDefault="00625276" w:rsidP="00625276">
      <w:pPr>
        <w:ind w:left="567" w:hanging="567"/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</w:pPr>
      <w:r w:rsidRPr="006D17AA"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  <w:t xml:space="preserve">    </w:t>
      </w:r>
    </w:p>
    <w:p w14:paraId="7806F08A" w14:textId="77777777" w:rsidR="00625276" w:rsidRPr="006D17AA" w:rsidRDefault="00625276" w:rsidP="00625276">
      <w:pPr>
        <w:ind w:left="567" w:hanging="567"/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</w:pPr>
      <w:r w:rsidRPr="006D17AA"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  <w:t>Коэффициент, учитывающий динамическую нагрузку, возникающую в зацеплении, K(FV) -   1.057</w:t>
      </w:r>
    </w:p>
    <w:p w14:paraId="3D46E4EE" w14:textId="77777777" w:rsidR="00625276" w:rsidRPr="006D17AA" w:rsidRDefault="00625276" w:rsidP="00625276">
      <w:pPr>
        <w:ind w:left="567" w:hanging="567"/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</w:pPr>
      <w:r w:rsidRPr="006D17AA"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  <w:t>Коэффициент, учитывающий распределение нагрузки по ширине венца, K(FBETTA) -   1.053</w:t>
      </w:r>
    </w:p>
    <w:p w14:paraId="63C94F9B" w14:textId="77777777" w:rsidR="00625276" w:rsidRPr="006D17AA" w:rsidRDefault="00625276" w:rsidP="00625276">
      <w:pPr>
        <w:ind w:left="567" w:hanging="567"/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</w:pPr>
      <w:r w:rsidRPr="006D17AA"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  <w:t>Коэффициент, учитывающий распределение нагрузки между зубьями, K(FALFA) -   1.062</w:t>
      </w:r>
    </w:p>
    <w:p w14:paraId="3CFFE2A6" w14:textId="77777777" w:rsidR="00625276" w:rsidRPr="006D17AA" w:rsidRDefault="00625276" w:rsidP="00625276">
      <w:pPr>
        <w:ind w:left="567" w:hanging="567"/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</w:pPr>
      <w:r w:rsidRPr="006D17AA"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  <w:t>Коэффициент внешней динамической нагрузки KA -   1.750</w:t>
      </w:r>
    </w:p>
    <w:p w14:paraId="3FA6BF04" w14:textId="77777777" w:rsidR="00625276" w:rsidRPr="006D17AA" w:rsidRDefault="00625276" w:rsidP="00625276">
      <w:pPr>
        <w:ind w:left="567" w:hanging="567"/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</w:pPr>
      <w:r w:rsidRPr="006D17AA"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  <w:t>Коэффициент нагрузки, K(F) -   2.068</w:t>
      </w:r>
    </w:p>
    <w:p w14:paraId="7AFAC594" w14:textId="77777777" w:rsidR="00625276" w:rsidRPr="006D17AA" w:rsidRDefault="00625276" w:rsidP="00625276">
      <w:pPr>
        <w:ind w:left="567" w:hanging="567"/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</w:pPr>
      <w:r w:rsidRPr="006D17AA"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  <w:t>Коэффициент, учитывающий наклон зубьев, Y(BETTA) -   0.912</w:t>
      </w:r>
    </w:p>
    <w:p w14:paraId="017AC9C3" w14:textId="77777777" w:rsidR="00625276" w:rsidRPr="006D17AA" w:rsidRDefault="00625276" w:rsidP="00625276">
      <w:pPr>
        <w:ind w:left="567" w:hanging="567"/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</w:pPr>
      <w:r w:rsidRPr="006D17AA"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  <w:t>Коэффициент, учитывающий перекрытие зубьев, Y(E) -   0.627</w:t>
      </w:r>
    </w:p>
    <w:p w14:paraId="5E9AEF37" w14:textId="77777777" w:rsidR="00625276" w:rsidRPr="006D17AA" w:rsidRDefault="00625276" w:rsidP="00625276">
      <w:pPr>
        <w:ind w:left="567" w:hanging="567"/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</w:pPr>
      <w:r w:rsidRPr="006D17AA"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  <w:t>Коэффициент, учитывающий форму зуба, Y(FS) -   4.011</w:t>
      </w:r>
    </w:p>
    <w:p w14:paraId="78D805B7" w14:textId="77777777" w:rsidR="00625276" w:rsidRPr="006D17AA" w:rsidRDefault="00625276" w:rsidP="00625276">
      <w:pPr>
        <w:ind w:left="567" w:hanging="567"/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</w:pPr>
      <w:r w:rsidRPr="006D17AA"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  <w:t xml:space="preserve">    </w:t>
      </w:r>
    </w:p>
    <w:p w14:paraId="12604900" w14:textId="77777777" w:rsidR="00625276" w:rsidRPr="006D17AA" w:rsidRDefault="00625276" w:rsidP="00625276">
      <w:pPr>
        <w:ind w:left="567" w:hanging="567"/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</w:pPr>
      <w:r w:rsidRPr="006D17AA"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  <w:t xml:space="preserve">Действующие в полюсе зацепления изгибные </w:t>
      </w:r>
      <w:proofErr w:type="gramStart"/>
      <w:r w:rsidRPr="006D17AA"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  <w:t>напряжения,  SIGMA</w:t>
      </w:r>
      <w:proofErr w:type="gramEnd"/>
      <w:r w:rsidRPr="006D17AA"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  <w:t>(F), МПа - 315.067</w:t>
      </w:r>
    </w:p>
    <w:p w14:paraId="12DD40DF" w14:textId="77777777" w:rsidR="00625276" w:rsidRPr="006D17AA" w:rsidRDefault="00625276" w:rsidP="00625276">
      <w:pPr>
        <w:ind w:left="567" w:hanging="567"/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</w:pPr>
      <w:r w:rsidRPr="006D17AA"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  <w:t>--------------------------------------------------</w:t>
      </w:r>
    </w:p>
    <w:p w14:paraId="4D0E6382" w14:textId="77777777" w:rsidR="00625276" w:rsidRPr="006D17AA" w:rsidRDefault="00625276" w:rsidP="00625276">
      <w:pPr>
        <w:ind w:left="567" w:hanging="567"/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</w:pPr>
      <w:r w:rsidRPr="006D17AA"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  <w:t xml:space="preserve">     РАСЧЕТ НА ИЗГИБНУЮ ПРОЧНОСТЬ ПРИ ДЕЙСТВИИ МАКСИМАЛЬНОЙ НАГРУЗКИ</w:t>
      </w:r>
    </w:p>
    <w:p w14:paraId="3C0C4A6B" w14:textId="77777777" w:rsidR="00625276" w:rsidRPr="006D17AA" w:rsidRDefault="00625276" w:rsidP="00625276">
      <w:pPr>
        <w:ind w:left="567" w:hanging="567"/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</w:pPr>
      <w:r w:rsidRPr="006D17AA"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  <w:t xml:space="preserve">    </w:t>
      </w:r>
    </w:p>
    <w:p w14:paraId="3E8FBCB1" w14:textId="77777777" w:rsidR="00625276" w:rsidRPr="006D17AA" w:rsidRDefault="00625276" w:rsidP="00625276">
      <w:pPr>
        <w:ind w:left="567" w:hanging="567"/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</w:pPr>
      <w:r w:rsidRPr="006D17AA"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  <w:t>Максимальная расчетная нагрузка F(</w:t>
      </w:r>
      <w:proofErr w:type="spellStart"/>
      <w:r w:rsidRPr="006D17AA"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  <w:t>Tmax</w:t>
      </w:r>
      <w:proofErr w:type="spellEnd"/>
      <w:r w:rsidRPr="006D17AA"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  <w:t>), Н - 7593.76</w:t>
      </w:r>
    </w:p>
    <w:p w14:paraId="2B46B9A1" w14:textId="77777777" w:rsidR="00625276" w:rsidRPr="006D17AA" w:rsidRDefault="00625276" w:rsidP="00625276">
      <w:pPr>
        <w:ind w:left="567" w:hanging="567"/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</w:pPr>
      <w:proofErr w:type="spellStart"/>
      <w:r w:rsidRPr="006D17AA"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  <w:t>Pасчетная</w:t>
      </w:r>
      <w:proofErr w:type="spellEnd"/>
      <w:r w:rsidRPr="006D17AA"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  <w:t xml:space="preserve"> нагрузка F(T), Н - 2657.81</w:t>
      </w:r>
    </w:p>
    <w:p w14:paraId="534C1B78" w14:textId="77777777" w:rsidR="00625276" w:rsidRPr="006D17AA" w:rsidRDefault="00625276" w:rsidP="00625276">
      <w:pPr>
        <w:ind w:left="567" w:hanging="567"/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</w:pPr>
      <w:r w:rsidRPr="006D17AA"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  <w:t xml:space="preserve">    </w:t>
      </w:r>
    </w:p>
    <w:p w14:paraId="29C6BD76" w14:textId="77777777" w:rsidR="00625276" w:rsidRPr="006D17AA" w:rsidRDefault="00625276" w:rsidP="00625276">
      <w:pPr>
        <w:ind w:left="567" w:hanging="567"/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</w:pPr>
      <w:r w:rsidRPr="006D17AA"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  <w:t>Действующие максимальные изгибные напряжения SIGMA(FMAX), МПа - 514.395</w:t>
      </w:r>
    </w:p>
    <w:p w14:paraId="485F1CCD" w14:textId="77777777" w:rsidR="00625276" w:rsidRPr="006D17AA" w:rsidRDefault="00625276" w:rsidP="00625276">
      <w:pPr>
        <w:ind w:left="567" w:hanging="567"/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</w:pPr>
      <w:r w:rsidRPr="006D17AA"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  <w:t>Допускаемые максимальные изгибные напряжения SIGMA(FPMAX), МПа - 1932</w:t>
      </w:r>
    </w:p>
    <w:p w14:paraId="03E0C283" w14:textId="77777777" w:rsidR="00625276" w:rsidRPr="006D17AA" w:rsidRDefault="00625276" w:rsidP="00625276">
      <w:pPr>
        <w:ind w:left="567" w:hanging="567"/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</w:pPr>
      <w:r w:rsidRPr="006D17AA"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  <w:t xml:space="preserve">   </w:t>
      </w:r>
    </w:p>
    <w:p w14:paraId="6092CD7E" w14:textId="77777777" w:rsidR="00625276" w:rsidRPr="006D17AA" w:rsidRDefault="00625276" w:rsidP="00625276">
      <w:pPr>
        <w:ind w:left="567" w:hanging="567"/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</w:pPr>
      <w:r w:rsidRPr="006D17AA"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  <w:t>****************************************************</w:t>
      </w:r>
    </w:p>
    <w:p w14:paraId="7AE2338F" w14:textId="77777777" w:rsidR="00625276" w:rsidRPr="006D17AA" w:rsidRDefault="00625276" w:rsidP="00625276">
      <w:pPr>
        <w:ind w:left="567" w:hanging="567"/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</w:pPr>
      <w:r w:rsidRPr="006D17AA"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  <w:t xml:space="preserve">   </w:t>
      </w:r>
    </w:p>
    <w:p w14:paraId="52E0FE84" w14:textId="77777777" w:rsidR="00625276" w:rsidRPr="006D17AA" w:rsidRDefault="00625276" w:rsidP="00625276">
      <w:pPr>
        <w:ind w:left="567" w:hanging="567"/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</w:pPr>
      <w:r w:rsidRPr="006D17AA"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  <w:t xml:space="preserve">     </w:t>
      </w:r>
    </w:p>
    <w:p w14:paraId="1C90FAAD" w14:textId="77777777" w:rsidR="00625276" w:rsidRPr="006D17AA" w:rsidRDefault="00625276" w:rsidP="00625276">
      <w:pPr>
        <w:ind w:left="567" w:hanging="567"/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</w:pPr>
      <w:r w:rsidRPr="006D17AA"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  <w:t xml:space="preserve">      Расчет геометрии пары Сателлит-БЦК</w:t>
      </w:r>
    </w:p>
    <w:p w14:paraId="00ED87D5" w14:textId="77777777" w:rsidR="00625276" w:rsidRPr="006D17AA" w:rsidRDefault="00625276" w:rsidP="00625276">
      <w:pPr>
        <w:ind w:left="567" w:hanging="567"/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</w:pPr>
      <w:r w:rsidRPr="006D17AA"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  <w:t xml:space="preserve">     </w:t>
      </w:r>
    </w:p>
    <w:p w14:paraId="3380A6B5" w14:textId="77777777" w:rsidR="00625276" w:rsidRPr="006D17AA" w:rsidRDefault="00625276" w:rsidP="00625276">
      <w:pPr>
        <w:ind w:left="567" w:hanging="567"/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</w:pPr>
      <w:r w:rsidRPr="006D17AA"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  <w:t xml:space="preserve">Коэффициенты смещения </w:t>
      </w:r>
      <w:proofErr w:type="gramStart"/>
      <w:r w:rsidRPr="006D17AA"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  <w:t>Х(</w:t>
      </w:r>
      <w:proofErr w:type="gramEnd"/>
      <w:r w:rsidRPr="006D17AA"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  <w:t>1)= 0, X(2)= 0</w:t>
      </w:r>
    </w:p>
    <w:p w14:paraId="69884DA9" w14:textId="77777777" w:rsidR="00625276" w:rsidRPr="006D17AA" w:rsidRDefault="00625276" w:rsidP="00625276">
      <w:pPr>
        <w:ind w:left="567" w:hanging="567"/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</w:pPr>
      <w:r w:rsidRPr="006D17AA"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  <w:t>Делительное межосевое расстояние a, мм: 77.6457</w:t>
      </w:r>
    </w:p>
    <w:p w14:paraId="2D1844EB" w14:textId="77777777" w:rsidR="00625276" w:rsidRPr="006D17AA" w:rsidRDefault="00625276" w:rsidP="00625276">
      <w:pPr>
        <w:ind w:left="567" w:hanging="567"/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</w:pPr>
      <w:r w:rsidRPr="006D17AA"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  <w:t>Коэффициент разности смещений X(d)= 0</w:t>
      </w:r>
    </w:p>
    <w:p w14:paraId="1718B88D" w14:textId="77777777" w:rsidR="00625276" w:rsidRPr="006D17AA" w:rsidRDefault="00625276" w:rsidP="00625276">
      <w:pPr>
        <w:ind w:left="567" w:hanging="567"/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</w:pPr>
      <w:r w:rsidRPr="006D17AA"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  <w:t>Угол профиля ALFA(t)= 20.6365</w:t>
      </w:r>
    </w:p>
    <w:p w14:paraId="2A6CB026" w14:textId="77777777" w:rsidR="00625276" w:rsidRPr="006D17AA" w:rsidRDefault="00625276" w:rsidP="00625276">
      <w:pPr>
        <w:ind w:left="567" w:hanging="567"/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</w:pPr>
      <w:r w:rsidRPr="006D17AA"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  <w:t xml:space="preserve">Угол зацепления </w:t>
      </w:r>
      <w:proofErr w:type="gramStart"/>
      <w:r w:rsidRPr="006D17AA"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  <w:t>ALFA(</w:t>
      </w:r>
      <w:proofErr w:type="spellStart"/>
      <w:proofErr w:type="gramEnd"/>
      <w:r w:rsidRPr="006D17AA"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  <w:t>tw</w:t>
      </w:r>
      <w:proofErr w:type="spellEnd"/>
      <w:r w:rsidRPr="006D17AA"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  <w:t>)= 20.6365</w:t>
      </w:r>
    </w:p>
    <w:p w14:paraId="26AE5AC1" w14:textId="77777777" w:rsidR="00625276" w:rsidRPr="006D17AA" w:rsidRDefault="00625276" w:rsidP="00625276">
      <w:pPr>
        <w:ind w:left="567" w:hanging="567"/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</w:pPr>
      <w:r w:rsidRPr="006D17AA"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  <w:t>Межосевое расстояние a(w), мм= 77.6457</w:t>
      </w:r>
    </w:p>
    <w:p w14:paraId="09DC5364" w14:textId="77777777" w:rsidR="00625276" w:rsidRPr="006D17AA" w:rsidRDefault="00625276" w:rsidP="00625276">
      <w:pPr>
        <w:ind w:left="567" w:hanging="567"/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</w:pPr>
      <w:r w:rsidRPr="006D17AA"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  <w:t>Делительные диаметры d, мм:</w:t>
      </w:r>
    </w:p>
    <w:p w14:paraId="6477DC6C" w14:textId="77777777" w:rsidR="00625276" w:rsidRPr="006D17AA" w:rsidRDefault="00625276" w:rsidP="00625276">
      <w:pPr>
        <w:ind w:left="567" w:hanging="567"/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</w:pPr>
      <w:r w:rsidRPr="006D17AA"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  <w:t>Шестерни = 45.5522 Колеса = 200.844</w:t>
      </w:r>
    </w:p>
    <w:p w14:paraId="655004CE" w14:textId="77777777" w:rsidR="00625276" w:rsidRPr="006D17AA" w:rsidRDefault="00625276" w:rsidP="00625276">
      <w:pPr>
        <w:ind w:left="567" w:hanging="567"/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</w:pPr>
      <w:r w:rsidRPr="006D17AA"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  <w:t>Передаточное отношение U= 4.40909</w:t>
      </w:r>
    </w:p>
    <w:p w14:paraId="49D5506A" w14:textId="77777777" w:rsidR="00625276" w:rsidRPr="006D17AA" w:rsidRDefault="00625276" w:rsidP="00625276">
      <w:pPr>
        <w:ind w:left="567" w:hanging="567"/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</w:pPr>
      <w:r w:rsidRPr="006D17AA"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  <w:t>Начальные диаметры d(w), мм:</w:t>
      </w:r>
    </w:p>
    <w:p w14:paraId="177ADCD5" w14:textId="77777777" w:rsidR="00625276" w:rsidRPr="006D17AA" w:rsidRDefault="00625276" w:rsidP="00625276">
      <w:pPr>
        <w:ind w:left="567" w:hanging="567"/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</w:pPr>
      <w:r w:rsidRPr="006D17AA"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  <w:lastRenderedPageBreak/>
        <w:t>Шестерни = 45.5522 Колеса = 200.844</w:t>
      </w:r>
    </w:p>
    <w:p w14:paraId="5F76A78D" w14:textId="77777777" w:rsidR="00625276" w:rsidRPr="006D17AA" w:rsidRDefault="00625276" w:rsidP="00625276">
      <w:pPr>
        <w:ind w:left="567" w:hanging="567"/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</w:pPr>
      <w:r w:rsidRPr="006D17AA"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  <w:t>Коэффициент воспринимаемого смещения Y = 0</w:t>
      </w:r>
    </w:p>
    <w:p w14:paraId="6606B3B2" w14:textId="77777777" w:rsidR="00625276" w:rsidRPr="006D17AA" w:rsidRDefault="00625276" w:rsidP="00625276">
      <w:pPr>
        <w:ind w:left="567" w:hanging="567"/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</w:pPr>
      <w:r w:rsidRPr="006D17AA"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  <w:t>Коэффициент уравнительного смещения DELTA(Y) = 0</w:t>
      </w:r>
    </w:p>
    <w:p w14:paraId="2A28ADF3" w14:textId="77777777" w:rsidR="00625276" w:rsidRPr="006D17AA" w:rsidRDefault="00625276" w:rsidP="00625276">
      <w:pPr>
        <w:ind w:left="567" w:hanging="567"/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</w:pPr>
      <w:r w:rsidRPr="006D17AA"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  <w:t>Диаметры вершин зубьев d(a), мм:</w:t>
      </w:r>
    </w:p>
    <w:p w14:paraId="75A60789" w14:textId="77777777" w:rsidR="00625276" w:rsidRPr="006D17AA" w:rsidRDefault="00625276" w:rsidP="00625276">
      <w:pPr>
        <w:ind w:left="567" w:hanging="567"/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</w:pPr>
      <w:r w:rsidRPr="006D17AA"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  <w:t xml:space="preserve">Шестерни: </w:t>
      </w:r>
      <w:proofErr w:type="gramStart"/>
      <w:r w:rsidRPr="006D17AA"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  <w:t>49.5522  Колеса</w:t>
      </w:r>
      <w:proofErr w:type="gramEnd"/>
      <w:r w:rsidRPr="006D17AA"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  <w:t>: 197.644</w:t>
      </w:r>
    </w:p>
    <w:p w14:paraId="7D7BFED0" w14:textId="77777777" w:rsidR="00625276" w:rsidRPr="006D17AA" w:rsidRDefault="00625276" w:rsidP="00625276">
      <w:pPr>
        <w:ind w:left="567" w:hanging="567"/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</w:pPr>
      <w:r w:rsidRPr="006D17AA"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  <w:t>Диаметры впадин зубьев d(f), мм:</w:t>
      </w:r>
    </w:p>
    <w:p w14:paraId="18EB6F12" w14:textId="77777777" w:rsidR="00625276" w:rsidRPr="006D17AA" w:rsidRDefault="00625276" w:rsidP="00625276">
      <w:pPr>
        <w:ind w:left="567" w:hanging="567"/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</w:pPr>
      <w:r w:rsidRPr="006D17AA"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  <w:t xml:space="preserve">Шестерни: </w:t>
      </w:r>
      <w:proofErr w:type="gramStart"/>
      <w:r w:rsidRPr="006D17AA"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  <w:t>40.5522  Колеса</w:t>
      </w:r>
      <w:proofErr w:type="gramEnd"/>
      <w:r w:rsidRPr="006D17AA"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  <w:t>: 205.844</w:t>
      </w:r>
    </w:p>
    <w:p w14:paraId="1B10C29C" w14:textId="77777777" w:rsidR="00625276" w:rsidRPr="006D17AA" w:rsidRDefault="00625276" w:rsidP="00625276">
      <w:pPr>
        <w:ind w:left="567" w:hanging="567"/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</w:pPr>
      <w:proofErr w:type="spellStart"/>
      <w:r w:rsidRPr="006D17AA"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  <w:t>Ocновной</w:t>
      </w:r>
      <w:proofErr w:type="spellEnd"/>
      <w:r w:rsidRPr="006D17AA"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  <w:t xml:space="preserve"> диаметр d(b), мм:</w:t>
      </w:r>
    </w:p>
    <w:p w14:paraId="6D068F92" w14:textId="77777777" w:rsidR="00625276" w:rsidRPr="006D17AA" w:rsidRDefault="00625276" w:rsidP="00625276">
      <w:pPr>
        <w:ind w:left="567" w:hanging="567"/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</w:pPr>
      <w:r w:rsidRPr="006D17AA"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  <w:t xml:space="preserve">Шестерни: </w:t>
      </w:r>
      <w:proofErr w:type="gramStart"/>
      <w:r w:rsidRPr="006D17AA"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  <w:t>42.6293  Колеса</w:t>
      </w:r>
      <w:proofErr w:type="gramEnd"/>
      <w:r w:rsidRPr="006D17AA"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  <w:t>: 187.957</w:t>
      </w:r>
    </w:p>
    <w:p w14:paraId="2FBEB705" w14:textId="77777777" w:rsidR="00625276" w:rsidRPr="006D17AA" w:rsidRDefault="00625276" w:rsidP="00625276">
      <w:pPr>
        <w:ind w:left="567" w:hanging="567"/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</w:pPr>
      <w:r w:rsidRPr="006D17AA"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  <w:t>Угол профиля зуба в точке окружности вершин ALFA(a):</w:t>
      </w:r>
    </w:p>
    <w:p w14:paraId="428012B5" w14:textId="77777777" w:rsidR="00625276" w:rsidRPr="006D17AA" w:rsidRDefault="00625276" w:rsidP="00625276">
      <w:pPr>
        <w:ind w:left="567" w:hanging="567"/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</w:pPr>
      <w:r w:rsidRPr="006D17AA"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  <w:t xml:space="preserve">Шестерни: </w:t>
      </w:r>
      <w:proofErr w:type="gramStart"/>
      <w:r w:rsidRPr="006D17AA"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  <w:t>30.6506  Колеса</w:t>
      </w:r>
      <w:proofErr w:type="gramEnd"/>
      <w:r w:rsidRPr="006D17AA"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  <w:t>: 18.0129</w:t>
      </w:r>
    </w:p>
    <w:p w14:paraId="465A8611" w14:textId="77777777" w:rsidR="00625276" w:rsidRPr="006D17AA" w:rsidRDefault="00625276" w:rsidP="00625276">
      <w:pPr>
        <w:ind w:left="567" w:hanging="567"/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</w:pPr>
      <w:r w:rsidRPr="006D17AA"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  <w:t>Шаг зацепления P(</w:t>
      </w:r>
      <w:proofErr w:type="spellStart"/>
      <w:r w:rsidRPr="006D17AA"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  <w:t>alfa</w:t>
      </w:r>
      <w:proofErr w:type="spellEnd"/>
      <w:r w:rsidRPr="006D17AA"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  <w:t>), мм: 5.90165</w:t>
      </w:r>
    </w:p>
    <w:p w14:paraId="19D60BA0" w14:textId="77777777" w:rsidR="00625276" w:rsidRPr="006D17AA" w:rsidRDefault="00625276" w:rsidP="00625276">
      <w:pPr>
        <w:ind w:left="567" w:hanging="567"/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</w:pPr>
      <w:r w:rsidRPr="006D17AA"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  <w:t>Осевой шаг P(x), мм: 24.2641</w:t>
      </w:r>
    </w:p>
    <w:p w14:paraId="4388BD9C" w14:textId="77777777" w:rsidR="00625276" w:rsidRPr="006D17AA" w:rsidRDefault="00625276" w:rsidP="00625276">
      <w:pPr>
        <w:ind w:left="567" w:hanging="567"/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</w:pPr>
      <w:r w:rsidRPr="006D17AA"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  <w:t>Коэффициенты торцевого перекрытия E(ALFA):</w:t>
      </w:r>
    </w:p>
    <w:p w14:paraId="6FDEE442" w14:textId="77777777" w:rsidR="00625276" w:rsidRPr="006D17AA" w:rsidRDefault="00625276" w:rsidP="00625276">
      <w:pPr>
        <w:ind w:left="567" w:hanging="567"/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</w:pPr>
      <w:r w:rsidRPr="006D17AA"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  <w:t xml:space="preserve">Шестерни: </w:t>
      </w:r>
      <w:proofErr w:type="gramStart"/>
      <w:r w:rsidRPr="006D17AA"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  <w:t>0.756268  Колеса</w:t>
      </w:r>
      <w:proofErr w:type="gramEnd"/>
      <w:r w:rsidRPr="006D17AA"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  <w:t>: -0.794048</w:t>
      </w:r>
    </w:p>
    <w:p w14:paraId="54E7A8F8" w14:textId="77777777" w:rsidR="00625276" w:rsidRPr="006D17AA" w:rsidRDefault="00625276" w:rsidP="00625276">
      <w:pPr>
        <w:ind w:left="567" w:hanging="567"/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</w:pPr>
      <w:r w:rsidRPr="006D17AA"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  <w:t>Коэффициенты торцевого перекрытия E(ALFA): 1.55032</w:t>
      </w:r>
    </w:p>
    <w:p w14:paraId="564A08A3" w14:textId="77777777" w:rsidR="00625276" w:rsidRPr="006D17AA" w:rsidRDefault="00625276" w:rsidP="00625276">
      <w:pPr>
        <w:ind w:left="567" w:hanging="567"/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</w:pPr>
      <w:r w:rsidRPr="006D17AA"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  <w:t>Коэффициенты осевого перекрытия E(BETTA): 1.55032</w:t>
      </w:r>
    </w:p>
    <w:p w14:paraId="713A272F" w14:textId="77777777" w:rsidR="00625276" w:rsidRPr="006D17AA" w:rsidRDefault="00625276" w:rsidP="00625276">
      <w:pPr>
        <w:ind w:left="567" w:hanging="567"/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</w:pPr>
      <w:r w:rsidRPr="006D17AA"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  <w:t>Коэффициенты перекрытия E(Y): 2.37458</w:t>
      </w:r>
    </w:p>
    <w:p w14:paraId="5EFE2B56" w14:textId="77777777" w:rsidR="00625276" w:rsidRPr="006D17AA" w:rsidRDefault="00625276" w:rsidP="00625276">
      <w:pPr>
        <w:ind w:left="567" w:hanging="567"/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</w:pPr>
      <w:r w:rsidRPr="006D17AA"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  <w:t>Основной угол наклона BETTA(B): 14.077</w:t>
      </w:r>
    </w:p>
    <w:p w14:paraId="57D1666C" w14:textId="77777777" w:rsidR="00625276" w:rsidRPr="006D17AA" w:rsidRDefault="00625276" w:rsidP="00625276">
      <w:pPr>
        <w:ind w:left="567" w:hanging="567"/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</w:pPr>
      <w:r w:rsidRPr="006D17AA"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  <w:t>Эквивалентное число зубьев Z(V):</w:t>
      </w:r>
    </w:p>
    <w:p w14:paraId="17531175" w14:textId="77777777" w:rsidR="00625276" w:rsidRPr="006D17AA" w:rsidRDefault="00625276" w:rsidP="00625276">
      <w:pPr>
        <w:ind w:left="567" w:hanging="567"/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</w:pPr>
      <w:r w:rsidRPr="006D17AA"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  <w:t xml:space="preserve">Шестерни: </w:t>
      </w:r>
      <w:proofErr w:type="gramStart"/>
      <w:r w:rsidRPr="006D17AA"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  <w:t>24.4113  Колеса</w:t>
      </w:r>
      <w:proofErr w:type="gramEnd"/>
      <w:r w:rsidRPr="006D17AA"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  <w:t>: 107.632</w:t>
      </w:r>
    </w:p>
    <w:p w14:paraId="68D16F45" w14:textId="77777777" w:rsidR="00625276" w:rsidRPr="006D17AA" w:rsidRDefault="00625276" w:rsidP="00625276">
      <w:pPr>
        <w:ind w:left="567" w:hanging="567"/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</w:pPr>
      <w:r w:rsidRPr="006D17AA"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  <w:t>Окружная скорость в зацеплении V, м/с: 13.7902</w:t>
      </w:r>
    </w:p>
    <w:p w14:paraId="45A6ABFE" w14:textId="77777777" w:rsidR="00625276" w:rsidRPr="006D17AA" w:rsidRDefault="00625276" w:rsidP="00625276">
      <w:pPr>
        <w:ind w:left="567" w:hanging="567"/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</w:pPr>
      <w:r w:rsidRPr="006D17AA"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  <w:t>Удельное скольжение:</w:t>
      </w:r>
    </w:p>
    <w:p w14:paraId="262107C4" w14:textId="77777777" w:rsidR="00625276" w:rsidRPr="006D17AA" w:rsidRDefault="00625276" w:rsidP="00625276">
      <w:pPr>
        <w:ind w:left="567" w:hanging="567"/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</w:pPr>
      <w:r w:rsidRPr="006D17AA"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  <w:t>Шестерни: -0.</w:t>
      </w:r>
      <w:proofErr w:type="gramStart"/>
      <w:r w:rsidRPr="006D17AA"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  <w:t>131945  Колеса</w:t>
      </w:r>
      <w:proofErr w:type="gramEnd"/>
      <w:r w:rsidRPr="006D17AA"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  <w:t>: 0.392402</w:t>
      </w:r>
    </w:p>
    <w:p w14:paraId="5C33B189" w14:textId="77777777" w:rsidR="00625276" w:rsidRPr="006D17AA" w:rsidRDefault="00625276" w:rsidP="00625276">
      <w:pPr>
        <w:ind w:left="567" w:hanging="567"/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</w:pPr>
      <w:r w:rsidRPr="006D17AA"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  <w:t>Степень точности изготовления зубчатых колес: 7</w:t>
      </w:r>
    </w:p>
    <w:p w14:paraId="462EAB9D" w14:textId="77777777" w:rsidR="00625276" w:rsidRPr="006D17AA" w:rsidRDefault="00625276" w:rsidP="00625276">
      <w:pPr>
        <w:ind w:left="567" w:hanging="567"/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</w:pPr>
      <w:r w:rsidRPr="006D17AA"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  <w:t xml:space="preserve">     </w:t>
      </w:r>
    </w:p>
    <w:p w14:paraId="077A6D85" w14:textId="77777777" w:rsidR="00625276" w:rsidRPr="006D17AA" w:rsidRDefault="00625276" w:rsidP="00625276">
      <w:pPr>
        <w:ind w:left="567" w:hanging="567"/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</w:pPr>
      <w:r w:rsidRPr="006D17AA"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  <w:t>****************************************************</w:t>
      </w:r>
    </w:p>
    <w:p w14:paraId="7EC845BA" w14:textId="77777777" w:rsidR="00625276" w:rsidRPr="006D17AA" w:rsidRDefault="00625276" w:rsidP="00625276">
      <w:pPr>
        <w:ind w:left="567" w:hanging="567"/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</w:pPr>
      <w:r w:rsidRPr="006D17AA"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  <w:t xml:space="preserve">     </w:t>
      </w:r>
    </w:p>
    <w:p w14:paraId="6427FC89" w14:textId="77777777" w:rsidR="00625276" w:rsidRPr="006D17AA" w:rsidRDefault="00625276" w:rsidP="00625276">
      <w:pPr>
        <w:ind w:left="567" w:hanging="567"/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</w:pPr>
      <w:r w:rsidRPr="006D17AA"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  <w:t xml:space="preserve"> КОЭФФИЦИЕНТ НЕРАВНОМЕРНОСТИ РАСПРЕДЕЛЕНИЯ НАГРУЗКИ 1.230</w:t>
      </w:r>
    </w:p>
    <w:p w14:paraId="6D0FF94C" w14:textId="77777777" w:rsidR="00625276" w:rsidRPr="006D17AA" w:rsidRDefault="00625276" w:rsidP="00625276">
      <w:pPr>
        <w:ind w:left="567" w:hanging="567"/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</w:pPr>
      <w:r w:rsidRPr="006D17AA"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  <w:t xml:space="preserve">     </w:t>
      </w:r>
    </w:p>
    <w:p w14:paraId="18DBB72C" w14:textId="77777777" w:rsidR="00625276" w:rsidRDefault="00625276" w:rsidP="00625276">
      <w:pPr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</w:pPr>
      <w:r w:rsidRPr="006D17AA"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  <w:t>****************************************************</w:t>
      </w:r>
    </w:p>
    <w:p w14:paraId="400ECF74" w14:textId="77777777" w:rsidR="00625276" w:rsidRPr="00313C01" w:rsidRDefault="00625276" w:rsidP="00625276">
      <w:pPr>
        <w:ind w:left="567" w:hanging="567"/>
        <w:rPr>
          <w:rFonts w:eastAsia="Calibri"/>
          <w:b/>
          <w:bCs/>
          <w:kern w:val="2"/>
          <w14:ligatures w14:val="standardContextual"/>
        </w:rPr>
      </w:pPr>
      <w:r>
        <w:rPr>
          <w:rFonts w:eastAsia="Calibri"/>
          <w:b/>
          <w:bCs/>
          <w:kern w:val="2"/>
          <w14:ligatures w14:val="standardContextual"/>
        </w:rPr>
        <w:t>2</w:t>
      </w:r>
      <w:r w:rsidRPr="00E80CEE">
        <w:rPr>
          <w:rFonts w:eastAsia="Calibri"/>
          <w:b/>
          <w:bCs/>
          <w:kern w:val="2"/>
          <w14:ligatures w14:val="standardContextual"/>
        </w:rPr>
        <w:t xml:space="preserve"> планетарный ряд</w:t>
      </w:r>
    </w:p>
    <w:p w14:paraId="13395F06" w14:textId="77777777" w:rsidR="00625276" w:rsidRPr="00313C01" w:rsidRDefault="00625276" w:rsidP="00625276">
      <w:pPr>
        <w:spacing w:line="240" w:lineRule="auto"/>
        <w:ind w:left="-567"/>
        <w:jc w:val="left"/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</w:pPr>
      <w:r w:rsidRPr="00313C01"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  <w:t xml:space="preserve">        ИСХОДНЫЕ ДАННЫЕ</w:t>
      </w:r>
    </w:p>
    <w:p w14:paraId="1AFF2068" w14:textId="77777777" w:rsidR="00625276" w:rsidRPr="00313C01" w:rsidRDefault="00625276" w:rsidP="00625276">
      <w:pPr>
        <w:spacing w:line="240" w:lineRule="auto"/>
        <w:ind w:left="-567"/>
        <w:jc w:val="left"/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</w:pPr>
      <w:r w:rsidRPr="00313C01"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  <w:t xml:space="preserve">     </w:t>
      </w:r>
    </w:p>
    <w:p w14:paraId="488AE43D" w14:textId="77777777" w:rsidR="00625276" w:rsidRPr="006D17AA" w:rsidRDefault="00625276" w:rsidP="00625276">
      <w:pPr>
        <w:ind w:left="567" w:hanging="567"/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</w:pPr>
      <w:r w:rsidRPr="006D17AA"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  <w:t>ИСХОДНЫЕ ДАННЫЕ</w:t>
      </w:r>
    </w:p>
    <w:p w14:paraId="1362C351" w14:textId="77777777" w:rsidR="00625276" w:rsidRPr="006D17AA" w:rsidRDefault="00625276" w:rsidP="00625276">
      <w:pPr>
        <w:ind w:left="567" w:hanging="567"/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</w:pPr>
      <w:r w:rsidRPr="006D17AA"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  <w:t xml:space="preserve">     </w:t>
      </w:r>
    </w:p>
    <w:p w14:paraId="4EEBB505" w14:textId="77777777" w:rsidR="00625276" w:rsidRPr="006D17AA" w:rsidRDefault="00625276" w:rsidP="00625276">
      <w:pPr>
        <w:ind w:left="567" w:hanging="567"/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</w:pPr>
      <w:r w:rsidRPr="006D17AA"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  <w:t xml:space="preserve">МОДУЛЬ ЗАЦПЛЕНИЯ </w:t>
      </w:r>
      <w:proofErr w:type="gramStart"/>
      <w:r w:rsidRPr="006D17AA"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  <w:t>-  2.00</w:t>
      </w:r>
      <w:proofErr w:type="gramEnd"/>
    </w:p>
    <w:p w14:paraId="438C5C4E" w14:textId="77777777" w:rsidR="00625276" w:rsidRPr="006D17AA" w:rsidRDefault="00625276" w:rsidP="00625276">
      <w:pPr>
        <w:ind w:left="567" w:hanging="567"/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</w:pPr>
      <w:r w:rsidRPr="006D17AA"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  <w:t>ЧИСЛО ЗУБЬЕВ МЦК - 51 САТ(МЦК) - 24 САТ(БЦК) - 0 БЦК - 99</w:t>
      </w:r>
    </w:p>
    <w:p w14:paraId="7ABDEDDB" w14:textId="77777777" w:rsidR="00625276" w:rsidRPr="006D17AA" w:rsidRDefault="00625276" w:rsidP="00625276">
      <w:pPr>
        <w:ind w:left="567" w:hanging="567"/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</w:pPr>
      <w:r w:rsidRPr="006D17AA"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  <w:t>САТЕЛЛИТЫ ОДНОВЕНЦОВЫЕ</w:t>
      </w:r>
    </w:p>
    <w:p w14:paraId="635ADC5F" w14:textId="77777777" w:rsidR="00625276" w:rsidRPr="006D17AA" w:rsidRDefault="00625276" w:rsidP="00625276">
      <w:pPr>
        <w:ind w:left="567" w:hanging="567"/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</w:pPr>
      <w:r w:rsidRPr="006D17AA"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  <w:t>УГОЛ НАКЛОНА ЗУБЬЕВ (град.) - 15.00</w:t>
      </w:r>
    </w:p>
    <w:p w14:paraId="2FC5256B" w14:textId="77777777" w:rsidR="00625276" w:rsidRPr="006D17AA" w:rsidRDefault="00625276" w:rsidP="00625276">
      <w:pPr>
        <w:ind w:left="567" w:hanging="567"/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</w:pPr>
      <w:r w:rsidRPr="006D17AA"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  <w:t xml:space="preserve">КОЭФФИЦИЕНТЫ СМЕЩЕНИЯ: МЦК </w:t>
      </w:r>
      <w:proofErr w:type="gramStart"/>
      <w:r w:rsidRPr="006D17AA"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  <w:t>-  0.000</w:t>
      </w:r>
      <w:proofErr w:type="gramEnd"/>
      <w:r w:rsidRPr="006D17AA"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  <w:t xml:space="preserve"> САТ1 -  0.000 САТ2 -  0.000 БЦК -  0.000</w:t>
      </w:r>
    </w:p>
    <w:p w14:paraId="39394BD8" w14:textId="77777777" w:rsidR="00625276" w:rsidRPr="006D17AA" w:rsidRDefault="00625276" w:rsidP="00625276">
      <w:pPr>
        <w:ind w:left="567" w:hanging="567"/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</w:pPr>
      <w:r w:rsidRPr="006D17AA"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  <w:t xml:space="preserve">ШИРИНА ЗУБЧАТОГО ВЕНЦА (мм) </w:t>
      </w:r>
      <w:proofErr w:type="gramStart"/>
      <w:r w:rsidRPr="006D17AA"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  <w:t>-  25.00</w:t>
      </w:r>
      <w:proofErr w:type="gramEnd"/>
    </w:p>
    <w:p w14:paraId="661F6C5E" w14:textId="77777777" w:rsidR="00625276" w:rsidRPr="006D17AA" w:rsidRDefault="00625276" w:rsidP="00625276">
      <w:pPr>
        <w:ind w:left="567" w:hanging="567"/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</w:pPr>
      <w:r w:rsidRPr="006D17AA"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  <w:t>ЧИСЛО САТЕЛЛИТОВ - 3</w:t>
      </w:r>
    </w:p>
    <w:p w14:paraId="5E8D3640" w14:textId="77777777" w:rsidR="00625276" w:rsidRPr="006D17AA" w:rsidRDefault="00625276" w:rsidP="00625276">
      <w:pPr>
        <w:ind w:left="567" w:hanging="567"/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</w:pPr>
      <w:r w:rsidRPr="006D17AA"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  <w:t xml:space="preserve">МАРКА СТАЛИ: МЦК - 20ХНМ    САТ1 - 20ХНМ    САТ2 - 20ХНМ    БЦК - 20ХНМ </w:t>
      </w:r>
    </w:p>
    <w:p w14:paraId="6A6728DD" w14:textId="77777777" w:rsidR="00625276" w:rsidRPr="006D17AA" w:rsidRDefault="00625276" w:rsidP="00625276">
      <w:pPr>
        <w:ind w:left="567" w:hanging="567"/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</w:pPr>
      <w:r w:rsidRPr="006D17AA"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  <w:t>СПОСОБ ТЕРМИЧЕСКОЙ ОБРАБОТКИ ПОВЕРХНОСТЕЙ ЗУБЬЕВ: МЦК - 4 САТ1 - 4 САТ2 - 4 БЦК - 4</w:t>
      </w:r>
    </w:p>
    <w:p w14:paraId="12978A8B" w14:textId="77777777" w:rsidR="00625276" w:rsidRPr="006D17AA" w:rsidRDefault="00625276" w:rsidP="00625276">
      <w:pPr>
        <w:ind w:left="567" w:hanging="567"/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</w:pPr>
      <w:r w:rsidRPr="006D17AA"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  <w:t>ТВЕРДОСТЬ ПОВЕРХНОСТЕЙ ЗУБЬЕВ: МЦК - 60 САТ1 - 60 САТ2 - 60 БЦК - 60</w:t>
      </w:r>
    </w:p>
    <w:p w14:paraId="5AAAAB52" w14:textId="77777777" w:rsidR="00625276" w:rsidRPr="006D17AA" w:rsidRDefault="00625276" w:rsidP="00625276">
      <w:pPr>
        <w:ind w:left="567" w:hanging="567"/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</w:pPr>
      <w:r w:rsidRPr="006D17AA"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  <w:t>ВИД ОБРАБОТКИ ПЕРЕХОДНОЙ ПОВЕРХНОСТИ ЗУБЬЕВ: МЦК - 0 САТ1 - 0 САТ2 - 0 БЦК - 0</w:t>
      </w:r>
    </w:p>
    <w:p w14:paraId="607B44CD" w14:textId="77777777" w:rsidR="00625276" w:rsidRPr="006D17AA" w:rsidRDefault="00625276" w:rsidP="00625276">
      <w:pPr>
        <w:ind w:left="567" w:hanging="567"/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</w:pPr>
      <w:proofErr w:type="spellStart"/>
      <w:r w:rsidRPr="006D17AA"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  <w:t>Kоэффициент</w:t>
      </w:r>
      <w:proofErr w:type="spellEnd"/>
      <w:r w:rsidRPr="006D17AA"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  <w:t>, учитывающий способ получения заготовки: МЦК - 2 САТ1 - 2 САТ2 - 2 БЦК - 2</w:t>
      </w:r>
    </w:p>
    <w:p w14:paraId="740B4868" w14:textId="77777777" w:rsidR="00625276" w:rsidRPr="006D17AA" w:rsidRDefault="00625276" w:rsidP="00625276">
      <w:pPr>
        <w:ind w:left="567" w:hanging="567"/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</w:pPr>
      <w:r w:rsidRPr="006D17AA"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  <w:t>Номер схемы расположения зубчатых колес относительно опор: 6</w:t>
      </w:r>
    </w:p>
    <w:p w14:paraId="6FE5B91C" w14:textId="77777777" w:rsidR="00625276" w:rsidRPr="006D17AA" w:rsidRDefault="00625276" w:rsidP="00625276">
      <w:pPr>
        <w:ind w:left="567" w:hanging="567"/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</w:pPr>
      <w:r w:rsidRPr="006D17AA"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  <w:t>Количество передач переднего хода: 8</w:t>
      </w:r>
    </w:p>
    <w:p w14:paraId="5AFB66C6" w14:textId="77777777" w:rsidR="00625276" w:rsidRPr="006D17AA" w:rsidRDefault="00625276" w:rsidP="00625276">
      <w:pPr>
        <w:ind w:left="567" w:hanging="567"/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</w:pPr>
      <w:r w:rsidRPr="006D17AA"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  <w:t>Количество передач заднего хода: 1</w:t>
      </w:r>
    </w:p>
    <w:p w14:paraId="79A2A0A7" w14:textId="77777777" w:rsidR="00625276" w:rsidRPr="006D17AA" w:rsidRDefault="00625276" w:rsidP="00625276">
      <w:pPr>
        <w:ind w:left="567" w:hanging="567"/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</w:pPr>
      <w:r w:rsidRPr="006D17AA"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  <w:t>МАКСИМАЛЬНЫЙ МОМЕНТ ДВИГАТЕЛЯ, Нм: 1250</w:t>
      </w:r>
    </w:p>
    <w:p w14:paraId="6EFA27FE" w14:textId="77777777" w:rsidR="00625276" w:rsidRPr="006D17AA" w:rsidRDefault="00625276" w:rsidP="00625276">
      <w:pPr>
        <w:ind w:left="567" w:hanging="567"/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</w:pPr>
      <w:r w:rsidRPr="006D17AA"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  <w:t>Максимальная частота вращения ведущего вала, об/мин: 2400</w:t>
      </w:r>
    </w:p>
    <w:p w14:paraId="0DDD28E6" w14:textId="77777777" w:rsidR="00625276" w:rsidRPr="006D17AA" w:rsidRDefault="00625276" w:rsidP="00625276">
      <w:pPr>
        <w:ind w:left="567" w:hanging="567"/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</w:pPr>
      <w:r w:rsidRPr="006D17AA"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  <w:lastRenderedPageBreak/>
        <w:t>Коэффициент использования момента двигателя:  0.35</w:t>
      </w:r>
    </w:p>
    <w:p w14:paraId="7876A923" w14:textId="77777777" w:rsidR="00625276" w:rsidRPr="006D17AA" w:rsidRDefault="00625276" w:rsidP="00625276">
      <w:pPr>
        <w:ind w:left="567" w:hanging="567"/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</w:pPr>
      <w:r w:rsidRPr="006D17AA"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  <w:t>Средняя частота вращения двигателя, об/мин: 1650</w:t>
      </w:r>
    </w:p>
    <w:p w14:paraId="7B439CA5" w14:textId="77777777" w:rsidR="00625276" w:rsidRPr="006D17AA" w:rsidRDefault="00625276" w:rsidP="00625276">
      <w:pPr>
        <w:ind w:left="567" w:hanging="567"/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</w:pPr>
      <w:r w:rsidRPr="006D17AA"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  <w:t>Пробег до капитального ремонта, км: 250000</w:t>
      </w:r>
    </w:p>
    <w:p w14:paraId="6BDD6CBC" w14:textId="77777777" w:rsidR="00625276" w:rsidRPr="006D17AA" w:rsidRDefault="00625276" w:rsidP="00625276">
      <w:pPr>
        <w:ind w:left="567" w:hanging="567"/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</w:pPr>
      <w:r w:rsidRPr="006D17AA"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  <w:t>Средняя скорость, км/ч: 35</w:t>
      </w:r>
    </w:p>
    <w:p w14:paraId="28A15FCF" w14:textId="77777777" w:rsidR="00625276" w:rsidRPr="006D17AA" w:rsidRDefault="00625276" w:rsidP="00625276">
      <w:pPr>
        <w:ind w:left="567" w:hanging="567"/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</w:pPr>
      <w:r w:rsidRPr="006D17AA"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  <w:t>Коэффициент трансформации момента гидротрансформатора на стоповом режиме:  1.00</w:t>
      </w:r>
    </w:p>
    <w:p w14:paraId="51E5573F" w14:textId="77777777" w:rsidR="00625276" w:rsidRPr="006D17AA" w:rsidRDefault="00625276" w:rsidP="00625276">
      <w:pPr>
        <w:ind w:left="567" w:hanging="567"/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</w:pPr>
      <w:r w:rsidRPr="006D17AA"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  <w:t xml:space="preserve">Коэффициенты частоты вращения МЦК на передачах: </w:t>
      </w:r>
    </w:p>
    <w:p w14:paraId="6650FDED" w14:textId="77777777" w:rsidR="00625276" w:rsidRPr="006D17AA" w:rsidRDefault="00625276" w:rsidP="00625276">
      <w:pPr>
        <w:ind w:left="567" w:hanging="567"/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</w:pPr>
      <w:r w:rsidRPr="006D17AA"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  <w:t>0 0 0 0 1 2.157 2.95 4.016 -1.95</w:t>
      </w:r>
    </w:p>
    <w:p w14:paraId="4C2A5878" w14:textId="77777777" w:rsidR="00625276" w:rsidRPr="006D17AA" w:rsidRDefault="00625276" w:rsidP="00625276">
      <w:pPr>
        <w:ind w:left="567" w:hanging="567"/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</w:pPr>
      <w:r w:rsidRPr="006D17AA"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  <w:t xml:space="preserve">Коэффициенты частоты вращения водила на передачах: </w:t>
      </w:r>
    </w:p>
    <w:p w14:paraId="0F90D89A" w14:textId="77777777" w:rsidR="00625276" w:rsidRPr="006D17AA" w:rsidRDefault="00625276" w:rsidP="00625276">
      <w:pPr>
        <w:ind w:left="567" w:hanging="567"/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</w:pPr>
      <w:r w:rsidRPr="006D17AA"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  <w:t>0 0.269 0.661 1 1 1 1 1 0</w:t>
      </w:r>
    </w:p>
    <w:p w14:paraId="42D239BA" w14:textId="77777777" w:rsidR="00625276" w:rsidRPr="006D17AA" w:rsidRDefault="00625276" w:rsidP="00625276">
      <w:pPr>
        <w:ind w:left="567" w:hanging="567"/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</w:pPr>
      <w:r w:rsidRPr="006D17AA"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  <w:t xml:space="preserve">Коэффициенты момента МЦК на передачах: </w:t>
      </w:r>
    </w:p>
    <w:p w14:paraId="15FD6DBD" w14:textId="77777777" w:rsidR="00625276" w:rsidRPr="006D17AA" w:rsidRDefault="00625276" w:rsidP="00625276">
      <w:pPr>
        <w:ind w:left="567" w:hanging="567"/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</w:pPr>
      <w:r w:rsidRPr="006D17AA"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  <w:t>-2.35 -1.26 -0.75 -0.3 0 0 0 0 0</w:t>
      </w:r>
    </w:p>
    <w:p w14:paraId="3667A4FB" w14:textId="77777777" w:rsidR="00625276" w:rsidRPr="006D17AA" w:rsidRDefault="00625276" w:rsidP="00625276">
      <w:pPr>
        <w:ind w:left="567" w:hanging="567"/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</w:pPr>
      <w:r w:rsidRPr="006D17AA"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  <w:t xml:space="preserve"> Тип движителя: 2</w:t>
      </w:r>
    </w:p>
    <w:p w14:paraId="4131094D" w14:textId="77777777" w:rsidR="00625276" w:rsidRPr="006D17AA" w:rsidRDefault="00625276" w:rsidP="00625276">
      <w:pPr>
        <w:ind w:left="567" w:hanging="567"/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</w:pPr>
      <w:r w:rsidRPr="006D17AA"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  <w:t xml:space="preserve">   </w:t>
      </w:r>
    </w:p>
    <w:p w14:paraId="113E99D4" w14:textId="77777777" w:rsidR="00625276" w:rsidRPr="006D17AA" w:rsidRDefault="00625276" w:rsidP="00625276">
      <w:pPr>
        <w:ind w:left="567" w:hanging="567"/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</w:pPr>
      <w:r w:rsidRPr="006D17AA"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  <w:t>****************************************************</w:t>
      </w:r>
    </w:p>
    <w:p w14:paraId="29A01F1A" w14:textId="77777777" w:rsidR="00625276" w:rsidRPr="006D17AA" w:rsidRDefault="00625276" w:rsidP="00625276">
      <w:pPr>
        <w:ind w:left="567" w:hanging="567"/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</w:pPr>
      <w:r w:rsidRPr="006D17AA"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  <w:t xml:space="preserve">   </w:t>
      </w:r>
    </w:p>
    <w:p w14:paraId="7ED5EE0D" w14:textId="77777777" w:rsidR="00625276" w:rsidRPr="006D17AA" w:rsidRDefault="00625276" w:rsidP="00625276">
      <w:pPr>
        <w:ind w:left="567" w:hanging="567"/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</w:pPr>
      <w:r w:rsidRPr="006D17AA"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  <w:t xml:space="preserve">      Расчет геометрии пары МЦК-Сателлит</w:t>
      </w:r>
    </w:p>
    <w:p w14:paraId="701A5F1B" w14:textId="77777777" w:rsidR="00625276" w:rsidRPr="006D17AA" w:rsidRDefault="00625276" w:rsidP="00625276">
      <w:pPr>
        <w:ind w:left="567" w:hanging="567"/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</w:pPr>
      <w:r w:rsidRPr="006D17AA"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  <w:t xml:space="preserve">   </w:t>
      </w:r>
    </w:p>
    <w:p w14:paraId="3EBF8EB6" w14:textId="77777777" w:rsidR="00625276" w:rsidRPr="006D17AA" w:rsidRDefault="00625276" w:rsidP="00625276">
      <w:pPr>
        <w:ind w:left="567" w:hanging="567"/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</w:pPr>
      <w:r w:rsidRPr="006D17AA"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  <w:t xml:space="preserve">Коэффициенты смещения </w:t>
      </w:r>
      <w:proofErr w:type="gramStart"/>
      <w:r w:rsidRPr="006D17AA"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  <w:t>Х(</w:t>
      </w:r>
      <w:proofErr w:type="gramEnd"/>
      <w:r w:rsidRPr="006D17AA"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  <w:t>1)= 0, X(2)= 0</w:t>
      </w:r>
    </w:p>
    <w:p w14:paraId="55D2B85A" w14:textId="77777777" w:rsidR="00625276" w:rsidRPr="006D17AA" w:rsidRDefault="00625276" w:rsidP="00625276">
      <w:pPr>
        <w:ind w:left="567" w:hanging="567"/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</w:pPr>
      <w:r w:rsidRPr="006D17AA"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  <w:t>Делительное межосевое расстояние a, мм: 77.6457</w:t>
      </w:r>
    </w:p>
    <w:p w14:paraId="0FF7458A" w14:textId="77777777" w:rsidR="00625276" w:rsidRPr="006D17AA" w:rsidRDefault="00625276" w:rsidP="00625276">
      <w:pPr>
        <w:ind w:left="567" w:hanging="567"/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</w:pPr>
      <w:r w:rsidRPr="006D17AA"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  <w:t>Коэффициент суммы смещений - X(СУМ)= 0</w:t>
      </w:r>
    </w:p>
    <w:p w14:paraId="1C3387BE" w14:textId="77777777" w:rsidR="00625276" w:rsidRPr="006D17AA" w:rsidRDefault="00625276" w:rsidP="00625276">
      <w:pPr>
        <w:ind w:left="567" w:hanging="567"/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</w:pPr>
      <w:r w:rsidRPr="006D17AA"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  <w:t>Угол профиля ALFA(t)= 20.6469</w:t>
      </w:r>
    </w:p>
    <w:p w14:paraId="7FEB37DF" w14:textId="77777777" w:rsidR="00625276" w:rsidRPr="006D17AA" w:rsidRDefault="00625276" w:rsidP="00625276">
      <w:pPr>
        <w:ind w:left="567" w:hanging="567"/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</w:pPr>
      <w:r w:rsidRPr="006D17AA"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  <w:t xml:space="preserve">Угол зацепления </w:t>
      </w:r>
      <w:proofErr w:type="gramStart"/>
      <w:r w:rsidRPr="006D17AA"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  <w:t>ALFA(</w:t>
      </w:r>
      <w:proofErr w:type="spellStart"/>
      <w:proofErr w:type="gramEnd"/>
      <w:r w:rsidRPr="006D17AA"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  <w:t>tw</w:t>
      </w:r>
      <w:proofErr w:type="spellEnd"/>
      <w:r w:rsidRPr="006D17AA"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  <w:t>)= 20.6469</w:t>
      </w:r>
    </w:p>
    <w:p w14:paraId="7DCB5A86" w14:textId="77777777" w:rsidR="00625276" w:rsidRPr="006D17AA" w:rsidRDefault="00625276" w:rsidP="00625276">
      <w:pPr>
        <w:ind w:left="567" w:hanging="567"/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</w:pPr>
      <w:r w:rsidRPr="006D17AA"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  <w:t>Межосевое расстояние a(w), мм= 77.6457</w:t>
      </w:r>
    </w:p>
    <w:p w14:paraId="7D5CB1E6" w14:textId="77777777" w:rsidR="00625276" w:rsidRPr="006D17AA" w:rsidRDefault="00625276" w:rsidP="00625276">
      <w:pPr>
        <w:ind w:left="567" w:hanging="567"/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</w:pPr>
      <w:r w:rsidRPr="006D17AA"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  <w:t>Делительные диаметры d, мм:</w:t>
      </w:r>
    </w:p>
    <w:p w14:paraId="6821C20F" w14:textId="77777777" w:rsidR="00625276" w:rsidRPr="006D17AA" w:rsidRDefault="00625276" w:rsidP="00625276">
      <w:pPr>
        <w:ind w:left="567" w:hanging="567"/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</w:pPr>
      <w:r w:rsidRPr="006D17AA"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  <w:t>Шестерни = 49.6933 Колеса = 105.598</w:t>
      </w:r>
    </w:p>
    <w:p w14:paraId="721E9CE0" w14:textId="77777777" w:rsidR="00625276" w:rsidRPr="006D17AA" w:rsidRDefault="00625276" w:rsidP="00625276">
      <w:pPr>
        <w:ind w:left="567" w:hanging="567"/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</w:pPr>
      <w:r w:rsidRPr="006D17AA"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  <w:t>Передаточное отношение U= 2.125</w:t>
      </w:r>
    </w:p>
    <w:p w14:paraId="1B753F01" w14:textId="77777777" w:rsidR="00625276" w:rsidRPr="006D17AA" w:rsidRDefault="00625276" w:rsidP="00625276">
      <w:pPr>
        <w:ind w:left="567" w:hanging="567"/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</w:pPr>
      <w:r w:rsidRPr="006D17AA"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  <w:t>Начальные диаметры d(w), мм:</w:t>
      </w:r>
    </w:p>
    <w:p w14:paraId="7BFEC620" w14:textId="77777777" w:rsidR="00625276" w:rsidRPr="006D17AA" w:rsidRDefault="00625276" w:rsidP="00625276">
      <w:pPr>
        <w:ind w:left="567" w:hanging="567"/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</w:pPr>
      <w:r w:rsidRPr="006D17AA"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  <w:t>Шестерни = 49.6933 Колеса = 105.598</w:t>
      </w:r>
    </w:p>
    <w:p w14:paraId="7803C5BD" w14:textId="77777777" w:rsidR="00625276" w:rsidRPr="006D17AA" w:rsidRDefault="00625276" w:rsidP="00625276">
      <w:pPr>
        <w:ind w:left="567" w:hanging="567"/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</w:pPr>
      <w:r w:rsidRPr="006D17AA"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  <w:t>Коэффициент воспринимаемого смещения Y = 0</w:t>
      </w:r>
    </w:p>
    <w:p w14:paraId="43C5D746" w14:textId="77777777" w:rsidR="00625276" w:rsidRPr="006D17AA" w:rsidRDefault="00625276" w:rsidP="00625276">
      <w:pPr>
        <w:ind w:left="567" w:hanging="567"/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</w:pPr>
      <w:r w:rsidRPr="006D17AA"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  <w:t>Коэффициент уравнительного смещения DELTA(Y) = 0</w:t>
      </w:r>
    </w:p>
    <w:p w14:paraId="17E07CC3" w14:textId="77777777" w:rsidR="00625276" w:rsidRPr="006D17AA" w:rsidRDefault="00625276" w:rsidP="00625276">
      <w:pPr>
        <w:ind w:left="567" w:hanging="567"/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</w:pPr>
      <w:r w:rsidRPr="006D17AA"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  <w:t>Диаметры вершин зубьев d(a), мм:</w:t>
      </w:r>
    </w:p>
    <w:p w14:paraId="1A1F00A3" w14:textId="77777777" w:rsidR="00625276" w:rsidRPr="006D17AA" w:rsidRDefault="00625276" w:rsidP="00625276">
      <w:pPr>
        <w:ind w:left="567" w:hanging="567"/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</w:pPr>
      <w:r w:rsidRPr="006D17AA"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  <w:t xml:space="preserve">Шестерни: </w:t>
      </w:r>
      <w:proofErr w:type="gramStart"/>
      <w:r w:rsidRPr="006D17AA"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  <w:t>53.6933  Колеса</w:t>
      </w:r>
      <w:proofErr w:type="gramEnd"/>
      <w:r w:rsidRPr="006D17AA"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  <w:t>: 109.598</w:t>
      </w:r>
    </w:p>
    <w:p w14:paraId="32681EBE" w14:textId="77777777" w:rsidR="00625276" w:rsidRPr="006D17AA" w:rsidRDefault="00625276" w:rsidP="00625276">
      <w:pPr>
        <w:ind w:left="567" w:hanging="567"/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</w:pPr>
      <w:r w:rsidRPr="006D17AA"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  <w:t>Диаметры впадин зубьев d(f), мм:</w:t>
      </w:r>
    </w:p>
    <w:p w14:paraId="5F703B55" w14:textId="77777777" w:rsidR="00625276" w:rsidRPr="006D17AA" w:rsidRDefault="00625276" w:rsidP="00625276">
      <w:pPr>
        <w:ind w:left="567" w:hanging="567"/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</w:pPr>
      <w:r w:rsidRPr="006D17AA"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  <w:t xml:space="preserve">Шестерни: </w:t>
      </w:r>
      <w:proofErr w:type="gramStart"/>
      <w:r w:rsidRPr="006D17AA"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  <w:t>44.6933  Колеса</w:t>
      </w:r>
      <w:proofErr w:type="gramEnd"/>
      <w:r w:rsidRPr="006D17AA"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  <w:t>: 100.598</w:t>
      </w:r>
    </w:p>
    <w:p w14:paraId="6FA123B0" w14:textId="77777777" w:rsidR="00625276" w:rsidRPr="006D17AA" w:rsidRDefault="00625276" w:rsidP="00625276">
      <w:pPr>
        <w:ind w:left="567" w:hanging="567"/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</w:pPr>
      <w:proofErr w:type="spellStart"/>
      <w:r w:rsidRPr="006D17AA"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  <w:t>Ocновной</w:t>
      </w:r>
      <w:proofErr w:type="spellEnd"/>
      <w:r w:rsidRPr="006D17AA"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  <w:t xml:space="preserve"> диаметр d(b), мм:</w:t>
      </w:r>
    </w:p>
    <w:p w14:paraId="13E301CA" w14:textId="77777777" w:rsidR="00625276" w:rsidRPr="006D17AA" w:rsidRDefault="00625276" w:rsidP="00625276">
      <w:pPr>
        <w:ind w:left="567" w:hanging="567"/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</w:pPr>
      <w:r w:rsidRPr="006D17AA"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  <w:t xml:space="preserve">Шестерни: </w:t>
      </w:r>
      <w:proofErr w:type="gramStart"/>
      <w:r w:rsidRPr="006D17AA"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  <w:t>46.5015  Колеса</w:t>
      </w:r>
      <w:proofErr w:type="gramEnd"/>
      <w:r w:rsidRPr="006D17AA"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  <w:t>: 98.8157</w:t>
      </w:r>
    </w:p>
    <w:p w14:paraId="06C856C3" w14:textId="77777777" w:rsidR="00625276" w:rsidRPr="006D17AA" w:rsidRDefault="00625276" w:rsidP="00625276">
      <w:pPr>
        <w:ind w:left="567" w:hanging="567"/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</w:pPr>
      <w:r w:rsidRPr="006D17AA"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  <w:t>Угол профиля зуба в точке окружности вершин ALFA(a):</w:t>
      </w:r>
    </w:p>
    <w:p w14:paraId="4EB5290B" w14:textId="77777777" w:rsidR="00625276" w:rsidRPr="006D17AA" w:rsidRDefault="00625276" w:rsidP="00625276">
      <w:pPr>
        <w:ind w:left="567" w:hanging="567"/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</w:pPr>
      <w:r w:rsidRPr="006D17AA"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  <w:t xml:space="preserve">Шестерни: </w:t>
      </w:r>
      <w:proofErr w:type="gramStart"/>
      <w:r w:rsidRPr="006D17AA"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  <w:t>29.9962  Колеса</w:t>
      </w:r>
      <w:proofErr w:type="gramEnd"/>
      <w:r w:rsidRPr="006D17AA"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  <w:t>: 25.6284</w:t>
      </w:r>
    </w:p>
    <w:p w14:paraId="16F4594D" w14:textId="77777777" w:rsidR="00625276" w:rsidRPr="006D17AA" w:rsidRDefault="00625276" w:rsidP="00625276">
      <w:pPr>
        <w:ind w:left="567" w:hanging="567"/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</w:pPr>
      <w:r w:rsidRPr="006D17AA"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  <w:t>Шаг зацепления P(</w:t>
      </w:r>
      <w:proofErr w:type="spellStart"/>
      <w:r w:rsidRPr="006D17AA"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  <w:t>alfa</w:t>
      </w:r>
      <w:proofErr w:type="spellEnd"/>
      <w:r w:rsidRPr="006D17AA"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  <w:t>), мм: 5.90127</w:t>
      </w:r>
    </w:p>
    <w:p w14:paraId="37128B55" w14:textId="77777777" w:rsidR="00625276" w:rsidRPr="006D17AA" w:rsidRDefault="00625276" w:rsidP="00625276">
      <w:pPr>
        <w:ind w:left="567" w:hanging="567"/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</w:pPr>
      <w:r w:rsidRPr="006D17AA"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  <w:t>Осевой шаг P(x), мм: 24.2641</w:t>
      </w:r>
    </w:p>
    <w:p w14:paraId="5D7803BC" w14:textId="77777777" w:rsidR="00625276" w:rsidRPr="006D17AA" w:rsidRDefault="00625276" w:rsidP="00625276">
      <w:pPr>
        <w:ind w:left="567" w:hanging="567"/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</w:pPr>
      <w:r w:rsidRPr="006D17AA"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  <w:t>Коэффициенты торцевого перекрытия E(ALFA):</w:t>
      </w:r>
    </w:p>
    <w:p w14:paraId="6034248D" w14:textId="77777777" w:rsidR="00625276" w:rsidRPr="006D17AA" w:rsidRDefault="00625276" w:rsidP="00625276">
      <w:pPr>
        <w:ind w:left="567" w:hanging="567"/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</w:pPr>
      <w:r w:rsidRPr="006D17AA"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  <w:t xml:space="preserve">Шестерни: </w:t>
      </w:r>
      <w:proofErr w:type="gramStart"/>
      <w:r w:rsidRPr="006D17AA"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  <w:t>0.765668  Колеса</w:t>
      </w:r>
      <w:proofErr w:type="gramEnd"/>
      <w:r w:rsidRPr="006D17AA"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  <w:t>: 0.835384</w:t>
      </w:r>
    </w:p>
    <w:p w14:paraId="4B6B2C95" w14:textId="77777777" w:rsidR="00625276" w:rsidRPr="006D17AA" w:rsidRDefault="00625276" w:rsidP="00625276">
      <w:pPr>
        <w:ind w:left="567" w:hanging="567"/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</w:pPr>
      <w:r w:rsidRPr="006D17AA"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  <w:t>Коэффициенты торцевого перекрытия E(ALFA): 1.60105</w:t>
      </w:r>
    </w:p>
    <w:p w14:paraId="699A3787" w14:textId="77777777" w:rsidR="00625276" w:rsidRPr="006D17AA" w:rsidRDefault="00625276" w:rsidP="00625276">
      <w:pPr>
        <w:ind w:left="567" w:hanging="567"/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</w:pPr>
      <w:r w:rsidRPr="006D17AA"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  <w:t>Коэффициенты осевого перекрытия E(BETTA): 1.60105</w:t>
      </w:r>
    </w:p>
    <w:p w14:paraId="5C51295B" w14:textId="77777777" w:rsidR="00625276" w:rsidRPr="006D17AA" w:rsidRDefault="00625276" w:rsidP="00625276">
      <w:pPr>
        <w:ind w:left="567" w:hanging="567"/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</w:pPr>
      <w:r w:rsidRPr="006D17AA"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  <w:t>Коэффициенты перекрытия E(Y): 2.63138</w:t>
      </w:r>
    </w:p>
    <w:p w14:paraId="30AC76CE" w14:textId="77777777" w:rsidR="00625276" w:rsidRPr="006D17AA" w:rsidRDefault="00625276" w:rsidP="00625276">
      <w:pPr>
        <w:ind w:left="567" w:hanging="567"/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</w:pPr>
      <w:r w:rsidRPr="006D17AA"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  <w:t>Основной угол наклона BETTA(B): 14.0761</w:t>
      </w:r>
    </w:p>
    <w:p w14:paraId="63568225" w14:textId="77777777" w:rsidR="00625276" w:rsidRPr="006D17AA" w:rsidRDefault="00625276" w:rsidP="00625276">
      <w:pPr>
        <w:ind w:left="567" w:hanging="567"/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</w:pPr>
      <w:r w:rsidRPr="006D17AA"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  <w:t>Эквивалентное число зубьев Z(V):</w:t>
      </w:r>
    </w:p>
    <w:p w14:paraId="08CB9FF5" w14:textId="77777777" w:rsidR="00625276" w:rsidRPr="006D17AA" w:rsidRDefault="00625276" w:rsidP="00625276">
      <w:pPr>
        <w:ind w:left="567" w:hanging="567"/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</w:pPr>
      <w:r w:rsidRPr="006D17AA"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  <w:t xml:space="preserve">Шестерни: </w:t>
      </w:r>
      <w:proofErr w:type="gramStart"/>
      <w:r w:rsidRPr="006D17AA"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  <w:t>26.6305  Колеса</w:t>
      </w:r>
      <w:proofErr w:type="gramEnd"/>
      <w:r w:rsidRPr="006D17AA"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  <w:t>: 56.5899</w:t>
      </w:r>
    </w:p>
    <w:p w14:paraId="06C43DAB" w14:textId="77777777" w:rsidR="00625276" w:rsidRPr="006D17AA" w:rsidRDefault="00625276" w:rsidP="00625276">
      <w:pPr>
        <w:ind w:left="567" w:hanging="567"/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</w:pPr>
      <w:r w:rsidRPr="006D17AA"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  <w:t>Окружная скорость в зацеплении V, м/с: 13.2699</w:t>
      </w:r>
    </w:p>
    <w:p w14:paraId="317E7D6C" w14:textId="77777777" w:rsidR="00625276" w:rsidRPr="006D17AA" w:rsidRDefault="00625276" w:rsidP="00625276">
      <w:pPr>
        <w:ind w:left="567" w:hanging="567"/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</w:pPr>
      <w:r w:rsidRPr="006D17AA"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  <w:t>Удельное скольжение:</w:t>
      </w:r>
    </w:p>
    <w:p w14:paraId="5C9E69D4" w14:textId="77777777" w:rsidR="00625276" w:rsidRPr="006D17AA" w:rsidRDefault="00625276" w:rsidP="00625276">
      <w:pPr>
        <w:ind w:left="567" w:hanging="567"/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</w:pPr>
      <w:r w:rsidRPr="006D17AA"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  <w:t>Шестерни: -6.</w:t>
      </w:r>
      <w:proofErr w:type="gramStart"/>
      <w:r w:rsidRPr="006D17AA"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  <w:t>54376  Колеса</w:t>
      </w:r>
      <w:proofErr w:type="gramEnd"/>
      <w:r w:rsidRPr="006D17AA"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  <w:t>: 1.04355</w:t>
      </w:r>
    </w:p>
    <w:p w14:paraId="444EE2CD" w14:textId="77777777" w:rsidR="00625276" w:rsidRPr="006D17AA" w:rsidRDefault="00625276" w:rsidP="00625276">
      <w:pPr>
        <w:ind w:left="567" w:hanging="567"/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</w:pPr>
      <w:r w:rsidRPr="006D17AA"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  <w:t>Степень точности изготовления зубчатых колес: 7</w:t>
      </w:r>
    </w:p>
    <w:p w14:paraId="215FA4D2" w14:textId="77777777" w:rsidR="00625276" w:rsidRPr="006D17AA" w:rsidRDefault="00625276" w:rsidP="00625276">
      <w:pPr>
        <w:ind w:left="567" w:hanging="567"/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</w:pPr>
      <w:r w:rsidRPr="006D17AA"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  <w:t xml:space="preserve">     </w:t>
      </w:r>
    </w:p>
    <w:p w14:paraId="6D42D7AA" w14:textId="77777777" w:rsidR="00625276" w:rsidRPr="006D17AA" w:rsidRDefault="00625276" w:rsidP="00625276">
      <w:pPr>
        <w:ind w:left="567" w:hanging="567"/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</w:pPr>
      <w:r w:rsidRPr="006D17AA"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  <w:lastRenderedPageBreak/>
        <w:t>****************************************************</w:t>
      </w:r>
    </w:p>
    <w:p w14:paraId="38588A9F" w14:textId="77777777" w:rsidR="00625276" w:rsidRPr="006D17AA" w:rsidRDefault="00625276" w:rsidP="00625276">
      <w:pPr>
        <w:ind w:left="567" w:hanging="567"/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</w:pPr>
      <w:r w:rsidRPr="006D17AA"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  <w:t xml:space="preserve">     </w:t>
      </w:r>
    </w:p>
    <w:p w14:paraId="37CAC4F6" w14:textId="77777777" w:rsidR="00625276" w:rsidRPr="006D17AA" w:rsidRDefault="00625276" w:rsidP="00625276">
      <w:pPr>
        <w:ind w:left="567" w:hanging="567"/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</w:pPr>
      <w:r w:rsidRPr="006D17AA"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  <w:t xml:space="preserve"> КОЭФФИЦИЕНТ НЕРАВНОМЕРНОСТИ РАСПРЕДЕЛЕНИЯ НАГРУЗКИ 1.230</w:t>
      </w:r>
    </w:p>
    <w:p w14:paraId="78F2EAFA" w14:textId="77777777" w:rsidR="00625276" w:rsidRPr="006D17AA" w:rsidRDefault="00625276" w:rsidP="00625276">
      <w:pPr>
        <w:ind w:left="567" w:hanging="567"/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</w:pPr>
      <w:r w:rsidRPr="006D17AA"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  <w:t xml:space="preserve">     </w:t>
      </w:r>
    </w:p>
    <w:p w14:paraId="1A2D8251" w14:textId="77777777" w:rsidR="00625276" w:rsidRPr="006D17AA" w:rsidRDefault="00625276" w:rsidP="00625276">
      <w:pPr>
        <w:ind w:left="567" w:hanging="567"/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</w:pPr>
      <w:r w:rsidRPr="006D17AA"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  <w:t>****************************************************</w:t>
      </w:r>
    </w:p>
    <w:p w14:paraId="5EED1CE3" w14:textId="77777777" w:rsidR="00625276" w:rsidRPr="006D17AA" w:rsidRDefault="00625276" w:rsidP="00625276">
      <w:pPr>
        <w:ind w:left="567" w:hanging="567"/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</w:pPr>
      <w:r w:rsidRPr="006D17AA"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  <w:t xml:space="preserve">Расчет на контактную прочность для ПРЯМОГО действия нагрузки </w:t>
      </w:r>
    </w:p>
    <w:p w14:paraId="497A2AE6" w14:textId="77777777" w:rsidR="00625276" w:rsidRPr="006D17AA" w:rsidRDefault="00625276" w:rsidP="00625276">
      <w:pPr>
        <w:ind w:left="567" w:hanging="567"/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</w:pPr>
      <w:r w:rsidRPr="006D17AA"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  <w:t xml:space="preserve">                        МЦК-Сателлит</w:t>
      </w:r>
    </w:p>
    <w:p w14:paraId="6ECC8BC0" w14:textId="77777777" w:rsidR="00625276" w:rsidRPr="006D17AA" w:rsidRDefault="00625276" w:rsidP="00625276">
      <w:pPr>
        <w:ind w:left="567" w:hanging="567"/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</w:pPr>
      <w:r w:rsidRPr="006D17AA"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  <w:t xml:space="preserve">     </w:t>
      </w:r>
    </w:p>
    <w:p w14:paraId="381A288E" w14:textId="77777777" w:rsidR="00625276" w:rsidRPr="006D17AA" w:rsidRDefault="00625276" w:rsidP="00625276">
      <w:pPr>
        <w:ind w:left="567" w:hanging="567"/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</w:pPr>
      <w:r w:rsidRPr="006D17AA"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  <w:t>ОПРЕДЕЛЕНИЕ ДОПУСКАЕМЫХ НАПРЯЖЕНИЙ ПРИ РАСЧЕТЕ НА КОНТАКТНУЮ ВЫНОСЛИВОСТЬ</w:t>
      </w:r>
    </w:p>
    <w:p w14:paraId="5E92A753" w14:textId="77777777" w:rsidR="00625276" w:rsidRPr="006D17AA" w:rsidRDefault="00625276" w:rsidP="00625276">
      <w:pPr>
        <w:ind w:left="567" w:hanging="567"/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</w:pPr>
      <w:r w:rsidRPr="006D17AA"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  <w:t xml:space="preserve">   </w:t>
      </w:r>
    </w:p>
    <w:p w14:paraId="3B2A0FE4" w14:textId="77777777" w:rsidR="00625276" w:rsidRPr="006D17AA" w:rsidRDefault="00625276" w:rsidP="00625276">
      <w:pPr>
        <w:ind w:left="567" w:hanging="567"/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</w:pPr>
      <w:r w:rsidRPr="006D17AA"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  <w:t xml:space="preserve">     </w:t>
      </w:r>
    </w:p>
    <w:p w14:paraId="57B07784" w14:textId="77777777" w:rsidR="00625276" w:rsidRPr="006D17AA" w:rsidRDefault="00625276" w:rsidP="00625276">
      <w:pPr>
        <w:ind w:left="567" w:hanging="567"/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</w:pPr>
      <w:r w:rsidRPr="006D17AA"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  <w:t>****************************************************</w:t>
      </w:r>
    </w:p>
    <w:p w14:paraId="27E5ED0E" w14:textId="77777777" w:rsidR="00625276" w:rsidRPr="006D17AA" w:rsidRDefault="00625276" w:rsidP="00625276">
      <w:pPr>
        <w:ind w:left="567" w:hanging="567"/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</w:pPr>
      <w:r w:rsidRPr="006D17AA"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  <w:t xml:space="preserve">     </w:t>
      </w:r>
    </w:p>
    <w:p w14:paraId="3AC3ED5B" w14:textId="77777777" w:rsidR="00625276" w:rsidRPr="006D17AA" w:rsidRDefault="00625276" w:rsidP="00625276">
      <w:pPr>
        <w:ind w:left="567" w:hanging="567"/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</w:pPr>
      <w:r w:rsidRPr="006D17AA"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  <w:t xml:space="preserve">Расчет на контактную прочность для реверсивной нагрузки </w:t>
      </w:r>
    </w:p>
    <w:p w14:paraId="0975898A" w14:textId="77777777" w:rsidR="00625276" w:rsidRPr="006D17AA" w:rsidRDefault="00625276" w:rsidP="00625276">
      <w:pPr>
        <w:ind w:left="567" w:hanging="567"/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</w:pPr>
      <w:r w:rsidRPr="006D17AA"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  <w:t xml:space="preserve">                        МЦК-Сателлит</w:t>
      </w:r>
    </w:p>
    <w:p w14:paraId="7D2A1F90" w14:textId="77777777" w:rsidR="00625276" w:rsidRPr="006D17AA" w:rsidRDefault="00625276" w:rsidP="00625276">
      <w:pPr>
        <w:ind w:left="567" w:hanging="567"/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</w:pPr>
      <w:r w:rsidRPr="006D17AA"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  <w:t xml:space="preserve">     </w:t>
      </w:r>
    </w:p>
    <w:p w14:paraId="5409CC80" w14:textId="77777777" w:rsidR="00625276" w:rsidRPr="006D17AA" w:rsidRDefault="00625276" w:rsidP="00625276">
      <w:pPr>
        <w:ind w:left="567" w:hanging="567"/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</w:pPr>
      <w:r w:rsidRPr="006D17AA"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  <w:t>ОПРЕДЕЛЕНИЕ ДОПУСКАЕМЫХ НАПРЯЖЕНИЙ ПРИ РАСЧЕТЕ НА КОНТАКТНУЮ ВЫНОСЛИВОСТЬ</w:t>
      </w:r>
    </w:p>
    <w:p w14:paraId="16F727A4" w14:textId="77777777" w:rsidR="00625276" w:rsidRPr="006D17AA" w:rsidRDefault="00625276" w:rsidP="00625276">
      <w:pPr>
        <w:ind w:left="567" w:hanging="567"/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</w:pPr>
      <w:r w:rsidRPr="006D17AA"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  <w:t xml:space="preserve">   </w:t>
      </w:r>
    </w:p>
    <w:p w14:paraId="22B86997" w14:textId="77777777" w:rsidR="00625276" w:rsidRPr="006D17AA" w:rsidRDefault="00625276" w:rsidP="00625276">
      <w:pPr>
        <w:ind w:left="567" w:hanging="567"/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</w:pPr>
      <w:r w:rsidRPr="006D17AA"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  <w:t>СУММАРНОЕ ЧИСЛО ЦИКЛОВ НАГРУЖЕНИЙ: ШЕСТЕРНИ - 1.22949e+08 КОЛЕСА - 1.73575e+08</w:t>
      </w:r>
    </w:p>
    <w:p w14:paraId="17B78360" w14:textId="77777777" w:rsidR="00625276" w:rsidRPr="006D17AA" w:rsidRDefault="00625276" w:rsidP="00625276">
      <w:pPr>
        <w:ind w:left="567" w:hanging="567"/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</w:pPr>
      <w:r w:rsidRPr="006D17AA"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  <w:t xml:space="preserve">     РАСЧЕТ ВЕДЕТСЯ ПРИ ПЕРЕМЕННОЙ НАГРУЗКЕ И ПЕРЕМЕННЫХ ОБОРОТАХ</w:t>
      </w:r>
    </w:p>
    <w:p w14:paraId="7637B238" w14:textId="77777777" w:rsidR="00625276" w:rsidRPr="006D17AA" w:rsidRDefault="00625276" w:rsidP="00625276">
      <w:pPr>
        <w:ind w:left="567" w:hanging="567"/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</w:pPr>
      <w:proofErr w:type="spellStart"/>
      <w:r w:rsidRPr="006D17AA"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  <w:t>Oкружная</w:t>
      </w:r>
      <w:proofErr w:type="spellEnd"/>
      <w:r w:rsidRPr="006D17AA"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  <w:t xml:space="preserve"> сила на делительном диаметре F(TH), H - 3480.17</w:t>
      </w:r>
    </w:p>
    <w:p w14:paraId="51BCFEF6" w14:textId="77777777" w:rsidR="00625276" w:rsidRPr="006D17AA" w:rsidRDefault="00625276" w:rsidP="00625276">
      <w:pPr>
        <w:ind w:left="567" w:hanging="567"/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</w:pPr>
      <w:proofErr w:type="spellStart"/>
      <w:r w:rsidRPr="006D17AA"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  <w:t>Kоэффициент</w:t>
      </w:r>
      <w:proofErr w:type="spellEnd"/>
      <w:r w:rsidRPr="006D17AA"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  <w:t xml:space="preserve"> учитывающий характер циклограммы нагружения, MJU:</w:t>
      </w:r>
    </w:p>
    <w:p w14:paraId="5A8DFD81" w14:textId="77777777" w:rsidR="00625276" w:rsidRPr="006D17AA" w:rsidRDefault="00625276" w:rsidP="00625276">
      <w:pPr>
        <w:ind w:left="567" w:hanging="567"/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</w:pPr>
      <w:r w:rsidRPr="006D17AA"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  <w:t xml:space="preserve">     Шестерни </w:t>
      </w:r>
      <w:proofErr w:type="gramStart"/>
      <w:r w:rsidRPr="006D17AA"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  <w:t>-  0.1505</w:t>
      </w:r>
      <w:proofErr w:type="gramEnd"/>
      <w:r w:rsidRPr="006D17AA"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  <w:t xml:space="preserve">     Колеса -  0.2125</w:t>
      </w:r>
    </w:p>
    <w:p w14:paraId="14432B69" w14:textId="77777777" w:rsidR="00625276" w:rsidRPr="006D17AA" w:rsidRDefault="00625276" w:rsidP="00625276">
      <w:pPr>
        <w:ind w:left="567" w:hanging="567"/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</w:pPr>
      <w:r w:rsidRPr="006D17AA"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  <w:t>Эквивалентное число циклов перемены напряжений N(HE):</w:t>
      </w:r>
    </w:p>
    <w:p w14:paraId="6FE5240C" w14:textId="77777777" w:rsidR="00625276" w:rsidRPr="006D17AA" w:rsidRDefault="00625276" w:rsidP="00625276">
      <w:pPr>
        <w:ind w:left="567" w:hanging="567"/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</w:pPr>
      <w:r w:rsidRPr="006D17AA"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  <w:t xml:space="preserve">     Шестерни - 1.80658e+07     Колеса - 2.55046e+07</w:t>
      </w:r>
    </w:p>
    <w:p w14:paraId="44A4D672" w14:textId="77777777" w:rsidR="00625276" w:rsidRPr="006D17AA" w:rsidRDefault="00625276" w:rsidP="00625276">
      <w:pPr>
        <w:ind w:left="567" w:hanging="567"/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</w:pPr>
      <w:r w:rsidRPr="006D17AA"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  <w:t>Коэффициенты, учитывающие окружную скорость Z(V):</w:t>
      </w:r>
    </w:p>
    <w:p w14:paraId="02C3B773" w14:textId="77777777" w:rsidR="00625276" w:rsidRPr="006D17AA" w:rsidRDefault="00625276" w:rsidP="00625276">
      <w:pPr>
        <w:ind w:left="567" w:hanging="567"/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</w:pPr>
      <w:r w:rsidRPr="006D17AA"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  <w:t xml:space="preserve">     Шестерни - 1     Колеса - 1</w:t>
      </w:r>
    </w:p>
    <w:p w14:paraId="296156B3" w14:textId="77777777" w:rsidR="00625276" w:rsidRPr="006D17AA" w:rsidRDefault="00625276" w:rsidP="00625276">
      <w:pPr>
        <w:ind w:left="567" w:hanging="567"/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</w:pPr>
      <w:proofErr w:type="spellStart"/>
      <w:r w:rsidRPr="006D17AA"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  <w:t>Kоэффициент</w:t>
      </w:r>
      <w:proofErr w:type="spellEnd"/>
      <w:r w:rsidRPr="006D17AA"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  <w:t>, учитывающий радиальный размер зубчатого колеса K(XH):</w:t>
      </w:r>
    </w:p>
    <w:p w14:paraId="1647D30B" w14:textId="77777777" w:rsidR="00625276" w:rsidRPr="006D17AA" w:rsidRDefault="00625276" w:rsidP="00625276">
      <w:pPr>
        <w:ind w:left="567" w:hanging="567"/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</w:pPr>
      <w:r w:rsidRPr="006D17AA"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  <w:t xml:space="preserve">     Шестерни - 1     Колеса - 1</w:t>
      </w:r>
    </w:p>
    <w:p w14:paraId="5C781873" w14:textId="77777777" w:rsidR="00625276" w:rsidRPr="006D17AA" w:rsidRDefault="00625276" w:rsidP="00625276">
      <w:pPr>
        <w:ind w:left="567" w:hanging="567"/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</w:pPr>
      <w:proofErr w:type="spellStart"/>
      <w:r w:rsidRPr="006D17AA"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  <w:t>Kоэффициент</w:t>
      </w:r>
      <w:proofErr w:type="spellEnd"/>
      <w:r w:rsidRPr="006D17AA"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  <w:t>, учитывающий влияние смазки K(L) - 1</w:t>
      </w:r>
    </w:p>
    <w:p w14:paraId="064ECA40" w14:textId="77777777" w:rsidR="00625276" w:rsidRPr="006D17AA" w:rsidRDefault="00625276" w:rsidP="00625276">
      <w:pPr>
        <w:ind w:left="567" w:hanging="567"/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</w:pPr>
      <w:proofErr w:type="spellStart"/>
      <w:r w:rsidRPr="006D17AA"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  <w:t>Kоэффициент</w:t>
      </w:r>
      <w:proofErr w:type="spellEnd"/>
      <w:r w:rsidRPr="006D17AA"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  <w:t xml:space="preserve">, учитывающий шероховатость сопряженных поверхностей зубьев Z(R) </w:t>
      </w:r>
      <w:proofErr w:type="gramStart"/>
      <w:r w:rsidRPr="006D17AA"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  <w:t>-  1</w:t>
      </w:r>
      <w:proofErr w:type="gramEnd"/>
    </w:p>
    <w:p w14:paraId="17B19DE5" w14:textId="77777777" w:rsidR="00625276" w:rsidRPr="006D17AA" w:rsidRDefault="00625276" w:rsidP="00625276">
      <w:pPr>
        <w:ind w:left="567" w:hanging="567"/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</w:pPr>
      <w:r w:rsidRPr="006D17AA"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  <w:t>Коэффициент долговечности Z(N):</w:t>
      </w:r>
    </w:p>
    <w:p w14:paraId="140306DA" w14:textId="77777777" w:rsidR="00625276" w:rsidRPr="006D17AA" w:rsidRDefault="00625276" w:rsidP="00625276">
      <w:pPr>
        <w:ind w:left="567" w:hanging="567"/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</w:pPr>
      <w:r w:rsidRPr="006D17AA"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  <w:t xml:space="preserve">     Шестерни - 1.37105     Колеса - 1.29448</w:t>
      </w:r>
    </w:p>
    <w:p w14:paraId="532A9690" w14:textId="77777777" w:rsidR="00625276" w:rsidRPr="006D17AA" w:rsidRDefault="00625276" w:rsidP="00625276">
      <w:pPr>
        <w:ind w:left="567" w:hanging="567"/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</w:pPr>
      <w:r w:rsidRPr="006D17AA"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  <w:t xml:space="preserve">Предел контактной выносливости поверхностей зубьев SIGMA(HLIM), </w:t>
      </w:r>
      <w:proofErr w:type="spellStart"/>
      <w:r w:rsidRPr="006D17AA"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  <w:t>MПa</w:t>
      </w:r>
      <w:proofErr w:type="spellEnd"/>
      <w:r w:rsidRPr="006D17AA"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  <w:t>:</w:t>
      </w:r>
    </w:p>
    <w:p w14:paraId="23DEE316" w14:textId="77777777" w:rsidR="00625276" w:rsidRPr="006D17AA" w:rsidRDefault="00625276" w:rsidP="00625276">
      <w:pPr>
        <w:ind w:left="567" w:hanging="567"/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</w:pPr>
      <w:r w:rsidRPr="006D17AA"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  <w:t xml:space="preserve">     Шестерни - 1892.05     Колеса - 1786.38</w:t>
      </w:r>
    </w:p>
    <w:p w14:paraId="38BA957D" w14:textId="77777777" w:rsidR="00625276" w:rsidRPr="006D17AA" w:rsidRDefault="00625276" w:rsidP="00625276">
      <w:pPr>
        <w:ind w:left="567" w:hanging="567"/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</w:pPr>
      <w:r w:rsidRPr="006D17AA"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  <w:t>Допускаемые контактные напряжения SIGMA(HP), МПа:</w:t>
      </w:r>
    </w:p>
    <w:p w14:paraId="6905B5B9" w14:textId="77777777" w:rsidR="00625276" w:rsidRPr="006D17AA" w:rsidRDefault="00625276" w:rsidP="00625276">
      <w:pPr>
        <w:ind w:left="567" w:hanging="567"/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</w:pPr>
      <w:r w:rsidRPr="006D17AA"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  <w:t xml:space="preserve">     Шестерни - 1576.71     Колеса - 1488.65</w:t>
      </w:r>
    </w:p>
    <w:p w14:paraId="1B1967D4" w14:textId="77777777" w:rsidR="00625276" w:rsidRPr="006D17AA" w:rsidRDefault="00625276" w:rsidP="00625276">
      <w:pPr>
        <w:ind w:left="567" w:hanging="567"/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</w:pPr>
      <w:r w:rsidRPr="006D17AA"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  <w:t xml:space="preserve">     </w:t>
      </w:r>
    </w:p>
    <w:p w14:paraId="38B0FFE4" w14:textId="77777777" w:rsidR="00625276" w:rsidRPr="006D17AA" w:rsidRDefault="00625276" w:rsidP="00625276">
      <w:pPr>
        <w:ind w:left="567" w:hanging="567"/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</w:pPr>
      <w:r w:rsidRPr="006D17AA"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  <w:t xml:space="preserve">Допускаемые </w:t>
      </w:r>
      <w:proofErr w:type="gramStart"/>
      <w:r w:rsidRPr="006D17AA"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  <w:t>контактные  напряжения</w:t>
      </w:r>
      <w:proofErr w:type="gramEnd"/>
      <w:r w:rsidRPr="006D17AA"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  <w:t xml:space="preserve"> передачи, МПа - 1497.77</w:t>
      </w:r>
    </w:p>
    <w:p w14:paraId="7955996D" w14:textId="77777777" w:rsidR="00625276" w:rsidRPr="006D17AA" w:rsidRDefault="00625276" w:rsidP="00625276">
      <w:pPr>
        <w:ind w:left="567" w:hanging="567"/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</w:pPr>
      <w:r w:rsidRPr="006D17AA"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  <w:t xml:space="preserve">     </w:t>
      </w:r>
    </w:p>
    <w:p w14:paraId="63EBF55D" w14:textId="77777777" w:rsidR="00625276" w:rsidRPr="006D17AA" w:rsidRDefault="00625276" w:rsidP="00625276">
      <w:pPr>
        <w:ind w:left="567" w:hanging="567"/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</w:pPr>
      <w:r w:rsidRPr="006D17AA"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  <w:t>-----------------------------------------------------</w:t>
      </w:r>
    </w:p>
    <w:p w14:paraId="6E30D9E8" w14:textId="77777777" w:rsidR="00625276" w:rsidRPr="006D17AA" w:rsidRDefault="00625276" w:rsidP="00625276">
      <w:pPr>
        <w:ind w:left="567" w:hanging="567"/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</w:pPr>
      <w:r w:rsidRPr="006D17AA"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  <w:t>РАСЧЕТ НА КОНТАКТНУЮ ВЫНОСЛИВОСТЬ</w:t>
      </w:r>
    </w:p>
    <w:p w14:paraId="6324936A" w14:textId="77777777" w:rsidR="00625276" w:rsidRPr="006D17AA" w:rsidRDefault="00625276" w:rsidP="00625276">
      <w:pPr>
        <w:ind w:left="567" w:hanging="567"/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</w:pPr>
      <w:r w:rsidRPr="006D17AA"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  <w:t xml:space="preserve">     </w:t>
      </w:r>
    </w:p>
    <w:p w14:paraId="0D382659" w14:textId="77777777" w:rsidR="00625276" w:rsidRPr="006D17AA" w:rsidRDefault="00625276" w:rsidP="00625276">
      <w:pPr>
        <w:ind w:left="567" w:hanging="567"/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</w:pPr>
      <w:r w:rsidRPr="006D17AA"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  <w:t>Коэффициент, учитывающий форму сопряженных поверхностей зубьев, Z(H) - 2.42473</w:t>
      </w:r>
    </w:p>
    <w:p w14:paraId="3E23D9D5" w14:textId="77777777" w:rsidR="00625276" w:rsidRPr="006D17AA" w:rsidRDefault="00625276" w:rsidP="00625276">
      <w:pPr>
        <w:ind w:left="567" w:hanging="567"/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</w:pPr>
      <w:r w:rsidRPr="006D17AA"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  <w:t>Коэффициент, учитывающий суммарную длину контактных линий, Z(EPSILON) - 0.79031</w:t>
      </w:r>
    </w:p>
    <w:p w14:paraId="00688E62" w14:textId="77777777" w:rsidR="00625276" w:rsidRPr="006D17AA" w:rsidRDefault="00625276" w:rsidP="00625276">
      <w:pPr>
        <w:ind w:left="567" w:hanging="567"/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</w:pPr>
      <w:r w:rsidRPr="006D17AA"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  <w:t>Коэффициент, учитывающий внешнюю динамическую нагрузку K(A) - 1.75</w:t>
      </w:r>
    </w:p>
    <w:p w14:paraId="462AFC73" w14:textId="77777777" w:rsidR="00625276" w:rsidRPr="006D17AA" w:rsidRDefault="00625276" w:rsidP="00625276">
      <w:pPr>
        <w:ind w:left="567" w:hanging="567"/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</w:pPr>
      <w:r w:rsidRPr="006D17AA"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  <w:t xml:space="preserve">Коэффициент, учитывающий распределение нагрузки между зубьями, K(HALFA) </w:t>
      </w:r>
      <w:proofErr w:type="gramStart"/>
      <w:r w:rsidRPr="006D17AA"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  <w:t>-  1.03227</w:t>
      </w:r>
      <w:proofErr w:type="gramEnd"/>
    </w:p>
    <w:p w14:paraId="7A23A01E" w14:textId="77777777" w:rsidR="00625276" w:rsidRPr="006D17AA" w:rsidRDefault="00625276" w:rsidP="00625276">
      <w:pPr>
        <w:ind w:left="567" w:hanging="567"/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</w:pPr>
      <w:r w:rsidRPr="006D17AA"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  <w:t>Коэффициент, учитывающий динамическую нагрузку, возникающую в зацеплении, K(HV) - 1.01717</w:t>
      </w:r>
    </w:p>
    <w:p w14:paraId="43C28D0B" w14:textId="77777777" w:rsidR="00625276" w:rsidRPr="006D17AA" w:rsidRDefault="00625276" w:rsidP="00625276">
      <w:pPr>
        <w:ind w:left="567" w:hanging="567"/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</w:pPr>
      <w:r w:rsidRPr="006D17AA"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  <w:t>Коэффициент, учитывающий распределение нагрузки по ширине венца, K(HBETTA) -1.03864</w:t>
      </w:r>
    </w:p>
    <w:p w14:paraId="19A9B970" w14:textId="77777777" w:rsidR="00625276" w:rsidRPr="006D17AA" w:rsidRDefault="00625276" w:rsidP="00625276">
      <w:pPr>
        <w:ind w:left="567" w:hanging="567"/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</w:pPr>
      <w:r w:rsidRPr="006D17AA"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  <w:t>Коэффициент нагрузки K(H) - 1.90849</w:t>
      </w:r>
    </w:p>
    <w:p w14:paraId="1F3BBA62" w14:textId="77777777" w:rsidR="00625276" w:rsidRPr="006D17AA" w:rsidRDefault="00625276" w:rsidP="00625276">
      <w:pPr>
        <w:ind w:left="567" w:hanging="567"/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</w:pPr>
      <w:r w:rsidRPr="006D17AA"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  <w:t xml:space="preserve">   </w:t>
      </w:r>
    </w:p>
    <w:p w14:paraId="5169FA06" w14:textId="77777777" w:rsidR="00625276" w:rsidRPr="006D17AA" w:rsidRDefault="00625276" w:rsidP="00625276">
      <w:pPr>
        <w:ind w:left="567" w:hanging="567"/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</w:pPr>
      <w:r w:rsidRPr="006D17AA"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  <w:t>Контактные напряжения без учета дополнительных нагрузок SIGMA(HO), МПа - 738.997</w:t>
      </w:r>
    </w:p>
    <w:p w14:paraId="69A98966" w14:textId="77777777" w:rsidR="00625276" w:rsidRPr="006D17AA" w:rsidRDefault="00625276" w:rsidP="00625276">
      <w:pPr>
        <w:ind w:left="567" w:hanging="567"/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</w:pPr>
      <w:r w:rsidRPr="006D17AA"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  <w:t>Действующие в полюсе зацепления контактные напряжения SIGMA(H), МПа - 1020.91</w:t>
      </w:r>
    </w:p>
    <w:p w14:paraId="28090A5D" w14:textId="77777777" w:rsidR="00625276" w:rsidRPr="006D17AA" w:rsidRDefault="00625276" w:rsidP="00625276">
      <w:pPr>
        <w:ind w:left="567" w:hanging="567"/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</w:pPr>
      <w:r w:rsidRPr="006D17AA"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  <w:lastRenderedPageBreak/>
        <w:t>-----------------------------------------------------</w:t>
      </w:r>
    </w:p>
    <w:p w14:paraId="7DDF525F" w14:textId="77777777" w:rsidR="00625276" w:rsidRPr="006D17AA" w:rsidRDefault="00625276" w:rsidP="00625276">
      <w:pPr>
        <w:ind w:left="567" w:hanging="567"/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</w:pPr>
      <w:r w:rsidRPr="006D17AA"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  <w:t xml:space="preserve">     РАСЧЕТ НА КОНТАКТНУЮ ПРОЧНОСТЬ ПРИ ДЕЙСТВИИ МАКСИМАЛЬНОЙ НАГРУЗКИ</w:t>
      </w:r>
    </w:p>
    <w:p w14:paraId="7B67F660" w14:textId="77777777" w:rsidR="00625276" w:rsidRPr="006D17AA" w:rsidRDefault="00625276" w:rsidP="00625276">
      <w:pPr>
        <w:ind w:left="567" w:hanging="567"/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</w:pPr>
      <w:r w:rsidRPr="006D17AA"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  <w:t xml:space="preserve">    </w:t>
      </w:r>
    </w:p>
    <w:p w14:paraId="5E63C86B" w14:textId="77777777" w:rsidR="00625276" w:rsidRPr="006D17AA" w:rsidRDefault="00625276" w:rsidP="00625276">
      <w:pPr>
        <w:ind w:left="567" w:hanging="567"/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</w:pPr>
      <w:r w:rsidRPr="006D17AA"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  <w:t xml:space="preserve">Коэффициент, учитывающий динамическую нагрузку, возникающую в зацеплении при </w:t>
      </w:r>
      <w:proofErr w:type="spellStart"/>
      <w:r w:rsidRPr="006D17AA"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  <w:t>max</w:t>
      </w:r>
      <w:proofErr w:type="spellEnd"/>
      <w:r w:rsidRPr="006D17AA"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  <w:t xml:space="preserve"> моменте, K(HV) - 1.00322</w:t>
      </w:r>
    </w:p>
    <w:p w14:paraId="350CA157" w14:textId="77777777" w:rsidR="00625276" w:rsidRPr="006D17AA" w:rsidRDefault="00625276" w:rsidP="00625276">
      <w:pPr>
        <w:ind w:left="567" w:hanging="567"/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</w:pPr>
      <w:r w:rsidRPr="006D17AA"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  <w:t>Коэффициент нагрузки K(HMAX) - 1.88232</w:t>
      </w:r>
    </w:p>
    <w:p w14:paraId="409652BC" w14:textId="77777777" w:rsidR="00625276" w:rsidRPr="006D17AA" w:rsidRDefault="00625276" w:rsidP="00625276">
      <w:pPr>
        <w:ind w:left="567" w:hanging="567"/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</w:pPr>
      <w:r w:rsidRPr="006D17AA"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  <w:t>Максимальный момент М(</w:t>
      </w:r>
      <w:proofErr w:type="spellStart"/>
      <w:r w:rsidRPr="006D17AA"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  <w:t>max</w:t>
      </w:r>
      <w:proofErr w:type="spellEnd"/>
      <w:r w:rsidRPr="006D17AA"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  <w:t>), Нм - 979.167</w:t>
      </w:r>
    </w:p>
    <w:p w14:paraId="61F0BEC0" w14:textId="77777777" w:rsidR="00625276" w:rsidRPr="006D17AA" w:rsidRDefault="00625276" w:rsidP="00625276">
      <w:pPr>
        <w:ind w:left="567" w:hanging="567"/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</w:pPr>
      <w:r w:rsidRPr="006D17AA"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  <w:t xml:space="preserve">Средний момент </w:t>
      </w:r>
      <w:proofErr w:type="gramStart"/>
      <w:r w:rsidRPr="006D17AA"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  <w:t>М(</w:t>
      </w:r>
      <w:proofErr w:type="gramEnd"/>
      <w:r w:rsidRPr="006D17AA"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  <w:t>1), Нм - 183.75</w:t>
      </w:r>
    </w:p>
    <w:p w14:paraId="6BD2BE63" w14:textId="77777777" w:rsidR="00625276" w:rsidRPr="006D17AA" w:rsidRDefault="00625276" w:rsidP="00625276">
      <w:pPr>
        <w:ind w:left="567" w:hanging="567"/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</w:pPr>
      <w:r w:rsidRPr="006D17AA"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  <w:tab/>
        <w:t xml:space="preserve">  </w:t>
      </w:r>
    </w:p>
    <w:p w14:paraId="0EDED8B9" w14:textId="77777777" w:rsidR="00625276" w:rsidRPr="006D17AA" w:rsidRDefault="00625276" w:rsidP="00625276">
      <w:pPr>
        <w:ind w:left="567" w:hanging="567"/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</w:pPr>
      <w:r w:rsidRPr="006D17AA"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  <w:t>Контактные напряжения при действии максимальной нагрузки SIGMA(HMAX), МПа - 2340.47</w:t>
      </w:r>
    </w:p>
    <w:p w14:paraId="162CF552" w14:textId="77777777" w:rsidR="00625276" w:rsidRPr="006D17AA" w:rsidRDefault="00625276" w:rsidP="00625276">
      <w:pPr>
        <w:ind w:left="567" w:hanging="567"/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</w:pPr>
      <w:r w:rsidRPr="006D17AA"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  <w:t>Допускаемые контактные напряжения при действии максимальной нагрузки SIGMA(HPMAX):</w:t>
      </w:r>
    </w:p>
    <w:p w14:paraId="55CC0289" w14:textId="77777777" w:rsidR="00625276" w:rsidRPr="006D17AA" w:rsidRDefault="00625276" w:rsidP="00625276">
      <w:pPr>
        <w:ind w:left="567" w:hanging="567"/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</w:pPr>
      <w:r w:rsidRPr="006D17AA"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  <w:t xml:space="preserve">     Шестерни - 2640     Колеса - 2640</w:t>
      </w:r>
    </w:p>
    <w:p w14:paraId="0E8A2102" w14:textId="77777777" w:rsidR="00625276" w:rsidRPr="006D17AA" w:rsidRDefault="00625276" w:rsidP="00625276">
      <w:pPr>
        <w:ind w:left="567" w:hanging="567"/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</w:pPr>
      <w:r w:rsidRPr="006D17AA"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  <w:t xml:space="preserve">     </w:t>
      </w:r>
    </w:p>
    <w:p w14:paraId="6420F808" w14:textId="77777777" w:rsidR="00625276" w:rsidRPr="006D17AA" w:rsidRDefault="00625276" w:rsidP="00625276">
      <w:pPr>
        <w:ind w:left="567" w:hanging="567"/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</w:pPr>
      <w:r w:rsidRPr="006D17AA"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  <w:t>****************************************************</w:t>
      </w:r>
    </w:p>
    <w:p w14:paraId="5FD82E7C" w14:textId="77777777" w:rsidR="00625276" w:rsidRPr="006D17AA" w:rsidRDefault="00625276" w:rsidP="00625276">
      <w:pPr>
        <w:ind w:left="567" w:hanging="567"/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</w:pPr>
      <w:r w:rsidRPr="006D17AA"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  <w:t xml:space="preserve">     </w:t>
      </w:r>
    </w:p>
    <w:p w14:paraId="037C3440" w14:textId="77777777" w:rsidR="00625276" w:rsidRPr="006D17AA" w:rsidRDefault="00625276" w:rsidP="00625276">
      <w:pPr>
        <w:ind w:left="567" w:hanging="567"/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</w:pPr>
      <w:r w:rsidRPr="006D17AA"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  <w:t xml:space="preserve">        РАСЧЕТ НА ИЗГИБНУЮ ПРОЧНОСТЬ ПАРЫ МЦК-САТЕЛЛИТ</w:t>
      </w:r>
    </w:p>
    <w:p w14:paraId="4EED2FA0" w14:textId="77777777" w:rsidR="00625276" w:rsidRPr="006D17AA" w:rsidRDefault="00625276" w:rsidP="00625276">
      <w:pPr>
        <w:ind w:left="567" w:hanging="567"/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</w:pPr>
      <w:r w:rsidRPr="006D17AA"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  <w:t xml:space="preserve">     </w:t>
      </w:r>
    </w:p>
    <w:p w14:paraId="7C48E5B0" w14:textId="77777777" w:rsidR="00625276" w:rsidRPr="006D17AA" w:rsidRDefault="00625276" w:rsidP="00625276">
      <w:pPr>
        <w:ind w:left="567" w:hanging="567"/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</w:pPr>
      <w:r w:rsidRPr="006D17AA"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  <w:t xml:space="preserve">        Расчет зубьев МЦК     </w:t>
      </w:r>
    </w:p>
    <w:p w14:paraId="13A0859B" w14:textId="77777777" w:rsidR="00625276" w:rsidRPr="006D17AA" w:rsidRDefault="00625276" w:rsidP="00625276">
      <w:pPr>
        <w:ind w:left="567" w:hanging="567"/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</w:pPr>
      <w:r w:rsidRPr="006D17AA"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  <w:t>ОПРЕДЕЛЕНИЕ ДОПУСКАЕМЫХ НАПРЯЖЕНИЙ ПРИ РАСЧЕТЕ НА ИЗГИБНУЮ ВЫНОСЛИВОСТЬ</w:t>
      </w:r>
    </w:p>
    <w:p w14:paraId="103237BF" w14:textId="77777777" w:rsidR="00625276" w:rsidRPr="006D17AA" w:rsidRDefault="00625276" w:rsidP="00625276">
      <w:pPr>
        <w:ind w:left="567" w:hanging="567"/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</w:pPr>
      <w:r w:rsidRPr="006D17AA"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  <w:t xml:space="preserve">         </w:t>
      </w:r>
    </w:p>
    <w:p w14:paraId="719142D8" w14:textId="77777777" w:rsidR="00625276" w:rsidRPr="006D17AA" w:rsidRDefault="00625276" w:rsidP="00625276">
      <w:pPr>
        <w:ind w:left="567" w:hanging="567"/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</w:pPr>
      <w:r w:rsidRPr="006D17AA"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  <w:t xml:space="preserve">      ПРЯМОЕ ДЕЙСТВИЕ НАГРУЗКИ</w:t>
      </w:r>
    </w:p>
    <w:p w14:paraId="6CBE5BF7" w14:textId="77777777" w:rsidR="00625276" w:rsidRPr="006D17AA" w:rsidRDefault="00625276" w:rsidP="00625276">
      <w:pPr>
        <w:ind w:left="567" w:hanging="567"/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</w:pPr>
      <w:r w:rsidRPr="006D17AA"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  <w:t xml:space="preserve">           РЕВЕРСИВНОЕ ДЕЙСТВИЕ НАГРУЗКИ</w:t>
      </w:r>
    </w:p>
    <w:p w14:paraId="5DDB0A8A" w14:textId="77777777" w:rsidR="00625276" w:rsidRPr="006D17AA" w:rsidRDefault="00625276" w:rsidP="00625276">
      <w:pPr>
        <w:ind w:left="567" w:hanging="567"/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</w:pPr>
      <w:r w:rsidRPr="006D17AA"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  <w:t xml:space="preserve">     НАГРУЗКА ПОСТОЯННА</w:t>
      </w:r>
    </w:p>
    <w:p w14:paraId="37303B0E" w14:textId="77777777" w:rsidR="00625276" w:rsidRPr="006D17AA" w:rsidRDefault="00625276" w:rsidP="00625276">
      <w:pPr>
        <w:ind w:left="567" w:hanging="567"/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</w:pPr>
      <w:r w:rsidRPr="006D17AA"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  <w:t>Окружная сила на делительном диаметре для реверсивного действия нагрузки F(TF), H - 3480.17</w:t>
      </w:r>
    </w:p>
    <w:p w14:paraId="505669A4" w14:textId="77777777" w:rsidR="00625276" w:rsidRPr="006D17AA" w:rsidRDefault="00625276" w:rsidP="00625276">
      <w:pPr>
        <w:ind w:left="567" w:hanging="567"/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</w:pPr>
      <w:proofErr w:type="spellStart"/>
      <w:r w:rsidRPr="006D17AA"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  <w:t>Kоэффициент</w:t>
      </w:r>
      <w:proofErr w:type="spellEnd"/>
      <w:r w:rsidRPr="006D17AA"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  <w:t>, учитывающий характер циклограммы, для реверсивного действия нагрузки MJU(F1) - 493.156</w:t>
      </w:r>
    </w:p>
    <w:p w14:paraId="1E1FA574" w14:textId="77777777" w:rsidR="00625276" w:rsidRPr="006D17AA" w:rsidRDefault="00625276" w:rsidP="00625276">
      <w:pPr>
        <w:ind w:left="567" w:hanging="567"/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</w:pPr>
      <w:r w:rsidRPr="006D17AA"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  <w:t>Эквивалентное число циклов перемены напряжений для реверсивного действия нагрузки N(FE) - 1.97262e+09</w:t>
      </w:r>
    </w:p>
    <w:p w14:paraId="3F1B03B2" w14:textId="77777777" w:rsidR="00625276" w:rsidRPr="006D17AA" w:rsidRDefault="00625276" w:rsidP="00625276">
      <w:pPr>
        <w:ind w:left="567" w:hanging="567"/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</w:pPr>
      <w:r w:rsidRPr="006D17AA"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  <w:t>Расчетный момент для реверсивного действия нагрузки, M(H) - 86.4706</w:t>
      </w:r>
    </w:p>
    <w:p w14:paraId="0A69921E" w14:textId="77777777" w:rsidR="00625276" w:rsidRPr="006D17AA" w:rsidRDefault="00625276" w:rsidP="00625276">
      <w:pPr>
        <w:ind w:left="567" w:hanging="567"/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</w:pPr>
      <w:r w:rsidRPr="006D17AA"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  <w:t xml:space="preserve">Коэффициент долговечности для реверсивного </w:t>
      </w:r>
      <w:proofErr w:type="gramStart"/>
      <w:r w:rsidRPr="006D17AA"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  <w:t>действия  нагрузки</w:t>
      </w:r>
      <w:proofErr w:type="gramEnd"/>
      <w:r w:rsidRPr="006D17AA"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  <w:t xml:space="preserve"> K(FL) - 1</w:t>
      </w:r>
    </w:p>
    <w:p w14:paraId="0F174332" w14:textId="77777777" w:rsidR="00625276" w:rsidRPr="006D17AA" w:rsidRDefault="00625276" w:rsidP="00625276">
      <w:pPr>
        <w:ind w:left="567" w:hanging="567"/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</w:pPr>
      <w:r w:rsidRPr="006D17AA"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  <w:t xml:space="preserve">    </w:t>
      </w:r>
    </w:p>
    <w:p w14:paraId="0A7994C8" w14:textId="77777777" w:rsidR="00625276" w:rsidRPr="006D17AA" w:rsidRDefault="00625276" w:rsidP="00625276">
      <w:pPr>
        <w:ind w:left="567" w:hanging="567"/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</w:pPr>
      <w:proofErr w:type="spellStart"/>
      <w:r w:rsidRPr="006D17AA"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  <w:t>Kоэффициент</w:t>
      </w:r>
      <w:proofErr w:type="spellEnd"/>
      <w:r w:rsidRPr="006D17AA"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  <w:t>, учитывающий влияние двухстороннего приложения нагрузки, K(FC) - 1</w:t>
      </w:r>
    </w:p>
    <w:p w14:paraId="754D784C" w14:textId="77777777" w:rsidR="00625276" w:rsidRPr="006D17AA" w:rsidRDefault="00625276" w:rsidP="00625276">
      <w:pPr>
        <w:ind w:left="567" w:hanging="567"/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</w:pPr>
      <w:proofErr w:type="spellStart"/>
      <w:r w:rsidRPr="006D17AA"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  <w:t>Kоэффициент</w:t>
      </w:r>
      <w:proofErr w:type="spellEnd"/>
      <w:r w:rsidRPr="006D17AA"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  <w:t xml:space="preserve">, учитывающий влияние деформационного </w:t>
      </w:r>
      <w:proofErr w:type="spellStart"/>
      <w:r w:rsidRPr="006D17AA"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  <w:t>упрочнeния</w:t>
      </w:r>
      <w:proofErr w:type="spellEnd"/>
      <w:r w:rsidRPr="006D17AA"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  <w:t xml:space="preserve"> или электрохимической обработки переходной поверхности, K(FG) - 0.75</w:t>
      </w:r>
    </w:p>
    <w:p w14:paraId="380CEBED" w14:textId="77777777" w:rsidR="00625276" w:rsidRPr="006D17AA" w:rsidRDefault="00625276" w:rsidP="00625276">
      <w:pPr>
        <w:ind w:left="567" w:hanging="567"/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</w:pPr>
      <w:proofErr w:type="spellStart"/>
      <w:r w:rsidRPr="006D17AA"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  <w:t>Kоэффициент</w:t>
      </w:r>
      <w:proofErr w:type="spellEnd"/>
      <w:r w:rsidRPr="006D17AA"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  <w:t>, учитывающий влияние шлифования переходной - 1</w:t>
      </w:r>
    </w:p>
    <w:p w14:paraId="62C3C7B9" w14:textId="77777777" w:rsidR="00625276" w:rsidRPr="006D17AA" w:rsidRDefault="00625276" w:rsidP="00625276">
      <w:pPr>
        <w:ind w:left="567" w:hanging="567"/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</w:pPr>
      <w:proofErr w:type="spellStart"/>
      <w:r w:rsidRPr="006D17AA"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  <w:t>Kоэффициент</w:t>
      </w:r>
      <w:proofErr w:type="spellEnd"/>
      <w:r w:rsidRPr="006D17AA"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  <w:t xml:space="preserve">, учитывающий влияние шлифования </w:t>
      </w:r>
      <w:proofErr w:type="gramStart"/>
      <w:r w:rsidRPr="006D17AA"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  <w:t>переходной  поверхности</w:t>
      </w:r>
      <w:proofErr w:type="gramEnd"/>
      <w:r w:rsidRPr="006D17AA"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  <w:t xml:space="preserve"> зуба шестерни, K(FD) - 1</w:t>
      </w:r>
    </w:p>
    <w:p w14:paraId="0BD2023D" w14:textId="77777777" w:rsidR="00625276" w:rsidRPr="006D17AA" w:rsidRDefault="00625276" w:rsidP="00625276">
      <w:pPr>
        <w:ind w:left="567" w:hanging="567"/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</w:pPr>
      <w:r w:rsidRPr="006D17AA"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  <w:t xml:space="preserve">Предел </w:t>
      </w:r>
      <w:proofErr w:type="spellStart"/>
      <w:r w:rsidRPr="006D17AA"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  <w:t>изломной</w:t>
      </w:r>
      <w:proofErr w:type="spellEnd"/>
      <w:r w:rsidRPr="006D17AA"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  <w:t xml:space="preserve"> выносливости, SIGMA(FLIM0), МПа - 950</w:t>
      </w:r>
    </w:p>
    <w:p w14:paraId="12ACA592" w14:textId="77777777" w:rsidR="00625276" w:rsidRPr="006D17AA" w:rsidRDefault="00625276" w:rsidP="00625276">
      <w:pPr>
        <w:ind w:left="567" w:hanging="567"/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</w:pPr>
      <w:r w:rsidRPr="006D17AA"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  <w:t>Предел выносливости зубьев колес при изгибе, SIGMA(FLIM), МПа - 712.5</w:t>
      </w:r>
    </w:p>
    <w:p w14:paraId="0458897D" w14:textId="77777777" w:rsidR="00625276" w:rsidRPr="006D17AA" w:rsidRDefault="00625276" w:rsidP="00625276">
      <w:pPr>
        <w:ind w:left="567" w:hanging="567"/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</w:pPr>
      <w:proofErr w:type="spellStart"/>
      <w:r w:rsidRPr="006D17AA"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  <w:t>Kоэффициент</w:t>
      </w:r>
      <w:proofErr w:type="spellEnd"/>
      <w:r w:rsidRPr="006D17AA"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  <w:t xml:space="preserve"> безопасности, S(F) - 1.7825</w:t>
      </w:r>
    </w:p>
    <w:p w14:paraId="539F43C5" w14:textId="77777777" w:rsidR="00625276" w:rsidRPr="006D17AA" w:rsidRDefault="00625276" w:rsidP="00625276">
      <w:pPr>
        <w:ind w:left="567" w:hanging="567"/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</w:pPr>
      <w:proofErr w:type="spellStart"/>
      <w:r w:rsidRPr="006D17AA"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  <w:t>Kоэффициент</w:t>
      </w:r>
      <w:proofErr w:type="spellEnd"/>
      <w:r w:rsidRPr="006D17AA"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  <w:t>, учитывающий градиент напряжений и чувствительность материала к концентрации напряжений, Y(S) - 1.03022</w:t>
      </w:r>
    </w:p>
    <w:p w14:paraId="1FF7C1B9" w14:textId="77777777" w:rsidR="00625276" w:rsidRPr="006D17AA" w:rsidRDefault="00625276" w:rsidP="00625276">
      <w:pPr>
        <w:ind w:left="567" w:hanging="567"/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</w:pPr>
      <w:proofErr w:type="spellStart"/>
      <w:r w:rsidRPr="006D17AA"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  <w:t>Kоэффициент</w:t>
      </w:r>
      <w:proofErr w:type="spellEnd"/>
      <w:r w:rsidRPr="006D17AA"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  <w:t>, учитывающий шероховатость переходной поверхности, Y(R) - 1</w:t>
      </w:r>
    </w:p>
    <w:p w14:paraId="7ECF91EC" w14:textId="77777777" w:rsidR="00625276" w:rsidRPr="006D17AA" w:rsidRDefault="00625276" w:rsidP="00625276">
      <w:pPr>
        <w:ind w:left="567" w:hanging="567"/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</w:pPr>
      <w:proofErr w:type="spellStart"/>
      <w:r w:rsidRPr="006D17AA"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  <w:t>Kоэффициент</w:t>
      </w:r>
      <w:proofErr w:type="spellEnd"/>
      <w:r w:rsidRPr="006D17AA"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  <w:t>, учитывающий размеры зубчатого колеса, K(XF) - 1</w:t>
      </w:r>
    </w:p>
    <w:p w14:paraId="7C1E0204" w14:textId="77777777" w:rsidR="00625276" w:rsidRPr="006D17AA" w:rsidRDefault="00625276" w:rsidP="00625276">
      <w:pPr>
        <w:ind w:left="567" w:hanging="567"/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</w:pPr>
      <w:r w:rsidRPr="006D17AA"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  <w:t xml:space="preserve">    </w:t>
      </w:r>
    </w:p>
    <w:p w14:paraId="26405A40" w14:textId="77777777" w:rsidR="00625276" w:rsidRPr="006D17AA" w:rsidRDefault="00625276" w:rsidP="00625276">
      <w:pPr>
        <w:ind w:left="567" w:hanging="567"/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</w:pPr>
      <w:r w:rsidRPr="006D17AA"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  <w:t>Допускаемое изгибное напряжение при расчете на выносливость, МПа - 411.8</w:t>
      </w:r>
    </w:p>
    <w:p w14:paraId="0DD31A67" w14:textId="77777777" w:rsidR="00625276" w:rsidRPr="006D17AA" w:rsidRDefault="00625276" w:rsidP="00625276">
      <w:pPr>
        <w:ind w:left="567" w:hanging="567"/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</w:pPr>
      <w:r w:rsidRPr="006D17AA"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  <w:t>--------------------------------------------------</w:t>
      </w:r>
    </w:p>
    <w:p w14:paraId="76A88A07" w14:textId="77777777" w:rsidR="00625276" w:rsidRPr="006D17AA" w:rsidRDefault="00625276" w:rsidP="00625276">
      <w:pPr>
        <w:ind w:left="567" w:hanging="567"/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</w:pPr>
      <w:r w:rsidRPr="006D17AA"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  <w:t>РАСЧЕТ НА ИЗГИБНУЮ ВЫНОСЛИВОСТЬ</w:t>
      </w:r>
    </w:p>
    <w:p w14:paraId="3AC4199E" w14:textId="77777777" w:rsidR="00625276" w:rsidRPr="006D17AA" w:rsidRDefault="00625276" w:rsidP="00625276">
      <w:pPr>
        <w:ind w:left="567" w:hanging="567"/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</w:pPr>
      <w:r w:rsidRPr="006D17AA"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  <w:t xml:space="preserve">    </w:t>
      </w:r>
    </w:p>
    <w:p w14:paraId="10178B9B" w14:textId="77777777" w:rsidR="00625276" w:rsidRPr="006D17AA" w:rsidRDefault="00625276" w:rsidP="00625276">
      <w:pPr>
        <w:ind w:left="567" w:hanging="567"/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</w:pPr>
      <w:r w:rsidRPr="006D17AA"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  <w:t>Коэффициент, учитывающий динамическую нагрузку, возникающую в зацеплении, K(FV) -   1.017</w:t>
      </w:r>
    </w:p>
    <w:p w14:paraId="72537E8A" w14:textId="77777777" w:rsidR="00625276" w:rsidRPr="006D17AA" w:rsidRDefault="00625276" w:rsidP="00625276">
      <w:pPr>
        <w:ind w:left="567" w:hanging="567"/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</w:pPr>
      <w:r w:rsidRPr="006D17AA"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  <w:t>Коэффициент, учитывающий распределение нагрузки по ширине венца, K(FBETTA) -   1.075</w:t>
      </w:r>
    </w:p>
    <w:p w14:paraId="082A6E0B" w14:textId="77777777" w:rsidR="00625276" w:rsidRPr="006D17AA" w:rsidRDefault="00625276" w:rsidP="00625276">
      <w:pPr>
        <w:ind w:left="567" w:hanging="567"/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</w:pPr>
      <w:r w:rsidRPr="006D17AA"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  <w:t>Коэффициент, учитывающий распределение нагрузки между зубьями, K(FALFA) -   1.032</w:t>
      </w:r>
    </w:p>
    <w:p w14:paraId="5ECC63DA" w14:textId="77777777" w:rsidR="00625276" w:rsidRPr="006D17AA" w:rsidRDefault="00625276" w:rsidP="00625276">
      <w:pPr>
        <w:ind w:left="567" w:hanging="567"/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</w:pPr>
      <w:r w:rsidRPr="006D17AA"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  <w:t>Коэффициент внешней динамической нагрузки KA -   1.750</w:t>
      </w:r>
    </w:p>
    <w:p w14:paraId="621F8373" w14:textId="77777777" w:rsidR="00625276" w:rsidRPr="006D17AA" w:rsidRDefault="00625276" w:rsidP="00625276">
      <w:pPr>
        <w:ind w:left="567" w:hanging="567"/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</w:pPr>
      <w:r w:rsidRPr="006D17AA"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  <w:t>Коэффициент нагрузки, K(F) -   1.975</w:t>
      </w:r>
    </w:p>
    <w:p w14:paraId="6E02CA23" w14:textId="77777777" w:rsidR="00625276" w:rsidRPr="006D17AA" w:rsidRDefault="00625276" w:rsidP="00625276">
      <w:pPr>
        <w:ind w:left="567" w:hanging="567"/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</w:pPr>
      <w:r w:rsidRPr="006D17AA"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  <w:t>Коэффициент, учитывающий наклон зубьев, Y(BETTA) -   0.890</w:t>
      </w:r>
    </w:p>
    <w:p w14:paraId="7C11881D" w14:textId="77777777" w:rsidR="00625276" w:rsidRPr="006D17AA" w:rsidRDefault="00625276" w:rsidP="00625276">
      <w:pPr>
        <w:ind w:left="567" w:hanging="567"/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</w:pPr>
      <w:r w:rsidRPr="006D17AA"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  <w:lastRenderedPageBreak/>
        <w:t>Коэффициент, учитывающий перекрытие зубьев, Y(E) -   0.625</w:t>
      </w:r>
    </w:p>
    <w:p w14:paraId="479FB3DA" w14:textId="77777777" w:rsidR="00625276" w:rsidRPr="006D17AA" w:rsidRDefault="00625276" w:rsidP="00625276">
      <w:pPr>
        <w:ind w:left="567" w:hanging="567"/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</w:pPr>
      <w:r w:rsidRPr="006D17AA"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  <w:t>Коэффициент, учитывающий форму зуба, Y(FS) -   3.703</w:t>
      </w:r>
    </w:p>
    <w:p w14:paraId="54C37AA6" w14:textId="77777777" w:rsidR="00625276" w:rsidRPr="006D17AA" w:rsidRDefault="00625276" w:rsidP="00625276">
      <w:pPr>
        <w:ind w:left="567" w:hanging="567"/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</w:pPr>
      <w:r w:rsidRPr="006D17AA"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  <w:t xml:space="preserve">    </w:t>
      </w:r>
    </w:p>
    <w:p w14:paraId="6A4524F1" w14:textId="77777777" w:rsidR="00625276" w:rsidRPr="006D17AA" w:rsidRDefault="00625276" w:rsidP="00625276">
      <w:pPr>
        <w:ind w:left="567" w:hanging="567"/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</w:pPr>
      <w:r w:rsidRPr="006D17AA"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  <w:t xml:space="preserve">Действующие в полюсе зацепления изгибные </w:t>
      </w:r>
      <w:proofErr w:type="gramStart"/>
      <w:r w:rsidRPr="006D17AA"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  <w:t>напряжения,  SIGMA</w:t>
      </w:r>
      <w:proofErr w:type="gramEnd"/>
      <w:r w:rsidRPr="006D17AA"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  <w:t>(F), МПа - 282.927</w:t>
      </w:r>
    </w:p>
    <w:p w14:paraId="79A72E4E" w14:textId="77777777" w:rsidR="00625276" w:rsidRPr="006D17AA" w:rsidRDefault="00625276" w:rsidP="00625276">
      <w:pPr>
        <w:ind w:left="567" w:hanging="567"/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</w:pPr>
      <w:r w:rsidRPr="006D17AA"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  <w:t>--------------------------------------------------</w:t>
      </w:r>
    </w:p>
    <w:p w14:paraId="1DA850BD" w14:textId="77777777" w:rsidR="00625276" w:rsidRPr="006D17AA" w:rsidRDefault="00625276" w:rsidP="00625276">
      <w:pPr>
        <w:ind w:left="567" w:hanging="567"/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</w:pPr>
      <w:r w:rsidRPr="006D17AA"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  <w:t xml:space="preserve">     РАСЧЕТ НА ИЗГИБНУЮ ПРОЧНОСТЬ ПРИ ДЕЙСТВИИ МАКСИМАЛЬНОЙ НАГРУЗКИ</w:t>
      </w:r>
    </w:p>
    <w:p w14:paraId="5D2E1370" w14:textId="77777777" w:rsidR="00625276" w:rsidRPr="006D17AA" w:rsidRDefault="00625276" w:rsidP="00625276">
      <w:pPr>
        <w:ind w:left="567" w:hanging="567"/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</w:pPr>
      <w:r w:rsidRPr="006D17AA"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  <w:t xml:space="preserve">    </w:t>
      </w:r>
    </w:p>
    <w:p w14:paraId="4BAC930B" w14:textId="77777777" w:rsidR="00625276" w:rsidRPr="006D17AA" w:rsidRDefault="00625276" w:rsidP="00625276">
      <w:pPr>
        <w:ind w:left="567" w:hanging="567"/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</w:pPr>
      <w:r w:rsidRPr="006D17AA"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  <w:t>Максимальная расчетная нагрузка F(</w:t>
      </w:r>
      <w:proofErr w:type="spellStart"/>
      <w:r w:rsidRPr="006D17AA"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  <w:t>Tmax</w:t>
      </w:r>
      <w:proofErr w:type="spellEnd"/>
      <w:r w:rsidRPr="006D17AA"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  <w:t>), Н - 18545.1</w:t>
      </w:r>
    </w:p>
    <w:p w14:paraId="3691E14B" w14:textId="77777777" w:rsidR="00625276" w:rsidRPr="006D17AA" w:rsidRDefault="00625276" w:rsidP="00625276">
      <w:pPr>
        <w:ind w:left="567" w:hanging="567"/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</w:pPr>
      <w:proofErr w:type="spellStart"/>
      <w:r w:rsidRPr="006D17AA"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  <w:t>Pасчетная</w:t>
      </w:r>
      <w:proofErr w:type="spellEnd"/>
      <w:r w:rsidRPr="006D17AA"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  <w:t xml:space="preserve"> нагрузка F(T), Н - 3480.17</w:t>
      </w:r>
    </w:p>
    <w:p w14:paraId="157CBAFD" w14:textId="77777777" w:rsidR="00625276" w:rsidRPr="006D17AA" w:rsidRDefault="00625276" w:rsidP="00625276">
      <w:pPr>
        <w:ind w:left="567" w:hanging="567"/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</w:pPr>
      <w:r w:rsidRPr="006D17AA"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  <w:t xml:space="preserve">    </w:t>
      </w:r>
    </w:p>
    <w:p w14:paraId="6D1E2CFC" w14:textId="77777777" w:rsidR="00625276" w:rsidRPr="006D17AA" w:rsidRDefault="00625276" w:rsidP="00625276">
      <w:pPr>
        <w:ind w:left="567" w:hanging="567"/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</w:pPr>
      <w:r w:rsidRPr="006D17AA"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  <w:t>Действующие максимальные изгибные напряжения SIGMA(FMAX), МПа - 861.521</w:t>
      </w:r>
    </w:p>
    <w:p w14:paraId="39B0BEC7" w14:textId="77777777" w:rsidR="00625276" w:rsidRPr="006D17AA" w:rsidRDefault="00625276" w:rsidP="00625276">
      <w:pPr>
        <w:ind w:left="567" w:hanging="567"/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</w:pPr>
      <w:r w:rsidRPr="006D17AA"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  <w:t>Допускаемые максимальные изгибные напряжения SIGMA(FPMAX), МПа - 1932</w:t>
      </w:r>
    </w:p>
    <w:p w14:paraId="4C939C41" w14:textId="77777777" w:rsidR="00625276" w:rsidRPr="006D17AA" w:rsidRDefault="00625276" w:rsidP="00625276">
      <w:pPr>
        <w:ind w:left="567" w:hanging="567"/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</w:pPr>
      <w:r w:rsidRPr="006D17AA"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  <w:t xml:space="preserve">     </w:t>
      </w:r>
    </w:p>
    <w:p w14:paraId="55DE39C9" w14:textId="77777777" w:rsidR="00625276" w:rsidRPr="006D17AA" w:rsidRDefault="00625276" w:rsidP="00625276">
      <w:pPr>
        <w:ind w:left="567" w:hanging="567"/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</w:pPr>
      <w:r w:rsidRPr="006D17AA"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  <w:t>----------------------------------------------------</w:t>
      </w:r>
    </w:p>
    <w:p w14:paraId="495BBB7F" w14:textId="77777777" w:rsidR="00625276" w:rsidRPr="006D17AA" w:rsidRDefault="00625276" w:rsidP="00625276">
      <w:pPr>
        <w:ind w:left="567" w:hanging="567"/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</w:pPr>
      <w:r w:rsidRPr="006D17AA"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  <w:t xml:space="preserve">     </w:t>
      </w:r>
    </w:p>
    <w:p w14:paraId="5F34CB0E" w14:textId="77777777" w:rsidR="00625276" w:rsidRPr="006D17AA" w:rsidRDefault="00625276" w:rsidP="00625276">
      <w:pPr>
        <w:ind w:left="567" w:hanging="567"/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</w:pPr>
      <w:r w:rsidRPr="006D17AA"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  <w:t xml:space="preserve">        Расчет зубьев сателлита</w:t>
      </w:r>
    </w:p>
    <w:p w14:paraId="075EC2B6" w14:textId="77777777" w:rsidR="00625276" w:rsidRPr="006D17AA" w:rsidRDefault="00625276" w:rsidP="00625276">
      <w:pPr>
        <w:ind w:left="567" w:hanging="567"/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</w:pPr>
      <w:r w:rsidRPr="006D17AA"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  <w:t xml:space="preserve">     </w:t>
      </w:r>
    </w:p>
    <w:p w14:paraId="596085CD" w14:textId="77777777" w:rsidR="00625276" w:rsidRPr="006D17AA" w:rsidRDefault="00625276" w:rsidP="00625276">
      <w:pPr>
        <w:ind w:left="567" w:hanging="567"/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</w:pPr>
      <w:r w:rsidRPr="006D17AA"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  <w:t>ОПРЕДЕЛЕНИЕ ДОПУСКАЕМЫХ НАПРЯЖЕНИЙ ПРИ РАСЧЕТЕ НА ИЗГИБНУЮ ВЫНОСЛИВОСТЬ</w:t>
      </w:r>
    </w:p>
    <w:p w14:paraId="66F9E076" w14:textId="77777777" w:rsidR="00625276" w:rsidRPr="006D17AA" w:rsidRDefault="00625276" w:rsidP="00625276">
      <w:pPr>
        <w:ind w:left="567" w:hanging="567"/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</w:pPr>
      <w:r w:rsidRPr="006D17AA"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  <w:t xml:space="preserve">         </w:t>
      </w:r>
    </w:p>
    <w:p w14:paraId="1B250AA7" w14:textId="77777777" w:rsidR="00625276" w:rsidRPr="006D17AA" w:rsidRDefault="00625276" w:rsidP="00625276">
      <w:pPr>
        <w:ind w:left="567" w:hanging="567"/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</w:pPr>
      <w:r w:rsidRPr="006D17AA"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  <w:t xml:space="preserve">      ПРЯМОЕ ДЕЙСТВИЕ НАГРУЗКИ</w:t>
      </w:r>
    </w:p>
    <w:p w14:paraId="77165ED7" w14:textId="77777777" w:rsidR="00625276" w:rsidRPr="006D17AA" w:rsidRDefault="00625276" w:rsidP="00625276">
      <w:pPr>
        <w:ind w:left="567" w:hanging="567"/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</w:pPr>
      <w:r w:rsidRPr="006D17AA"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  <w:t xml:space="preserve">           РЕВЕРСИВНОЕ ДЕЙСТВИЕ НАГРУЗКИ</w:t>
      </w:r>
    </w:p>
    <w:p w14:paraId="30414475" w14:textId="77777777" w:rsidR="00625276" w:rsidRPr="006D17AA" w:rsidRDefault="00625276" w:rsidP="00625276">
      <w:pPr>
        <w:ind w:left="567" w:hanging="567"/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</w:pPr>
      <w:r w:rsidRPr="006D17AA"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  <w:t xml:space="preserve">     НАГРУЗКА ПОСТОЯННА</w:t>
      </w:r>
    </w:p>
    <w:p w14:paraId="52EC1B23" w14:textId="77777777" w:rsidR="00625276" w:rsidRPr="006D17AA" w:rsidRDefault="00625276" w:rsidP="00625276">
      <w:pPr>
        <w:ind w:left="567" w:hanging="567"/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</w:pPr>
      <w:r w:rsidRPr="006D17AA"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  <w:t>Окружная сила на делительном диаметре для реверсивного действия нагрузки F(TF), H - 3480.17</w:t>
      </w:r>
    </w:p>
    <w:p w14:paraId="46D9F75D" w14:textId="77777777" w:rsidR="00625276" w:rsidRPr="006D17AA" w:rsidRDefault="00625276" w:rsidP="00625276">
      <w:pPr>
        <w:ind w:left="567" w:hanging="567"/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</w:pPr>
      <w:proofErr w:type="spellStart"/>
      <w:r w:rsidRPr="006D17AA"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  <w:t>Kоэффициент</w:t>
      </w:r>
      <w:proofErr w:type="spellEnd"/>
      <w:r w:rsidRPr="006D17AA"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  <w:t>, учитывающий характер циклограммы, для реверсивного действия нагрузки MJU(F1) - 0</w:t>
      </w:r>
    </w:p>
    <w:p w14:paraId="32F388F9" w14:textId="77777777" w:rsidR="00625276" w:rsidRPr="006D17AA" w:rsidRDefault="00625276" w:rsidP="00625276">
      <w:pPr>
        <w:ind w:left="567" w:hanging="567"/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</w:pPr>
      <w:r w:rsidRPr="006D17AA"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  <w:t>Эквивалентное число циклов перемены напряжений для реверсивного действия нагрузки N(FE) - 0</w:t>
      </w:r>
    </w:p>
    <w:p w14:paraId="43DA784C" w14:textId="77777777" w:rsidR="00625276" w:rsidRPr="006D17AA" w:rsidRDefault="00625276" w:rsidP="00625276">
      <w:pPr>
        <w:ind w:left="567" w:hanging="567"/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</w:pPr>
      <w:r w:rsidRPr="006D17AA"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  <w:t>Расчетный момент для реверсивного действия нагрузки, M(H) - 183.75</w:t>
      </w:r>
    </w:p>
    <w:p w14:paraId="2F45CC29" w14:textId="77777777" w:rsidR="00625276" w:rsidRPr="006D17AA" w:rsidRDefault="00625276" w:rsidP="00625276">
      <w:pPr>
        <w:ind w:left="567" w:hanging="567"/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</w:pPr>
      <w:r w:rsidRPr="006D17AA"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  <w:t xml:space="preserve">Коэффициент долговечности для реверсивного </w:t>
      </w:r>
      <w:proofErr w:type="gramStart"/>
      <w:r w:rsidRPr="006D17AA"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  <w:t>действия  нагрузки</w:t>
      </w:r>
      <w:proofErr w:type="gramEnd"/>
      <w:r w:rsidRPr="006D17AA"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  <w:t xml:space="preserve"> K(FL) - 1.63</w:t>
      </w:r>
    </w:p>
    <w:p w14:paraId="23B5FE7D" w14:textId="77777777" w:rsidR="00625276" w:rsidRPr="006D17AA" w:rsidRDefault="00625276" w:rsidP="00625276">
      <w:pPr>
        <w:ind w:left="567" w:hanging="567"/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</w:pPr>
      <w:r w:rsidRPr="006D17AA"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  <w:t xml:space="preserve">    </w:t>
      </w:r>
    </w:p>
    <w:p w14:paraId="17F0C0BA" w14:textId="77777777" w:rsidR="00625276" w:rsidRPr="006D17AA" w:rsidRDefault="00625276" w:rsidP="00625276">
      <w:pPr>
        <w:ind w:left="567" w:hanging="567"/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</w:pPr>
      <w:proofErr w:type="spellStart"/>
      <w:r w:rsidRPr="006D17AA"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  <w:t>Kоэффициент</w:t>
      </w:r>
      <w:proofErr w:type="spellEnd"/>
      <w:r w:rsidRPr="006D17AA"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  <w:t>, учитывающий влияние двухстороннего приложения нагрузки, K(FC) - 1</w:t>
      </w:r>
    </w:p>
    <w:p w14:paraId="0A1E65B5" w14:textId="77777777" w:rsidR="00625276" w:rsidRPr="006D17AA" w:rsidRDefault="00625276" w:rsidP="00625276">
      <w:pPr>
        <w:ind w:left="567" w:hanging="567"/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</w:pPr>
      <w:proofErr w:type="spellStart"/>
      <w:r w:rsidRPr="006D17AA"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  <w:t>Kоэффициент</w:t>
      </w:r>
      <w:proofErr w:type="spellEnd"/>
      <w:r w:rsidRPr="006D17AA"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  <w:t xml:space="preserve">, учитывающий влияние деформационного </w:t>
      </w:r>
      <w:proofErr w:type="spellStart"/>
      <w:r w:rsidRPr="006D17AA"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  <w:t>упрочнeния</w:t>
      </w:r>
      <w:proofErr w:type="spellEnd"/>
      <w:r w:rsidRPr="006D17AA"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  <w:t xml:space="preserve"> или электрохимической обработки переходной поверхности, K(FG) - 0.75</w:t>
      </w:r>
    </w:p>
    <w:p w14:paraId="4B3084D4" w14:textId="77777777" w:rsidR="00625276" w:rsidRPr="006D17AA" w:rsidRDefault="00625276" w:rsidP="00625276">
      <w:pPr>
        <w:ind w:left="567" w:hanging="567"/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</w:pPr>
      <w:proofErr w:type="spellStart"/>
      <w:r w:rsidRPr="006D17AA"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  <w:t>Kоэффициент</w:t>
      </w:r>
      <w:proofErr w:type="spellEnd"/>
      <w:r w:rsidRPr="006D17AA"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  <w:t>, учитывающий влияние шлифования переходной - 1.63</w:t>
      </w:r>
    </w:p>
    <w:p w14:paraId="1F649C13" w14:textId="77777777" w:rsidR="00625276" w:rsidRPr="006D17AA" w:rsidRDefault="00625276" w:rsidP="00625276">
      <w:pPr>
        <w:ind w:left="567" w:hanging="567"/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</w:pPr>
      <w:proofErr w:type="spellStart"/>
      <w:r w:rsidRPr="006D17AA"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  <w:t>Kоэффициент</w:t>
      </w:r>
      <w:proofErr w:type="spellEnd"/>
      <w:r w:rsidRPr="006D17AA"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  <w:t xml:space="preserve">, учитывающий влияние шлифования </w:t>
      </w:r>
      <w:proofErr w:type="gramStart"/>
      <w:r w:rsidRPr="006D17AA"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  <w:t>переходной  поверхности</w:t>
      </w:r>
      <w:proofErr w:type="gramEnd"/>
      <w:r w:rsidRPr="006D17AA"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  <w:t xml:space="preserve"> зуба шестерни, K(FD) - 1</w:t>
      </w:r>
    </w:p>
    <w:p w14:paraId="71C43D52" w14:textId="77777777" w:rsidR="00625276" w:rsidRPr="006D17AA" w:rsidRDefault="00625276" w:rsidP="00625276">
      <w:pPr>
        <w:ind w:left="567" w:hanging="567"/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</w:pPr>
      <w:r w:rsidRPr="006D17AA"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  <w:t xml:space="preserve">Предел </w:t>
      </w:r>
      <w:proofErr w:type="spellStart"/>
      <w:r w:rsidRPr="006D17AA"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  <w:t>изломной</w:t>
      </w:r>
      <w:proofErr w:type="spellEnd"/>
      <w:r w:rsidRPr="006D17AA"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  <w:t xml:space="preserve"> выносливости, SIGMA(FLIM0), МПа - 950</w:t>
      </w:r>
    </w:p>
    <w:p w14:paraId="10716A61" w14:textId="77777777" w:rsidR="00625276" w:rsidRPr="006D17AA" w:rsidRDefault="00625276" w:rsidP="00625276">
      <w:pPr>
        <w:ind w:left="567" w:hanging="567"/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</w:pPr>
      <w:r w:rsidRPr="006D17AA"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  <w:t>Предел выносливости зубьев колес при изгибе, SIGMA(FLIM), МПа - 1161.38</w:t>
      </w:r>
    </w:p>
    <w:p w14:paraId="6A0ABAD1" w14:textId="77777777" w:rsidR="00625276" w:rsidRPr="006D17AA" w:rsidRDefault="00625276" w:rsidP="00625276">
      <w:pPr>
        <w:ind w:left="567" w:hanging="567"/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</w:pPr>
      <w:proofErr w:type="spellStart"/>
      <w:r w:rsidRPr="006D17AA"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  <w:t>Kоэффициент</w:t>
      </w:r>
      <w:proofErr w:type="spellEnd"/>
      <w:r w:rsidRPr="006D17AA"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  <w:t xml:space="preserve"> безопасности, S(F) - 1.7825</w:t>
      </w:r>
    </w:p>
    <w:p w14:paraId="38ADCAE1" w14:textId="77777777" w:rsidR="00625276" w:rsidRPr="006D17AA" w:rsidRDefault="00625276" w:rsidP="00625276">
      <w:pPr>
        <w:ind w:left="567" w:hanging="567"/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</w:pPr>
      <w:proofErr w:type="spellStart"/>
      <w:r w:rsidRPr="006D17AA"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  <w:t>Kоэффициент</w:t>
      </w:r>
      <w:proofErr w:type="spellEnd"/>
      <w:r w:rsidRPr="006D17AA"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  <w:t>, учитывающий градиент напряжений и чувствительность материала к концентрации напряжений, Y(S) - 1.03022</w:t>
      </w:r>
    </w:p>
    <w:p w14:paraId="7E4CE33D" w14:textId="77777777" w:rsidR="00625276" w:rsidRPr="006D17AA" w:rsidRDefault="00625276" w:rsidP="00625276">
      <w:pPr>
        <w:ind w:left="567" w:hanging="567"/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</w:pPr>
      <w:proofErr w:type="spellStart"/>
      <w:r w:rsidRPr="006D17AA"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  <w:t>Kоэффициент</w:t>
      </w:r>
      <w:proofErr w:type="spellEnd"/>
      <w:r w:rsidRPr="006D17AA"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  <w:t>, учитывающий шероховатость переходной поверхности, Y(R) - 1</w:t>
      </w:r>
    </w:p>
    <w:p w14:paraId="66B6A2A1" w14:textId="77777777" w:rsidR="00625276" w:rsidRPr="006D17AA" w:rsidRDefault="00625276" w:rsidP="00625276">
      <w:pPr>
        <w:ind w:left="567" w:hanging="567"/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</w:pPr>
      <w:proofErr w:type="spellStart"/>
      <w:r w:rsidRPr="006D17AA"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  <w:t>Kоэффициент</w:t>
      </w:r>
      <w:proofErr w:type="spellEnd"/>
      <w:r w:rsidRPr="006D17AA"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  <w:t>, учитывающий размеры зубчатого колеса, K(XF) - 1</w:t>
      </w:r>
    </w:p>
    <w:p w14:paraId="0789E3EB" w14:textId="77777777" w:rsidR="00625276" w:rsidRPr="006D17AA" w:rsidRDefault="00625276" w:rsidP="00625276">
      <w:pPr>
        <w:ind w:left="567" w:hanging="567"/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</w:pPr>
      <w:r w:rsidRPr="006D17AA"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  <w:t xml:space="preserve">    </w:t>
      </w:r>
    </w:p>
    <w:p w14:paraId="4FF95149" w14:textId="77777777" w:rsidR="00625276" w:rsidRPr="006D17AA" w:rsidRDefault="00625276" w:rsidP="00625276">
      <w:pPr>
        <w:ind w:left="567" w:hanging="567"/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</w:pPr>
      <w:r w:rsidRPr="006D17AA"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  <w:t>Допускаемое изгибное напряжение при расчете на выносливость, МПа - 671.234</w:t>
      </w:r>
    </w:p>
    <w:p w14:paraId="2AB05016" w14:textId="77777777" w:rsidR="00625276" w:rsidRPr="006D17AA" w:rsidRDefault="00625276" w:rsidP="00625276">
      <w:pPr>
        <w:ind w:left="567" w:hanging="567"/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</w:pPr>
      <w:r w:rsidRPr="006D17AA"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  <w:t>--------------------------------------------------</w:t>
      </w:r>
    </w:p>
    <w:p w14:paraId="48FD2B6A" w14:textId="77777777" w:rsidR="00625276" w:rsidRPr="006D17AA" w:rsidRDefault="00625276" w:rsidP="00625276">
      <w:pPr>
        <w:ind w:left="567" w:hanging="567"/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</w:pPr>
      <w:r w:rsidRPr="006D17AA"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  <w:t>РАСЧЕТ НА ИЗГИБНУЮ ВЫНОСЛИВОСТЬ</w:t>
      </w:r>
    </w:p>
    <w:p w14:paraId="33777007" w14:textId="77777777" w:rsidR="00625276" w:rsidRPr="006D17AA" w:rsidRDefault="00625276" w:rsidP="00625276">
      <w:pPr>
        <w:ind w:left="567" w:hanging="567"/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</w:pPr>
      <w:r w:rsidRPr="006D17AA"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  <w:t xml:space="preserve">    </w:t>
      </w:r>
    </w:p>
    <w:p w14:paraId="08119350" w14:textId="77777777" w:rsidR="00625276" w:rsidRPr="006D17AA" w:rsidRDefault="00625276" w:rsidP="00625276">
      <w:pPr>
        <w:ind w:left="567" w:hanging="567"/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</w:pPr>
      <w:r w:rsidRPr="006D17AA"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  <w:t>Коэффициент, учитывающий динамическую нагрузку, возникающую в зацеплении, K(FV) -   1.017</w:t>
      </w:r>
    </w:p>
    <w:p w14:paraId="254D2494" w14:textId="77777777" w:rsidR="00625276" w:rsidRPr="006D17AA" w:rsidRDefault="00625276" w:rsidP="00625276">
      <w:pPr>
        <w:ind w:left="567" w:hanging="567"/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</w:pPr>
      <w:r w:rsidRPr="006D17AA"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  <w:t>Коэффициент, учитывающий распределение нагрузки по ширине венца, K(FBETTA) -   1.075</w:t>
      </w:r>
    </w:p>
    <w:p w14:paraId="1B81044E" w14:textId="77777777" w:rsidR="00625276" w:rsidRPr="006D17AA" w:rsidRDefault="00625276" w:rsidP="00625276">
      <w:pPr>
        <w:ind w:left="567" w:hanging="567"/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</w:pPr>
      <w:r w:rsidRPr="006D17AA"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  <w:t>Коэффициент, учитывающий распределение нагрузки между зубьями, K(FALFA) -   1.032</w:t>
      </w:r>
    </w:p>
    <w:p w14:paraId="3F8EE333" w14:textId="77777777" w:rsidR="00625276" w:rsidRPr="006D17AA" w:rsidRDefault="00625276" w:rsidP="00625276">
      <w:pPr>
        <w:ind w:left="567" w:hanging="567"/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</w:pPr>
      <w:r w:rsidRPr="006D17AA"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  <w:t>Коэффициент внешней динамической нагрузки KA -   1.750</w:t>
      </w:r>
    </w:p>
    <w:p w14:paraId="67AF0493" w14:textId="77777777" w:rsidR="00625276" w:rsidRPr="006D17AA" w:rsidRDefault="00625276" w:rsidP="00625276">
      <w:pPr>
        <w:ind w:left="567" w:hanging="567"/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</w:pPr>
      <w:r w:rsidRPr="006D17AA"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  <w:t>Коэффициент нагрузки, K(F) -   1.975</w:t>
      </w:r>
    </w:p>
    <w:p w14:paraId="404F6E91" w14:textId="77777777" w:rsidR="00625276" w:rsidRPr="006D17AA" w:rsidRDefault="00625276" w:rsidP="00625276">
      <w:pPr>
        <w:ind w:left="567" w:hanging="567"/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</w:pPr>
      <w:r w:rsidRPr="006D17AA"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  <w:t>Коэффициент, учитывающий наклон зубьев, Y(BETTA) -   0.890</w:t>
      </w:r>
    </w:p>
    <w:p w14:paraId="4251917C" w14:textId="77777777" w:rsidR="00625276" w:rsidRPr="006D17AA" w:rsidRDefault="00625276" w:rsidP="00625276">
      <w:pPr>
        <w:ind w:left="567" w:hanging="567"/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</w:pPr>
      <w:r w:rsidRPr="006D17AA"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  <w:t>Коэффициент, учитывающий перекрытие зубьев, Y(E) -   0.625</w:t>
      </w:r>
    </w:p>
    <w:p w14:paraId="4E470F99" w14:textId="77777777" w:rsidR="00625276" w:rsidRPr="006D17AA" w:rsidRDefault="00625276" w:rsidP="00625276">
      <w:pPr>
        <w:ind w:left="567" w:hanging="567"/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</w:pPr>
      <w:r w:rsidRPr="006D17AA"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  <w:t>Коэффициент, учитывающий форму зуба, Y(FS) -   3.966</w:t>
      </w:r>
    </w:p>
    <w:p w14:paraId="172E3A59" w14:textId="77777777" w:rsidR="00625276" w:rsidRPr="006D17AA" w:rsidRDefault="00625276" w:rsidP="00625276">
      <w:pPr>
        <w:ind w:left="567" w:hanging="567"/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</w:pPr>
      <w:r w:rsidRPr="006D17AA"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  <w:lastRenderedPageBreak/>
        <w:t xml:space="preserve">    </w:t>
      </w:r>
    </w:p>
    <w:p w14:paraId="63813309" w14:textId="77777777" w:rsidR="00625276" w:rsidRPr="006D17AA" w:rsidRDefault="00625276" w:rsidP="00625276">
      <w:pPr>
        <w:ind w:left="567" w:hanging="567"/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</w:pPr>
      <w:r w:rsidRPr="006D17AA"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  <w:t xml:space="preserve">Действующие в полюсе зацепления изгибные </w:t>
      </w:r>
      <w:proofErr w:type="gramStart"/>
      <w:r w:rsidRPr="006D17AA"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  <w:t>напряжения,  SIGMA</w:t>
      </w:r>
      <w:proofErr w:type="gramEnd"/>
      <w:r w:rsidRPr="006D17AA"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  <w:t>(F), МПа - 302.976</w:t>
      </w:r>
    </w:p>
    <w:p w14:paraId="6E8FBDC7" w14:textId="77777777" w:rsidR="00625276" w:rsidRPr="006D17AA" w:rsidRDefault="00625276" w:rsidP="00625276">
      <w:pPr>
        <w:ind w:left="567" w:hanging="567"/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</w:pPr>
      <w:r w:rsidRPr="006D17AA"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  <w:t>--------------------------------------------------</w:t>
      </w:r>
    </w:p>
    <w:p w14:paraId="1B706F82" w14:textId="77777777" w:rsidR="00625276" w:rsidRPr="006D17AA" w:rsidRDefault="00625276" w:rsidP="00625276">
      <w:pPr>
        <w:ind w:left="567" w:hanging="567"/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</w:pPr>
      <w:r w:rsidRPr="006D17AA"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  <w:t xml:space="preserve">     РАСЧЕТ НА ИЗГИБНУЮ ПРОЧНОСТЬ ПРИ ДЕЙСТВИИ МАКСИМАЛЬНОЙ НАГРУЗКИ</w:t>
      </w:r>
    </w:p>
    <w:p w14:paraId="43729D93" w14:textId="77777777" w:rsidR="00625276" w:rsidRPr="006D17AA" w:rsidRDefault="00625276" w:rsidP="00625276">
      <w:pPr>
        <w:ind w:left="567" w:hanging="567"/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</w:pPr>
      <w:r w:rsidRPr="006D17AA"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  <w:t xml:space="preserve">    </w:t>
      </w:r>
    </w:p>
    <w:p w14:paraId="1F13F7F5" w14:textId="77777777" w:rsidR="00625276" w:rsidRPr="006D17AA" w:rsidRDefault="00625276" w:rsidP="00625276">
      <w:pPr>
        <w:ind w:left="567" w:hanging="567"/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</w:pPr>
      <w:r w:rsidRPr="006D17AA"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  <w:t>Максимальная расчетная нагрузка F(</w:t>
      </w:r>
      <w:proofErr w:type="spellStart"/>
      <w:r w:rsidRPr="006D17AA"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  <w:t>Tmax</w:t>
      </w:r>
      <w:proofErr w:type="spellEnd"/>
      <w:r w:rsidRPr="006D17AA"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  <w:t>), Н - 18545.1</w:t>
      </w:r>
    </w:p>
    <w:p w14:paraId="5C1C2687" w14:textId="77777777" w:rsidR="00625276" w:rsidRPr="006D17AA" w:rsidRDefault="00625276" w:rsidP="00625276">
      <w:pPr>
        <w:ind w:left="567" w:hanging="567"/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</w:pPr>
      <w:proofErr w:type="spellStart"/>
      <w:r w:rsidRPr="006D17AA"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  <w:t>Pасчетная</w:t>
      </w:r>
      <w:proofErr w:type="spellEnd"/>
      <w:r w:rsidRPr="006D17AA"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  <w:t xml:space="preserve"> нагрузка F(T), Н - 3480.17</w:t>
      </w:r>
    </w:p>
    <w:p w14:paraId="3EFEEF8C" w14:textId="77777777" w:rsidR="00625276" w:rsidRPr="006D17AA" w:rsidRDefault="00625276" w:rsidP="00625276">
      <w:pPr>
        <w:ind w:left="567" w:hanging="567"/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</w:pPr>
      <w:r w:rsidRPr="006D17AA"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  <w:t xml:space="preserve">    </w:t>
      </w:r>
    </w:p>
    <w:p w14:paraId="553893EB" w14:textId="77777777" w:rsidR="00625276" w:rsidRPr="006D17AA" w:rsidRDefault="00625276" w:rsidP="00625276">
      <w:pPr>
        <w:ind w:left="567" w:hanging="567"/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</w:pPr>
      <w:r w:rsidRPr="006D17AA"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  <w:t>Действующие максимальные изгибные напряжения SIGMA(FMAX), МПа - 922.569</w:t>
      </w:r>
    </w:p>
    <w:p w14:paraId="768F71D7" w14:textId="77777777" w:rsidR="00625276" w:rsidRPr="006D17AA" w:rsidRDefault="00625276" w:rsidP="00625276">
      <w:pPr>
        <w:ind w:left="567" w:hanging="567"/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</w:pPr>
      <w:r w:rsidRPr="006D17AA"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  <w:t>Допускаемые максимальные изгибные напряжения SIGMA(FPMAX), МПа - 1932</w:t>
      </w:r>
    </w:p>
    <w:p w14:paraId="780F2C47" w14:textId="77777777" w:rsidR="00625276" w:rsidRPr="006D17AA" w:rsidRDefault="00625276" w:rsidP="00625276">
      <w:pPr>
        <w:ind w:left="567" w:hanging="567"/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</w:pPr>
      <w:r w:rsidRPr="006D17AA"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  <w:t xml:space="preserve">   </w:t>
      </w:r>
    </w:p>
    <w:p w14:paraId="7922A4A3" w14:textId="77777777" w:rsidR="00625276" w:rsidRPr="006D17AA" w:rsidRDefault="00625276" w:rsidP="00625276">
      <w:pPr>
        <w:ind w:left="567" w:hanging="567"/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</w:pPr>
      <w:r w:rsidRPr="006D17AA"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  <w:t>****************************************************</w:t>
      </w:r>
    </w:p>
    <w:p w14:paraId="4113035E" w14:textId="77777777" w:rsidR="00625276" w:rsidRPr="006D17AA" w:rsidRDefault="00625276" w:rsidP="00625276">
      <w:pPr>
        <w:ind w:left="567" w:hanging="567"/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</w:pPr>
      <w:r w:rsidRPr="006D17AA"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  <w:t xml:space="preserve">   </w:t>
      </w:r>
    </w:p>
    <w:p w14:paraId="1174F442" w14:textId="77777777" w:rsidR="00625276" w:rsidRPr="006D17AA" w:rsidRDefault="00625276" w:rsidP="00625276">
      <w:pPr>
        <w:ind w:left="567" w:hanging="567"/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</w:pPr>
      <w:r w:rsidRPr="006D17AA"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  <w:t xml:space="preserve">     </w:t>
      </w:r>
    </w:p>
    <w:p w14:paraId="4ECB49EA" w14:textId="77777777" w:rsidR="00625276" w:rsidRPr="006D17AA" w:rsidRDefault="00625276" w:rsidP="00625276">
      <w:pPr>
        <w:ind w:left="567" w:hanging="567"/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</w:pPr>
      <w:r w:rsidRPr="006D17AA"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  <w:t xml:space="preserve">      Расчет геометрии пары Сателлит-БЦК</w:t>
      </w:r>
    </w:p>
    <w:p w14:paraId="67DF69DA" w14:textId="77777777" w:rsidR="00625276" w:rsidRPr="006D17AA" w:rsidRDefault="00625276" w:rsidP="00625276">
      <w:pPr>
        <w:ind w:left="567" w:hanging="567"/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</w:pPr>
      <w:r w:rsidRPr="006D17AA"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  <w:t xml:space="preserve">     </w:t>
      </w:r>
    </w:p>
    <w:p w14:paraId="00ECB3DB" w14:textId="77777777" w:rsidR="00625276" w:rsidRPr="006D17AA" w:rsidRDefault="00625276" w:rsidP="00625276">
      <w:pPr>
        <w:ind w:left="567" w:hanging="567"/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</w:pPr>
      <w:r w:rsidRPr="006D17AA"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  <w:t xml:space="preserve">Коэффициенты смещения </w:t>
      </w:r>
      <w:proofErr w:type="gramStart"/>
      <w:r w:rsidRPr="006D17AA"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  <w:t>Х(</w:t>
      </w:r>
      <w:proofErr w:type="gramEnd"/>
      <w:r w:rsidRPr="006D17AA"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  <w:t>1)= 0, X(2)= 0</w:t>
      </w:r>
    </w:p>
    <w:p w14:paraId="13BC7C01" w14:textId="77777777" w:rsidR="00625276" w:rsidRPr="006D17AA" w:rsidRDefault="00625276" w:rsidP="00625276">
      <w:pPr>
        <w:ind w:left="567" w:hanging="567"/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</w:pPr>
      <w:r w:rsidRPr="006D17AA"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  <w:t>Делительное межосевое расстояние a, мм: 77.6457</w:t>
      </w:r>
    </w:p>
    <w:p w14:paraId="40EDE29E" w14:textId="77777777" w:rsidR="00625276" w:rsidRPr="006D17AA" w:rsidRDefault="00625276" w:rsidP="00625276">
      <w:pPr>
        <w:ind w:left="567" w:hanging="567"/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</w:pPr>
      <w:r w:rsidRPr="006D17AA"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  <w:t>Коэффициент разности смещений X(d)= 0</w:t>
      </w:r>
    </w:p>
    <w:p w14:paraId="011BABD8" w14:textId="77777777" w:rsidR="00625276" w:rsidRPr="006D17AA" w:rsidRDefault="00625276" w:rsidP="00625276">
      <w:pPr>
        <w:ind w:left="567" w:hanging="567"/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</w:pPr>
      <w:r w:rsidRPr="006D17AA"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  <w:t>Угол профиля ALFA(t)= 20.6365</w:t>
      </w:r>
    </w:p>
    <w:p w14:paraId="1D9C3093" w14:textId="77777777" w:rsidR="00625276" w:rsidRPr="006D17AA" w:rsidRDefault="00625276" w:rsidP="00625276">
      <w:pPr>
        <w:ind w:left="567" w:hanging="567"/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</w:pPr>
      <w:r w:rsidRPr="006D17AA"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  <w:t xml:space="preserve">Угол зацепления </w:t>
      </w:r>
      <w:proofErr w:type="gramStart"/>
      <w:r w:rsidRPr="006D17AA"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  <w:t>ALFA(</w:t>
      </w:r>
      <w:proofErr w:type="spellStart"/>
      <w:proofErr w:type="gramEnd"/>
      <w:r w:rsidRPr="006D17AA"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  <w:t>tw</w:t>
      </w:r>
      <w:proofErr w:type="spellEnd"/>
      <w:r w:rsidRPr="006D17AA"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  <w:t>)= 20.6365</w:t>
      </w:r>
    </w:p>
    <w:p w14:paraId="0C00263D" w14:textId="77777777" w:rsidR="00625276" w:rsidRPr="006D17AA" w:rsidRDefault="00625276" w:rsidP="00625276">
      <w:pPr>
        <w:ind w:left="567" w:hanging="567"/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</w:pPr>
      <w:r w:rsidRPr="006D17AA"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  <w:t>Межосевое расстояние a(w), мм= 77.6457</w:t>
      </w:r>
    </w:p>
    <w:p w14:paraId="7CC79EED" w14:textId="77777777" w:rsidR="00625276" w:rsidRPr="006D17AA" w:rsidRDefault="00625276" w:rsidP="00625276">
      <w:pPr>
        <w:ind w:left="567" w:hanging="567"/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</w:pPr>
      <w:r w:rsidRPr="006D17AA"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  <w:t>Делительные диаметры d, мм:</w:t>
      </w:r>
    </w:p>
    <w:p w14:paraId="1128EB77" w14:textId="77777777" w:rsidR="00625276" w:rsidRPr="006D17AA" w:rsidRDefault="00625276" w:rsidP="00625276">
      <w:pPr>
        <w:ind w:left="567" w:hanging="567"/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</w:pPr>
      <w:r w:rsidRPr="006D17AA"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  <w:t>Шестерни = 49.6933 Колеса = 204.985</w:t>
      </w:r>
    </w:p>
    <w:p w14:paraId="69DDEBC0" w14:textId="77777777" w:rsidR="00625276" w:rsidRPr="006D17AA" w:rsidRDefault="00625276" w:rsidP="00625276">
      <w:pPr>
        <w:ind w:left="567" w:hanging="567"/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</w:pPr>
      <w:r w:rsidRPr="006D17AA"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  <w:t>Передаточное отношение U= 4.125</w:t>
      </w:r>
    </w:p>
    <w:p w14:paraId="01AA1572" w14:textId="77777777" w:rsidR="00625276" w:rsidRPr="006D17AA" w:rsidRDefault="00625276" w:rsidP="00625276">
      <w:pPr>
        <w:ind w:left="567" w:hanging="567"/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</w:pPr>
      <w:r w:rsidRPr="006D17AA"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  <w:t>Начальные диаметры d(w), мм:</w:t>
      </w:r>
    </w:p>
    <w:p w14:paraId="75057114" w14:textId="77777777" w:rsidR="00625276" w:rsidRPr="006D17AA" w:rsidRDefault="00625276" w:rsidP="00625276">
      <w:pPr>
        <w:ind w:left="567" w:hanging="567"/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</w:pPr>
      <w:r w:rsidRPr="006D17AA"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  <w:t>Шестерни = 49.6933 Колеса = 204.985</w:t>
      </w:r>
    </w:p>
    <w:p w14:paraId="6CD01515" w14:textId="77777777" w:rsidR="00625276" w:rsidRPr="006D17AA" w:rsidRDefault="00625276" w:rsidP="00625276">
      <w:pPr>
        <w:ind w:left="567" w:hanging="567"/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</w:pPr>
      <w:r w:rsidRPr="006D17AA"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  <w:t>Коэффициент воспринимаемого смещения Y = 0</w:t>
      </w:r>
    </w:p>
    <w:p w14:paraId="05C5C5F0" w14:textId="77777777" w:rsidR="00625276" w:rsidRPr="006D17AA" w:rsidRDefault="00625276" w:rsidP="00625276">
      <w:pPr>
        <w:ind w:left="567" w:hanging="567"/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</w:pPr>
      <w:r w:rsidRPr="006D17AA"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  <w:t>Коэффициент уравнительного смещения DELTA(Y) = 0</w:t>
      </w:r>
    </w:p>
    <w:p w14:paraId="0F472CAE" w14:textId="77777777" w:rsidR="00625276" w:rsidRPr="006D17AA" w:rsidRDefault="00625276" w:rsidP="00625276">
      <w:pPr>
        <w:ind w:left="567" w:hanging="567"/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</w:pPr>
      <w:r w:rsidRPr="006D17AA"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  <w:t>Диаметры вершин зубьев d(a), мм:</w:t>
      </w:r>
    </w:p>
    <w:p w14:paraId="3889D44C" w14:textId="77777777" w:rsidR="00625276" w:rsidRPr="006D17AA" w:rsidRDefault="00625276" w:rsidP="00625276">
      <w:pPr>
        <w:ind w:left="567" w:hanging="567"/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</w:pPr>
      <w:r w:rsidRPr="006D17AA"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  <w:t xml:space="preserve">Шестерни: </w:t>
      </w:r>
      <w:proofErr w:type="gramStart"/>
      <w:r w:rsidRPr="006D17AA"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  <w:t>53.6933  Колеса</w:t>
      </w:r>
      <w:proofErr w:type="gramEnd"/>
      <w:r w:rsidRPr="006D17AA"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  <w:t>: 201.785</w:t>
      </w:r>
    </w:p>
    <w:p w14:paraId="1AA22D38" w14:textId="77777777" w:rsidR="00625276" w:rsidRPr="006D17AA" w:rsidRDefault="00625276" w:rsidP="00625276">
      <w:pPr>
        <w:ind w:left="567" w:hanging="567"/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</w:pPr>
      <w:r w:rsidRPr="006D17AA"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  <w:t>Диаметры впадин зубьев d(f), мм:</w:t>
      </w:r>
    </w:p>
    <w:p w14:paraId="5AAD8D5E" w14:textId="77777777" w:rsidR="00625276" w:rsidRPr="006D17AA" w:rsidRDefault="00625276" w:rsidP="00625276">
      <w:pPr>
        <w:ind w:left="567" w:hanging="567"/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</w:pPr>
      <w:r w:rsidRPr="006D17AA"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  <w:t xml:space="preserve">Шестерни: </w:t>
      </w:r>
      <w:proofErr w:type="gramStart"/>
      <w:r w:rsidRPr="006D17AA"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  <w:t>44.6933  Колеса</w:t>
      </w:r>
      <w:proofErr w:type="gramEnd"/>
      <w:r w:rsidRPr="006D17AA"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  <w:t>: 209.985</w:t>
      </w:r>
    </w:p>
    <w:p w14:paraId="4F1528B0" w14:textId="77777777" w:rsidR="00625276" w:rsidRPr="006D17AA" w:rsidRDefault="00625276" w:rsidP="00625276">
      <w:pPr>
        <w:ind w:left="567" w:hanging="567"/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</w:pPr>
      <w:proofErr w:type="spellStart"/>
      <w:r w:rsidRPr="006D17AA"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  <w:t>Ocновной</w:t>
      </w:r>
      <w:proofErr w:type="spellEnd"/>
      <w:r w:rsidRPr="006D17AA"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  <w:t xml:space="preserve"> диаметр d(b), мм:</w:t>
      </w:r>
    </w:p>
    <w:p w14:paraId="79C6C419" w14:textId="77777777" w:rsidR="00625276" w:rsidRPr="006D17AA" w:rsidRDefault="00625276" w:rsidP="00625276">
      <w:pPr>
        <w:ind w:left="567" w:hanging="567"/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</w:pPr>
      <w:r w:rsidRPr="006D17AA"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  <w:t xml:space="preserve">Шестерни: </w:t>
      </w:r>
      <w:proofErr w:type="gramStart"/>
      <w:r w:rsidRPr="006D17AA"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  <w:t>46.5047  Колеса</w:t>
      </w:r>
      <w:proofErr w:type="gramEnd"/>
      <w:r w:rsidRPr="006D17AA"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  <w:t>: 191.832</w:t>
      </w:r>
    </w:p>
    <w:p w14:paraId="595DDCF4" w14:textId="77777777" w:rsidR="00625276" w:rsidRPr="006D17AA" w:rsidRDefault="00625276" w:rsidP="00625276">
      <w:pPr>
        <w:ind w:left="567" w:hanging="567"/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</w:pPr>
      <w:r w:rsidRPr="006D17AA"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  <w:t>Угол профиля зуба в точке окружности вершин ALFA(a):</w:t>
      </w:r>
    </w:p>
    <w:p w14:paraId="00F26FCF" w14:textId="77777777" w:rsidR="00625276" w:rsidRPr="006D17AA" w:rsidRDefault="00625276" w:rsidP="00625276">
      <w:pPr>
        <w:ind w:left="567" w:hanging="567"/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</w:pPr>
      <w:r w:rsidRPr="006D17AA"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  <w:t xml:space="preserve">Шестерни: </w:t>
      </w:r>
      <w:proofErr w:type="gramStart"/>
      <w:r w:rsidRPr="006D17AA"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  <w:t>29.9894  Колеса</w:t>
      </w:r>
      <w:proofErr w:type="gramEnd"/>
      <w:r w:rsidRPr="006D17AA"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  <w:t>: 18.0704</w:t>
      </w:r>
    </w:p>
    <w:p w14:paraId="6FB812A4" w14:textId="77777777" w:rsidR="00625276" w:rsidRPr="006D17AA" w:rsidRDefault="00625276" w:rsidP="00625276">
      <w:pPr>
        <w:ind w:left="567" w:hanging="567"/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</w:pPr>
      <w:r w:rsidRPr="006D17AA"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  <w:t>Шаг зацепления P(</w:t>
      </w:r>
      <w:proofErr w:type="spellStart"/>
      <w:r w:rsidRPr="006D17AA"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  <w:t>alfa</w:t>
      </w:r>
      <w:proofErr w:type="spellEnd"/>
      <w:r w:rsidRPr="006D17AA"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  <w:t>), мм: 5.90165</w:t>
      </w:r>
    </w:p>
    <w:p w14:paraId="03B0117F" w14:textId="77777777" w:rsidR="00625276" w:rsidRPr="006D17AA" w:rsidRDefault="00625276" w:rsidP="00625276">
      <w:pPr>
        <w:ind w:left="567" w:hanging="567"/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</w:pPr>
      <w:r w:rsidRPr="006D17AA"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  <w:t>Осевой шаг P(x), мм: 24.2641</w:t>
      </w:r>
    </w:p>
    <w:p w14:paraId="149BF428" w14:textId="77777777" w:rsidR="00625276" w:rsidRPr="006D17AA" w:rsidRDefault="00625276" w:rsidP="00625276">
      <w:pPr>
        <w:ind w:left="567" w:hanging="567"/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</w:pPr>
      <w:r w:rsidRPr="006D17AA"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  <w:t>Коэффициенты торцевого перекрытия E(ALFA):</w:t>
      </w:r>
    </w:p>
    <w:p w14:paraId="3DF24CCB" w14:textId="77777777" w:rsidR="00625276" w:rsidRPr="006D17AA" w:rsidRDefault="00625276" w:rsidP="00625276">
      <w:pPr>
        <w:ind w:left="567" w:hanging="567"/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</w:pPr>
      <w:r w:rsidRPr="006D17AA"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  <w:t xml:space="preserve">Шестерни: </w:t>
      </w:r>
      <w:proofErr w:type="gramStart"/>
      <w:r w:rsidRPr="006D17AA"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  <w:t>0.765856  Колеса</w:t>
      </w:r>
      <w:proofErr w:type="gramEnd"/>
      <w:r w:rsidRPr="006D17AA"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  <w:t>: -0.792922</w:t>
      </w:r>
    </w:p>
    <w:p w14:paraId="1378CC4F" w14:textId="77777777" w:rsidR="00625276" w:rsidRPr="006D17AA" w:rsidRDefault="00625276" w:rsidP="00625276">
      <w:pPr>
        <w:ind w:left="567" w:hanging="567"/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</w:pPr>
      <w:r w:rsidRPr="006D17AA"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  <w:t>Коэффициенты торцевого перекрытия E(ALFA): 1.55878</w:t>
      </w:r>
    </w:p>
    <w:p w14:paraId="1C42ADE5" w14:textId="77777777" w:rsidR="00625276" w:rsidRPr="006D17AA" w:rsidRDefault="00625276" w:rsidP="00625276">
      <w:pPr>
        <w:ind w:left="567" w:hanging="567"/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</w:pPr>
      <w:r w:rsidRPr="006D17AA"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  <w:t>Коэффициенты осевого перекрытия E(BETTA): 1.55878</w:t>
      </w:r>
    </w:p>
    <w:p w14:paraId="4515F0B3" w14:textId="77777777" w:rsidR="00625276" w:rsidRPr="006D17AA" w:rsidRDefault="00625276" w:rsidP="00625276">
      <w:pPr>
        <w:ind w:left="567" w:hanging="567"/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</w:pPr>
      <w:r w:rsidRPr="006D17AA"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  <w:t>Коэффициенты перекрытия E(Y): 2.58911</w:t>
      </w:r>
    </w:p>
    <w:p w14:paraId="75BFD9F1" w14:textId="77777777" w:rsidR="00625276" w:rsidRPr="006D17AA" w:rsidRDefault="00625276" w:rsidP="00625276">
      <w:pPr>
        <w:ind w:left="567" w:hanging="567"/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</w:pPr>
      <w:r w:rsidRPr="006D17AA"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  <w:t>Основной угол наклона BETTA(B): 14.077</w:t>
      </w:r>
    </w:p>
    <w:p w14:paraId="5C18E75D" w14:textId="77777777" w:rsidR="00625276" w:rsidRPr="006D17AA" w:rsidRDefault="00625276" w:rsidP="00625276">
      <w:pPr>
        <w:ind w:left="567" w:hanging="567"/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</w:pPr>
      <w:r w:rsidRPr="006D17AA"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  <w:t>Эквивалентное число зубьев Z(V):</w:t>
      </w:r>
    </w:p>
    <w:p w14:paraId="4270BB85" w14:textId="77777777" w:rsidR="00625276" w:rsidRPr="006D17AA" w:rsidRDefault="00625276" w:rsidP="00625276">
      <w:pPr>
        <w:ind w:left="567" w:hanging="567"/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</w:pPr>
      <w:r w:rsidRPr="006D17AA"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  <w:t xml:space="preserve">Шестерни: </w:t>
      </w:r>
      <w:proofErr w:type="gramStart"/>
      <w:r w:rsidRPr="006D17AA"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  <w:t>26.6305  Колеса</w:t>
      </w:r>
      <w:proofErr w:type="gramEnd"/>
      <w:r w:rsidRPr="006D17AA"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  <w:t>: 109.851</w:t>
      </w:r>
    </w:p>
    <w:p w14:paraId="79D6A3E5" w14:textId="77777777" w:rsidR="00625276" w:rsidRPr="006D17AA" w:rsidRDefault="00625276" w:rsidP="00625276">
      <w:pPr>
        <w:ind w:left="567" w:hanging="567"/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</w:pPr>
      <w:r w:rsidRPr="006D17AA"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  <w:t>Окружная скорость в зацеплении V, м/с: 13.2699</w:t>
      </w:r>
    </w:p>
    <w:p w14:paraId="3A5A8C71" w14:textId="77777777" w:rsidR="00625276" w:rsidRPr="006D17AA" w:rsidRDefault="00625276" w:rsidP="00625276">
      <w:pPr>
        <w:ind w:left="567" w:hanging="567"/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</w:pPr>
      <w:r w:rsidRPr="006D17AA"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  <w:t>Удельное скольжение:</w:t>
      </w:r>
    </w:p>
    <w:p w14:paraId="3ECA9574" w14:textId="77777777" w:rsidR="00625276" w:rsidRPr="006D17AA" w:rsidRDefault="00625276" w:rsidP="00625276">
      <w:pPr>
        <w:ind w:left="567" w:hanging="567"/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</w:pPr>
      <w:r w:rsidRPr="006D17AA"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  <w:t>Шестерни: -0.</w:t>
      </w:r>
      <w:proofErr w:type="gramStart"/>
      <w:r w:rsidRPr="006D17AA"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  <w:t>130653  Колеса</w:t>
      </w:r>
      <w:proofErr w:type="gramEnd"/>
      <w:r w:rsidRPr="006D17AA"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  <w:t>: 0.357224</w:t>
      </w:r>
    </w:p>
    <w:p w14:paraId="7CD46B23" w14:textId="77777777" w:rsidR="00625276" w:rsidRPr="006D17AA" w:rsidRDefault="00625276" w:rsidP="00625276">
      <w:pPr>
        <w:ind w:left="567" w:hanging="567"/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</w:pPr>
      <w:r w:rsidRPr="006D17AA"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  <w:t>Степень точности изготовления зубчатых колес: 7</w:t>
      </w:r>
    </w:p>
    <w:p w14:paraId="7C1F2269" w14:textId="77777777" w:rsidR="00625276" w:rsidRPr="006D17AA" w:rsidRDefault="00625276" w:rsidP="00625276">
      <w:pPr>
        <w:ind w:left="567" w:hanging="567"/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</w:pPr>
      <w:r w:rsidRPr="006D17AA"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  <w:t xml:space="preserve">     </w:t>
      </w:r>
    </w:p>
    <w:p w14:paraId="51780A5C" w14:textId="77777777" w:rsidR="00625276" w:rsidRPr="006D17AA" w:rsidRDefault="00625276" w:rsidP="00625276">
      <w:pPr>
        <w:ind w:left="567" w:hanging="567"/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</w:pPr>
      <w:r w:rsidRPr="006D17AA"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  <w:t>****************************************************</w:t>
      </w:r>
    </w:p>
    <w:p w14:paraId="05323AC6" w14:textId="77777777" w:rsidR="00625276" w:rsidRPr="006D17AA" w:rsidRDefault="00625276" w:rsidP="00625276">
      <w:pPr>
        <w:ind w:left="567" w:hanging="567"/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</w:pPr>
      <w:r w:rsidRPr="006D17AA"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  <w:lastRenderedPageBreak/>
        <w:t xml:space="preserve">     </w:t>
      </w:r>
    </w:p>
    <w:p w14:paraId="73057F1D" w14:textId="77777777" w:rsidR="00625276" w:rsidRPr="006D17AA" w:rsidRDefault="00625276" w:rsidP="00625276">
      <w:pPr>
        <w:ind w:left="567" w:hanging="567"/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</w:pPr>
      <w:r w:rsidRPr="006D17AA"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  <w:t xml:space="preserve"> КОЭФФИЦИЕНТ НЕРАВНОМЕРНОСТИ РАСПРЕДЕЛЕНИЯ НАГРУЗКИ 1.230</w:t>
      </w:r>
    </w:p>
    <w:p w14:paraId="34EA7CCA" w14:textId="77777777" w:rsidR="00625276" w:rsidRPr="006D17AA" w:rsidRDefault="00625276" w:rsidP="00625276">
      <w:pPr>
        <w:ind w:left="567" w:hanging="567"/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</w:pPr>
      <w:r w:rsidRPr="006D17AA"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  <w:t xml:space="preserve">     </w:t>
      </w:r>
    </w:p>
    <w:p w14:paraId="22C21199" w14:textId="77777777" w:rsidR="00625276" w:rsidRDefault="00625276" w:rsidP="00625276">
      <w:pPr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</w:pPr>
      <w:r w:rsidRPr="006D17AA"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  <w:t>****************************************************</w:t>
      </w:r>
    </w:p>
    <w:p w14:paraId="0A29E79D" w14:textId="77777777" w:rsidR="00625276" w:rsidRPr="00313C01" w:rsidRDefault="00625276" w:rsidP="00625276">
      <w:pPr>
        <w:ind w:left="567" w:hanging="567"/>
        <w:rPr>
          <w:rFonts w:eastAsia="Calibri"/>
          <w:b/>
          <w:bCs/>
          <w:kern w:val="2"/>
          <w14:ligatures w14:val="standardContextual"/>
        </w:rPr>
      </w:pPr>
      <w:r>
        <w:rPr>
          <w:rFonts w:eastAsia="Calibri"/>
          <w:b/>
          <w:bCs/>
          <w:kern w:val="2"/>
          <w14:ligatures w14:val="standardContextual"/>
        </w:rPr>
        <w:t>3</w:t>
      </w:r>
      <w:r w:rsidRPr="00E80CEE">
        <w:rPr>
          <w:rFonts w:eastAsia="Calibri"/>
          <w:b/>
          <w:bCs/>
          <w:kern w:val="2"/>
          <w14:ligatures w14:val="standardContextual"/>
        </w:rPr>
        <w:t xml:space="preserve"> планетарный ряд</w:t>
      </w:r>
    </w:p>
    <w:p w14:paraId="04A71B06" w14:textId="77777777" w:rsidR="00625276" w:rsidRPr="00313C01" w:rsidRDefault="00625276" w:rsidP="00625276">
      <w:pPr>
        <w:spacing w:line="240" w:lineRule="auto"/>
        <w:ind w:left="-567"/>
        <w:jc w:val="left"/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</w:pPr>
      <w:r w:rsidRPr="00313C01"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  <w:t xml:space="preserve">        ИСХОДНЫЕ ДАННЫЕ</w:t>
      </w:r>
    </w:p>
    <w:p w14:paraId="19C4765F" w14:textId="77777777" w:rsidR="00625276" w:rsidRPr="00313C01" w:rsidRDefault="00625276" w:rsidP="00625276">
      <w:pPr>
        <w:spacing w:line="240" w:lineRule="auto"/>
        <w:ind w:left="680"/>
        <w:jc w:val="left"/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</w:pPr>
      <w:r w:rsidRPr="00313C01"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  <w:t xml:space="preserve">     </w:t>
      </w:r>
    </w:p>
    <w:p w14:paraId="20FDCF0A" w14:textId="77777777" w:rsidR="00625276" w:rsidRPr="006D17AA" w:rsidRDefault="00625276" w:rsidP="00625276">
      <w:pPr>
        <w:spacing w:line="240" w:lineRule="auto"/>
        <w:ind w:left="680"/>
        <w:jc w:val="left"/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</w:pPr>
      <w:r w:rsidRPr="006D17AA"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  <w:t>ИСХОДНЫЕ ДАННЫЕ</w:t>
      </w:r>
    </w:p>
    <w:p w14:paraId="43FC72C6" w14:textId="77777777" w:rsidR="00625276" w:rsidRPr="006D17AA" w:rsidRDefault="00625276" w:rsidP="00625276">
      <w:pPr>
        <w:spacing w:line="240" w:lineRule="auto"/>
        <w:ind w:left="680"/>
        <w:jc w:val="left"/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</w:pPr>
      <w:r w:rsidRPr="006D17AA"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  <w:t xml:space="preserve">     </w:t>
      </w:r>
    </w:p>
    <w:p w14:paraId="46CBDBFD" w14:textId="77777777" w:rsidR="00625276" w:rsidRPr="006D17AA" w:rsidRDefault="00625276" w:rsidP="00625276">
      <w:pPr>
        <w:spacing w:line="240" w:lineRule="auto"/>
        <w:ind w:left="680"/>
        <w:jc w:val="left"/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</w:pPr>
      <w:r w:rsidRPr="006D17AA"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  <w:t xml:space="preserve">МОДУЛЬ ЗАЦПЛЕНИЯ </w:t>
      </w:r>
      <w:proofErr w:type="gramStart"/>
      <w:r w:rsidRPr="006D17AA"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  <w:t>-  2.00</w:t>
      </w:r>
      <w:proofErr w:type="gramEnd"/>
    </w:p>
    <w:p w14:paraId="15C34C62" w14:textId="77777777" w:rsidR="00625276" w:rsidRPr="006D17AA" w:rsidRDefault="00625276" w:rsidP="00625276">
      <w:pPr>
        <w:spacing w:line="240" w:lineRule="auto"/>
        <w:ind w:left="680"/>
        <w:jc w:val="left"/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</w:pPr>
      <w:r w:rsidRPr="006D17AA"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  <w:t>ЧИСЛО ЗУБЬЕВ МЦК - 51 САТ(МЦК) - 24 САТ(БЦК) - 0 БЦК - 99</w:t>
      </w:r>
    </w:p>
    <w:p w14:paraId="00560C6B" w14:textId="77777777" w:rsidR="00625276" w:rsidRPr="006D17AA" w:rsidRDefault="00625276" w:rsidP="00625276">
      <w:pPr>
        <w:spacing w:line="240" w:lineRule="auto"/>
        <w:ind w:left="680"/>
        <w:jc w:val="left"/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</w:pPr>
      <w:r w:rsidRPr="006D17AA"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  <w:t>САТЕЛЛИТЫ ОДНОВЕНЦОВЫЕ</w:t>
      </w:r>
    </w:p>
    <w:p w14:paraId="00271CEC" w14:textId="77777777" w:rsidR="00625276" w:rsidRPr="006D17AA" w:rsidRDefault="00625276" w:rsidP="00625276">
      <w:pPr>
        <w:spacing w:line="240" w:lineRule="auto"/>
        <w:ind w:left="680"/>
        <w:jc w:val="left"/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</w:pPr>
      <w:r w:rsidRPr="006D17AA"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  <w:t>УГОЛ НАКЛОНА ЗУБЬЕВ (град.) - 15.00</w:t>
      </w:r>
    </w:p>
    <w:p w14:paraId="778D381D" w14:textId="77777777" w:rsidR="00625276" w:rsidRPr="006D17AA" w:rsidRDefault="00625276" w:rsidP="00625276">
      <w:pPr>
        <w:spacing w:line="240" w:lineRule="auto"/>
        <w:ind w:left="680"/>
        <w:jc w:val="left"/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</w:pPr>
      <w:r w:rsidRPr="006D17AA"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  <w:t xml:space="preserve">КОЭФФИЦИЕНТЫ СМЕЩЕНИЯ: МЦК </w:t>
      </w:r>
      <w:proofErr w:type="gramStart"/>
      <w:r w:rsidRPr="006D17AA"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  <w:t>-  0.000</w:t>
      </w:r>
      <w:proofErr w:type="gramEnd"/>
      <w:r w:rsidRPr="006D17AA"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  <w:t xml:space="preserve"> САТ1 -  0.000 САТ2 -  0.000 БЦК -  0.000</w:t>
      </w:r>
    </w:p>
    <w:p w14:paraId="7FAEA974" w14:textId="77777777" w:rsidR="00625276" w:rsidRPr="006D17AA" w:rsidRDefault="00625276" w:rsidP="00625276">
      <w:pPr>
        <w:spacing w:line="240" w:lineRule="auto"/>
        <w:ind w:left="680"/>
        <w:jc w:val="left"/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</w:pPr>
      <w:r w:rsidRPr="006D17AA"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  <w:t xml:space="preserve">ШИРИНА ЗУБЧАТОГО ВЕНЦА (мм) </w:t>
      </w:r>
      <w:proofErr w:type="gramStart"/>
      <w:r w:rsidRPr="006D17AA"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  <w:t>-  30.00</w:t>
      </w:r>
      <w:proofErr w:type="gramEnd"/>
    </w:p>
    <w:p w14:paraId="6AA7C83D" w14:textId="77777777" w:rsidR="00625276" w:rsidRPr="006D17AA" w:rsidRDefault="00625276" w:rsidP="00625276">
      <w:pPr>
        <w:spacing w:line="240" w:lineRule="auto"/>
        <w:ind w:left="680"/>
        <w:jc w:val="left"/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</w:pPr>
      <w:r w:rsidRPr="006D17AA"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  <w:t>ЧИСЛО САТЕЛЛИТОВ - 3</w:t>
      </w:r>
    </w:p>
    <w:p w14:paraId="41B9CB2A" w14:textId="77777777" w:rsidR="00625276" w:rsidRPr="006D17AA" w:rsidRDefault="00625276" w:rsidP="00625276">
      <w:pPr>
        <w:spacing w:line="240" w:lineRule="auto"/>
        <w:ind w:left="680"/>
        <w:jc w:val="left"/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</w:pPr>
      <w:r w:rsidRPr="006D17AA"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  <w:t xml:space="preserve">МАРКА СТАЛИ: МЦК - 20ХНМ    САТ1 - 20ХНМ    САТ2 - 20ХНМ    БЦК - 20ХНМ </w:t>
      </w:r>
    </w:p>
    <w:p w14:paraId="0FB3DF88" w14:textId="77777777" w:rsidR="00625276" w:rsidRPr="006D17AA" w:rsidRDefault="00625276" w:rsidP="00625276">
      <w:pPr>
        <w:spacing w:line="240" w:lineRule="auto"/>
        <w:ind w:left="680"/>
        <w:jc w:val="left"/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</w:pPr>
      <w:r w:rsidRPr="006D17AA"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  <w:t>СПОСОБ ТЕРМИЧЕСКОЙ ОБРАБОТКИ ПОВЕРХНОСТЕЙ ЗУБЬЕВ: МЦК - 4 САТ1 - 4 САТ2 - 4 БЦК - 4</w:t>
      </w:r>
    </w:p>
    <w:p w14:paraId="02930CA6" w14:textId="77777777" w:rsidR="00625276" w:rsidRPr="006D17AA" w:rsidRDefault="00625276" w:rsidP="00625276">
      <w:pPr>
        <w:spacing w:line="240" w:lineRule="auto"/>
        <w:ind w:left="680"/>
        <w:jc w:val="left"/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</w:pPr>
      <w:r w:rsidRPr="006D17AA"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  <w:t>ТВЕРДОСТЬ ПОВЕРХНОСТЕЙ ЗУБЬЕВ: МЦК - 60 САТ1 - 60 САТ2 - 60 БЦК - 60</w:t>
      </w:r>
    </w:p>
    <w:p w14:paraId="5E58DE2C" w14:textId="77777777" w:rsidR="00625276" w:rsidRPr="006D17AA" w:rsidRDefault="00625276" w:rsidP="00625276">
      <w:pPr>
        <w:spacing w:line="240" w:lineRule="auto"/>
        <w:ind w:left="680"/>
        <w:jc w:val="left"/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</w:pPr>
      <w:r w:rsidRPr="006D17AA"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  <w:t>ВИД ОБРАБОТКИ ПЕРЕХОДНОЙ ПОВЕРХНОСТИ ЗУБЬЕВ: МЦК - 0 САТ1 - 0 САТ2 - 0 БЦК - 0</w:t>
      </w:r>
    </w:p>
    <w:p w14:paraId="12501BBA" w14:textId="77777777" w:rsidR="00625276" w:rsidRPr="006D17AA" w:rsidRDefault="00625276" w:rsidP="00625276">
      <w:pPr>
        <w:spacing w:line="240" w:lineRule="auto"/>
        <w:ind w:left="680"/>
        <w:jc w:val="left"/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</w:pPr>
      <w:proofErr w:type="spellStart"/>
      <w:r w:rsidRPr="006D17AA"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  <w:t>Kоэффициент</w:t>
      </w:r>
      <w:proofErr w:type="spellEnd"/>
      <w:r w:rsidRPr="006D17AA"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  <w:t>, учитывающий способ получения заготовки: МЦК - 2 САТ1 - 2 САТ2 - 2 БЦК - 2</w:t>
      </w:r>
    </w:p>
    <w:p w14:paraId="26445B9B" w14:textId="77777777" w:rsidR="00625276" w:rsidRPr="006D17AA" w:rsidRDefault="00625276" w:rsidP="00625276">
      <w:pPr>
        <w:spacing w:line="240" w:lineRule="auto"/>
        <w:ind w:left="680"/>
        <w:jc w:val="left"/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</w:pPr>
      <w:r w:rsidRPr="006D17AA"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  <w:t>Номер схемы расположения зубчатых колес относительно опор: 6</w:t>
      </w:r>
    </w:p>
    <w:p w14:paraId="277B0328" w14:textId="77777777" w:rsidR="00625276" w:rsidRPr="006D17AA" w:rsidRDefault="00625276" w:rsidP="00625276">
      <w:pPr>
        <w:spacing w:line="240" w:lineRule="auto"/>
        <w:ind w:left="680"/>
        <w:jc w:val="left"/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</w:pPr>
      <w:r w:rsidRPr="006D17AA"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  <w:t>Количество передач переднего хода: 8</w:t>
      </w:r>
    </w:p>
    <w:p w14:paraId="3534D1B3" w14:textId="77777777" w:rsidR="00625276" w:rsidRPr="006D17AA" w:rsidRDefault="00625276" w:rsidP="00625276">
      <w:pPr>
        <w:spacing w:line="240" w:lineRule="auto"/>
        <w:ind w:left="680"/>
        <w:jc w:val="left"/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</w:pPr>
      <w:r w:rsidRPr="006D17AA"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  <w:t>Количество передач заднего хода: 1</w:t>
      </w:r>
    </w:p>
    <w:p w14:paraId="465D9466" w14:textId="77777777" w:rsidR="00625276" w:rsidRPr="006D17AA" w:rsidRDefault="00625276" w:rsidP="00625276">
      <w:pPr>
        <w:spacing w:line="240" w:lineRule="auto"/>
        <w:ind w:left="680"/>
        <w:jc w:val="left"/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</w:pPr>
      <w:r w:rsidRPr="006D17AA"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  <w:t>МАКСИМАЛЬНЫЙ МОМЕНТ ДВИГАТЕЛЯ, Нм: 1250</w:t>
      </w:r>
    </w:p>
    <w:p w14:paraId="0F12D4C4" w14:textId="77777777" w:rsidR="00625276" w:rsidRPr="006D17AA" w:rsidRDefault="00625276" w:rsidP="00625276">
      <w:pPr>
        <w:spacing w:line="240" w:lineRule="auto"/>
        <w:ind w:left="680"/>
        <w:jc w:val="left"/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</w:pPr>
      <w:r w:rsidRPr="006D17AA"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  <w:t>Максимальная частота вращения ведущего вала, об/мин: 2400</w:t>
      </w:r>
    </w:p>
    <w:p w14:paraId="60791029" w14:textId="77777777" w:rsidR="00625276" w:rsidRPr="006D17AA" w:rsidRDefault="00625276" w:rsidP="00625276">
      <w:pPr>
        <w:spacing w:line="240" w:lineRule="auto"/>
        <w:ind w:left="680"/>
        <w:jc w:val="left"/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</w:pPr>
      <w:r w:rsidRPr="006D17AA"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  <w:t>Коэффициент использования момента двигателя:  0.35</w:t>
      </w:r>
    </w:p>
    <w:p w14:paraId="1F6DCE23" w14:textId="77777777" w:rsidR="00625276" w:rsidRPr="006D17AA" w:rsidRDefault="00625276" w:rsidP="00625276">
      <w:pPr>
        <w:spacing w:line="240" w:lineRule="auto"/>
        <w:ind w:left="680"/>
        <w:jc w:val="left"/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</w:pPr>
      <w:r w:rsidRPr="006D17AA"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  <w:t>Средняя частота вращения двигателя, об/мин: 1650</w:t>
      </w:r>
    </w:p>
    <w:p w14:paraId="5289D501" w14:textId="77777777" w:rsidR="00625276" w:rsidRPr="006D17AA" w:rsidRDefault="00625276" w:rsidP="00625276">
      <w:pPr>
        <w:spacing w:line="240" w:lineRule="auto"/>
        <w:ind w:left="680"/>
        <w:jc w:val="left"/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</w:pPr>
      <w:r w:rsidRPr="006D17AA"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  <w:t>Пробег до капитального ремонта, км: 250000</w:t>
      </w:r>
    </w:p>
    <w:p w14:paraId="0CBD5B5D" w14:textId="77777777" w:rsidR="00625276" w:rsidRPr="006D17AA" w:rsidRDefault="00625276" w:rsidP="00625276">
      <w:pPr>
        <w:spacing w:line="240" w:lineRule="auto"/>
        <w:ind w:left="680"/>
        <w:jc w:val="left"/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</w:pPr>
      <w:r w:rsidRPr="006D17AA"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  <w:t>Средняя скорость, км/ч: 35</w:t>
      </w:r>
    </w:p>
    <w:p w14:paraId="5766A3A6" w14:textId="77777777" w:rsidR="00625276" w:rsidRPr="006D17AA" w:rsidRDefault="00625276" w:rsidP="00625276">
      <w:pPr>
        <w:spacing w:line="240" w:lineRule="auto"/>
        <w:ind w:left="680"/>
        <w:jc w:val="left"/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</w:pPr>
      <w:r w:rsidRPr="006D17AA"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  <w:t>Коэффициент трансформации момента гидротрансформатора на стоповом режиме:  1.00</w:t>
      </w:r>
    </w:p>
    <w:p w14:paraId="17A0FF3C" w14:textId="77777777" w:rsidR="00625276" w:rsidRPr="006D17AA" w:rsidRDefault="00625276" w:rsidP="00625276">
      <w:pPr>
        <w:spacing w:line="240" w:lineRule="auto"/>
        <w:ind w:left="680"/>
        <w:jc w:val="left"/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</w:pPr>
      <w:r w:rsidRPr="006D17AA"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  <w:t xml:space="preserve">Коэффициенты частоты вращения МЦК на передачах: </w:t>
      </w:r>
    </w:p>
    <w:p w14:paraId="166C51CE" w14:textId="77777777" w:rsidR="00625276" w:rsidRPr="006D17AA" w:rsidRDefault="00625276" w:rsidP="00625276">
      <w:pPr>
        <w:spacing w:line="240" w:lineRule="auto"/>
        <w:ind w:left="680"/>
        <w:jc w:val="left"/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</w:pPr>
      <w:r w:rsidRPr="006D17AA"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  <w:t>-0.686 0 1 1.864 1 0 -0.686 -1.607 1</w:t>
      </w:r>
    </w:p>
    <w:p w14:paraId="548AF75E" w14:textId="77777777" w:rsidR="00625276" w:rsidRPr="006D17AA" w:rsidRDefault="00625276" w:rsidP="00625276">
      <w:pPr>
        <w:spacing w:line="240" w:lineRule="auto"/>
        <w:ind w:left="680"/>
        <w:jc w:val="left"/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</w:pPr>
      <w:r w:rsidRPr="006D17AA"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  <w:t xml:space="preserve">Коэффициенты частоты вращения водила на передачах: </w:t>
      </w:r>
    </w:p>
    <w:p w14:paraId="7240BF71" w14:textId="77777777" w:rsidR="00625276" w:rsidRPr="006D17AA" w:rsidRDefault="00625276" w:rsidP="00625276">
      <w:pPr>
        <w:spacing w:line="240" w:lineRule="auto"/>
        <w:ind w:left="680"/>
        <w:jc w:val="left"/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</w:pPr>
      <w:r w:rsidRPr="006D17AA"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  <w:t>0 0.407 1 1.513 1 0.407 0 -0.546 1</w:t>
      </w:r>
    </w:p>
    <w:p w14:paraId="38FD3A47" w14:textId="77777777" w:rsidR="00625276" w:rsidRPr="006D17AA" w:rsidRDefault="00625276" w:rsidP="00625276">
      <w:pPr>
        <w:spacing w:line="240" w:lineRule="auto"/>
        <w:ind w:left="680"/>
        <w:jc w:val="left"/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</w:pPr>
      <w:r w:rsidRPr="006D17AA"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  <w:t xml:space="preserve">Коэффициенты момента МЦК на передачах: </w:t>
      </w:r>
    </w:p>
    <w:p w14:paraId="65B182BE" w14:textId="77777777" w:rsidR="00625276" w:rsidRPr="006D17AA" w:rsidRDefault="00625276" w:rsidP="00625276">
      <w:pPr>
        <w:spacing w:line="240" w:lineRule="auto"/>
        <w:ind w:left="680"/>
        <w:jc w:val="left"/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</w:pPr>
      <w:r w:rsidRPr="006D17AA"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  <w:t>-1.46 -1.46 -1.46 -0.35 0.39 0 -0.18 -0.16 -1.46</w:t>
      </w:r>
    </w:p>
    <w:p w14:paraId="65F1A1C4" w14:textId="77777777" w:rsidR="00625276" w:rsidRPr="006D17AA" w:rsidRDefault="00625276" w:rsidP="00625276">
      <w:pPr>
        <w:spacing w:line="240" w:lineRule="auto"/>
        <w:ind w:left="680"/>
        <w:jc w:val="left"/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</w:pPr>
      <w:r w:rsidRPr="006D17AA"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  <w:t xml:space="preserve"> Тип движителя: 2</w:t>
      </w:r>
    </w:p>
    <w:p w14:paraId="01D7C7E1" w14:textId="77777777" w:rsidR="00625276" w:rsidRPr="006D17AA" w:rsidRDefault="00625276" w:rsidP="00625276">
      <w:pPr>
        <w:spacing w:line="240" w:lineRule="auto"/>
        <w:ind w:left="680"/>
        <w:jc w:val="left"/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</w:pPr>
      <w:r w:rsidRPr="006D17AA"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  <w:t xml:space="preserve">   </w:t>
      </w:r>
    </w:p>
    <w:p w14:paraId="4E1BB6E3" w14:textId="77777777" w:rsidR="00625276" w:rsidRPr="006D17AA" w:rsidRDefault="00625276" w:rsidP="00625276">
      <w:pPr>
        <w:spacing w:line="240" w:lineRule="auto"/>
        <w:ind w:left="680"/>
        <w:jc w:val="left"/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</w:pPr>
      <w:r w:rsidRPr="006D17AA"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  <w:t>****************************************************</w:t>
      </w:r>
    </w:p>
    <w:p w14:paraId="18440C7E" w14:textId="77777777" w:rsidR="00625276" w:rsidRPr="006D17AA" w:rsidRDefault="00625276" w:rsidP="00625276">
      <w:pPr>
        <w:spacing w:line="240" w:lineRule="auto"/>
        <w:ind w:left="680"/>
        <w:jc w:val="left"/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</w:pPr>
      <w:r w:rsidRPr="006D17AA"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  <w:t xml:space="preserve">   </w:t>
      </w:r>
    </w:p>
    <w:p w14:paraId="05A00915" w14:textId="77777777" w:rsidR="00625276" w:rsidRPr="006D17AA" w:rsidRDefault="00625276" w:rsidP="00625276">
      <w:pPr>
        <w:spacing w:line="240" w:lineRule="auto"/>
        <w:ind w:left="680"/>
        <w:jc w:val="left"/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</w:pPr>
      <w:r w:rsidRPr="006D17AA"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  <w:t xml:space="preserve">      Расчет геометрии пары МЦК-Сателлит</w:t>
      </w:r>
    </w:p>
    <w:p w14:paraId="67890CCB" w14:textId="77777777" w:rsidR="00625276" w:rsidRPr="006D17AA" w:rsidRDefault="00625276" w:rsidP="00625276">
      <w:pPr>
        <w:spacing w:line="240" w:lineRule="auto"/>
        <w:ind w:left="680"/>
        <w:jc w:val="left"/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</w:pPr>
      <w:r w:rsidRPr="006D17AA"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  <w:t xml:space="preserve">   </w:t>
      </w:r>
    </w:p>
    <w:p w14:paraId="0FBCC15C" w14:textId="77777777" w:rsidR="00625276" w:rsidRPr="006D17AA" w:rsidRDefault="00625276" w:rsidP="00625276">
      <w:pPr>
        <w:spacing w:line="240" w:lineRule="auto"/>
        <w:ind w:left="680"/>
        <w:jc w:val="left"/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</w:pPr>
      <w:r w:rsidRPr="006D17AA"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  <w:t xml:space="preserve">Коэффициенты смещения </w:t>
      </w:r>
      <w:proofErr w:type="gramStart"/>
      <w:r w:rsidRPr="006D17AA"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  <w:t>Х(</w:t>
      </w:r>
      <w:proofErr w:type="gramEnd"/>
      <w:r w:rsidRPr="006D17AA"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  <w:t>1)= 0, X(2)= 0</w:t>
      </w:r>
    </w:p>
    <w:p w14:paraId="57529254" w14:textId="77777777" w:rsidR="00625276" w:rsidRPr="006D17AA" w:rsidRDefault="00625276" w:rsidP="00625276">
      <w:pPr>
        <w:spacing w:line="240" w:lineRule="auto"/>
        <w:ind w:left="680"/>
        <w:jc w:val="left"/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</w:pPr>
      <w:r w:rsidRPr="006D17AA"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  <w:t>Делительное межосевое расстояние a, мм: 77.6457</w:t>
      </w:r>
    </w:p>
    <w:p w14:paraId="15C48B4B" w14:textId="77777777" w:rsidR="00625276" w:rsidRPr="006D17AA" w:rsidRDefault="00625276" w:rsidP="00625276">
      <w:pPr>
        <w:spacing w:line="240" w:lineRule="auto"/>
        <w:ind w:left="680"/>
        <w:jc w:val="left"/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</w:pPr>
      <w:r w:rsidRPr="006D17AA"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  <w:t>Коэффициент суммы смещений - X(СУМ)= 0</w:t>
      </w:r>
    </w:p>
    <w:p w14:paraId="30206981" w14:textId="77777777" w:rsidR="00625276" w:rsidRPr="006D17AA" w:rsidRDefault="00625276" w:rsidP="00625276">
      <w:pPr>
        <w:spacing w:line="240" w:lineRule="auto"/>
        <w:ind w:left="680"/>
        <w:jc w:val="left"/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</w:pPr>
      <w:r w:rsidRPr="006D17AA"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  <w:t>Угол профиля ALFA(t)= 20.6469</w:t>
      </w:r>
    </w:p>
    <w:p w14:paraId="667C489C" w14:textId="77777777" w:rsidR="00625276" w:rsidRPr="006D17AA" w:rsidRDefault="00625276" w:rsidP="00625276">
      <w:pPr>
        <w:spacing w:line="240" w:lineRule="auto"/>
        <w:ind w:left="680"/>
        <w:jc w:val="left"/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</w:pPr>
      <w:r w:rsidRPr="006D17AA"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  <w:t xml:space="preserve">Угол зацепления </w:t>
      </w:r>
      <w:proofErr w:type="gramStart"/>
      <w:r w:rsidRPr="006D17AA"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  <w:t>ALFA(</w:t>
      </w:r>
      <w:proofErr w:type="spellStart"/>
      <w:proofErr w:type="gramEnd"/>
      <w:r w:rsidRPr="006D17AA"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  <w:t>tw</w:t>
      </w:r>
      <w:proofErr w:type="spellEnd"/>
      <w:r w:rsidRPr="006D17AA"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  <w:t>)= 20.6469</w:t>
      </w:r>
    </w:p>
    <w:p w14:paraId="48FA8534" w14:textId="77777777" w:rsidR="00625276" w:rsidRPr="006D17AA" w:rsidRDefault="00625276" w:rsidP="00625276">
      <w:pPr>
        <w:spacing w:line="240" w:lineRule="auto"/>
        <w:ind w:left="680"/>
        <w:jc w:val="left"/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</w:pPr>
      <w:r w:rsidRPr="006D17AA"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  <w:t>Межосевое расстояние a(w), мм= 77.6457</w:t>
      </w:r>
    </w:p>
    <w:p w14:paraId="4DD4F162" w14:textId="77777777" w:rsidR="00625276" w:rsidRPr="006D17AA" w:rsidRDefault="00625276" w:rsidP="00625276">
      <w:pPr>
        <w:spacing w:line="240" w:lineRule="auto"/>
        <w:ind w:left="680"/>
        <w:jc w:val="left"/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</w:pPr>
      <w:r w:rsidRPr="006D17AA"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  <w:t>Делительные диаметры d, мм:</w:t>
      </w:r>
    </w:p>
    <w:p w14:paraId="7D3D201A" w14:textId="77777777" w:rsidR="00625276" w:rsidRPr="006D17AA" w:rsidRDefault="00625276" w:rsidP="00625276">
      <w:pPr>
        <w:spacing w:line="240" w:lineRule="auto"/>
        <w:ind w:left="680"/>
        <w:jc w:val="left"/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</w:pPr>
      <w:r w:rsidRPr="006D17AA"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  <w:t>Шестерни = 49.6933 Колеса = 105.598</w:t>
      </w:r>
    </w:p>
    <w:p w14:paraId="2D058E0B" w14:textId="77777777" w:rsidR="00625276" w:rsidRPr="006D17AA" w:rsidRDefault="00625276" w:rsidP="00625276">
      <w:pPr>
        <w:spacing w:line="240" w:lineRule="auto"/>
        <w:ind w:left="680"/>
        <w:jc w:val="left"/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</w:pPr>
      <w:r w:rsidRPr="006D17AA"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  <w:t>Передаточное отношение U= 2.125</w:t>
      </w:r>
    </w:p>
    <w:p w14:paraId="4926F491" w14:textId="77777777" w:rsidR="00625276" w:rsidRPr="006D17AA" w:rsidRDefault="00625276" w:rsidP="00625276">
      <w:pPr>
        <w:spacing w:line="240" w:lineRule="auto"/>
        <w:ind w:left="680"/>
        <w:jc w:val="left"/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</w:pPr>
      <w:r w:rsidRPr="006D17AA"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  <w:t>Начальные диаметры d(w), мм:</w:t>
      </w:r>
    </w:p>
    <w:p w14:paraId="76813DD5" w14:textId="77777777" w:rsidR="00625276" w:rsidRPr="006D17AA" w:rsidRDefault="00625276" w:rsidP="00625276">
      <w:pPr>
        <w:spacing w:line="240" w:lineRule="auto"/>
        <w:ind w:left="680"/>
        <w:jc w:val="left"/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</w:pPr>
      <w:r w:rsidRPr="006D17AA"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  <w:t>Шестерни = 49.6933 Колеса = 105.598</w:t>
      </w:r>
    </w:p>
    <w:p w14:paraId="572E0871" w14:textId="77777777" w:rsidR="00625276" w:rsidRPr="006D17AA" w:rsidRDefault="00625276" w:rsidP="00625276">
      <w:pPr>
        <w:spacing w:line="240" w:lineRule="auto"/>
        <w:ind w:left="680"/>
        <w:jc w:val="left"/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</w:pPr>
      <w:r w:rsidRPr="006D17AA"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  <w:t>Коэффициент воспринимаемого смещения Y = 0</w:t>
      </w:r>
    </w:p>
    <w:p w14:paraId="1C06BED4" w14:textId="77777777" w:rsidR="00625276" w:rsidRPr="006D17AA" w:rsidRDefault="00625276" w:rsidP="00625276">
      <w:pPr>
        <w:spacing w:line="240" w:lineRule="auto"/>
        <w:ind w:left="680"/>
        <w:jc w:val="left"/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</w:pPr>
      <w:r w:rsidRPr="006D17AA"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  <w:t>Коэффициент уравнительного смещения DELTA(Y) = 0</w:t>
      </w:r>
    </w:p>
    <w:p w14:paraId="49D39472" w14:textId="77777777" w:rsidR="00625276" w:rsidRPr="006D17AA" w:rsidRDefault="00625276" w:rsidP="00625276">
      <w:pPr>
        <w:spacing w:line="240" w:lineRule="auto"/>
        <w:ind w:left="680"/>
        <w:jc w:val="left"/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</w:pPr>
      <w:r w:rsidRPr="006D17AA"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  <w:t>Диаметры вершин зубьев d(a), мм:</w:t>
      </w:r>
    </w:p>
    <w:p w14:paraId="54F2B38D" w14:textId="77777777" w:rsidR="00625276" w:rsidRPr="006D17AA" w:rsidRDefault="00625276" w:rsidP="00625276">
      <w:pPr>
        <w:spacing w:line="240" w:lineRule="auto"/>
        <w:ind w:left="680"/>
        <w:jc w:val="left"/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</w:pPr>
      <w:r w:rsidRPr="006D17AA"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  <w:t xml:space="preserve">Шестерни: </w:t>
      </w:r>
      <w:proofErr w:type="gramStart"/>
      <w:r w:rsidRPr="006D17AA"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  <w:t>53.6933  Колеса</w:t>
      </w:r>
      <w:proofErr w:type="gramEnd"/>
      <w:r w:rsidRPr="006D17AA"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  <w:t>: 109.598</w:t>
      </w:r>
    </w:p>
    <w:p w14:paraId="7DDF15C4" w14:textId="77777777" w:rsidR="00625276" w:rsidRPr="006D17AA" w:rsidRDefault="00625276" w:rsidP="00625276">
      <w:pPr>
        <w:spacing w:line="240" w:lineRule="auto"/>
        <w:ind w:left="680"/>
        <w:jc w:val="left"/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</w:pPr>
      <w:r w:rsidRPr="006D17AA"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  <w:t>Диаметры впадин зубьев d(f), мм:</w:t>
      </w:r>
    </w:p>
    <w:p w14:paraId="7252EF78" w14:textId="77777777" w:rsidR="00625276" w:rsidRPr="006D17AA" w:rsidRDefault="00625276" w:rsidP="00625276">
      <w:pPr>
        <w:spacing w:line="240" w:lineRule="auto"/>
        <w:ind w:left="680"/>
        <w:jc w:val="left"/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</w:pPr>
      <w:r w:rsidRPr="006D17AA"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  <w:t xml:space="preserve">Шестерни: </w:t>
      </w:r>
      <w:proofErr w:type="gramStart"/>
      <w:r w:rsidRPr="006D17AA"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  <w:t>44.6933  Колеса</w:t>
      </w:r>
      <w:proofErr w:type="gramEnd"/>
      <w:r w:rsidRPr="006D17AA"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  <w:t>: 100.598</w:t>
      </w:r>
    </w:p>
    <w:p w14:paraId="72B9C4C1" w14:textId="77777777" w:rsidR="00625276" w:rsidRPr="006D17AA" w:rsidRDefault="00625276" w:rsidP="00625276">
      <w:pPr>
        <w:spacing w:line="240" w:lineRule="auto"/>
        <w:ind w:left="680"/>
        <w:jc w:val="left"/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</w:pPr>
      <w:proofErr w:type="spellStart"/>
      <w:r w:rsidRPr="006D17AA"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  <w:t>Ocновной</w:t>
      </w:r>
      <w:proofErr w:type="spellEnd"/>
      <w:r w:rsidRPr="006D17AA"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  <w:t xml:space="preserve"> диаметр d(b), мм:</w:t>
      </w:r>
    </w:p>
    <w:p w14:paraId="5BBE0B2F" w14:textId="77777777" w:rsidR="00625276" w:rsidRPr="006D17AA" w:rsidRDefault="00625276" w:rsidP="00625276">
      <w:pPr>
        <w:spacing w:line="240" w:lineRule="auto"/>
        <w:ind w:left="680"/>
        <w:jc w:val="left"/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</w:pPr>
      <w:r w:rsidRPr="006D17AA"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  <w:t xml:space="preserve">Шестерни: </w:t>
      </w:r>
      <w:proofErr w:type="gramStart"/>
      <w:r w:rsidRPr="006D17AA"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  <w:t>46.5015  Колеса</w:t>
      </w:r>
      <w:proofErr w:type="gramEnd"/>
      <w:r w:rsidRPr="006D17AA"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  <w:t>: 98.8157</w:t>
      </w:r>
    </w:p>
    <w:p w14:paraId="24BFF9A5" w14:textId="77777777" w:rsidR="00625276" w:rsidRPr="006D17AA" w:rsidRDefault="00625276" w:rsidP="00625276">
      <w:pPr>
        <w:spacing w:line="240" w:lineRule="auto"/>
        <w:ind w:left="680"/>
        <w:jc w:val="left"/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</w:pPr>
      <w:r w:rsidRPr="006D17AA"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  <w:t>Угол профиля зуба в точке окружности вершин ALFA(a):</w:t>
      </w:r>
    </w:p>
    <w:p w14:paraId="73D8F42C" w14:textId="77777777" w:rsidR="00625276" w:rsidRPr="006D17AA" w:rsidRDefault="00625276" w:rsidP="00625276">
      <w:pPr>
        <w:spacing w:line="240" w:lineRule="auto"/>
        <w:ind w:left="680"/>
        <w:jc w:val="left"/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</w:pPr>
      <w:r w:rsidRPr="006D17AA"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  <w:t xml:space="preserve">Шестерни: </w:t>
      </w:r>
      <w:proofErr w:type="gramStart"/>
      <w:r w:rsidRPr="006D17AA"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  <w:t>29.9962  Колеса</w:t>
      </w:r>
      <w:proofErr w:type="gramEnd"/>
      <w:r w:rsidRPr="006D17AA"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  <w:t>: 25.6284</w:t>
      </w:r>
    </w:p>
    <w:p w14:paraId="651C35E4" w14:textId="77777777" w:rsidR="00625276" w:rsidRPr="006D17AA" w:rsidRDefault="00625276" w:rsidP="00625276">
      <w:pPr>
        <w:spacing w:line="240" w:lineRule="auto"/>
        <w:ind w:left="680"/>
        <w:jc w:val="left"/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</w:pPr>
      <w:r w:rsidRPr="006D17AA"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  <w:t>Шаг зацепления P(</w:t>
      </w:r>
      <w:proofErr w:type="spellStart"/>
      <w:r w:rsidRPr="006D17AA"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  <w:t>alfa</w:t>
      </w:r>
      <w:proofErr w:type="spellEnd"/>
      <w:r w:rsidRPr="006D17AA"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  <w:t>), мм: 5.90127</w:t>
      </w:r>
    </w:p>
    <w:p w14:paraId="064C5A0D" w14:textId="77777777" w:rsidR="00625276" w:rsidRPr="006D17AA" w:rsidRDefault="00625276" w:rsidP="00625276">
      <w:pPr>
        <w:spacing w:line="240" w:lineRule="auto"/>
        <w:ind w:left="680"/>
        <w:jc w:val="left"/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</w:pPr>
      <w:r w:rsidRPr="006D17AA"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  <w:t>Осевой шаг P(x), мм: 24.2641</w:t>
      </w:r>
    </w:p>
    <w:p w14:paraId="3A275F9E" w14:textId="77777777" w:rsidR="00625276" w:rsidRPr="006D17AA" w:rsidRDefault="00625276" w:rsidP="00625276">
      <w:pPr>
        <w:spacing w:line="240" w:lineRule="auto"/>
        <w:ind w:left="680"/>
        <w:jc w:val="left"/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</w:pPr>
      <w:r w:rsidRPr="006D17AA"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  <w:t>Коэффициенты торцевого перекрытия E(ALFA):</w:t>
      </w:r>
    </w:p>
    <w:p w14:paraId="138C0166" w14:textId="77777777" w:rsidR="00625276" w:rsidRPr="006D17AA" w:rsidRDefault="00625276" w:rsidP="00625276">
      <w:pPr>
        <w:spacing w:line="240" w:lineRule="auto"/>
        <w:ind w:left="680"/>
        <w:jc w:val="left"/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</w:pPr>
      <w:r w:rsidRPr="006D17AA"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  <w:t xml:space="preserve">Шестерни: </w:t>
      </w:r>
      <w:proofErr w:type="gramStart"/>
      <w:r w:rsidRPr="006D17AA"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  <w:t>0.765668  Колеса</w:t>
      </w:r>
      <w:proofErr w:type="gramEnd"/>
      <w:r w:rsidRPr="006D17AA"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  <w:t>: 0.835384</w:t>
      </w:r>
    </w:p>
    <w:p w14:paraId="7D1E6717" w14:textId="77777777" w:rsidR="00625276" w:rsidRPr="006D17AA" w:rsidRDefault="00625276" w:rsidP="00625276">
      <w:pPr>
        <w:spacing w:line="240" w:lineRule="auto"/>
        <w:ind w:left="680"/>
        <w:jc w:val="left"/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</w:pPr>
      <w:r w:rsidRPr="006D17AA"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  <w:t>Коэффициенты торцевого перекрытия E(ALFA): 1.60105</w:t>
      </w:r>
    </w:p>
    <w:p w14:paraId="1265D0AC" w14:textId="77777777" w:rsidR="00625276" w:rsidRPr="006D17AA" w:rsidRDefault="00625276" w:rsidP="00625276">
      <w:pPr>
        <w:spacing w:line="240" w:lineRule="auto"/>
        <w:ind w:left="680"/>
        <w:jc w:val="left"/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</w:pPr>
      <w:r w:rsidRPr="006D17AA"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  <w:t>Коэффициенты осевого перекрытия E(BETTA): 1.60105</w:t>
      </w:r>
    </w:p>
    <w:p w14:paraId="67031EF0" w14:textId="77777777" w:rsidR="00625276" w:rsidRPr="006D17AA" w:rsidRDefault="00625276" w:rsidP="00625276">
      <w:pPr>
        <w:spacing w:line="240" w:lineRule="auto"/>
        <w:ind w:left="680"/>
        <w:jc w:val="left"/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</w:pPr>
      <w:r w:rsidRPr="006D17AA"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  <w:t>Коэффициенты перекрытия E(Y): 2.83745</w:t>
      </w:r>
    </w:p>
    <w:p w14:paraId="7DC6CFD3" w14:textId="77777777" w:rsidR="00625276" w:rsidRPr="006D17AA" w:rsidRDefault="00625276" w:rsidP="00625276">
      <w:pPr>
        <w:spacing w:line="240" w:lineRule="auto"/>
        <w:ind w:left="680"/>
        <w:jc w:val="left"/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</w:pPr>
      <w:r w:rsidRPr="006D17AA"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  <w:t>Основной угол наклона BETTA(B): 14.0761</w:t>
      </w:r>
    </w:p>
    <w:p w14:paraId="4F1FCE68" w14:textId="77777777" w:rsidR="00625276" w:rsidRPr="006D17AA" w:rsidRDefault="00625276" w:rsidP="00625276">
      <w:pPr>
        <w:spacing w:line="240" w:lineRule="auto"/>
        <w:ind w:left="680"/>
        <w:jc w:val="left"/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</w:pPr>
      <w:r w:rsidRPr="006D17AA"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  <w:t>Эквивалентное число зубьев Z(V):</w:t>
      </w:r>
    </w:p>
    <w:p w14:paraId="123E5642" w14:textId="77777777" w:rsidR="00625276" w:rsidRPr="006D17AA" w:rsidRDefault="00625276" w:rsidP="00625276">
      <w:pPr>
        <w:spacing w:line="240" w:lineRule="auto"/>
        <w:ind w:left="680"/>
        <w:jc w:val="left"/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</w:pPr>
      <w:r w:rsidRPr="006D17AA"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  <w:t xml:space="preserve">Шестерни: </w:t>
      </w:r>
      <w:proofErr w:type="gramStart"/>
      <w:r w:rsidRPr="006D17AA"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  <w:t>26.6305  Колеса</w:t>
      </w:r>
      <w:proofErr w:type="gramEnd"/>
      <w:r w:rsidRPr="006D17AA"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  <w:t>: 56.5899</w:t>
      </w:r>
    </w:p>
    <w:p w14:paraId="7C7FD9B8" w14:textId="77777777" w:rsidR="00625276" w:rsidRPr="006D17AA" w:rsidRDefault="00625276" w:rsidP="00625276">
      <w:pPr>
        <w:spacing w:line="240" w:lineRule="auto"/>
        <w:ind w:left="680"/>
        <w:jc w:val="left"/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</w:pPr>
      <w:r w:rsidRPr="006D17AA"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  <w:t>Окружная скорость в зацеплении V, м/с: 14.0793</w:t>
      </w:r>
    </w:p>
    <w:p w14:paraId="4FD06D71" w14:textId="77777777" w:rsidR="00625276" w:rsidRPr="006D17AA" w:rsidRDefault="00625276" w:rsidP="00625276">
      <w:pPr>
        <w:spacing w:line="240" w:lineRule="auto"/>
        <w:ind w:left="680"/>
        <w:jc w:val="left"/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</w:pPr>
      <w:r w:rsidRPr="006D17AA"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  <w:t>Удельное скольжение:</w:t>
      </w:r>
    </w:p>
    <w:p w14:paraId="0A035CCC" w14:textId="77777777" w:rsidR="00625276" w:rsidRPr="006D17AA" w:rsidRDefault="00625276" w:rsidP="00625276">
      <w:pPr>
        <w:spacing w:line="240" w:lineRule="auto"/>
        <w:ind w:left="680"/>
        <w:jc w:val="left"/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</w:pPr>
      <w:r w:rsidRPr="006D17AA"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  <w:lastRenderedPageBreak/>
        <w:t>Шестерни: -6.</w:t>
      </w:r>
      <w:proofErr w:type="gramStart"/>
      <w:r w:rsidRPr="006D17AA"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  <w:t>54376  Колеса</w:t>
      </w:r>
      <w:proofErr w:type="gramEnd"/>
      <w:r w:rsidRPr="006D17AA"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  <w:t>: 1.04355</w:t>
      </w:r>
    </w:p>
    <w:p w14:paraId="3E0BC24B" w14:textId="77777777" w:rsidR="00625276" w:rsidRPr="006D17AA" w:rsidRDefault="00625276" w:rsidP="00625276">
      <w:pPr>
        <w:spacing w:line="240" w:lineRule="auto"/>
        <w:ind w:left="680"/>
        <w:jc w:val="left"/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</w:pPr>
      <w:r w:rsidRPr="006D17AA"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  <w:t>Степень точности изготовления зубчатых колес: 7</w:t>
      </w:r>
    </w:p>
    <w:p w14:paraId="64299C53" w14:textId="77777777" w:rsidR="00625276" w:rsidRPr="006D17AA" w:rsidRDefault="00625276" w:rsidP="00625276">
      <w:pPr>
        <w:spacing w:line="240" w:lineRule="auto"/>
        <w:ind w:left="680"/>
        <w:jc w:val="left"/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</w:pPr>
      <w:r w:rsidRPr="006D17AA"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  <w:t xml:space="preserve">     </w:t>
      </w:r>
    </w:p>
    <w:p w14:paraId="2B5EF744" w14:textId="77777777" w:rsidR="00625276" w:rsidRPr="006D17AA" w:rsidRDefault="00625276" w:rsidP="00625276">
      <w:pPr>
        <w:spacing w:line="240" w:lineRule="auto"/>
        <w:ind w:left="680"/>
        <w:jc w:val="left"/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</w:pPr>
      <w:r w:rsidRPr="006D17AA"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  <w:t>****************************************************</w:t>
      </w:r>
    </w:p>
    <w:p w14:paraId="7540C0BE" w14:textId="77777777" w:rsidR="00625276" w:rsidRPr="006D17AA" w:rsidRDefault="00625276" w:rsidP="00625276">
      <w:pPr>
        <w:spacing w:line="240" w:lineRule="auto"/>
        <w:ind w:left="680"/>
        <w:jc w:val="left"/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</w:pPr>
      <w:r w:rsidRPr="006D17AA"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  <w:t xml:space="preserve">     </w:t>
      </w:r>
    </w:p>
    <w:p w14:paraId="502F3F72" w14:textId="77777777" w:rsidR="00625276" w:rsidRPr="006D17AA" w:rsidRDefault="00625276" w:rsidP="00625276">
      <w:pPr>
        <w:spacing w:line="240" w:lineRule="auto"/>
        <w:ind w:left="680"/>
        <w:jc w:val="left"/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</w:pPr>
      <w:r w:rsidRPr="006D17AA"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  <w:t xml:space="preserve"> КОЭФФИЦИЕНТ НЕРАВНОМЕРНОСТИ РАСПРЕДЕЛЕНИЯ НАГРУЗКИ 1.230</w:t>
      </w:r>
    </w:p>
    <w:p w14:paraId="3FA1CD29" w14:textId="77777777" w:rsidR="00625276" w:rsidRPr="006D17AA" w:rsidRDefault="00625276" w:rsidP="00625276">
      <w:pPr>
        <w:spacing w:line="240" w:lineRule="auto"/>
        <w:ind w:left="680"/>
        <w:jc w:val="left"/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</w:pPr>
      <w:r w:rsidRPr="006D17AA"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  <w:t xml:space="preserve">     </w:t>
      </w:r>
    </w:p>
    <w:p w14:paraId="3D486214" w14:textId="77777777" w:rsidR="00625276" w:rsidRPr="006D17AA" w:rsidRDefault="00625276" w:rsidP="00625276">
      <w:pPr>
        <w:spacing w:line="240" w:lineRule="auto"/>
        <w:ind w:left="680"/>
        <w:jc w:val="left"/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</w:pPr>
      <w:r w:rsidRPr="006D17AA"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  <w:t>****************************************************</w:t>
      </w:r>
    </w:p>
    <w:p w14:paraId="1CE77E59" w14:textId="77777777" w:rsidR="00625276" w:rsidRPr="006D17AA" w:rsidRDefault="00625276" w:rsidP="00625276">
      <w:pPr>
        <w:spacing w:line="240" w:lineRule="auto"/>
        <w:ind w:left="680"/>
        <w:jc w:val="left"/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</w:pPr>
      <w:r w:rsidRPr="006D17AA"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  <w:t xml:space="preserve">Расчет на контактную прочность для ПРЯМОГО действия нагрузки </w:t>
      </w:r>
    </w:p>
    <w:p w14:paraId="77E6D114" w14:textId="77777777" w:rsidR="00625276" w:rsidRPr="006D17AA" w:rsidRDefault="00625276" w:rsidP="00625276">
      <w:pPr>
        <w:spacing w:line="240" w:lineRule="auto"/>
        <w:ind w:left="680"/>
        <w:jc w:val="left"/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</w:pPr>
      <w:r w:rsidRPr="006D17AA"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  <w:t xml:space="preserve">                        МЦК-Сателлит</w:t>
      </w:r>
    </w:p>
    <w:p w14:paraId="6CEFE7AC" w14:textId="77777777" w:rsidR="00625276" w:rsidRPr="006D17AA" w:rsidRDefault="00625276" w:rsidP="00625276">
      <w:pPr>
        <w:spacing w:line="240" w:lineRule="auto"/>
        <w:ind w:left="680"/>
        <w:jc w:val="left"/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</w:pPr>
      <w:r w:rsidRPr="006D17AA"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  <w:t xml:space="preserve">     </w:t>
      </w:r>
    </w:p>
    <w:p w14:paraId="4A97919E" w14:textId="77777777" w:rsidR="00625276" w:rsidRPr="006D17AA" w:rsidRDefault="00625276" w:rsidP="00625276">
      <w:pPr>
        <w:spacing w:line="240" w:lineRule="auto"/>
        <w:ind w:left="680"/>
        <w:jc w:val="left"/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</w:pPr>
      <w:r w:rsidRPr="006D17AA"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  <w:t>ОПРЕДЕЛЕНИЕ ДОПУСКАЕМЫХ НАПРЯЖЕНИЙ ПРИ РАСЧЕТЕ НА КОНТАКТНУЮ ВЫНОСЛИВОСТЬ</w:t>
      </w:r>
    </w:p>
    <w:p w14:paraId="33BA3609" w14:textId="77777777" w:rsidR="00625276" w:rsidRPr="006D17AA" w:rsidRDefault="00625276" w:rsidP="00625276">
      <w:pPr>
        <w:spacing w:line="240" w:lineRule="auto"/>
        <w:ind w:left="680"/>
        <w:jc w:val="left"/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</w:pPr>
      <w:r w:rsidRPr="006D17AA"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  <w:t xml:space="preserve">   </w:t>
      </w:r>
    </w:p>
    <w:p w14:paraId="09B7D6BB" w14:textId="77777777" w:rsidR="00625276" w:rsidRPr="006D17AA" w:rsidRDefault="00625276" w:rsidP="00625276">
      <w:pPr>
        <w:spacing w:line="240" w:lineRule="auto"/>
        <w:ind w:left="680"/>
        <w:jc w:val="left"/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</w:pPr>
      <w:r w:rsidRPr="006D17AA"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  <w:t xml:space="preserve">     РАСЧЕТ ВЕДЕТСЯ ПРИ ПОСТОЯННОЙ НАГРУЗКЕ</w:t>
      </w:r>
    </w:p>
    <w:p w14:paraId="6CB58724" w14:textId="77777777" w:rsidR="00625276" w:rsidRPr="006D17AA" w:rsidRDefault="00625276" w:rsidP="00625276">
      <w:pPr>
        <w:spacing w:line="240" w:lineRule="auto"/>
        <w:ind w:left="680"/>
        <w:jc w:val="left"/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</w:pPr>
      <w:r w:rsidRPr="006D17AA"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  <w:t>Коэффициенты, учитывающие окружную скорость Z(V):</w:t>
      </w:r>
    </w:p>
    <w:p w14:paraId="0B0E6DA9" w14:textId="77777777" w:rsidR="00625276" w:rsidRPr="006D17AA" w:rsidRDefault="00625276" w:rsidP="00625276">
      <w:pPr>
        <w:spacing w:line="240" w:lineRule="auto"/>
        <w:ind w:left="680"/>
        <w:jc w:val="left"/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</w:pPr>
      <w:r w:rsidRPr="006D17AA"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  <w:t xml:space="preserve">     Шестерни - 1     Колеса - 1</w:t>
      </w:r>
    </w:p>
    <w:p w14:paraId="4391B05B" w14:textId="77777777" w:rsidR="00625276" w:rsidRPr="006D17AA" w:rsidRDefault="00625276" w:rsidP="00625276">
      <w:pPr>
        <w:spacing w:line="240" w:lineRule="auto"/>
        <w:ind w:left="680"/>
        <w:jc w:val="left"/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</w:pPr>
      <w:proofErr w:type="spellStart"/>
      <w:r w:rsidRPr="006D17AA"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  <w:t>Kоэффициент</w:t>
      </w:r>
      <w:proofErr w:type="spellEnd"/>
      <w:r w:rsidRPr="006D17AA"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  <w:t>, учитывающий радиальный размер зубчатого колеса K(XH):</w:t>
      </w:r>
    </w:p>
    <w:p w14:paraId="4727633B" w14:textId="77777777" w:rsidR="00625276" w:rsidRPr="006D17AA" w:rsidRDefault="00625276" w:rsidP="00625276">
      <w:pPr>
        <w:spacing w:line="240" w:lineRule="auto"/>
        <w:ind w:left="680"/>
        <w:jc w:val="left"/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</w:pPr>
      <w:r w:rsidRPr="006D17AA"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  <w:t xml:space="preserve">     Шестерни - 1     Колеса - 1</w:t>
      </w:r>
    </w:p>
    <w:p w14:paraId="4D16B5E9" w14:textId="77777777" w:rsidR="00625276" w:rsidRPr="006D17AA" w:rsidRDefault="00625276" w:rsidP="00625276">
      <w:pPr>
        <w:spacing w:line="240" w:lineRule="auto"/>
        <w:ind w:left="680"/>
        <w:jc w:val="left"/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</w:pPr>
      <w:proofErr w:type="spellStart"/>
      <w:r w:rsidRPr="006D17AA"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  <w:t>Kоэффициент</w:t>
      </w:r>
      <w:proofErr w:type="spellEnd"/>
      <w:r w:rsidRPr="006D17AA"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  <w:t>, учитывающий влияние смазки K(L) - 1</w:t>
      </w:r>
    </w:p>
    <w:p w14:paraId="7B4D7F90" w14:textId="77777777" w:rsidR="00625276" w:rsidRPr="006D17AA" w:rsidRDefault="00625276" w:rsidP="00625276">
      <w:pPr>
        <w:spacing w:line="240" w:lineRule="auto"/>
        <w:ind w:left="680"/>
        <w:jc w:val="left"/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</w:pPr>
      <w:proofErr w:type="spellStart"/>
      <w:r w:rsidRPr="006D17AA"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  <w:t>Kоэффициент</w:t>
      </w:r>
      <w:proofErr w:type="spellEnd"/>
      <w:r w:rsidRPr="006D17AA"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  <w:t xml:space="preserve">, учитывающий шероховатость сопряженных поверхностей зубьев Z(R) </w:t>
      </w:r>
      <w:proofErr w:type="gramStart"/>
      <w:r w:rsidRPr="006D17AA"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  <w:t>-  1</w:t>
      </w:r>
      <w:proofErr w:type="gramEnd"/>
    </w:p>
    <w:p w14:paraId="6723A1EF" w14:textId="77777777" w:rsidR="00625276" w:rsidRPr="006D17AA" w:rsidRDefault="00625276" w:rsidP="00625276">
      <w:pPr>
        <w:spacing w:line="240" w:lineRule="auto"/>
        <w:ind w:left="680"/>
        <w:jc w:val="left"/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</w:pPr>
      <w:r w:rsidRPr="006D17AA"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  <w:t>Коэффициент долговечности Z(N):</w:t>
      </w:r>
    </w:p>
    <w:p w14:paraId="5D0839F2" w14:textId="77777777" w:rsidR="00625276" w:rsidRPr="006D17AA" w:rsidRDefault="00625276" w:rsidP="00625276">
      <w:pPr>
        <w:spacing w:line="240" w:lineRule="auto"/>
        <w:ind w:left="680"/>
        <w:jc w:val="left"/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</w:pPr>
      <w:r w:rsidRPr="006D17AA"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  <w:t xml:space="preserve">     Шестерни - 1.30591     Колеса - 1.23298</w:t>
      </w:r>
    </w:p>
    <w:p w14:paraId="1FA3D6E0" w14:textId="77777777" w:rsidR="00625276" w:rsidRPr="006D17AA" w:rsidRDefault="00625276" w:rsidP="00625276">
      <w:pPr>
        <w:spacing w:line="240" w:lineRule="auto"/>
        <w:ind w:left="680"/>
        <w:jc w:val="left"/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</w:pPr>
      <w:r w:rsidRPr="006D17AA"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  <w:t xml:space="preserve">Предел контактной выносливости поверхностей зубьев SIGMA(HLIM), </w:t>
      </w:r>
      <w:proofErr w:type="spellStart"/>
      <w:r w:rsidRPr="006D17AA"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  <w:t>MПa</w:t>
      </w:r>
      <w:proofErr w:type="spellEnd"/>
      <w:r w:rsidRPr="006D17AA"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  <w:t>:</w:t>
      </w:r>
    </w:p>
    <w:p w14:paraId="6B7720AB" w14:textId="77777777" w:rsidR="00625276" w:rsidRPr="006D17AA" w:rsidRDefault="00625276" w:rsidP="00625276">
      <w:pPr>
        <w:spacing w:line="240" w:lineRule="auto"/>
        <w:ind w:left="680"/>
        <w:jc w:val="left"/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</w:pPr>
      <w:r w:rsidRPr="006D17AA"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  <w:t xml:space="preserve">     Шестерни - 1802.16     Колеса - 1701.51</w:t>
      </w:r>
    </w:p>
    <w:p w14:paraId="542D4365" w14:textId="77777777" w:rsidR="00625276" w:rsidRPr="006D17AA" w:rsidRDefault="00625276" w:rsidP="00625276">
      <w:pPr>
        <w:spacing w:line="240" w:lineRule="auto"/>
        <w:ind w:left="680"/>
        <w:jc w:val="left"/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</w:pPr>
      <w:r w:rsidRPr="006D17AA"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  <w:t>Допускаемые контактные напряжения SIGMA(HP), МПа:</w:t>
      </w:r>
    </w:p>
    <w:p w14:paraId="677F5C85" w14:textId="77777777" w:rsidR="00625276" w:rsidRPr="006D17AA" w:rsidRDefault="00625276" w:rsidP="00625276">
      <w:pPr>
        <w:spacing w:line="240" w:lineRule="auto"/>
        <w:ind w:left="680"/>
        <w:jc w:val="left"/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</w:pPr>
      <w:r w:rsidRPr="006D17AA"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  <w:t xml:space="preserve">     Шестерни - 1501.8     Колеса - 1417.92</w:t>
      </w:r>
    </w:p>
    <w:p w14:paraId="1C0D4A90" w14:textId="77777777" w:rsidR="00625276" w:rsidRPr="006D17AA" w:rsidRDefault="00625276" w:rsidP="00625276">
      <w:pPr>
        <w:spacing w:line="240" w:lineRule="auto"/>
        <w:ind w:left="680"/>
        <w:jc w:val="left"/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</w:pPr>
      <w:r w:rsidRPr="006D17AA"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  <w:t xml:space="preserve">     </w:t>
      </w:r>
    </w:p>
    <w:p w14:paraId="44F22D89" w14:textId="77777777" w:rsidR="00625276" w:rsidRPr="006D17AA" w:rsidRDefault="00625276" w:rsidP="00625276">
      <w:pPr>
        <w:spacing w:line="240" w:lineRule="auto"/>
        <w:ind w:left="680"/>
        <w:jc w:val="left"/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</w:pPr>
      <w:r w:rsidRPr="006D17AA"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  <w:t xml:space="preserve">Допускаемые </w:t>
      </w:r>
      <w:proofErr w:type="gramStart"/>
      <w:r w:rsidRPr="006D17AA"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  <w:t>контактные  напряжения</w:t>
      </w:r>
      <w:proofErr w:type="gramEnd"/>
      <w:r w:rsidRPr="006D17AA"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  <w:t xml:space="preserve"> передачи, МПа - 1426.62</w:t>
      </w:r>
    </w:p>
    <w:p w14:paraId="19C9B597" w14:textId="77777777" w:rsidR="00625276" w:rsidRPr="006D17AA" w:rsidRDefault="00625276" w:rsidP="00625276">
      <w:pPr>
        <w:spacing w:line="240" w:lineRule="auto"/>
        <w:ind w:left="680"/>
        <w:jc w:val="left"/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</w:pPr>
      <w:r w:rsidRPr="006D17AA"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  <w:t xml:space="preserve">     </w:t>
      </w:r>
    </w:p>
    <w:p w14:paraId="6A482D02" w14:textId="77777777" w:rsidR="00625276" w:rsidRPr="006D17AA" w:rsidRDefault="00625276" w:rsidP="00625276">
      <w:pPr>
        <w:spacing w:line="240" w:lineRule="auto"/>
        <w:ind w:left="680"/>
        <w:jc w:val="left"/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</w:pPr>
      <w:r w:rsidRPr="006D17AA"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  <w:t>-----------------------------------------------------</w:t>
      </w:r>
    </w:p>
    <w:p w14:paraId="6DF386AE" w14:textId="77777777" w:rsidR="00625276" w:rsidRPr="006D17AA" w:rsidRDefault="00625276" w:rsidP="00625276">
      <w:pPr>
        <w:spacing w:line="240" w:lineRule="auto"/>
        <w:ind w:left="680"/>
        <w:jc w:val="left"/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</w:pPr>
      <w:r w:rsidRPr="006D17AA"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  <w:t>РАСЧЕТ НА КОНТАКТНУЮ ВЫНОСЛИВОСТЬ</w:t>
      </w:r>
    </w:p>
    <w:p w14:paraId="3282C310" w14:textId="77777777" w:rsidR="00625276" w:rsidRPr="006D17AA" w:rsidRDefault="00625276" w:rsidP="00625276">
      <w:pPr>
        <w:spacing w:line="240" w:lineRule="auto"/>
        <w:ind w:left="680"/>
        <w:jc w:val="left"/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</w:pPr>
      <w:r w:rsidRPr="006D17AA"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  <w:t xml:space="preserve">     </w:t>
      </w:r>
    </w:p>
    <w:p w14:paraId="5D820E68" w14:textId="77777777" w:rsidR="00625276" w:rsidRPr="006D17AA" w:rsidRDefault="00625276" w:rsidP="00625276">
      <w:pPr>
        <w:spacing w:line="240" w:lineRule="auto"/>
        <w:ind w:left="680"/>
        <w:jc w:val="left"/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</w:pPr>
      <w:r w:rsidRPr="006D17AA"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  <w:t>Коэффициент, учитывающий форму сопряженных поверхностей зубьев, Z(H) - 2.42473</w:t>
      </w:r>
    </w:p>
    <w:p w14:paraId="616FA490" w14:textId="77777777" w:rsidR="00625276" w:rsidRPr="006D17AA" w:rsidRDefault="00625276" w:rsidP="00625276">
      <w:pPr>
        <w:spacing w:line="240" w:lineRule="auto"/>
        <w:ind w:left="680"/>
        <w:jc w:val="left"/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</w:pPr>
      <w:r w:rsidRPr="006D17AA"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  <w:t>Коэффициент, учитывающий суммарную длину контактных линий, Z(EPSILON) - 0.79031</w:t>
      </w:r>
    </w:p>
    <w:p w14:paraId="13092106" w14:textId="77777777" w:rsidR="00625276" w:rsidRPr="006D17AA" w:rsidRDefault="00625276" w:rsidP="00625276">
      <w:pPr>
        <w:spacing w:line="240" w:lineRule="auto"/>
        <w:ind w:left="680"/>
        <w:jc w:val="left"/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</w:pPr>
      <w:r w:rsidRPr="006D17AA"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  <w:t>Коэффициент, учитывающий внешнюю динамическую нагрузку K(A) - 1.75</w:t>
      </w:r>
    </w:p>
    <w:p w14:paraId="6044AE8E" w14:textId="77777777" w:rsidR="00625276" w:rsidRPr="006D17AA" w:rsidRDefault="00625276" w:rsidP="00625276">
      <w:pPr>
        <w:spacing w:line="240" w:lineRule="auto"/>
        <w:ind w:left="680"/>
        <w:jc w:val="left"/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</w:pPr>
      <w:r w:rsidRPr="006D17AA"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  <w:t xml:space="preserve">Коэффициент, учитывающий распределение нагрузки между зубьями, K(HALFA) </w:t>
      </w:r>
      <w:proofErr w:type="gramStart"/>
      <w:r w:rsidRPr="006D17AA"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  <w:t>-  1.03049</w:t>
      </w:r>
      <w:proofErr w:type="gramEnd"/>
    </w:p>
    <w:p w14:paraId="45E97373" w14:textId="77777777" w:rsidR="00625276" w:rsidRPr="006D17AA" w:rsidRDefault="00625276" w:rsidP="00625276">
      <w:pPr>
        <w:spacing w:line="240" w:lineRule="auto"/>
        <w:ind w:left="680"/>
        <w:jc w:val="left"/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</w:pPr>
      <w:r w:rsidRPr="006D17AA"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  <w:t>Коэффициент, учитывающий динамическую нагрузку, возникающую в зацеплении, K(HV) - 1.05692</w:t>
      </w:r>
    </w:p>
    <w:p w14:paraId="27FED1E7" w14:textId="77777777" w:rsidR="00625276" w:rsidRPr="006D17AA" w:rsidRDefault="00625276" w:rsidP="00625276">
      <w:pPr>
        <w:spacing w:line="240" w:lineRule="auto"/>
        <w:ind w:left="680"/>
        <w:jc w:val="left"/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</w:pPr>
      <w:r w:rsidRPr="006D17AA"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  <w:t>Коэффициент, учитывающий распределение нагрузки по ширине венца, K(HBETTA) -1.05293</w:t>
      </w:r>
    </w:p>
    <w:p w14:paraId="75C75D90" w14:textId="77777777" w:rsidR="00625276" w:rsidRPr="006D17AA" w:rsidRDefault="00625276" w:rsidP="00625276">
      <w:pPr>
        <w:spacing w:line="240" w:lineRule="auto"/>
        <w:ind w:left="680"/>
        <w:jc w:val="left"/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</w:pPr>
      <w:r w:rsidRPr="006D17AA"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  <w:t>Коэффициент нагрузки K(H) - 2.00689</w:t>
      </w:r>
    </w:p>
    <w:p w14:paraId="7C5D448F" w14:textId="77777777" w:rsidR="00625276" w:rsidRPr="006D17AA" w:rsidRDefault="00625276" w:rsidP="00625276">
      <w:pPr>
        <w:spacing w:line="240" w:lineRule="auto"/>
        <w:ind w:left="680"/>
        <w:jc w:val="left"/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</w:pPr>
      <w:r w:rsidRPr="006D17AA"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  <w:t xml:space="preserve">   </w:t>
      </w:r>
    </w:p>
    <w:p w14:paraId="211C2DD8" w14:textId="77777777" w:rsidR="00625276" w:rsidRPr="006D17AA" w:rsidRDefault="00625276" w:rsidP="00625276">
      <w:pPr>
        <w:spacing w:line="240" w:lineRule="auto"/>
        <w:ind w:left="680"/>
        <w:jc w:val="left"/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</w:pPr>
      <w:r w:rsidRPr="006D17AA"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  <w:t>Контактные напряжения без учета дополнительных нагрузок SIGMA(HO), МПа - 375.318</w:t>
      </w:r>
    </w:p>
    <w:p w14:paraId="51176FBD" w14:textId="77777777" w:rsidR="00625276" w:rsidRPr="006D17AA" w:rsidRDefault="00625276" w:rsidP="00625276">
      <w:pPr>
        <w:spacing w:line="240" w:lineRule="auto"/>
        <w:ind w:left="680"/>
        <w:jc w:val="left"/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</w:pPr>
      <w:r w:rsidRPr="006D17AA"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  <w:t>Действующие в полюсе зацепления контактные напряжения SIGMA(H), МПа - 531.692</w:t>
      </w:r>
    </w:p>
    <w:p w14:paraId="0B268F50" w14:textId="77777777" w:rsidR="00625276" w:rsidRPr="006D17AA" w:rsidRDefault="00625276" w:rsidP="00625276">
      <w:pPr>
        <w:spacing w:line="240" w:lineRule="auto"/>
        <w:ind w:left="680"/>
        <w:jc w:val="left"/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</w:pPr>
      <w:r w:rsidRPr="006D17AA"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  <w:t>-----------------------------------------------------</w:t>
      </w:r>
    </w:p>
    <w:p w14:paraId="6154A7E2" w14:textId="77777777" w:rsidR="00625276" w:rsidRPr="006D17AA" w:rsidRDefault="00625276" w:rsidP="00625276">
      <w:pPr>
        <w:spacing w:line="240" w:lineRule="auto"/>
        <w:ind w:left="680"/>
        <w:jc w:val="left"/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</w:pPr>
      <w:r w:rsidRPr="006D17AA"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  <w:t xml:space="preserve">     РАСЧЕТ НА КОНТАКТНУЮ ПРОЧНОСТЬ ПРИ ДЕЙСТВИИ МАКСИМАЛЬНОЙ НАГРУЗКИ</w:t>
      </w:r>
    </w:p>
    <w:p w14:paraId="07B96F4F" w14:textId="77777777" w:rsidR="00625276" w:rsidRPr="006D17AA" w:rsidRDefault="00625276" w:rsidP="00625276">
      <w:pPr>
        <w:spacing w:line="240" w:lineRule="auto"/>
        <w:ind w:left="680"/>
        <w:jc w:val="left"/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</w:pPr>
      <w:r w:rsidRPr="006D17AA"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  <w:t xml:space="preserve">    </w:t>
      </w:r>
    </w:p>
    <w:p w14:paraId="6FEFD3E2" w14:textId="77777777" w:rsidR="00625276" w:rsidRPr="006D17AA" w:rsidRDefault="00625276" w:rsidP="00625276">
      <w:pPr>
        <w:spacing w:line="240" w:lineRule="auto"/>
        <w:ind w:left="680"/>
        <w:jc w:val="left"/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</w:pPr>
      <w:r w:rsidRPr="006D17AA"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  <w:t xml:space="preserve">Коэффициент, учитывающий динамическую нагрузку, возникающую в зацеплении при </w:t>
      </w:r>
      <w:proofErr w:type="spellStart"/>
      <w:r w:rsidRPr="006D17AA"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  <w:t>max</w:t>
      </w:r>
      <w:proofErr w:type="spellEnd"/>
      <w:r w:rsidRPr="006D17AA"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  <w:t xml:space="preserve"> моменте, K(HV) - 1.01992</w:t>
      </w:r>
    </w:p>
    <w:p w14:paraId="5EA0690E" w14:textId="77777777" w:rsidR="00625276" w:rsidRPr="006D17AA" w:rsidRDefault="00625276" w:rsidP="00625276">
      <w:pPr>
        <w:spacing w:line="240" w:lineRule="auto"/>
        <w:ind w:left="680"/>
        <w:jc w:val="left"/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</w:pPr>
      <w:r w:rsidRPr="006D17AA"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  <w:t>Коэффициент нагрузки K(HMAX) - 1.93663</w:t>
      </w:r>
    </w:p>
    <w:p w14:paraId="4AEB23EA" w14:textId="77777777" w:rsidR="00625276" w:rsidRPr="006D17AA" w:rsidRDefault="00625276" w:rsidP="00625276">
      <w:pPr>
        <w:spacing w:line="240" w:lineRule="auto"/>
        <w:ind w:left="680"/>
        <w:jc w:val="left"/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</w:pPr>
      <w:r w:rsidRPr="006D17AA"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  <w:t>Максимальный момент М(</w:t>
      </w:r>
      <w:proofErr w:type="spellStart"/>
      <w:r w:rsidRPr="006D17AA"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  <w:t>max</w:t>
      </w:r>
      <w:proofErr w:type="spellEnd"/>
      <w:r w:rsidRPr="006D17AA"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  <w:t>), Нм - 162.5</w:t>
      </w:r>
    </w:p>
    <w:p w14:paraId="39CD9C14" w14:textId="77777777" w:rsidR="00625276" w:rsidRPr="006D17AA" w:rsidRDefault="00625276" w:rsidP="00625276">
      <w:pPr>
        <w:spacing w:line="240" w:lineRule="auto"/>
        <w:ind w:left="680"/>
        <w:jc w:val="left"/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</w:pPr>
      <w:r w:rsidRPr="006D17AA"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  <w:t xml:space="preserve">Средний момент </w:t>
      </w:r>
      <w:proofErr w:type="gramStart"/>
      <w:r w:rsidRPr="006D17AA"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  <w:t>М(</w:t>
      </w:r>
      <w:proofErr w:type="gramEnd"/>
      <w:r w:rsidRPr="006D17AA"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  <w:t>1), Нм - 56.875</w:t>
      </w:r>
    </w:p>
    <w:p w14:paraId="1FE97D77" w14:textId="77777777" w:rsidR="00625276" w:rsidRPr="006D17AA" w:rsidRDefault="00625276" w:rsidP="00625276">
      <w:pPr>
        <w:spacing w:line="240" w:lineRule="auto"/>
        <w:ind w:left="680"/>
        <w:jc w:val="left"/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</w:pPr>
      <w:r w:rsidRPr="006D17AA"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  <w:tab/>
        <w:t xml:space="preserve">  </w:t>
      </w:r>
    </w:p>
    <w:p w14:paraId="5B7EFBAC" w14:textId="77777777" w:rsidR="00625276" w:rsidRPr="006D17AA" w:rsidRDefault="00625276" w:rsidP="00625276">
      <w:pPr>
        <w:spacing w:line="240" w:lineRule="auto"/>
        <w:ind w:left="680"/>
        <w:jc w:val="left"/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</w:pPr>
      <w:r w:rsidRPr="006D17AA"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  <w:t>Контактные напряжения при действии максимальной нагрузки SIGMA(HMAX), МПа - 882.853</w:t>
      </w:r>
    </w:p>
    <w:p w14:paraId="3189CD3A" w14:textId="77777777" w:rsidR="00625276" w:rsidRPr="006D17AA" w:rsidRDefault="00625276" w:rsidP="00625276">
      <w:pPr>
        <w:spacing w:line="240" w:lineRule="auto"/>
        <w:ind w:left="680"/>
        <w:jc w:val="left"/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</w:pPr>
      <w:r w:rsidRPr="006D17AA"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  <w:t>Допускаемые контактные напряжения при действии максимальной нагрузки SIGMA(HPMAX):</w:t>
      </w:r>
    </w:p>
    <w:p w14:paraId="0E92F873" w14:textId="77777777" w:rsidR="00625276" w:rsidRPr="006D17AA" w:rsidRDefault="00625276" w:rsidP="00625276">
      <w:pPr>
        <w:spacing w:line="240" w:lineRule="auto"/>
        <w:ind w:left="680"/>
        <w:jc w:val="left"/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</w:pPr>
      <w:r w:rsidRPr="006D17AA"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  <w:t xml:space="preserve">     Шестерни - 2640     Колеса - 2640</w:t>
      </w:r>
    </w:p>
    <w:p w14:paraId="3752071B" w14:textId="77777777" w:rsidR="00625276" w:rsidRPr="006D17AA" w:rsidRDefault="00625276" w:rsidP="00625276">
      <w:pPr>
        <w:spacing w:line="240" w:lineRule="auto"/>
        <w:ind w:left="680"/>
        <w:jc w:val="left"/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</w:pPr>
      <w:r w:rsidRPr="006D17AA"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  <w:t xml:space="preserve">     </w:t>
      </w:r>
    </w:p>
    <w:p w14:paraId="60E75A8B" w14:textId="77777777" w:rsidR="00625276" w:rsidRPr="006D17AA" w:rsidRDefault="00625276" w:rsidP="00625276">
      <w:pPr>
        <w:spacing w:line="240" w:lineRule="auto"/>
        <w:ind w:left="680"/>
        <w:jc w:val="left"/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</w:pPr>
      <w:r w:rsidRPr="006D17AA"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  <w:t>****************************************************</w:t>
      </w:r>
    </w:p>
    <w:p w14:paraId="26896821" w14:textId="77777777" w:rsidR="00625276" w:rsidRPr="006D17AA" w:rsidRDefault="00625276" w:rsidP="00625276">
      <w:pPr>
        <w:spacing w:line="240" w:lineRule="auto"/>
        <w:ind w:left="680"/>
        <w:jc w:val="left"/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</w:pPr>
      <w:r w:rsidRPr="006D17AA"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  <w:t xml:space="preserve">     </w:t>
      </w:r>
    </w:p>
    <w:p w14:paraId="006C8778" w14:textId="77777777" w:rsidR="00625276" w:rsidRPr="006D17AA" w:rsidRDefault="00625276" w:rsidP="00625276">
      <w:pPr>
        <w:spacing w:line="240" w:lineRule="auto"/>
        <w:ind w:left="680"/>
        <w:jc w:val="left"/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</w:pPr>
      <w:r w:rsidRPr="006D17AA"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  <w:t xml:space="preserve">Расчет на контактную прочность для реверсивной нагрузки </w:t>
      </w:r>
    </w:p>
    <w:p w14:paraId="5E95B306" w14:textId="77777777" w:rsidR="00625276" w:rsidRPr="006D17AA" w:rsidRDefault="00625276" w:rsidP="00625276">
      <w:pPr>
        <w:spacing w:line="240" w:lineRule="auto"/>
        <w:ind w:left="680"/>
        <w:jc w:val="left"/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</w:pPr>
      <w:r w:rsidRPr="006D17AA"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  <w:t xml:space="preserve">                        МЦК-Сателлит</w:t>
      </w:r>
    </w:p>
    <w:p w14:paraId="3001E25F" w14:textId="77777777" w:rsidR="00625276" w:rsidRPr="006D17AA" w:rsidRDefault="00625276" w:rsidP="00625276">
      <w:pPr>
        <w:spacing w:line="240" w:lineRule="auto"/>
        <w:ind w:left="680"/>
        <w:jc w:val="left"/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</w:pPr>
      <w:r w:rsidRPr="006D17AA"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  <w:t xml:space="preserve">     </w:t>
      </w:r>
    </w:p>
    <w:p w14:paraId="535618BF" w14:textId="77777777" w:rsidR="00625276" w:rsidRPr="006D17AA" w:rsidRDefault="00625276" w:rsidP="00625276">
      <w:pPr>
        <w:spacing w:line="240" w:lineRule="auto"/>
        <w:ind w:left="680"/>
        <w:jc w:val="left"/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</w:pPr>
      <w:r w:rsidRPr="006D17AA"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  <w:t>ОПРЕДЕЛЕНИЕ ДОПУСКАЕМЫХ НАПРЯЖЕНИЙ ПРИ РАСЧЕТЕ НА КОНТАКТНУЮ ВЫНОСЛИВОСТЬ</w:t>
      </w:r>
    </w:p>
    <w:p w14:paraId="2900471B" w14:textId="77777777" w:rsidR="00625276" w:rsidRPr="006D17AA" w:rsidRDefault="00625276" w:rsidP="00625276">
      <w:pPr>
        <w:spacing w:line="240" w:lineRule="auto"/>
        <w:ind w:left="680"/>
        <w:jc w:val="left"/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</w:pPr>
      <w:r w:rsidRPr="006D17AA"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  <w:t xml:space="preserve">   </w:t>
      </w:r>
    </w:p>
    <w:p w14:paraId="0AB4A9FC" w14:textId="77777777" w:rsidR="00625276" w:rsidRPr="006D17AA" w:rsidRDefault="00625276" w:rsidP="00625276">
      <w:pPr>
        <w:spacing w:line="240" w:lineRule="auto"/>
        <w:ind w:left="680"/>
        <w:jc w:val="left"/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</w:pPr>
      <w:r w:rsidRPr="006D17AA"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  <w:t>СУММАРНОЕ ЧИСЛО ЦИКЛОВ НАГРУЖЕНИЙ: ШЕСТЕРНИ - 1.26612e+09 КОЛЕСА - 1.78747e+09</w:t>
      </w:r>
    </w:p>
    <w:p w14:paraId="4FE9CD7C" w14:textId="77777777" w:rsidR="00625276" w:rsidRPr="006D17AA" w:rsidRDefault="00625276" w:rsidP="00625276">
      <w:pPr>
        <w:spacing w:line="240" w:lineRule="auto"/>
        <w:ind w:left="680"/>
        <w:jc w:val="left"/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</w:pPr>
      <w:r w:rsidRPr="006D17AA"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  <w:t xml:space="preserve">     РАСЧЕТ ВЕДЕТСЯ ПРИ ПЕРЕМЕННОЙ НАГРУЗКЕ И ПЕРЕМЕННЫХ ОБОРОТАХ</w:t>
      </w:r>
    </w:p>
    <w:p w14:paraId="577CFCF1" w14:textId="77777777" w:rsidR="00625276" w:rsidRPr="006D17AA" w:rsidRDefault="00625276" w:rsidP="00625276">
      <w:pPr>
        <w:spacing w:line="240" w:lineRule="auto"/>
        <w:ind w:left="680"/>
        <w:jc w:val="left"/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</w:pPr>
      <w:proofErr w:type="spellStart"/>
      <w:r w:rsidRPr="006D17AA"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  <w:t>Oкружная</w:t>
      </w:r>
      <w:proofErr w:type="spellEnd"/>
      <w:r w:rsidRPr="006D17AA"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  <w:t xml:space="preserve"> сила на делительном диаметре F(TH), H - 4032.58</w:t>
      </w:r>
    </w:p>
    <w:p w14:paraId="71007CCB" w14:textId="77777777" w:rsidR="00625276" w:rsidRPr="006D17AA" w:rsidRDefault="00625276" w:rsidP="00625276">
      <w:pPr>
        <w:spacing w:line="240" w:lineRule="auto"/>
        <w:ind w:left="680"/>
        <w:jc w:val="left"/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</w:pPr>
      <w:proofErr w:type="spellStart"/>
      <w:r w:rsidRPr="006D17AA"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  <w:t>Kоэффициент</w:t>
      </w:r>
      <w:proofErr w:type="spellEnd"/>
      <w:r w:rsidRPr="006D17AA"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  <w:t xml:space="preserve"> учитывающий характер циклограммы нагружения, MJU:</w:t>
      </w:r>
    </w:p>
    <w:p w14:paraId="3AC07062" w14:textId="77777777" w:rsidR="00625276" w:rsidRPr="006D17AA" w:rsidRDefault="00625276" w:rsidP="00625276">
      <w:pPr>
        <w:spacing w:line="240" w:lineRule="auto"/>
        <w:ind w:left="680"/>
        <w:jc w:val="left"/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</w:pPr>
      <w:r w:rsidRPr="006D17AA"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  <w:t xml:space="preserve">     Шестерни </w:t>
      </w:r>
      <w:proofErr w:type="gramStart"/>
      <w:r w:rsidRPr="006D17AA"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  <w:t>-  0.5401</w:t>
      </w:r>
      <w:proofErr w:type="gramEnd"/>
      <w:r w:rsidRPr="006D17AA"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  <w:t xml:space="preserve">     Колеса -  0.7625</w:t>
      </w:r>
    </w:p>
    <w:p w14:paraId="03A4242A" w14:textId="77777777" w:rsidR="00625276" w:rsidRPr="006D17AA" w:rsidRDefault="00625276" w:rsidP="00625276">
      <w:pPr>
        <w:spacing w:line="240" w:lineRule="auto"/>
        <w:ind w:left="680"/>
        <w:jc w:val="left"/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</w:pPr>
      <w:r w:rsidRPr="006D17AA"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  <w:t>Эквивалентное число циклов перемены напряжений N(HE):</w:t>
      </w:r>
    </w:p>
    <w:p w14:paraId="4B0C1A73" w14:textId="77777777" w:rsidR="00625276" w:rsidRPr="006D17AA" w:rsidRDefault="00625276" w:rsidP="00625276">
      <w:pPr>
        <w:spacing w:line="240" w:lineRule="auto"/>
        <w:ind w:left="680"/>
        <w:jc w:val="left"/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</w:pPr>
      <w:r w:rsidRPr="006D17AA"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  <w:t xml:space="preserve">     Шестерни - 6.48144e+07     Колеса - 9.15026e+07</w:t>
      </w:r>
    </w:p>
    <w:p w14:paraId="2A5F9AA6" w14:textId="77777777" w:rsidR="00625276" w:rsidRPr="006D17AA" w:rsidRDefault="00625276" w:rsidP="00625276">
      <w:pPr>
        <w:spacing w:line="240" w:lineRule="auto"/>
        <w:ind w:left="680"/>
        <w:jc w:val="left"/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</w:pPr>
      <w:r w:rsidRPr="006D17AA"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  <w:t>Коэффициенты, учитывающие окружную скорость Z(V):</w:t>
      </w:r>
    </w:p>
    <w:p w14:paraId="30BCA939" w14:textId="77777777" w:rsidR="00625276" w:rsidRPr="006D17AA" w:rsidRDefault="00625276" w:rsidP="00625276">
      <w:pPr>
        <w:spacing w:line="240" w:lineRule="auto"/>
        <w:ind w:left="680"/>
        <w:jc w:val="left"/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</w:pPr>
      <w:r w:rsidRPr="006D17AA"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  <w:t xml:space="preserve">     Шестерни - 1.02438     Колеса - 1.02438</w:t>
      </w:r>
    </w:p>
    <w:p w14:paraId="50B4BE28" w14:textId="77777777" w:rsidR="00625276" w:rsidRPr="006D17AA" w:rsidRDefault="00625276" w:rsidP="00625276">
      <w:pPr>
        <w:spacing w:line="240" w:lineRule="auto"/>
        <w:ind w:left="680"/>
        <w:jc w:val="left"/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</w:pPr>
      <w:proofErr w:type="spellStart"/>
      <w:r w:rsidRPr="006D17AA"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  <w:t>Kоэффициент</w:t>
      </w:r>
      <w:proofErr w:type="spellEnd"/>
      <w:r w:rsidRPr="006D17AA"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  <w:t>, учитывающий радиальный размер зубчатого колеса K(XH):</w:t>
      </w:r>
    </w:p>
    <w:p w14:paraId="40EFE530" w14:textId="77777777" w:rsidR="00625276" w:rsidRPr="006D17AA" w:rsidRDefault="00625276" w:rsidP="00625276">
      <w:pPr>
        <w:spacing w:line="240" w:lineRule="auto"/>
        <w:ind w:left="680"/>
        <w:jc w:val="left"/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</w:pPr>
      <w:r w:rsidRPr="006D17AA"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  <w:t xml:space="preserve">     Шестерни - 1     Колеса - 1</w:t>
      </w:r>
    </w:p>
    <w:p w14:paraId="4E38486A" w14:textId="77777777" w:rsidR="00625276" w:rsidRPr="006D17AA" w:rsidRDefault="00625276" w:rsidP="00625276">
      <w:pPr>
        <w:spacing w:line="240" w:lineRule="auto"/>
        <w:ind w:left="680"/>
        <w:jc w:val="left"/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</w:pPr>
      <w:proofErr w:type="spellStart"/>
      <w:r w:rsidRPr="006D17AA"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  <w:t>Kоэффициент</w:t>
      </w:r>
      <w:proofErr w:type="spellEnd"/>
      <w:r w:rsidRPr="006D17AA"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  <w:t>, учитывающий влияние смазки K(L) - 1</w:t>
      </w:r>
    </w:p>
    <w:p w14:paraId="603EEC83" w14:textId="77777777" w:rsidR="00625276" w:rsidRPr="006D17AA" w:rsidRDefault="00625276" w:rsidP="00625276">
      <w:pPr>
        <w:spacing w:line="240" w:lineRule="auto"/>
        <w:ind w:left="680"/>
        <w:jc w:val="left"/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</w:pPr>
      <w:proofErr w:type="spellStart"/>
      <w:r w:rsidRPr="006D17AA"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  <w:t>Kоэффициент</w:t>
      </w:r>
      <w:proofErr w:type="spellEnd"/>
      <w:r w:rsidRPr="006D17AA"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  <w:t xml:space="preserve">, учитывающий шероховатость сопряженных поверхностей зубьев Z(R) </w:t>
      </w:r>
      <w:proofErr w:type="gramStart"/>
      <w:r w:rsidRPr="006D17AA"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  <w:t>-  1</w:t>
      </w:r>
      <w:proofErr w:type="gramEnd"/>
    </w:p>
    <w:p w14:paraId="69044DE8" w14:textId="77777777" w:rsidR="00625276" w:rsidRPr="006D17AA" w:rsidRDefault="00625276" w:rsidP="00625276">
      <w:pPr>
        <w:spacing w:line="240" w:lineRule="auto"/>
        <w:ind w:left="680"/>
        <w:jc w:val="left"/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</w:pPr>
      <w:r w:rsidRPr="006D17AA"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  <w:t>Коэффициент долговечности Z(N):</w:t>
      </w:r>
    </w:p>
    <w:p w14:paraId="652DA1D5" w14:textId="77777777" w:rsidR="00625276" w:rsidRPr="006D17AA" w:rsidRDefault="00625276" w:rsidP="00625276">
      <w:pPr>
        <w:spacing w:line="240" w:lineRule="auto"/>
        <w:ind w:left="680"/>
        <w:jc w:val="left"/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</w:pPr>
      <w:r w:rsidRPr="006D17AA"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  <w:t xml:space="preserve">     Шестерни - 1.10812     Колеса - 1.04622</w:t>
      </w:r>
    </w:p>
    <w:p w14:paraId="22A65F71" w14:textId="77777777" w:rsidR="00625276" w:rsidRPr="006D17AA" w:rsidRDefault="00625276" w:rsidP="00625276">
      <w:pPr>
        <w:spacing w:line="240" w:lineRule="auto"/>
        <w:ind w:left="680"/>
        <w:jc w:val="left"/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</w:pPr>
      <w:r w:rsidRPr="006D17AA"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  <w:t xml:space="preserve">Предел контактной выносливости поверхностей зубьев SIGMA(HLIM), </w:t>
      </w:r>
      <w:proofErr w:type="spellStart"/>
      <w:r w:rsidRPr="006D17AA"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  <w:t>MПa</w:t>
      </w:r>
      <w:proofErr w:type="spellEnd"/>
      <w:r w:rsidRPr="006D17AA"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  <w:t>:</w:t>
      </w:r>
    </w:p>
    <w:p w14:paraId="63A83D94" w14:textId="77777777" w:rsidR="00625276" w:rsidRPr="006D17AA" w:rsidRDefault="00625276" w:rsidP="00625276">
      <w:pPr>
        <w:spacing w:line="240" w:lineRule="auto"/>
        <w:ind w:left="680"/>
        <w:jc w:val="left"/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</w:pPr>
      <w:r w:rsidRPr="006D17AA"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  <w:t xml:space="preserve">     Шестерни - 1529.2     Колеса - 1443.79</w:t>
      </w:r>
    </w:p>
    <w:p w14:paraId="484F3433" w14:textId="77777777" w:rsidR="00625276" w:rsidRPr="006D17AA" w:rsidRDefault="00625276" w:rsidP="00625276">
      <w:pPr>
        <w:spacing w:line="240" w:lineRule="auto"/>
        <w:ind w:left="680"/>
        <w:jc w:val="left"/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</w:pPr>
      <w:r w:rsidRPr="006D17AA"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  <w:t>Допускаемые контактные напряжения SIGMA(HP), МПа:</w:t>
      </w:r>
    </w:p>
    <w:p w14:paraId="219275C6" w14:textId="77777777" w:rsidR="00625276" w:rsidRPr="006D17AA" w:rsidRDefault="00625276" w:rsidP="00625276">
      <w:pPr>
        <w:spacing w:line="240" w:lineRule="auto"/>
        <w:ind w:left="680"/>
        <w:jc w:val="left"/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</w:pPr>
      <w:r w:rsidRPr="006D17AA"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  <w:lastRenderedPageBreak/>
        <w:t xml:space="preserve">     Шестерни - 1305.4     Колеса - 1232.49</w:t>
      </w:r>
    </w:p>
    <w:p w14:paraId="0ABD0054" w14:textId="77777777" w:rsidR="00625276" w:rsidRPr="006D17AA" w:rsidRDefault="00625276" w:rsidP="00625276">
      <w:pPr>
        <w:spacing w:line="240" w:lineRule="auto"/>
        <w:ind w:left="680"/>
        <w:jc w:val="left"/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</w:pPr>
      <w:r w:rsidRPr="006D17AA"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  <w:t xml:space="preserve">     </w:t>
      </w:r>
    </w:p>
    <w:p w14:paraId="0FC2505D" w14:textId="77777777" w:rsidR="00625276" w:rsidRPr="006D17AA" w:rsidRDefault="00625276" w:rsidP="00625276">
      <w:pPr>
        <w:spacing w:line="240" w:lineRule="auto"/>
        <w:ind w:left="680"/>
        <w:jc w:val="left"/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</w:pPr>
      <w:r w:rsidRPr="006D17AA"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  <w:t xml:space="preserve">Допускаемые </w:t>
      </w:r>
      <w:proofErr w:type="gramStart"/>
      <w:r w:rsidRPr="006D17AA"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  <w:t>контактные  напряжения</w:t>
      </w:r>
      <w:proofErr w:type="gramEnd"/>
      <w:r w:rsidRPr="006D17AA"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  <w:t xml:space="preserve"> передачи, МПа - 1240.04</w:t>
      </w:r>
    </w:p>
    <w:p w14:paraId="2C91BBF4" w14:textId="77777777" w:rsidR="00625276" w:rsidRPr="006D17AA" w:rsidRDefault="00625276" w:rsidP="00625276">
      <w:pPr>
        <w:spacing w:line="240" w:lineRule="auto"/>
        <w:ind w:left="680"/>
        <w:jc w:val="left"/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</w:pPr>
      <w:r w:rsidRPr="006D17AA"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  <w:t xml:space="preserve">     </w:t>
      </w:r>
    </w:p>
    <w:p w14:paraId="6DE45402" w14:textId="77777777" w:rsidR="00625276" w:rsidRPr="006D17AA" w:rsidRDefault="00625276" w:rsidP="00625276">
      <w:pPr>
        <w:spacing w:line="240" w:lineRule="auto"/>
        <w:ind w:left="680"/>
        <w:jc w:val="left"/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</w:pPr>
      <w:r w:rsidRPr="006D17AA"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  <w:t>-----------------------------------------------------</w:t>
      </w:r>
    </w:p>
    <w:p w14:paraId="6B77BECB" w14:textId="77777777" w:rsidR="00625276" w:rsidRPr="006D17AA" w:rsidRDefault="00625276" w:rsidP="00625276">
      <w:pPr>
        <w:spacing w:line="240" w:lineRule="auto"/>
        <w:ind w:left="680"/>
        <w:jc w:val="left"/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</w:pPr>
      <w:r w:rsidRPr="006D17AA"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  <w:t>РАСЧЕТ НА КОНТАКТНУЮ ВЫНОСЛИВОСТЬ</w:t>
      </w:r>
    </w:p>
    <w:p w14:paraId="6BDF6B81" w14:textId="77777777" w:rsidR="00625276" w:rsidRPr="006D17AA" w:rsidRDefault="00625276" w:rsidP="00625276">
      <w:pPr>
        <w:spacing w:line="240" w:lineRule="auto"/>
        <w:ind w:left="680"/>
        <w:jc w:val="left"/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</w:pPr>
      <w:r w:rsidRPr="006D17AA"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  <w:t xml:space="preserve">     </w:t>
      </w:r>
    </w:p>
    <w:p w14:paraId="752C1425" w14:textId="77777777" w:rsidR="00625276" w:rsidRPr="006D17AA" w:rsidRDefault="00625276" w:rsidP="00625276">
      <w:pPr>
        <w:spacing w:line="240" w:lineRule="auto"/>
        <w:ind w:left="680"/>
        <w:jc w:val="left"/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</w:pPr>
      <w:r w:rsidRPr="006D17AA"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  <w:t>Коэффициент, учитывающий форму сопряженных поверхностей зубьев, Z(H) - 2.42473</w:t>
      </w:r>
    </w:p>
    <w:p w14:paraId="370DB904" w14:textId="77777777" w:rsidR="00625276" w:rsidRPr="006D17AA" w:rsidRDefault="00625276" w:rsidP="00625276">
      <w:pPr>
        <w:spacing w:line="240" w:lineRule="auto"/>
        <w:ind w:left="680"/>
        <w:jc w:val="left"/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</w:pPr>
      <w:r w:rsidRPr="006D17AA"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  <w:t>Коэффициент, учитывающий суммарную длину контактных линий, Z(EPSILON) - 0.79031</w:t>
      </w:r>
    </w:p>
    <w:p w14:paraId="247FA5BF" w14:textId="77777777" w:rsidR="00625276" w:rsidRPr="006D17AA" w:rsidRDefault="00625276" w:rsidP="00625276">
      <w:pPr>
        <w:spacing w:line="240" w:lineRule="auto"/>
        <w:ind w:left="680"/>
        <w:jc w:val="left"/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</w:pPr>
      <w:r w:rsidRPr="006D17AA"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  <w:t>Коэффициент, учитывающий внешнюю динамическую нагрузку K(A) - 1.75</w:t>
      </w:r>
    </w:p>
    <w:p w14:paraId="50065B50" w14:textId="77777777" w:rsidR="00625276" w:rsidRPr="006D17AA" w:rsidRDefault="00625276" w:rsidP="00625276">
      <w:pPr>
        <w:spacing w:line="240" w:lineRule="auto"/>
        <w:ind w:left="680"/>
        <w:jc w:val="left"/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</w:pPr>
      <w:r w:rsidRPr="006D17AA"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  <w:t xml:space="preserve">Коэффициент, учитывающий распределение нагрузки между зубьями, K(HALFA) </w:t>
      </w:r>
      <w:proofErr w:type="gramStart"/>
      <w:r w:rsidRPr="006D17AA"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  <w:t>-  1.05849</w:t>
      </w:r>
      <w:proofErr w:type="gramEnd"/>
    </w:p>
    <w:p w14:paraId="1EE9FE7B" w14:textId="77777777" w:rsidR="00625276" w:rsidRPr="006D17AA" w:rsidRDefault="00625276" w:rsidP="00625276">
      <w:pPr>
        <w:spacing w:line="240" w:lineRule="auto"/>
        <w:ind w:left="680"/>
        <w:jc w:val="left"/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</w:pPr>
      <w:r w:rsidRPr="006D17AA"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  <w:t>Коэффициент, учитывающий динамическую нагрузку, возникающую в зацеплении, K(HV) - 1.05578</w:t>
      </w:r>
    </w:p>
    <w:p w14:paraId="11D4762D" w14:textId="77777777" w:rsidR="00625276" w:rsidRPr="006D17AA" w:rsidRDefault="00625276" w:rsidP="00625276">
      <w:pPr>
        <w:spacing w:line="240" w:lineRule="auto"/>
        <w:ind w:left="680"/>
        <w:jc w:val="left"/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</w:pPr>
      <w:r w:rsidRPr="006D17AA"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  <w:t>Коэффициент, учитывающий распределение нагрузки по ширине венца, K(HBETTA) -1.05293</w:t>
      </w:r>
    </w:p>
    <w:p w14:paraId="1EC64663" w14:textId="77777777" w:rsidR="00625276" w:rsidRPr="006D17AA" w:rsidRDefault="00625276" w:rsidP="00625276">
      <w:pPr>
        <w:spacing w:line="240" w:lineRule="auto"/>
        <w:ind w:left="680"/>
        <w:jc w:val="left"/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</w:pPr>
      <w:r w:rsidRPr="006D17AA"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  <w:t>Коэффициент нагрузки K(H) - 2.05919</w:t>
      </w:r>
    </w:p>
    <w:p w14:paraId="3786F39F" w14:textId="77777777" w:rsidR="00625276" w:rsidRPr="006D17AA" w:rsidRDefault="00625276" w:rsidP="00625276">
      <w:pPr>
        <w:spacing w:line="240" w:lineRule="auto"/>
        <w:ind w:left="680"/>
        <w:jc w:val="left"/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</w:pPr>
      <w:r w:rsidRPr="006D17AA"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  <w:t xml:space="preserve">   </w:t>
      </w:r>
    </w:p>
    <w:p w14:paraId="4F3CE251" w14:textId="77777777" w:rsidR="00625276" w:rsidRPr="006D17AA" w:rsidRDefault="00625276" w:rsidP="00625276">
      <w:pPr>
        <w:spacing w:line="240" w:lineRule="auto"/>
        <w:ind w:left="680"/>
        <w:jc w:val="left"/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</w:pPr>
      <w:r w:rsidRPr="006D17AA"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  <w:t>Контактные напряжения без учета дополнительных нагрузок SIGMA(HO), МПа - 726.178</w:t>
      </w:r>
    </w:p>
    <w:p w14:paraId="6DC3292C" w14:textId="77777777" w:rsidR="00625276" w:rsidRPr="006D17AA" w:rsidRDefault="00625276" w:rsidP="00625276">
      <w:pPr>
        <w:spacing w:line="240" w:lineRule="auto"/>
        <w:ind w:left="680"/>
        <w:jc w:val="left"/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</w:pPr>
      <w:r w:rsidRPr="006D17AA"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  <w:t>Действующие в полюсе зацепления контактные напряжения SIGMA(H), МПа - 1042.06</w:t>
      </w:r>
    </w:p>
    <w:p w14:paraId="730F5E77" w14:textId="77777777" w:rsidR="00625276" w:rsidRPr="006D17AA" w:rsidRDefault="00625276" w:rsidP="00625276">
      <w:pPr>
        <w:spacing w:line="240" w:lineRule="auto"/>
        <w:ind w:left="680"/>
        <w:jc w:val="left"/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</w:pPr>
      <w:r w:rsidRPr="006D17AA"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  <w:t>-----------------------------------------------------</w:t>
      </w:r>
    </w:p>
    <w:p w14:paraId="2FA7E136" w14:textId="77777777" w:rsidR="00625276" w:rsidRPr="006D17AA" w:rsidRDefault="00625276" w:rsidP="00625276">
      <w:pPr>
        <w:spacing w:line="240" w:lineRule="auto"/>
        <w:ind w:left="680"/>
        <w:jc w:val="left"/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</w:pPr>
      <w:r w:rsidRPr="006D17AA"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  <w:t xml:space="preserve">     РАСЧЕТ НА КОНТАКТНУЮ ПРОЧНОСТЬ ПРИ ДЕЙСТВИИ МАКСИМАЛЬНОЙ НАГРУЗКИ</w:t>
      </w:r>
    </w:p>
    <w:p w14:paraId="56779056" w14:textId="77777777" w:rsidR="00625276" w:rsidRPr="006D17AA" w:rsidRDefault="00625276" w:rsidP="00625276">
      <w:pPr>
        <w:spacing w:line="240" w:lineRule="auto"/>
        <w:ind w:left="680"/>
        <w:jc w:val="left"/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</w:pPr>
      <w:r w:rsidRPr="006D17AA"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  <w:t xml:space="preserve">    </w:t>
      </w:r>
    </w:p>
    <w:p w14:paraId="43E9042A" w14:textId="77777777" w:rsidR="00625276" w:rsidRPr="006D17AA" w:rsidRDefault="00625276" w:rsidP="00625276">
      <w:pPr>
        <w:spacing w:line="240" w:lineRule="auto"/>
        <w:ind w:left="680"/>
        <w:jc w:val="left"/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</w:pPr>
      <w:r w:rsidRPr="006D17AA"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  <w:t xml:space="preserve">Коэффициент, учитывающий динамическую нагрузку, возникающую в зацеплении при </w:t>
      </w:r>
      <w:proofErr w:type="spellStart"/>
      <w:r w:rsidRPr="006D17AA"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  <w:t>max</w:t>
      </w:r>
      <w:proofErr w:type="spellEnd"/>
      <w:r w:rsidRPr="006D17AA"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  <w:t xml:space="preserve"> моменте, K(HV) - 1.01952</w:t>
      </w:r>
    </w:p>
    <w:p w14:paraId="5D519FB0" w14:textId="77777777" w:rsidR="00625276" w:rsidRPr="006D17AA" w:rsidRDefault="00625276" w:rsidP="00625276">
      <w:pPr>
        <w:spacing w:line="240" w:lineRule="auto"/>
        <w:ind w:left="680"/>
        <w:jc w:val="left"/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</w:pPr>
      <w:r w:rsidRPr="006D17AA"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  <w:t>Коэффициент нагрузки K(HMAX) - 1.98847</w:t>
      </w:r>
    </w:p>
    <w:p w14:paraId="1F681A60" w14:textId="77777777" w:rsidR="00625276" w:rsidRPr="006D17AA" w:rsidRDefault="00625276" w:rsidP="00625276">
      <w:pPr>
        <w:spacing w:line="240" w:lineRule="auto"/>
        <w:ind w:left="680"/>
        <w:jc w:val="left"/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</w:pPr>
      <w:r w:rsidRPr="006D17AA"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  <w:t>Максимальный момент М(</w:t>
      </w:r>
      <w:proofErr w:type="spellStart"/>
      <w:r w:rsidRPr="006D17AA"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  <w:t>max</w:t>
      </w:r>
      <w:proofErr w:type="spellEnd"/>
      <w:r w:rsidRPr="006D17AA"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  <w:t>), Нм - 608.333</w:t>
      </w:r>
    </w:p>
    <w:p w14:paraId="77C89CE1" w14:textId="77777777" w:rsidR="00625276" w:rsidRPr="006D17AA" w:rsidRDefault="00625276" w:rsidP="00625276">
      <w:pPr>
        <w:spacing w:line="240" w:lineRule="auto"/>
        <w:ind w:left="680"/>
        <w:jc w:val="left"/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</w:pPr>
      <w:r w:rsidRPr="006D17AA"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  <w:t xml:space="preserve">Средний момент </w:t>
      </w:r>
      <w:proofErr w:type="gramStart"/>
      <w:r w:rsidRPr="006D17AA"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  <w:t>М(</w:t>
      </w:r>
      <w:proofErr w:type="gramEnd"/>
      <w:r w:rsidRPr="006D17AA"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  <w:t>1), Нм - 212.917</w:t>
      </w:r>
    </w:p>
    <w:p w14:paraId="663752EE" w14:textId="77777777" w:rsidR="00625276" w:rsidRPr="006D17AA" w:rsidRDefault="00625276" w:rsidP="00625276">
      <w:pPr>
        <w:spacing w:line="240" w:lineRule="auto"/>
        <w:ind w:left="680"/>
        <w:jc w:val="left"/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</w:pPr>
      <w:r w:rsidRPr="006D17AA"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  <w:tab/>
        <w:t xml:space="preserve">  </w:t>
      </w:r>
    </w:p>
    <w:p w14:paraId="73756394" w14:textId="77777777" w:rsidR="00625276" w:rsidRPr="006D17AA" w:rsidRDefault="00625276" w:rsidP="00625276">
      <w:pPr>
        <w:spacing w:line="240" w:lineRule="auto"/>
        <w:ind w:left="680"/>
        <w:jc w:val="left"/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</w:pPr>
      <w:r w:rsidRPr="006D17AA"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  <w:t>Контактные напряжения при действии максимальной нагрузки SIGMA(HMAX), МПа - 1730.89</w:t>
      </w:r>
    </w:p>
    <w:p w14:paraId="797A0CEA" w14:textId="77777777" w:rsidR="00625276" w:rsidRPr="006D17AA" w:rsidRDefault="00625276" w:rsidP="00625276">
      <w:pPr>
        <w:spacing w:line="240" w:lineRule="auto"/>
        <w:ind w:left="680"/>
        <w:jc w:val="left"/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</w:pPr>
      <w:r w:rsidRPr="006D17AA"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  <w:t>Допускаемые контактные напряжения при действии максимальной нагрузки SIGMA(HPMAX):</w:t>
      </w:r>
    </w:p>
    <w:p w14:paraId="5A4E596E" w14:textId="77777777" w:rsidR="00625276" w:rsidRPr="006D17AA" w:rsidRDefault="00625276" w:rsidP="00625276">
      <w:pPr>
        <w:spacing w:line="240" w:lineRule="auto"/>
        <w:ind w:left="680"/>
        <w:jc w:val="left"/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</w:pPr>
      <w:r w:rsidRPr="006D17AA"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  <w:t xml:space="preserve">     Шестерни - 2640     Колеса - 2640</w:t>
      </w:r>
    </w:p>
    <w:p w14:paraId="0AC9A482" w14:textId="77777777" w:rsidR="00625276" w:rsidRPr="006D17AA" w:rsidRDefault="00625276" w:rsidP="00625276">
      <w:pPr>
        <w:spacing w:line="240" w:lineRule="auto"/>
        <w:ind w:left="680"/>
        <w:jc w:val="left"/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</w:pPr>
      <w:r w:rsidRPr="006D17AA"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  <w:t xml:space="preserve">     </w:t>
      </w:r>
    </w:p>
    <w:p w14:paraId="74B8D701" w14:textId="77777777" w:rsidR="00625276" w:rsidRPr="006D17AA" w:rsidRDefault="00625276" w:rsidP="00625276">
      <w:pPr>
        <w:spacing w:line="240" w:lineRule="auto"/>
        <w:ind w:left="680"/>
        <w:jc w:val="left"/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</w:pPr>
      <w:r w:rsidRPr="006D17AA"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  <w:t>****************************************************</w:t>
      </w:r>
    </w:p>
    <w:p w14:paraId="721D4203" w14:textId="77777777" w:rsidR="00625276" w:rsidRPr="006D17AA" w:rsidRDefault="00625276" w:rsidP="00625276">
      <w:pPr>
        <w:spacing w:line="240" w:lineRule="auto"/>
        <w:ind w:left="680"/>
        <w:jc w:val="left"/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</w:pPr>
      <w:r w:rsidRPr="006D17AA"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  <w:t xml:space="preserve">     </w:t>
      </w:r>
    </w:p>
    <w:p w14:paraId="677A68A5" w14:textId="77777777" w:rsidR="00625276" w:rsidRPr="006D17AA" w:rsidRDefault="00625276" w:rsidP="00625276">
      <w:pPr>
        <w:spacing w:line="240" w:lineRule="auto"/>
        <w:ind w:left="680"/>
        <w:jc w:val="left"/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</w:pPr>
      <w:r w:rsidRPr="006D17AA"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  <w:t xml:space="preserve">        РАСЧЕТ НА ИЗГИБНУЮ ПРОЧНОСТЬ ПАРЫ МЦК-САТЕЛЛИТ</w:t>
      </w:r>
    </w:p>
    <w:p w14:paraId="5E0D7002" w14:textId="77777777" w:rsidR="00625276" w:rsidRPr="006D17AA" w:rsidRDefault="00625276" w:rsidP="00625276">
      <w:pPr>
        <w:spacing w:line="240" w:lineRule="auto"/>
        <w:ind w:left="680"/>
        <w:jc w:val="left"/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</w:pPr>
      <w:r w:rsidRPr="006D17AA"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  <w:t xml:space="preserve">     </w:t>
      </w:r>
    </w:p>
    <w:p w14:paraId="448EF669" w14:textId="77777777" w:rsidR="00625276" w:rsidRPr="006D17AA" w:rsidRDefault="00625276" w:rsidP="00625276">
      <w:pPr>
        <w:spacing w:line="240" w:lineRule="auto"/>
        <w:ind w:left="680"/>
        <w:jc w:val="left"/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</w:pPr>
      <w:r w:rsidRPr="006D17AA"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  <w:t xml:space="preserve">        Расчет зубьев МЦК     </w:t>
      </w:r>
    </w:p>
    <w:p w14:paraId="3B8FF362" w14:textId="77777777" w:rsidR="00625276" w:rsidRPr="006D17AA" w:rsidRDefault="00625276" w:rsidP="00625276">
      <w:pPr>
        <w:spacing w:line="240" w:lineRule="auto"/>
        <w:ind w:left="680"/>
        <w:jc w:val="left"/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</w:pPr>
      <w:r w:rsidRPr="006D17AA"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  <w:t>ОПРЕДЕЛЕНИЕ ДОПУСКАЕМЫХ НАПРЯЖЕНИЙ ПРИ РАСЧЕТЕ НА ИЗГИБНУЮ ВЫНОСЛИВОСТЬ</w:t>
      </w:r>
    </w:p>
    <w:p w14:paraId="1C78DD41" w14:textId="77777777" w:rsidR="00625276" w:rsidRPr="006D17AA" w:rsidRDefault="00625276" w:rsidP="00625276">
      <w:pPr>
        <w:spacing w:line="240" w:lineRule="auto"/>
        <w:ind w:left="680"/>
        <w:jc w:val="left"/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</w:pPr>
      <w:r w:rsidRPr="006D17AA"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  <w:t xml:space="preserve">         </w:t>
      </w:r>
    </w:p>
    <w:p w14:paraId="63CCDA9B" w14:textId="77777777" w:rsidR="00625276" w:rsidRPr="006D17AA" w:rsidRDefault="00625276" w:rsidP="00625276">
      <w:pPr>
        <w:spacing w:line="240" w:lineRule="auto"/>
        <w:ind w:left="680"/>
        <w:jc w:val="left"/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</w:pPr>
      <w:r w:rsidRPr="006D17AA"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  <w:t xml:space="preserve">      ПРЯМОЕ ДЕЙСТВИЕ НАГРУЗКИ</w:t>
      </w:r>
    </w:p>
    <w:p w14:paraId="44EB5DE6" w14:textId="77777777" w:rsidR="00625276" w:rsidRPr="006D17AA" w:rsidRDefault="00625276" w:rsidP="00625276">
      <w:pPr>
        <w:spacing w:line="240" w:lineRule="auto"/>
        <w:ind w:left="680"/>
        <w:jc w:val="left"/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</w:pPr>
      <w:r w:rsidRPr="006D17AA"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  <w:t xml:space="preserve">     НАГРУЗКА ПОСТОЯННА</w:t>
      </w:r>
    </w:p>
    <w:p w14:paraId="147E287C" w14:textId="77777777" w:rsidR="00625276" w:rsidRPr="006D17AA" w:rsidRDefault="00625276" w:rsidP="00625276">
      <w:pPr>
        <w:spacing w:line="240" w:lineRule="auto"/>
        <w:ind w:left="680"/>
        <w:jc w:val="left"/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</w:pPr>
      <w:proofErr w:type="spellStart"/>
      <w:r w:rsidRPr="006D17AA"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  <w:t>Oкружная</w:t>
      </w:r>
      <w:proofErr w:type="spellEnd"/>
      <w:r w:rsidRPr="006D17AA"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  <w:t xml:space="preserve"> сила на делительном диаметре для прямого действия нагрузки, H - 1077.2</w:t>
      </w:r>
    </w:p>
    <w:p w14:paraId="46E3CE0D" w14:textId="77777777" w:rsidR="00625276" w:rsidRPr="006D17AA" w:rsidRDefault="00625276" w:rsidP="00625276">
      <w:pPr>
        <w:spacing w:line="240" w:lineRule="auto"/>
        <w:ind w:left="680"/>
        <w:jc w:val="left"/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</w:pPr>
      <w:r w:rsidRPr="006D17AA"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  <w:t xml:space="preserve">  РАСЧЕТНЫЙ МОМЕНТ 26.7647</w:t>
      </w:r>
    </w:p>
    <w:p w14:paraId="2C649A9F" w14:textId="77777777" w:rsidR="00625276" w:rsidRPr="006D17AA" w:rsidRDefault="00625276" w:rsidP="00625276">
      <w:pPr>
        <w:spacing w:line="240" w:lineRule="auto"/>
        <w:ind w:left="680"/>
        <w:jc w:val="left"/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</w:pPr>
      <w:r w:rsidRPr="006D17AA"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  <w:t xml:space="preserve">  СКОРОСТЬ В ЗАЦЕПЛЕНИИ 2.0983</w:t>
      </w:r>
    </w:p>
    <w:p w14:paraId="2A8C8DB2" w14:textId="77777777" w:rsidR="00625276" w:rsidRPr="006D17AA" w:rsidRDefault="00625276" w:rsidP="00625276">
      <w:pPr>
        <w:spacing w:line="240" w:lineRule="auto"/>
        <w:ind w:left="680"/>
        <w:jc w:val="left"/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</w:pPr>
      <w:r w:rsidRPr="006D17AA"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  <w:t xml:space="preserve">  ЧИСЛО ЦИКЛОВ 3.4155e+07</w:t>
      </w:r>
    </w:p>
    <w:p w14:paraId="6D24A786" w14:textId="77777777" w:rsidR="00625276" w:rsidRPr="006D17AA" w:rsidRDefault="00625276" w:rsidP="00625276">
      <w:pPr>
        <w:spacing w:line="240" w:lineRule="auto"/>
        <w:ind w:left="680"/>
        <w:jc w:val="left"/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</w:pPr>
      <w:r w:rsidRPr="006D17AA"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  <w:t>Коэффициент долговечности K(FL) -   1.000</w:t>
      </w:r>
    </w:p>
    <w:p w14:paraId="323BB2EC" w14:textId="77777777" w:rsidR="00625276" w:rsidRPr="006D17AA" w:rsidRDefault="00625276" w:rsidP="00625276">
      <w:pPr>
        <w:spacing w:line="240" w:lineRule="auto"/>
        <w:ind w:left="680"/>
        <w:jc w:val="left"/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</w:pPr>
      <w:r w:rsidRPr="006D17AA"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  <w:t xml:space="preserve">    </w:t>
      </w:r>
    </w:p>
    <w:p w14:paraId="374BC94C" w14:textId="77777777" w:rsidR="00625276" w:rsidRPr="006D17AA" w:rsidRDefault="00625276" w:rsidP="00625276">
      <w:pPr>
        <w:spacing w:line="240" w:lineRule="auto"/>
        <w:ind w:left="680"/>
        <w:jc w:val="left"/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</w:pPr>
      <w:r w:rsidRPr="006D17AA"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  <w:t xml:space="preserve">           РЕВЕРСИВНОЕ ДЕЙСТВИЕ НАГРУЗКИ</w:t>
      </w:r>
    </w:p>
    <w:p w14:paraId="71763FF9" w14:textId="77777777" w:rsidR="00625276" w:rsidRPr="006D17AA" w:rsidRDefault="00625276" w:rsidP="00625276">
      <w:pPr>
        <w:spacing w:line="240" w:lineRule="auto"/>
        <w:ind w:left="680"/>
        <w:jc w:val="left"/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</w:pPr>
      <w:r w:rsidRPr="006D17AA"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  <w:t xml:space="preserve">     НАГРУЗКА ПОСТОЯННА</w:t>
      </w:r>
    </w:p>
    <w:p w14:paraId="60812BB7" w14:textId="77777777" w:rsidR="00625276" w:rsidRPr="006D17AA" w:rsidRDefault="00625276" w:rsidP="00625276">
      <w:pPr>
        <w:spacing w:line="240" w:lineRule="auto"/>
        <w:ind w:left="680"/>
        <w:jc w:val="left"/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</w:pPr>
      <w:r w:rsidRPr="006D17AA"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  <w:t>Окружная сила на делительном диаметре для реверсивного действия нагрузки F(TF), H - 4032.58</w:t>
      </w:r>
    </w:p>
    <w:p w14:paraId="5676F9D9" w14:textId="77777777" w:rsidR="00625276" w:rsidRPr="006D17AA" w:rsidRDefault="00625276" w:rsidP="00625276">
      <w:pPr>
        <w:spacing w:line="240" w:lineRule="auto"/>
        <w:ind w:left="680"/>
        <w:jc w:val="left"/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</w:pPr>
      <w:proofErr w:type="spellStart"/>
      <w:r w:rsidRPr="006D17AA"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  <w:t>Kоэффициент</w:t>
      </w:r>
      <w:proofErr w:type="spellEnd"/>
      <w:r w:rsidRPr="006D17AA"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  <w:t>, учитывающий характер циклограммы, для реверсивного действия нагрузки MJU(F1) - 4.48335</w:t>
      </w:r>
    </w:p>
    <w:p w14:paraId="2D5BE907" w14:textId="77777777" w:rsidR="00625276" w:rsidRPr="006D17AA" w:rsidRDefault="00625276" w:rsidP="00625276">
      <w:pPr>
        <w:spacing w:line="240" w:lineRule="auto"/>
        <w:ind w:left="680"/>
        <w:jc w:val="left"/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</w:pPr>
      <w:r w:rsidRPr="006D17AA"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  <w:t>Эквивалентное число циклов перемены напряжений для реверсивного действия нагрузки N(FE) - 1.79334e+07</w:t>
      </w:r>
    </w:p>
    <w:p w14:paraId="3A077A4D" w14:textId="77777777" w:rsidR="00625276" w:rsidRPr="006D17AA" w:rsidRDefault="00625276" w:rsidP="00625276">
      <w:pPr>
        <w:spacing w:line="240" w:lineRule="auto"/>
        <w:ind w:left="680"/>
        <w:jc w:val="left"/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</w:pPr>
      <w:r w:rsidRPr="006D17AA"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  <w:t>Расчетный момент для реверсивного действия нагрузки, M(H) - 100.196</w:t>
      </w:r>
    </w:p>
    <w:p w14:paraId="4BEB9DC2" w14:textId="77777777" w:rsidR="00625276" w:rsidRPr="006D17AA" w:rsidRDefault="00625276" w:rsidP="00625276">
      <w:pPr>
        <w:spacing w:line="240" w:lineRule="auto"/>
        <w:ind w:left="680"/>
        <w:jc w:val="left"/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</w:pPr>
      <w:r w:rsidRPr="006D17AA"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  <w:t xml:space="preserve">Коэффициент долговечности для реверсивного </w:t>
      </w:r>
      <w:proofErr w:type="gramStart"/>
      <w:r w:rsidRPr="006D17AA"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  <w:t>действия  нагрузки</w:t>
      </w:r>
      <w:proofErr w:type="gramEnd"/>
      <w:r w:rsidRPr="006D17AA"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  <w:t xml:space="preserve"> K(FL) - 1</w:t>
      </w:r>
    </w:p>
    <w:p w14:paraId="291007C0" w14:textId="77777777" w:rsidR="00625276" w:rsidRPr="006D17AA" w:rsidRDefault="00625276" w:rsidP="00625276">
      <w:pPr>
        <w:spacing w:line="240" w:lineRule="auto"/>
        <w:ind w:left="680"/>
        <w:jc w:val="left"/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</w:pPr>
      <w:r w:rsidRPr="006D17AA"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  <w:t xml:space="preserve">    </w:t>
      </w:r>
    </w:p>
    <w:p w14:paraId="67061648" w14:textId="77777777" w:rsidR="00625276" w:rsidRPr="006D17AA" w:rsidRDefault="00625276" w:rsidP="00625276">
      <w:pPr>
        <w:spacing w:line="240" w:lineRule="auto"/>
        <w:ind w:left="680"/>
        <w:jc w:val="left"/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</w:pPr>
      <w:proofErr w:type="spellStart"/>
      <w:r w:rsidRPr="006D17AA"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  <w:t>Kоэффициент</w:t>
      </w:r>
      <w:proofErr w:type="spellEnd"/>
      <w:r w:rsidRPr="006D17AA"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  <w:t>, учитывающий влияние двухстороннего приложения нагрузки, K(FC) - 0.933219</w:t>
      </w:r>
    </w:p>
    <w:p w14:paraId="6F91B792" w14:textId="77777777" w:rsidR="00625276" w:rsidRPr="006D17AA" w:rsidRDefault="00625276" w:rsidP="00625276">
      <w:pPr>
        <w:spacing w:line="240" w:lineRule="auto"/>
        <w:ind w:left="680"/>
        <w:jc w:val="left"/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</w:pPr>
      <w:proofErr w:type="spellStart"/>
      <w:r w:rsidRPr="006D17AA"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  <w:t>Kоэффициент</w:t>
      </w:r>
      <w:proofErr w:type="spellEnd"/>
      <w:r w:rsidRPr="006D17AA"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  <w:t xml:space="preserve">, учитывающий влияние деформационного </w:t>
      </w:r>
      <w:proofErr w:type="spellStart"/>
      <w:r w:rsidRPr="006D17AA"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  <w:t>упрочнeния</w:t>
      </w:r>
      <w:proofErr w:type="spellEnd"/>
      <w:r w:rsidRPr="006D17AA"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  <w:t xml:space="preserve"> или электрохимической обработки переходной поверхности, K(FG) - 0.75</w:t>
      </w:r>
    </w:p>
    <w:p w14:paraId="443C6010" w14:textId="77777777" w:rsidR="00625276" w:rsidRPr="006D17AA" w:rsidRDefault="00625276" w:rsidP="00625276">
      <w:pPr>
        <w:spacing w:line="240" w:lineRule="auto"/>
        <w:ind w:left="680"/>
        <w:jc w:val="left"/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</w:pPr>
      <w:proofErr w:type="spellStart"/>
      <w:r w:rsidRPr="006D17AA"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  <w:t>Kоэффициент</w:t>
      </w:r>
      <w:proofErr w:type="spellEnd"/>
      <w:r w:rsidRPr="006D17AA"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  <w:t>, учитывающий влияние шлифования переходной - 1</w:t>
      </w:r>
    </w:p>
    <w:p w14:paraId="5B3E21C0" w14:textId="77777777" w:rsidR="00625276" w:rsidRPr="006D17AA" w:rsidRDefault="00625276" w:rsidP="00625276">
      <w:pPr>
        <w:spacing w:line="240" w:lineRule="auto"/>
        <w:ind w:left="680"/>
        <w:jc w:val="left"/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</w:pPr>
      <w:proofErr w:type="spellStart"/>
      <w:r w:rsidRPr="006D17AA"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  <w:t>Kоэффициент</w:t>
      </w:r>
      <w:proofErr w:type="spellEnd"/>
      <w:r w:rsidRPr="006D17AA"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  <w:t xml:space="preserve">, учитывающий влияние шлифования </w:t>
      </w:r>
      <w:proofErr w:type="gramStart"/>
      <w:r w:rsidRPr="006D17AA"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  <w:t>переходной  поверхности</w:t>
      </w:r>
      <w:proofErr w:type="gramEnd"/>
      <w:r w:rsidRPr="006D17AA"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  <w:t xml:space="preserve"> зуба шестерни, K(FD) - 1</w:t>
      </w:r>
    </w:p>
    <w:p w14:paraId="79A197B7" w14:textId="77777777" w:rsidR="00625276" w:rsidRPr="006D17AA" w:rsidRDefault="00625276" w:rsidP="00625276">
      <w:pPr>
        <w:spacing w:line="240" w:lineRule="auto"/>
        <w:ind w:left="680"/>
        <w:jc w:val="left"/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</w:pPr>
      <w:r w:rsidRPr="006D17AA"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  <w:t xml:space="preserve">Предел </w:t>
      </w:r>
      <w:proofErr w:type="spellStart"/>
      <w:r w:rsidRPr="006D17AA"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  <w:t>изломной</w:t>
      </w:r>
      <w:proofErr w:type="spellEnd"/>
      <w:r w:rsidRPr="006D17AA"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  <w:t xml:space="preserve"> выносливости, SIGMA(FLIM0), МПа - 950</w:t>
      </w:r>
    </w:p>
    <w:p w14:paraId="474646EF" w14:textId="77777777" w:rsidR="00625276" w:rsidRPr="006D17AA" w:rsidRDefault="00625276" w:rsidP="00625276">
      <w:pPr>
        <w:spacing w:line="240" w:lineRule="auto"/>
        <w:ind w:left="680"/>
        <w:jc w:val="left"/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</w:pPr>
      <w:r w:rsidRPr="006D17AA"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  <w:t>Предел выносливости зубьев колес при изгибе, SIGMA(FLIM), МПа - 712.5</w:t>
      </w:r>
    </w:p>
    <w:p w14:paraId="6E1C179D" w14:textId="77777777" w:rsidR="00625276" w:rsidRPr="006D17AA" w:rsidRDefault="00625276" w:rsidP="00625276">
      <w:pPr>
        <w:spacing w:line="240" w:lineRule="auto"/>
        <w:ind w:left="680"/>
        <w:jc w:val="left"/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</w:pPr>
      <w:proofErr w:type="spellStart"/>
      <w:r w:rsidRPr="006D17AA"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  <w:t>Kоэффициент</w:t>
      </w:r>
      <w:proofErr w:type="spellEnd"/>
      <w:r w:rsidRPr="006D17AA"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  <w:t xml:space="preserve"> безопасности, S(F) - 1.7825</w:t>
      </w:r>
    </w:p>
    <w:p w14:paraId="46C2C53D" w14:textId="77777777" w:rsidR="00625276" w:rsidRPr="006D17AA" w:rsidRDefault="00625276" w:rsidP="00625276">
      <w:pPr>
        <w:spacing w:line="240" w:lineRule="auto"/>
        <w:ind w:left="680"/>
        <w:jc w:val="left"/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</w:pPr>
      <w:proofErr w:type="spellStart"/>
      <w:r w:rsidRPr="006D17AA"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  <w:t>Kоэффициент</w:t>
      </w:r>
      <w:proofErr w:type="spellEnd"/>
      <w:r w:rsidRPr="006D17AA"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  <w:t>, учитывающий градиент напряжений и чувствительность материала к концентрации напряжений, Y(S) - 1.03022</w:t>
      </w:r>
    </w:p>
    <w:p w14:paraId="3915A1E2" w14:textId="77777777" w:rsidR="00625276" w:rsidRPr="006D17AA" w:rsidRDefault="00625276" w:rsidP="00625276">
      <w:pPr>
        <w:spacing w:line="240" w:lineRule="auto"/>
        <w:ind w:left="680"/>
        <w:jc w:val="left"/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</w:pPr>
      <w:proofErr w:type="spellStart"/>
      <w:r w:rsidRPr="006D17AA"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  <w:t>Kоэффициент</w:t>
      </w:r>
      <w:proofErr w:type="spellEnd"/>
      <w:r w:rsidRPr="006D17AA"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  <w:t>, учитывающий шероховатость переходной поверхности, Y(R) - 1</w:t>
      </w:r>
    </w:p>
    <w:p w14:paraId="0DF02416" w14:textId="77777777" w:rsidR="00625276" w:rsidRPr="006D17AA" w:rsidRDefault="00625276" w:rsidP="00625276">
      <w:pPr>
        <w:spacing w:line="240" w:lineRule="auto"/>
        <w:ind w:left="680"/>
        <w:jc w:val="left"/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</w:pPr>
      <w:proofErr w:type="spellStart"/>
      <w:r w:rsidRPr="006D17AA"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  <w:t>Kоэффициент</w:t>
      </w:r>
      <w:proofErr w:type="spellEnd"/>
      <w:r w:rsidRPr="006D17AA"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  <w:t>, учитывающий размеры зубчатого колеса, K(XF) - 1</w:t>
      </w:r>
    </w:p>
    <w:p w14:paraId="50A51052" w14:textId="77777777" w:rsidR="00625276" w:rsidRPr="006D17AA" w:rsidRDefault="00625276" w:rsidP="00625276">
      <w:pPr>
        <w:spacing w:line="240" w:lineRule="auto"/>
        <w:ind w:left="680"/>
        <w:jc w:val="left"/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</w:pPr>
      <w:r w:rsidRPr="006D17AA"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  <w:t xml:space="preserve">    </w:t>
      </w:r>
    </w:p>
    <w:p w14:paraId="676FF9B2" w14:textId="77777777" w:rsidR="00625276" w:rsidRPr="006D17AA" w:rsidRDefault="00625276" w:rsidP="00625276">
      <w:pPr>
        <w:spacing w:line="240" w:lineRule="auto"/>
        <w:ind w:left="680"/>
        <w:jc w:val="left"/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</w:pPr>
      <w:r w:rsidRPr="006D17AA"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  <w:t>Допускаемое изгибное напряжение при расчете на выносливость, МПа - 411.8</w:t>
      </w:r>
    </w:p>
    <w:p w14:paraId="4DCB0EAF" w14:textId="77777777" w:rsidR="00625276" w:rsidRPr="006D17AA" w:rsidRDefault="00625276" w:rsidP="00625276">
      <w:pPr>
        <w:spacing w:line="240" w:lineRule="auto"/>
        <w:ind w:left="680"/>
        <w:jc w:val="left"/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</w:pPr>
      <w:r w:rsidRPr="006D17AA"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  <w:t>--------------------------------------------------</w:t>
      </w:r>
    </w:p>
    <w:p w14:paraId="01FF346F" w14:textId="77777777" w:rsidR="00625276" w:rsidRPr="006D17AA" w:rsidRDefault="00625276" w:rsidP="00625276">
      <w:pPr>
        <w:spacing w:line="240" w:lineRule="auto"/>
        <w:ind w:left="680"/>
        <w:jc w:val="left"/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</w:pPr>
      <w:r w:rsidRPr="006D17AA"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  <w:t>РАСЧЕТ НА ИЗГИБНУЮ ВЫНОСЛИВОСТЬ</w:t>
      </w:r>
    </w:p>
    <w:p w14:paraId="368B262B" w14:textId="77777777" w:rsidR="00625276" w:rsidRPr="006D17AA" w:rsidRDefault="00625276" w:rsidP="00625276">
      <w:pPr>
        <w:spacing w:line="240" w:lineRule="auto"/>
        <w:ind w:left="680"/>
        <w:jc w:val="left"/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</w:pPr>
      <w:r w:rsidRPr="006D17AA"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  <w:t xml:space="preserve">    </w:t>
      </w:r>
    </w:p>
    <w:p w14:paraId="13442109" w14:textId="77777777" w:rsidR="00625276" w:rsidRPr="006D17AA" w:rsidRDefault="00625276" w:rsidP="00625276">
      <w:pPr>
        <w:spacing w:line="240" w:lineRule="auto"/>
        <w:ind w:left="680"/>
        <w:jc w:val="left"/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</w:pPr>
      <w:r w:rsidRPr="006D17AA"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  <w:t>Коэффициент, учитывающий динамическую нагрузку, возникающую в зацеплении, K(FV) -   1.056</w:t>
      </w:r>
    </w:p>
    <w:p w14:paraId="37B3FF7B" w14:textId="77777777" w:rsidR="00625276" w:rsidRPr="006D17AA" w:rsidRDefault="00625276" w:rsidP="00625276">
      <w:pPr>
        <w:spacing w:line="240" w:lineRule="auto"/>
        <w:ind w:left="680"/>
        <w:jc w:val="left"/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</w:pPr>
      <w:r w:rsidRPr="006D17AA"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  <w:t>Коэффициент, учитывающий распределение нагрузки по ширине венца, K(FBETTA) -   1.110</w:t>
      </w:r>
    </w:p>
    <w:p w14:paraId="0F5CE7C8" w14:textId="77777777" w:rsidR="00625276" w:rsidRPr="006D17AA" w:rsidRDefault="00625276" w:rsidP="00625276">
      <w:pPr>
        <w:spacing w:line="240" w:lineRule="auto"/>
        <w:ind w:left="680"/>
        <w:jc w:val="left"/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</w:pPr>
      <w:r w:rsidRPr="006D17AA"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  <w:t>Коэффициент, учитывающий распределение нагрузки между зубьями, K(FALFA) -   1.058</w:t>
      </w:r>
    </w:p>
    <w:p w14:paraId="7A348BD1" w14:textId="77777777" w:rsidR="00625276" w:rsidRPr="006D17AA" w:rsidRDefault="00625276" w:rsidP="00625276">
      <w:pPr>
        <w:spacing w:line="240" w:lineRule="auto"/>
        <w:ind w:left="680"/>
        <w:jc w:val="left"/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</w:pPr>
      <w:r w:rsidRPr="006D17AA"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  <w:t>Коэффициент внешней динамической нагрузки KA -   1.750</w:t>
      </w:r>
    </w:p>
    <w:p w14:paraId="4CE4B88D" w14:textId="77777777" w:rsidR="00625276" w:rsidRPr="006D17AA" w:rsidRDefault="00625276" w:rsidP="00625276">
      <w:pPr>
        <w:spacing w:line="240" w:lineRule="auto"/>
        <w:ind w:left="680"/>
        <w:jc w:val="left"/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</w:pPr>
      <w:r w:rsidRPr="006D17AA"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  <w:t>Коэффициент нагрузки, K(F) -   2.171</w:t>
      </w:r>
    </w:p>
    <w:p w14:paraId="7D88DB27" w14:textId="77777777" w:rsidR="00625276" w:rsidRPr="006D17AA" w:rsidRDefault="00625276" w:rsidP="00625276">
      <w:pPr>
        <w:spacing w:line="240" w:lineRule="auto"/>
        <w:ind w:left="680"/>
        <w:jc w:val="left"/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</w:pPr>
      <w:r w:rsidRPr="006D17AA"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  <w:t>Коэффициент, учитывающий наклон зубьев, Y(BETTA) -   0.868</w:t>
      </w:r>
    </w:p>
    <w:p w14:paraId="064C5085" w14:textId="77777777" w:rsidR="00625276" w:rsidRPr="006D17AA" w:rsidRDefault="00625276" w:rsidP="00625276">
      <w:pPr>
        <w:spacing w:line="240" w:lineRule="auto"/>
        <w:ind w:left="680"/>
        <w:jc w:val="left"/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</w:pPr>
      <w:r w:rsidRPr="006D17AA"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  <w:lastRenderedPageBreak/>
        <w:t>Коэффициент, учитывающий перекрытие зубьев, Y(E) -   0.625</w:t>
      </w:r>
    </w:p>
    <w:p w14:paraId="38B9C0C7" w14:textId="77777777" w:rsidR="00625276" w:rsidRPr="006D17AA" w:rsidRDefault="00625276" w:rsidP="00625276">
      <w:pPr>
        <w:spacing w:line="240" w:lineRule="auto"/>
        <w:ind w:left="680"/>
        <w:jc w:val="left"/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</w:pPr>
      <w:r w:rsidRPr="006D17AA"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  <w:t>Коэффициент, учитывающий форму зуба, Y(FS) -   3.703</w:t>
      </w:r>
    </w:p>
    <w:p w14:paraId="4925708D" w14:textId="77777777" w:rsidR="00625276" w:rsidRPr="006D17AA" w:rsidRDefault="00625276" w:rsidP="00625276">
      <w:pPr>
        <w:spacing w:line="240" w:lineRule="auto"/>
        <w:ind w:left="680"/>
        <w:jc w:val="left"/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</w:pPr>
      <w:r w:rsidRPr="006D17AA"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  <w:t xml:space="preserve">    </w:t>
      </w:r>
    </w:p>
    <w:p w14:paraId="3C5BBE65" w14:textId="77777777" w:rsidR="00625276" w:rsidRPr="006D17AA" w:rsidRDefault="00625276" w:rsidP="00625276">
      <w:pPr>
        <w:spacing w:line="240" w:lineRule="auto"/>
        <w:ind w:left="680"/>
        <w:jc w:val="left"/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</w:pPr>
      <w:r w:rsidRPr="006D17AA"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  <w:t xml:space="preserve">Действующие в полюсе зацепления изгибные </w:t>
      </w:r>
      <w:proofErr w:type="gramStart"/>
      <w:r w:rsidRPr="006D17AA"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  <w:t>напряжения,  SIGMA</w:t>
      </w:r>
      <w:proofErr w:type="gramEnd"/>
      <w:r w:rsidRPr="006D17AA"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  <w:t>(F), МПа - 292.841</w:t>
      </w:r>
    </w:p>
    <w:p w14:paraId="26A3F51F" w14:textId="77777777" w:rsidR="00625276" w:rsidRPr="006D17AA" w:rsidRDefault="00625276" w:rsidP="00625276">
      <w:pPr>
        <w:spacing w:line="240" w:lineRule="auto"/>
        <w:ind w:left="680"/>
        <w:jc w:val="left"/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</w:pPr>
      <w:r w:rsidRPr="006D17AA"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  <w:t>--------------------------------------------------</w:t>
      </w:r>
    </w:p>
    <w:p w14:paraId="7AFF6439" w14:textId="77777777" w:rsidR="00625276" w:rsidRPr="006D17AA" w:rsidRDefault="00625276" w:rsidP="00625276">
      <w:pPr>
        <w:spacing w:line="240" w:lineRule="auto"/>
        <w:ind w:left="680"/>
        <w:jc w:val="left"/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</w:pPr>
      <w:r w:rsidRPr="006D17AA"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  <w:t xml:space="preserve">     РАСЧЕТ НА ИЗГИБНУЮ ПРОЧНОСТЬ ПРИ ДЕЙСТВИИ МАКСИМАЛЬНОЙ НАГРУЗКИ</w:t>
      </w:r>
    </w:p>
    <w:p w14:paraId="32B4E73A" w14:textId="77777777" w:rsidR="00625276" w:rsidRPr="006D17AA" w:rsidRDefault="00625276" w:rsidP="00625276">
      <w:pPr>
        <w:spacing w:line="240" w:lineRule="auto"/>
        <w:ind w:left="680"/>
        <w:jc w:val="left"/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</w:pPr>
      <w:r w:rsidRPr="006D17AA"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  <w:t xml:space="preserve">    </w:t>
      </w:r>
    </w:p>
    <w:p w14:paraId="6117741C" w14:textId="77777777" w:rsidR="00625276" w:rsidRPr="006D17AA" w:rsidRDefault="00625276" w:rsidP="00625276">
      <w:pPr>
        <w:spacing w:line="240" w:lineRule="auto"/>
        <w:ind w:left="680"/>
        <w:jc w:val="left"/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</w:pPr>
      <w:r w:rsidRPr="006D17AA"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  <w:t>Максимальная расчетная нагрузка F(</w:t>
      </w:r>
      <w:proofErr w:type="spellStart"/>
      <w:r w:rsidRPr="006D17AA"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  <w:t>Tmax</w:t>
      </w:r>
      <w:proofErr w:type="spellEnd"/>
      <w:r w:rsidRPr="006D17AA"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  <w:t>), Н - 11521.7</w:t>
      </w:r>
    </w:p>
    <w:p w14:paraId="5BCE406B" w14:textId="77777777" w:rsidR="00625276" w:rsidRPr="006D17AA" w:rsidRDefault="00625276" w:rsidP="00625276">
      <w:pPr>
        <w:spacing w:line="240" w:lineRule="auto"/>
        <w:ind w:left="680"/>
        <w:jc w:val="left"/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</w:pPr>
      <w:proofErr w:type="spellStart"/>
      <w:r w:rsidRPr="006D17AA"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  <w:t>Pасчетная</w:t>
      </w:r>
      <w:proofErr w:type="spellEnd"/>
      <w:r w:rsidRPr="006D17AA"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  <w:t xml:space="preserve"> нагрузка F(T), Н - 4032.58</w:t>
      </w:r>
    </w:p>
    <w:p w14:paraId="128A3871" w14:textId="77777777" w:rsidR="00625276" w:rsidRPr="006D17AA" w:rsidRDefault="00625276" w:rsidP="00625276">
      <w:pPr>
        <w:spacing w:line="240" w:lineRule="auto"/>
        <w:ind w:left="680"/>
        <w:jc w:val="left"/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</w:pPr>
      <w:r w:rsidRPr="006D17AA"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  <w:t xml:space="preserve">    </w:t>
      </w:r>
    </w:p>
    <w:p w14:paraId="5BA40C48" w14:textId="77777777" w:rsidR="00625276" w:rsidRPr="006D17AA" w:rsidRDefault="00625276" w:rsidP="00625276">
      <w:pPr>
        <w:spacing w:line="240" w:lineRule="auto"/>
        <w:ind w:left="680"/>
        <w:jc w:val="left"/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</w:pPr>
      <w:r w:rsidRPr="006D17AA"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  <w:t>Действующие максимальные изгибные напряжения SIGMA(FMAX), МПа - 478.108</w:t>
      </w:r>
    </w:p>
    <w:p w14:paraId="3F782011" w14:textId="77777777" w:rsidR="00625276" w:rsidRPr="006D17AA" w:rsidRDefault="00625276" w:rsidP="00625276">
      <w:pPr>
        <w:spacing w:line="240" w:lineRule="auto"/>
        <w:ind w:left="680"/>
        <w:jc w:val="left"/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</w:pPr>
      <w:r w:rsidRPr="006D17AA"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  <w:t>Допускаемые максимальные изгибные напряжения SIGMA(FPMAX), МПа - 1932</w:t>
      </w:r>
    </w:p>
    <w:p w14:paraId="7E72F3F4" w14:textId="77777777" w:rsidR="00625276" w:rsidRPr="006D17AA" w:rsidRDefault="00625276" w:rsidP="00625276">
      <w:pPr>
        <w:spacing w:line="240" w:lineRule="auto"/>
        <w:ind w:left="680"/>
        <w:jc w:val="left"/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</w:pPr>
      <w:r w:rsidRPr="006D17AA"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  <w:t xml:space="preserve">     </w:t>
      </w:r>
    </w:p>
    <w:p w14:paraId="1B05D84C" w14:textId="77777777" w:rsidR="00625276" w:rsidRPr="006D17AA" w:rsidRDefault="00625276" w:rsidP="00625276">
      <w:pPr>
        <w:spacing w:line="240" w:lineRule="auto"/>
        <w:ind w:left="680"/>
        <w:jc w:val="left"/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</w:pPr>
      <w:r w:rsidRPr="006D17AA"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  <w:t>----------------------------------------------------</w:t>
      </w:r>
    </w:p>
    <w:p w14:paraId="4A478A70" w14:textId="77777777" w:rsidR="00625276" w:rsidRPr="006D17AA" w:rsidRDefault="00625276" w:rsidP="00625276">
      <w:pPr>
        <w:spacing w:line="240" w:lineRule="auto"/>
        <w:ind w:left="680"/>
        <w:jc w:val="left"/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</w:pPr>
      <w:r w:rsidRPr="006D17AA"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  <w:t xml:space="preserve">     </w:t>
      </w:r>
    </w:p>
    <w:p w14:paraId="3596D8AF" w14:textId="77777777" w:rsidR="00625276" w:rsidRPr="006D17AA" w:rsidRDefault="00625276" w:rsidP="00625276">
      <w:pPr>
        <w:spacing w:line="240" w:lineRule="auto"/>
        <w:ind w:left="680"/>
        <w:jc w:val="left"/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</w:pPr>
      <w:r w:rsidRPr="006D17AA"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  <w:t xml:space="preserve">        Расчет зубьев сателлита</w:t>
      </w:r>
    </w:p>
    <w:p w14:paraId="77037DEC" w14:textId="77777777" w:rsidR="00625276" w:rsidRPr="006D17AA" w:rsidRDefault="00625276" w:rsidP="00625276">
      <w:pPr>
        <w:spacing w:line="240" w:lineRule="auto"/>
        <w:ind w:left="680"/>
        <w:jc w:val="left"/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</w:pPr>
      <w:r w:rsidRPr="006D17AA"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  <w:t xml:space="preserve">     </w:t>
      </w:r>
    </w:p>
    <w:p w14:paraId="5C02CA75" w14:textId="77777777" w:rsidR="00625276" w:rsidRPr="006D17AA" w:rsidRDefault="00625276" w:rsidP="00625276">
      <w:pPr>
        <w:spacing w:line="240" w:lineRule="auto"/>
        <w:ind w:left="680"/>
        <w:jc w:val="left"/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</w:pPr>
      <w:r w:rsidRPr="006D17AA"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  <w:t>ОПРЕДЕЛЕНИЕ ДОПУСКАЕМЫХ НАПРЯЖЕНИЙ ПРИ РАСЧЕТЕ НА ИЗГИБНУЮ ВЫНОСЛИВОСТЬ</w:t>
      </w:r>
    </w:p>
    <w:p w14:paraId="721DD0EE" w14:textId="77777777" w:rsidR="00625276" w:rsidRPr="006D17AA" w:rsidRDefault="00625276" w:rsidP="00625276">
      <w:pPr>
        <w:spacing w:line="240" w:lineRule="auto"/>
        <w:ind w:left="680"/>
        <w:jc w:val="left"/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</w:pPr>
      <w:r w:rsidRPr="006D17AA"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  <w:t xml:space="preserve">         </w:t>
      </w:r>
    </w:p>
    <w:p w14:paraId="7CE51FE9" w14:textId="77777777" w:rsidR="00625276" w:rsidRPr="006D17AA" w:rsidRDefault="00625276" w:rsidP="00625276">
      <w:pPr>
        <w:spacing w:line="240" w:lineRule="auto"/>
        <w:ind w:left="680"/>
        <w:jc w:val="left"/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</w:pPr>
      <w:r w:rsidRPr="006D17AA"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  <w:t xml:space="preserve">      ПРЯМОЕ ДЕЙСТВИЕ НАГРУЗКИ</w:t>
      </w:r>
    </w:p>
    <w:p w14:paraId="7D062BBF" w14:textId="77777777" w:rsidR="00625276" w:rsidRPr="006D17AA" w:rsidRDefault="00625276" w:rsidP="00625276">
      <w:pPr>
        <w:spacing w:line="240" w:lineRule="auto"/>
        <w:ind w:left="680"/>
        <w:jc w:val="left"/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</w:pPr>
      <w:r w:rsidRPr="006D17AA"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  <w:t xml:space="preserve">     НАГРУЗКА ПОСТОЯННА</w:t>
      </w:r>
    </w:p>
    <w:p w14:paraId="70C93333" w14:textId="77777777" w:rsidR="00625276" w:rsidRPr="006D17AA" w:rsidRDefault="00625276" w:rsidP="00625276">
      <w:pPr>
        <w:spacing w:line="240" w:lineRule="auto"/>
        <w:ind w:left="680"/>
        <w:jc w:val="left"/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</w:pPr>
      <w:proofErr w:type="spellStart"/>
      <w:r w:rsidRPr="006D17AA"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  <w:t>Oкружная</w:t>
      </w:r>
      <w:proofErr w:type="spellEnd"/>
      <w:r w:rsidRPr="006D17AA"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  <w:t xml:space="preserve"> сила на делительном диаметре для прямого действия нагрузки, H - 1077.2</w:t>
      </w:r>
    </w:p>
    <w:p w14:paraId="71BE0C42" w14:textId="77777777" w:rsidR="00625276" w:rsidRPr="006D17AA" w:rsidRDefault="00625276" w:rsidP="00625276">
      <w:pPr>
        <w:spacing w:line="240" w:lineRule="auto"/>
        <w:ind w:left="680"/>
        <w:jc w:val="left"/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</w:pPr>
      <w:r w:rsidRPr="006D17AA"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  <w:t xml:space="preserve">  РАСЧЕТНЫЙ МОМЕНТ 56.875</w:t>
      </w:r>
    </w:p>
    <w:p w14:paraId="22E92D00" w14:textId="77777777" w:rsidR="00625276" w:rsidRPr="006D17AA" w:rsidRDefault="00625276" w:rsidP="00625276">
      <w:pPr>
        <w:spacing w:line="240" w:lineRule="auto"/>
        <w:ind w:left="680"/>
        <w:jc w:val="left"/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</w:pPr>
      <w:r w:rsidRPr="006D17AA"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  <w:t xml:space="preserve">  СКОРОСТЬ В ЗАЦЕПЛЕНИИ 2.0983</w:t>
      </w:r>
    </w:p>
    <w:p w14:paraId="66701790" w14:textId="77777777" w:rsidR="00625276" w:rsidRPr="006D17AA" w:rsidRDefault="00625276" w:rsidP="00625276">
      <w:pPr>
        <w:spacing w:line="240" w:lineRule="auto"/>
        <w:ind w:left="680"/>
        <w:jc w:val="left"/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</w:pPr>
      <w:r w:rsidRPr="006D17AA"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  <w:t xml:space="preserve">  ЧИСЛО ЦИКЛОВ 2.41931e+07</w:t>
      </w:r>
    </w:p>
    <w:p w14:paraId="7544E2D9" w14:textId="77777777" w:rsidR="00625276" w:rsidRPr="006D17AA" w:rsidRDefault="00625276" w:rsidP="00625276">
      <w:pPr>
        <w:spacing w:line="240" w:lineRule="auto"/>
        <w:ind w:left="680"/>
        <w:jc w:val="left"/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</w:pPr>
      <w:r w:rsidRPr="006D17AA"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  <w:t>Коэффициент долговечности K(FL) -   1.000</w:t>
      </w:r>
    </w:p>
    <w:p w14:paraId="6EBFA27B" w14:textId="77777777" w:rsidR="00625276" w:rsidRPr="006D17AA" w:rsidRDefault="00625276" w:rsidP="00625276">
      <w:pPr>
        <w:spacing w:line="240" w:lineRule="auto"/>
        <w:ind w:left="680"/>
        <w:jc w:val="left"/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</w:pPr>
      <w:r w:rsidRPr="006D17AA"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  <w:t xml:space="preserve">    </w:t>
      </w:r>
    </w:p>
    <w:p w14:paraId="48C92811" w14:textId="77777777" w:rsidR="00625276" w:rsidRPr="006D17AA" w:rsidRDefault="00625276" w:rsidP="00625276">
      <w:pPr>
        <w:spacing w:line="240" w:lineRule="auto"/>
        <w:ind w:left="680"/>
        <w:jc w:val="left"/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</w:pPr>
      <w:r w:rsidRPr="006D17AA"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  <w:t xml:space="preserve">           РЕВЕРСИВНОЕ ДЕЙСТВИЕ НАГРУЗКИ</w:t>
      </w:r>
    </w:p>
    <w:p w14:paraId="6812F6DB" w14:textId="77777777" w:rsidR="00625276" w:rsidRPr="006D17AA" w:rsidRDefault="00625276" w:rsidP="00625276">
      <w:pPr>
        <w:spacing w:line="240" w:lineRule="auto"/>
        <w:ind w:left="680"/>
        <w:jc w:val="left"/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</w:pPr>
      <w:r w:rsidRPr="006D17AA"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  <w:t xml:space="preserve">     НАГРУЗКА ПОСТОЯННА</w:t>
      </w:r>
    </w:p>
    <w:p w14:paraId="3A9511DD" w14:textId="77777777" w:rsidR="00625276" w:rsidRPr="006D17AA" w:rsidRDefault="00625276" w:rsidP="00625276">
      <w:pPr>
        <w:spacing w:line="240" w:lineRule="auto"/>
        <w:ind w:left="680"/>
        <w:jc w:val="left"/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</w:pPr>
      <w:r w:rsidRPr="006D17AA"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  <w:t>Окружная сила на делительном диаметре для реверсивного действия нагрузки F(TF), H - 4032.58</w:t>
      </w:r>
    </w:p>
    <w:p w14:paraId="03DB311E" w14:textId="77777777" w:rsidR="00625276" w:rsidRPr="006D17AA" w:rsidRDefault="00625276" w:rsidP="00625276">
      <w:pPr>
        <w:spacing w:line="240" w:lineRule="auto"/>
        <w:ind w:left="680"/>
        <w:jc w:val="left"/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</w:pPr>
      <w:proofErr w:type="spellStart"/>
      <w:r w:rsidRPr="006D17AA"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  <w:t>Kоэффициент</w:t>
      </w:r>
      <w:proofErr w:type="spellEnd"/>
      <w:r w:rsidRPr="006D17AA"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  <w:t>, учитывающий характер циклограммы, для реверсивного действия нагрузки MJU(F1) - 0</w:t>
      </w:r>
    </w:p>
    <w:p w14:paraId="0AF7F99C" w14:textId="77777777" w:rsidR="00625276" w:rsidRPr="006D17AA" w:rsidRDefault="00625276" w:rsidP="00625276">
      <w:pPr>
        <w:spacing w:line="240" w:lineRule="auto"/>
        <w:ind w:left="680"/>
        <w:jc w:val="left"/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</w:pPr>
      <w:r w:rsidRPr="006D17AA"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  <w:t>Эквивалентное число циклов перемены напряжений для реверсивного действия нагрузки N(FE) - 0</w:t>
      </w:r>
    </w:p>
    <w:p w14:paraId="662F8181" w14:textId="77777777" w:rsidR="00625276" w:rsidRPr="006D17AA" w:rsidRDefault="00625276" w:rsidP="00625276">
      <w:pPr>
        <w:spacing w:line="240" w:lineRule="auto"/>
        <w:ind w:left="680"/>
        <w:jc w:val="left"/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</w:pPr>
      <w:r w:rsidRPr="006D17AA"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  <w:t>Расчетный момент для реверсивного действия нагрузки, M(H) - 212.917</w:t>
      </w:r>
    </w:p>
    <w:p w14:paraId="478815AB" w14:textId="77777777" w:rsidR="00625276" w:rsidRPr="006D17AA" w:rsidRDefault="00625276" w:rsidP="00625276">
      <w:pPr>
        <w:spacing w:line="240" w:lineRule="auto"/>
        <w:ind w:left="680"/>
        <w:jc w:val="left"/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</w:pPr>
      <w:r w:rsidRPr="006D17AA"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  <w:t xml:space="preserve">Коэффициент долговечности для реверсивного </w:t>
      </w:r>
      <w:proofErr w:type="gramStart"/>
      <w:r w:rsidRPr="006D17AA"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  <w:t>действия  нагрузки</w:t>
      </w:r>
      <w:proofErr w:type="gramEnd"/>
      <w:r w:rsidRPr="006D17AA"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  <w:t xml:space="preserve"> K(FL) - 1.63</w:t>
      </w:r>
    </w:p>
    <w:p w14:paraId="4AB418DD" w14:textId="77777777" w:rsidR="00625276" w:rsidRPr="006D17AA" w:rsidRDefault="00625276" w:rsidP="00625276">
      <w:pPr>
        <w:spacing w:line="240" w:lineRule="auto"/>
        <w:ind w:left="680"/>
        <w:jc w:val="left"/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</w:pPr>
      <w:r w:rsidRPr="006D17AA"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  <w:t xml:space="preserve">    </w:t>
      </w:r>
    </w:p>
    <w:p w14:paraId="7A2AA4A8" w14:textId="77777777" w:rsidR="00625276" w:rsidRPr="006D17AA" w:rsidRDefault="00625276" w:rsidP="00625276">
      <w:pPr>
        <w:spacing w:line="240" w:lineRule="auto"/>
        <w:ind w:left="680"/>
        <w:jc w:val="left"/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</w:pPr>
      <w:proofErr w:type="spellStart"/>
      <w:r w:rsidRPr="006D17AA"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  <w:t>Kоэффициент</w:t>
      </w:r>
      <w:proofErr w:type="spellEnd"/>
      <w:r w:rsidRPr="006D17AA"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  <w:t>, учитывающий влияние двухстороннего приложения нагрузки, K(FC) - 0.891147</w:t>
      </w:r>
    </w:p>
    <w:p w14:paraId="50FBC115" w14:textId="77777777" w:rsidR="00625276" w:rsidRPr="006D17AA" w:rsidRDefault="00625276" w:rsidP="00625276">
      <w:pPr>
        <w:spacing w:line="240" w:lineRule="auto"/>
        <w:ind w:left="680"/>
        <w:jc w:val="left"/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</w:pPr>
      <w:proofErr w:type="spellStart"/>
      <w:r w:rsidRPr="006D17AA"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  <w:t>Kоэффициент</w:t>
      </w:r>
      <w:proofErr w:type="spellEnd"/>
      <w:r w:rsidRPr="006D17AA"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  <w:t xml:space="preserve">, учитывающий влияние деформационного </w:t>
      </w:r>
      <w:proofErr w:type="spellStart"/>
      <w:r w:rsidRPr="006D17AA"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  <w:t>упрочнeния</w:t>
      </w:r>
      <w:proofErr w:type="spellEnd"/>
      <w:r w:rsidRPr="006D17AA"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  <w:t xml:space="preserve"> или электрохимической обработки переходной поверхности, K(FG) - 0.75</w:t>
      </w:r>
    </w:p>
    <w:p w14:paraId="652B2CCD" w14:textId="77777777" w:rsidR="00625276" w:rsidRPr="006D17AA" w:rsidRDefault="00625276" w:rsidP="00625276">
      <w:pPr>
        <w:spacing w:line="240" w:lineRule="auto"/>
        <w:ind w:left="680"/>
        <w:jc w:val="left"/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</w:pPr>
      <w:proofErr w:type="spellStart"/>
      <w:r w:rsidRPr="006D17AA"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  <w:t>Kоэффициент</w:t>
      </w:r>
      <w:proofErr w:type="spellEnd"/>
      <w:r w:rsidRPr="006D17AA"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  <w:t>, учитывающий влияние шлифования переходной - 1.63</w:t>
      </w:r>
    </w:p>
    <w:p w14:paraId="44629D13" w14:textId="77777777" w:rsidR="00625276" w:rsidRPr="006D17AA" w:rsidRDefault="00625276" w:rsidP="00625276">
      <w:pPr>
        <w:spacing w:line="240" w:lineRule="auto"/>
        <w:ind w:left="680"/>
        <w:jc w:val="left"/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</w:pPr>
      <w:proofErr w:type="spellStart"/>
      <w:r w:rsidRPr="006D17AA"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  <w:t>Kоэффициент</w:t>
      </w:r>
      <w:proofErr w:type="spellEnd"/>
      <w:r w:rsidRPr="006D17AA"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  <w:t xml:space="preserve">, учитывающий влияние шлифования </w:t>
      </w:r>
      <w:proofErr w:type="gramStart"/>
      <w:r w:rsidRPr="006D17AA"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  <w:t>переходной  поверхности</w:t>
      </w:r>
      <w:proofErr w:type="gramEnd"/>
      <w:r w:rsidRPr="006D17AA"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  <w:t xml:space="preserve"> зуба шестерни, K(FD) - 1</w:t>
      </w:r>
    </w:p>
    <w:p w14:paraId="1630AB43" w14:textId="77777777" w:rsidR="00625276" w:rsidRPr="006D17AA" w:rsidRDefault="00625276" w:rsidP="00625276">
      <w:pPr>
        <w:spacing w:line="240" w:lineRule="auto"/>
        <w:ind w:left="680"/>
        <w:jc w:val="left"/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</w:pPr>
      <w:r w:rsidRPr="006D17AA"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  <w:t xml:space="preserve">Предел </w:t>
      </w:r>
      <w:proofErr w:type="spellStart"/>
      <w:r w:rsidRPr="006D17AA"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  <w:t>изломной</w:t>
      </w:r>
      <w:proofErr w:type="spellEnd"/>
      <w:r w:rsidRPr="006D17AA"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  <w:t xml:space="preserve"> выносливости, SIGMA(FLIM0), МПа - 950</w:t>
      </w:r>
    </w:p>
    <w:p w14:paraId="6426D625" w14:textId="77777777" w:rsidR="00625276" w:rsidRPr="006D17AA" w:rsidRDefault="00625276" w:rsidP="00625276">
      <w:pPr>
        <w:spacing w:line="240" w:lineRule="auto"/>
        <w:ind w:left="680"/>
        <w:jc w:val="left"/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</w:pPr>
      <w:r w:rsidRPr="006D17AA"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  <w:t>Предел выносливости зубьев колес при изгибе, SIGMA(FLIM), МПа - 634.942</w:t>
      </w:r>
    </w:p>
    <w:p w14:paraId="40F23B1C" w14:textId="77777777" w:rsidR="00625276" w:rsidRPr="006D17AA" w:rsidRDefault="00625276" w:rsidP="00625276">
      <w:pPr>
        <w:spacing w:line="240" w:lineRule="auto"/>
        <w:ind w:left="680"/>
        <w:jc w:val="left"/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</w:pPr>
      <w:proofErr w:type="spellStart"/>
      <w:r w:rsidRPr="006D17AA"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  <w:t>Kоэффициент</w:t>
      </w:r>
      <w:proofErr w:type="spellEnd"/>
      <w:r w:rsidRPr="006D17AA"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  <w:t xml:space="preserve"> безопасности, S(F) - 1.7825</w:t>
      </w:r>
    </w:p>
    <w:p w14:paraId="27D269B4" w14:textId="77777777" w:rsidR="00625276" w:rsidRPr="006D17AA" w:rsidRDefault="00625276" w:rsidP="00625276">
      <w:pPr>
        <w:spacing w:line="240" w:lineRule="auto"/>
        <w:ind w:left="680"/>
        <w:jc w:val="left"/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</w:pPr>
      <w:proofErr w:type="spellStart"/>
      <w:r w:rsidRPr="006D17AA"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  <w:t>Kоэффициент</w:t>
      </w:r>
      <w:proofErr w:type="spellEnd"/>
      <w:r w:rsidRPr="006D17AA"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  <w:t>, учитывающий градиент напряжений и чувствительность материала к концентрации напряжений, Y(S) - 1.03022</w:t>
      </w:r>
    </w:p>
    <w:p w14:paraId="4E2DF1A3" w14:textId="77777777" w:rsidR="00625276" w:rsidRPr="006D17AA" w:rsidRDefault="00625276" w:rsidP="00625276">
      <w:pPr>
        <w:spacing w:line="240" w:lineRule="auto"/>
        <w:ind w:left="680"/>
        <w:jc w:val="left"/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</w:pPr>
      <w:proofErr w:type="spellStart"/>
      <w:r w:rsidRPr="006D17AA"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  <w:t>Kоэффициент</w:t>
      </w:r>
      <w:proofErr w:type="spellEnd"/>
      <w:r w:rsidRPr="006D17AA"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  <w:t>, учитывающий шероховатость переходной поверхности, Y(R) - 1</w:t>
      </w:r>
    </w:p>
    <w:p w14:paraId="539BCC7C" w14:textId="77777777" w:rsidR="00625276" w:rsidRPr="006D17AA" w:rsidRDefault="00625276" w:rsidP="00625276">
      <w:pPr>
        <w:spacing w:line="240" w:lineRule="auto"/>
        <w:ind w:left="680"/>
        <w:jc w:val="left"/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</w:pPr>
      <w:proofErr w:type="spellStart"/>
      <w:r w:rsidRPr="006D17AA"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  <w:t>Kоэффициент</w:t>
      </w:r>
      <w:proofErr w:type="spellEnd"/>
      <w:r w:rsidRPr="006D17AA"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  <w:t>, учитывающий размеры зубчатого колеса, K(XF) - 1</w:t>
      </w:r>
    </w:p>
    <w:p w14:paraId="1B009BD3" w14:textId="77777777" w:rsidR="00625276" w:rsidRPr="006D17AA" w:rsidRDefault="00625276" w:rsidP="00625276">
      <w:pPr>
        <w:spacing w:line="240" w:lineRule="auto"/>
        <w:ind w:left="680"/>
        <w:jc w:val="left"/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</w:pPr>
      <w:r w:rsidRPr="006D17AA"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  <w:t xml:space="preserve">    </w:t>
      </w:r>
    </w:p>
    <w:p w14:paraId="01669AEA" w14:textId="77777777" w:rsidR="00625276" w:rsidRPr="006D17AA" w:rsidRDefault="00625276" w:rsidP="00625276">
      <w:pPr>
        <w:spacing w:line="240" w:lineRule="auto"/>
        <w:ind w:left="680"/>
        <w:jc w:val="left"/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</w:pPr>
      <w:r w:rsidRPr="006D17AA"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  <w:t>Допускаемое изгибное напряжение при расчете на выносливость, МПа - 366.975</w:t>
      </w:r>
    </w:p>
    <w:p w14:paraId="5851AB65" w14:textId="77777777" w:rsidR="00625276" w:rsidRPr="006D17AA" w:rsidRDefault="00625276" w:rsidP="00625276">
      <w:pPr>
        <w:spacing w:line="240" w:lineRule="auto"/>
        <w:ind w:left="680"/>
        <w:jc w:val="left"/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</w:pPr>
      <w:r w:rsidRPr="006D17AA"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  <w:t>--------------------------------------------------</w:t>
      </w:r>
    </w:p>
    <w:p w14:paraId="502917DC" w14:textId="77777777" w:rsidR="00625276" w:rsidRPr="006D17AA" w:rsidRDefault="00625276" w:rsidP="00625276">
      <w:pPr>
        <w:spacing w:line="240" w:lineRule="auto"/>
        <w:ind w:left="680"/>
        <w:jc w:val="left"/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</w:pPr>
      <w:r w:rsidRPr="006D17AA"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  <w:t>РАСЧЕТ НА ИЗГИБНУЮ ВЫНОСЛИВОСТЬ</w:t>
      </w:r>
    </w:p>
    <w:p w14:paraId="538533E1" w14:textId="77777777" w:rsidR="00625276" w:rsidRPr="006D17AA" w:rsidRDefault="00625276" w:rsidP="00625276">
      <w:pPr>
        <w:spacing w:line="240" w:lineRule="auto"/>
        <w:ind w:left="680"/>
        <w:jc w:val="left"/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</w:pPr>
      <w:r w:rsidRPr="006D17AA"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  <w:t xml:space="preserve">    </w:t>
      </w:r>
    </w:p>
    <w:p w14:paraId="38241A3A" w14:textId="77777777" w:rsidR="00625276" w:rsidRPr="006D17AA" w:rsidRDefault="00625276" w:rsidP="00625276">
      <w:pPr>
        <w:spacing w:line="240" w:lineRule="auto"/>
        <w:ind w:left="680"/>
        <w:jc w:val="left"/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</w:pPr>
      <w:r w:rsidRPr="006D17AA"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  <w:t>Коэффициент, учитывающий динамическую нагрузку, возникающую в зацеплении, K(FV) -   1.056</w:t>
      </w:r>
    </w:p>
    <w:p w14:paraId="5C0EF497" w14:textId="77777777" w:rsidR="00625276" w:rsidRPr="006D17AA" w:rsidRDefault="00625276" w:rsidP="00625276">
      <w:pPr>
        <w:spacing w:line="240" w:lineRule="auto"/>
        <w:ind w:left="680"/>
        <w:jc w:val="left"/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</w:pPr>
      <w:r w:rsidRPr="006D17AA"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  <w:t>Коэффициент, учитывающий распределение нагрузки по ширине венца, K(FBETTA) -   1.110</w:t>
      </w:r>
    </w:p>
    <w:p w14:paraId="44CA36AC" w14:textId="77777777" w:rsidR="00625276" w:rsidRPr="006D17AA" w:rsidRDefault="00625276" w:rsidP="00625276">
      <w:pPr>
        <w:spacing w:line="240" w:lineRule="auto"/>
        <w:ind w:left="680"/>
        <w:jc w:val="left"/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</w:pPr>
      <w:r w:rsidRPr="006D17AA"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  <w:t>Коэффициент, учитывающий распределение нагрузки между зубьями, K(FALFA) -   1.058</w:t>
      </w:r>
    </w:p>
    <w:p w14:paraId="1CA03AF4" w14:textId="77777777" w:rsidR="00625276" w:rsidRPr="006D17AA" w:rsidRDefault="00625276" w:rsidP="00625276">
      <w:pPr>
        <w:spacing w:line="240" w:lineRule="auto"/>
        <w:ind w:left="680"/>
        <w:jc w:val="left"/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</w:pPr>
      <w:r w:rsidRPr="006D17AA"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  <w:t>Коэффициент внешней динамической нагрузки KA -   1.750</w:t>
      </w:r>
    </w:p>
    <w:p w14:paraId="4A026DA5" w14:textId="77777777" w:rsidR="00625276" w:rsidRPr="006D17AA" w:rsidRDefault="00625276" w:rsidP="00625276">
      <w:pPr>
        <w:spacing w:line="240" w:lineRule="auto"/>
        <w:ind w:left="680"/>
        <w:jc w:val="left"/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</w:pPr>
      <w:r w:rsidRPr="006D17AA"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  <w:t>Коэффициент нагрузки, K(F) -   2.171</w:t>
      </w:r>
    </w:p>
    <w:p w14:paraId="5A3525F6" w14:textId="77777777" w:rsidR="00625276" w:rsidRPr="006D17AA" w:rsidRDefault="00625276" w:rsidP="00625276">
      <w:pPr>
        <w:spacing w:line="240" w:lineRule="auto"/>
        <w:ind w:left="680"/>
        <w:jc w:val="left"/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</w:pPr>
      <w:r w:rsidRPr="006D17AA"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  <w:t>Коэффициент, учитывающий наклон зубьев, Y(BETTA) -   0.868</w:t>
      </w:r>
    </w:p>
    <w:p w14:paraId="43FE3219" w14:textId="77777777" w:rsidR="00625276" w:rsidRPr="006D17AA" w:rsidRDefault="00625276" w:rsidP="00625276">
      <w:pPr>
        <w:spacing w:line="240" w:lineRule="auto"/>
        <w:ind w:left="680"/>
        <w:jc w:val="left"/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</w:pPr>
      <w:r w:rsidRPr="006D17AA"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  <w:t>Коэффициент, учитывающий перекрытие зубьев, Y(E) -   0.625</w:t>
      </w:r>
    </w:p>
    <w:p w14:paraId="09D4B9DC" w14:textId="77777777" w:rsidR="00625276" w:rsidRPr="006D17AA" w:rsidRDefault="00625276" w:rsidP="00625276">
      <w:pPr>
        <w:spacing w:line="240" w:lineRule="auto"/>
        <w:ind w:left="680"/>
        <w:jc w:val="left"/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</w:pPr>
      <w:r w:rsidRPr="006D17AA"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  <w:t>Коэффициент, учитывающий форму зуба, Y(FS) -   3.966</w:t>
      </w:r>
    </w:p>
    <w:p w14:paraId="40EAD90E" w14:textId="77777777" w:rsidR="00625276" w:rsidRPr="006D17AA" w:rsidRDefault="00625276" w:rsidP="00625276">
      <w:pPr>
        <w:spacing w:line="240" w:lineRule="auto"/>
        <w:ind w:left="680"/>
        <w:jc w:val="left"/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</w:pPr>
      <w:r w:rsidRPr="006D17AA"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  <w:t xml:space="preserve">    </w:t>
      </w:r>
    </w:p>
    <w:p w14:paraId="0C95C767" w14:textId="77777777" w:rsidR="00625276" w:rsidRPr="006D17AA" w:rsidRDefault="00625276" w:rsidP="00625276">
      <w:pPr>
        <w:spacing w:line="240" w:lineRule="auto"/>
        <w:ind w:left="680"/>
        <w:jc w:val="left"/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</w:pPr>
      <w:r w:rsidRPr="006D17AA"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  <w:t xml:space="preserve">Действующие в полюсе зацепления изгибные </w:t>
      </w:r>
      <w:proofErr w:type="gramStart"/>
      <w:r w:rsidRPr="006D17AA"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  <w:t>напряжения,  SIGMA</w:t>
      </w:r>
      <w:proofErr w:type="gramEnd"/>
      <w:r w:rsidRPr="006D17AA"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  <w:t>(F), МПа - 313.592</w:t>
      </w:r>
    </w:p>
    <w:p w14:paraId="690F81AC" w14:textId="77777777" w:rsidR="00625276" w:rsidRPr="006D17AA" w:rsidRDefault="00625276" w:rsidP="00625276">
      <w:pPr>
        <w:spacing w:line="240" w:lineRule="auto"/>
        <w:ind w:left="680"/>
        <w:jc w:val="left"/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</w:pPr>
      <w:r w:rsidRPr="006D17AA"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  <w:t>--------------------------------------------------</w:t>
      </w:r>
    </w:p>
    <w:p w14:paraId="12EE99B9" w14:textId="77777777" w:rsidR="00625276" w:rsidRPr="006D17AA" w:rsidRDefault="00625276" w:rsidP="00625276">
      <w:pPr>
        <w:spacing w:line="240" w:lineRule="auto"/>
        <w:ind w:left="680"/>
        <w:jc w:val="left"/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</w:pPr>
      <w:r w:rsidRPr="006D17AA"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  <w:t xml:space="preserve">     РАСЧЕТ НА ИЗГИБНУЮ ПРОЧНОСТЬ ПРИ ДЕЙСТВИИ МАКСИМАЛЬНОЙ НАГРУЗКИ</w:t>
      </w:r>
    </w:p>
    <w:p w14:paraId="668C19CF" w14:textId="77777777" w:rsidR="00625276" w:rsidRPr="006D17AA" w:rsidRDefault="00625276" w:rsidP="00625276">
      <w:pPr>
        <w:spacing w:line="240" w:lineRule="auto"/>
        <w:ind w:left="680"/>
        <w:jc w:val="left"/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</w:pPr>
      <w:r w:rsidRPr="006D17AA"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  <w:t xml:space="preserve">    </w:t>
      </w:r>
    </w:p>
    <w:p w14:paraId="27C6FE9B" w14:textId="77777777" w:rsidR="00625276" w:rsidRPr="006D17AA" w:rsidRDefault="00625276" w:rsidP="00625276">
      <w:pPr>
        <w:spacing w:line="240" w:lineRule="auto"/>
        <w:ind w:left="680"/>
        <w:jc w:val="left"/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</w:pPr>
      <w:r w:rsidRPr="006D17AA"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  <w:t>Максимальная расчетная нагрузка F(</w:t>
      </w:r>
      <w:proofErr w:type="spellStart"/>
      <w:r w:rsidRPr="006D17AA"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  <w:t>Tmax</w:t>
      </w:r>
      <w:proofErr w:type="spellEnd"/>
      <w:r w:rsidRPr="006D17AA"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  <w:t>), Н - 11521.7</w:t>
      </w:r>
    </w:p>
    <w:p w14:paraId="18224313" w14:textId="77777777" w:rsidR="00625276" w:rsidRPr="006D17AA" w:rsidRDefault="00625276" w:rsidP="00625276">
      <w:pPr>
        <w:spacing w:line="240" w:lineRule="auto"/>
        <w:ind w:left="680"/>
        <w:jc w:val="left"/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</w:pPr>
      <w:proofErr w:type="spellStart"/>
      <w:r w:rsidRPr="006D17AA"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  <w:t>Pасчетная</w:t>
      </w:r>
      <w:proofErr w:type="spellEnd"/>
      <w:r w:rsidRPr="006D17AA"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  <w:t xml:space="preserve"> нагрузка F(T), Н - 4032.58</w:t>
      </w:r>
    </w:p>
    <w:p w14:paraId="7573DD4E" w14:textId="77777777" w:rsidR="00625276" w:rsidRPr="006D17AA" w:rsidRDefault="00625276" w:rsidP="00625276">
      <w:pPr>
        <w:spacing w:line="240" w:lineRule="auto"/>
        <w:ind w:left="680"/>
        <w:jc w:val="left"/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</w:pPr>
      <w:r w:rsidRPr="006D17AA"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  <w:t xml:space="preserve">    </w:t>
      </w:r>
    </w:p>
    <w:p w14:paraId="78FDFC62" w14:textId="77777777" w:rsidR="00625276" w:rsidRPr="006D17AA" w:rsidRDefault="00625276" w:rsidP="00625276">
      <w:pPr>
        <w:spacing w:line="240" w:lineRule="auto"/>
        <w:ind w:left="680"/>
        <w:jc w:val="left"/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</w:pPr>
      <w:r w:rsidRPr="006D17AA"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  <w:t>Действующие максимальные изгибные напряжения SIGMA(FMAX), МПа - 511.987</w:t>
      </w:r>
    </w:p>
    <w:p w14:paraId="42C82FF7" w14:textId="77777777" w:rsidR="00625276" w:rsidRPr="006D17AA" w:rsidRDefault="00625276" w:rsidP="00625276">
      <w:pPr>
        <w:spacing w:line="240" w:lineRule="auto"/>
        <w:ind w:left="680"/>
        <w:jc w:val="left"/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</w:pPr>
      <w:r w:rsidRPr="006D17AA"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  <w:t>Допускаемые максимальные изгибные напряжения SIGMA(FPMAX), МПа - 1932</w:t>
      </w:r>
    </w:p>
    <w:p w14:paraId="14E4F405" w14:textId="77777777" w:rsidR="00625276" w:rsidRPr="006D17AA" w:rsidRDefault="00625276" w:rsidP="00625276">
      <w:pPr>
        <w:spacing w:line="240" w:lineRule="auto"/>
        <w:ind w:left="680"/>
        <w:jc w:val="left"/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</w:pPr>
      <w:r w:rsidRPr="006D17AA"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  <w:t xml:space="preserve">   </w:t>
      </w:r>
    </w:p>
    <w:p w14:paraId="2E721CC3" w14:textId="77777777" w:rsidR="00625276" w:rsidRPr="006D17AA" w:rsidRDefault="00625276" w:rsidP="00625276">
      <w:pPr>
        <w:spacing w:line="240" w:lineRule="auto"/>
        <w:ind w:left="680"/>
        <w:jc w:val="left"/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</w:pPr>
      <w:r w:rsidRPr="006D17AA"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  <w:t>****************************************************</w:t>
      </w:r>
    </w:p>
    <w:p w14:paraId="6AC6407A" w14:textId="77777777" w:rsidR="00625276" w:rsidRPr="006D17AA" w:rsidRDefault="00625276" w:rsidP="00625276">
      <w:pPr>
        <w:spacing w:line="240" w:lineRule="auto"/>
        <w:ind w:left="680"/>
        <w:jc w:val="left"/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</w:pPr>
      <w:r w:rsidRPr="006D17AA"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  <w:t xml:space="preserve">   </w:t>
      </w:r>
    </w:p>
    <w:p w14:paraId="52A467C7" w14:textId="77777777" w:rsidR="00625276" w:rsidRPr="006D17AA" w:rsidRDefault="00625276" w:rsidP="00625276">
      <w:pPr>
        <w:spacing w:line="240" w:lineRule="auto"/>
        <w:ind w:left="680"/>
        <w:jc w:val="left"/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</w:pPr>
      <w:r w:rsidRPr="006D17AA"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  <w:t xml:space="preserve">     </w:t>
      </w:r>
    </w:p>
    <w:p w14:paraId="082E2705" w14:textId="77777777" w:rsidR="00625276" w:rsidRPr="006D17AA" w:rsidRDefault="00625276" w:rsidP="00625276">
      <w:pPr>
        <w:spacing w:line="240" w:lineRule="auto"/>
        <w:ind w:left="680"/>
        <w:jc w:val="left"/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</w:pPr>
      <w:r w:rsidRPr="006D17AA"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  <w:t xml:space="preserve">      Расчет геометрии пары Сателлит-БЦК</w:t>
      </w:r>
    </w:p>
    <w:p w14:paraId="6D9BA99B" w14:textId="77777777" w:rsidR="00625276" w:rsidRPr="006D17AA" w:rsidRDefault="00625276" w:rsidP="00625276">
      <w:pPr>
        <w:spacing w:line="240" w:lineRule="auto"/>
        <w:ind w:left="680"/>
        <w:jc w:val="left"/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</w:pPr>
      <w:r w:rsidRPr="006D17AA"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  <w:t xml:space="preserve">     </w:t>
      </w:r>
    </w:p>
    <w:p w14:paraId="07C68165" w14:textId="77777777" w:rsidR="00625276" w:rsidRPr="006D17AA" w:rsidRDefault="00625276" w:rsidP="00625276">
      <w:pPr>
        <w:spacing w:line="240" w:lineRule="auto"/>
        <w:ind w:left="680"/>
        <w:jc w:val="left"/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</w:pPr>
      <w:r w:rsidRPr="006D17AA"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  <w:lastRenderedPageBreak/>
        <w:t xml:space="preserve">Коэффициенты смещения </w:t>
      </w:r>
      <w:proofErr w:type="gramStart"/>
      <w:r w:rsidRPr="006D17AA"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  <w:t>Х(</w:t>
      </w:r>
      <w:proofErr w:type="gramEnd"/>
      <w:r w:rsidRPr="006D17AA"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  <w:t>1)= 0, X(2)= 0</w:t>
      </w:r>
    </w:p>
    <w:p w14:paraId="655EAA53" w14:textId="77777777" w:rsidR="00625276" w:rsidRPr="006D17AA" w:rsidRDefault="00625276" w:rsidP="00625276">
      <w:pPr>
        <w:spacing w:line="240" w:lineRule="auto"/>
        <w:ind w:left="680"/>
        <w:jc w:val="left"/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</w:pPr>
      <w:r w:rsidRPr="006D17AA"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  <w:t>Делительное межосевое расстояние a, мм: 77.6457</w:t>
      </w:r>
    </w:p>
    <w:p w14:paraId="7BB9198D" w14:textId="77777777" w:rsidR="00625276" w:rsidRPr="006D17AA" w:rsidRDefault="00625276" w:rsidP="00625276">
      <w:pPr>
        <w:spacing w:line="240" w:lineRule="auto"/>
        <w:ind w:left="680"/>
        <w:jc w:val="left"/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</w:pPr>
      <w:r w:rsidRPr="006D17AA"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  <w:t>Коэффициент разности смещений X(d)= 0</w:t>
      </w:r>
    </w:p>
    <w:p w14:paraId="0716298B" w14:textId="77777777" w:rsidR="00625276" w:rsidRPr="006D17AA" w:rsidRDefault="00625276" w:rsidP="00625276">
      <w:pPr>
        <w:spacing w:line="240" w:lineRule="auto"/>
        <w:ind w:left="680"/>
        <w:jc w:val="left"/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</w:pPr>
      <w:r w:rsidRPr="006D17AA"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  <w:t>Угол профиля ALFA(t)= 20.6365</w:t>
      </w:r>
    </w:p>
    <w:p w14:paraId="78445B96" w14:textId="77777777" w:rsidR="00625276" w:rsidRPr="006D17AA" w:rsidRDefault="00625276" w:rsidP="00625276">
      <w:pPr>
        <w:spacing w:line="240" w:lineRule="auto"/>
        <w:ind w:left="680"/>
        <w:jc w:val="left"/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</w:pPr>
      <w:r w:rsidRPr="006D17AA"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  <w:t xml:space="preserve">Угол зацепления </w:t>
      </w:r>
      <w:proofErr w:type="gramStart"/>
      <w:r w:rsidRPr="006D17AA"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  <w:t>ALFA(</w:t>
      </w:r>
      <w:proofErr w:type="spellStart"/>
      <w:proofErr w:type="gramEnd"/>
      <w:r w:rsidRPr="006D17AA"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  <w:t>tw</w:t>
      </w:r>
      <w:proofErr w:type="spellEnd"/>
      <w:r w:rsidRPr="006D17AA"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  <w:t>)= 20.6365</w:t>
      </w:r>
    </w:p>
    <w:p w14:paraId="717A7C21" w14:textId="77777777" w:rsidR="00625276" w:rsidRPr="006D17AA" w:rsidRDefault="00625276" w:rsidP="00625276">
      <w:pPr>
        <w:spacing w:line="240" w:lineRule="auto"/>
        <w:ind w:left="680"/>
        <w:jc w:val="left"/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</w:pPr>
      <w:r w:rsidRPr="006D17AA"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  <w:t>Межосевое расстояние a(w), мм= 77.6457</w:t>
      </w:r>
    </w:p>
    <w:p w14:paraId="02F8FAE6" w14:textId="77777777" w:rsidR="00625276" w:rsidRPr="006D17AA" w:rsidRDefault="00625276" w:rsidP="00625276">
      <w:pPr>
        <w:spacing w:line="240" w:lineRule="auto"/>
        <w:ind w:left="680"/>
        <w:jc w:val="left"/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</w:pPr>
      <w:r w:rsidRPr="006D17AA"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  <w:t>Делительные диаметры d, мм:</w:t>
      </w:r>
    </w:p>
    <w:p w14:paraId="24BDF53D" w14:textId="77777777" w:rsidR="00625276" w:rsidRPr="006D17AA" w:rsidRDefault="00625276" w:rsidP="00625276">
      <w:pPr>
        <w:spacing w:line="240" w:lineRule="auto"/>
        <w:ind w:left="680"/>
        <w:jc w:val="left"/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</w:pPr>
      <w:r w:rsidRPr="006D17AA"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  <w:t>Шестерни = 49.6933 Колеса = 204.985</w:t>
      </w:r>
    </w:p>
    <w:p w14:paraId="2675FB08" w14:textId="77777777" w:rsidR="00625276" w:rsidRPr="006D17AA" w:rsidRDefault="00625276" w:rsidP="00625276">
      <w:pPr>
        <w:spacing w:line="240" w:lineRule="auto"/>
        <w:ind w:left="680"/>
        <w:jc w:val="left"/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</w:pPr>
      <w:r w:rsidRPr="006D17AA"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  <w:t>Передаточное отношение U= 4.125</w:t>
      </w:r>
    </w:p>
    <w:p w14:paraId="172C3288" w14:textId="77777777" w:rsidR="00625276" w:rsidRPr="006D17AA" w:rsidRDefault="00625276" w:rsidP="00625276">
      <w:pPr>
        <w:spacing w:line="240" w:lineRule="auto"/>
        <w:ind w:left="680"/>
        <w:jc w:val="left"/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</w:pPr>
      <w:r w:rsidRPr="006D17AA"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  <w:t>Начальные диаметры d(w), мм:</w:t>
      </w:r>
    </w:p>
    <w:p w14:paraId="159B4FF8" w14:textId="77777777" w:rsidR="00625276" w:rsidRPr="006D17AA" w:rsidRDefault="00625276" w:rsidP="00625276">
      <w:pPr>
        <w:spacing w:line="240" w:lineRule="auto"/>
        <w:ind w:left="680"/>
        <w:jc w:val="left"/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</w:pPr>
      <w:r w:rsidRPr="006D17AA"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  <w:t>Шестерни = 49.6933 Колеса = 204.985</w:t>
      </w:r>
    </w:p>
    <w:p w14:paraId="0257984B" w14:textId="77777777" w:rsidR="00625276" w:rsidRPr="006D17AA" w:rsidRDefault="00625276" w:rsidP="00625276">
      <w:pPr>
        <w:spacing w:line="240" w:lineRule="auto"/>
        <w:ind w:left="680"/>
        <w:jc w:val="left"/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</w:pPr>
      <w:r w:rsidRPr="006D17AA"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  <w:t>Коэффициент воспринимаемого смещения Y = 0</w:t>
      </w:r>
    </w:p>
    <w:p w14:paraId="757A1563" w14:textId="77777777" w:rsidR="00625276" w:rsidRPr="006D17AA" w:rsidRDefault="00625276" w:rsidP="00625276">
      <w:pPr>
        <w:spacing w:line="240" w:lineRule="auto"/>
        <w:ind w:left="680"/>
        <w:jc w:val="left"/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</w:pPr>
      <w:r w:rsidRPr="006D17AA"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  <w:t>Коэффициент уравнительного смещения DELTA(Y) = 0</w:t>
      </w:r>
    </w:p>
    <w:p w14:paraId="6793743F" w14:textId="77777777" w:rsidR="00625276" w:rsidRPr="006D17AA" w:rsidRDefault="00625276" w:rsidP="00625276">
      <w:pPr>
        <w:spacing w:line="240" w:lineRule="auto"/>
        <w:ind w:left="680"/>
        <w:jc w:val="left"/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</w:pPr>
      <w:r w:rsidRPr="006D17AA"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  <w:t>Диаметры вершин зубьев d(a), мм:</w:t>
      </w:r>
    </w:p>
    <w:p w14:paraId="1EDF7A6B" w14:textId="77777777" w:rsidR="00625276" w:rsidRPr="006D17AA" w:rsidRDefault="00625276" w:rsidP="00625276">
      <w:pPr>
        <w:spacing w:line="240" w:lineRule="auto"/>
        <w:ind w:left="680"/>
        <w:jc w:val="left"/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</w:pPr>
      <w:r w:rsidRPr="006D17AA"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  <w:t xml:space="preserve">Шестерни: </w:t>
      </w:r>
      <w:proofErr w:type="gramStart"/>
      <w:r w:rsidRPr="006D17AA"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  <w:t>53.6933  Колеса</w:t>
      </w:r>
      <w:proofErr w:type="gramEnd"/>
      <w:r w:rsidRPr="006D17AA"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  <w:t>: 201.785</w:t>
      </w:r>
    </w:p>
    <w:p w14:paraId="7E681310" w14:textId="77777777" w:rsidR="00625276" w:rsidRPr="006D17AA" w:rsidRDefault="00625276" w:rsidP="00625276">
      <w:pPr>
        <w:spacing w:line="240" w:lineRule="auto"/>
        <w:ind w:left="680"/>
        <w:jc w:val="left"/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</w:pPr>
      <w:r w:rsidRPr="006D17AA"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  <w:t>Диаметры впадин зубьев d(f), мм:</w:t>
      </w:r>
    </w:p>
    <w:p w14:paraId="79B055DA" w14:textId="77777777" w:rsidR="00625276" w:rsidRPr="006D17AA" w:rsidRDefault="00625276" w:rsidP="00625276">
      <w:pPr>
        <w:spacing w:line="240" w:lineRule="auto"/>
        <w:ind w:left="680"/>
        <w:jc w:val="left"/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</w:pPr>
      <w:r w:rsidRPr="006D17AA"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  <w:t xml:space="preserve">Шестерни: </w:t>
      </w:r>
      <w:proofErr w:type="gramStart"/>
      <w:r w:rsidRPr="006D17AA"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  <w:t>44.6933  Колеса</w:t>
      </w:r>
      <w:proofErr w:type="gramEnd"/>
      <w:r w:rsidRPr="006D17AA"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  <w:t>: 209.985</w:t>
      </w:r>
    </w:p>
    <w:p w14:paraId="7CDA94F0" w14:textId="77777777" w:rsidR="00625276" w:rsidRPr="006D17AA" w:rsidRDefault="00625276" w:rsidP="00625276">
      <w:pPr>
        <w:spacing w:line="240" w:lineRule="auto"/>
        <w:ind w:left="680"/>
        <w:jc w:val="left"/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</w:pPr>
      <w:proofErr w:type="spellStart"/>
      <w:r w:rsidRPr="006D17AA"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  <w:t>Ocновной</w:t>
      </w:r>
      <w:proofErr w:type="spellEnd"/>
      <w:r w:rsidRPr="006D17AA"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  <w:t xml:space="preserve"> диаметр d(b), мм:</w:t>
      </w:r>
    </w:p>
    <w:p w14:paraId="6890A80E" w14:textId="77777777" w:rsidR="00625276" w:rsidRPr="006D17AA" w:rsidRDefault="00625276" w:rsidP="00625276">
      <w:pPr>
        <w:spacing w:line="240" w:lineRule="auto"/>
        <w:ind w:left="680"/>
        <w:jc w:val="left"/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</w:pPr>
      <w:r w:rsidRPr="006D17AA"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  <w:t xml:space="preserve">Шестерни: </w:t>
      </w:r>
      <w:proofErr w:type="gramStart"/>
      <w:r w:rsidRPr="006D17AA"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  <w:t>46.5047  Колеса</w:t>
      </w:r>
      <w:proofErr w:type="gramEnd"/>
      <w:r w:rsidRPr="006D17AA"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  <w:t>: 191.832</w:t>
      </w:r>
    </w:p>
    <w:p w14:paraId="108C1E72" w14:textId="77777777" w:rsidR="00625276" w:rsidRPr="006D17AA" w:rsidRDefault="00625276" w:rsidP="00625276">
      <w:pPr>
        <w:spacing w:line="240" w:lineRule="auto"/>
        <w:ind w:left="680"/>
        <w:jc w:val="left"/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</w:pPr>
      <w:r w:rsidRPr="006D17AA"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  <w:t>Угол профиля зуба в точке окружности вершин ALFA(a):</w:t>
      </w:r>
    </w:p>
    <w:p w14:paraId="6A78AA77" w14:textId="77777777" w:rsidR="00625276" w:rsidRPr="006D17AA" w:rsidRDefault="00625276" w:rsidP="00625276">
      <w:pPr>
        <w:spacing w:line="240" w:lineRule="auto"/>
        <w:ind w:left="680"/>
        <w:jc w:val="left"/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</w:pPr>
      <w:r w:rsidRPr="006D17AA"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  <w:t xml:space="preserve">Шестерни: </w:t>
      </w:r>
      <w:proofErr w:type="gramStart"/>
      <w:r w:rsidRPr="006D17AA"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  <w:t>29.9894  Колеса</w:t>
      </w:r>
      <w:proofErr w:type="gramEnd"/>
      <w:r w:rsidRPr="006D17AA"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  <w:t>: 18.0704</w:t>
      </w:r>
    </w:p>
    <w:p w14:paraId="32309A22" w14:textId="77777777" w:rsidR="00625276" w:rsidRPr="006D17AA" w:rsidRDefault="00625276" w:rsidP="00625276">
      <w:pPr>
        <w:spacing w:line="240" w:lineRule="auto"/>
        <w:ind w:left="680"/>
        <w:jc w:val="left"/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</w:pPr>
      <w:r w:rsidRPr="006D17AA"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  <w:t>Шаг зацепления P(</w:t>
      </w:r>
      <w:proofErr w:type="spellStart"/>
      <w:r w:rsidRPr="006D17AA"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  <w:t>alfa</w:t>
      </w:r>
      <w:proofErr w:type="spellEnd"/>
      <w:r w:rsidRPr="006D17AA"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  <w:t>), мм: 5.90165</w:t>
      </w:r>
    </w:p>
    <w:p w14:paraId="0D95CA58" w14:textId="77777777" w:rsidR="00625276" w:rsidRPr="006D17AA" w:rsidRDefault="00625276" w:rsidP="00625276">
      <w:pPr>
        <w:spacing w:line="240" w:lineRule="auto"/>
        <w:ind w:left="680"/>
        <w:jc w:val="left"/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</w:pPr>
      <w:r w:rsidRPr="006D17AA"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  <w:t>Осевой шаг P(x), мм: 24.2641</w:t>
      </w:r>
    </w:p>
    <w:p w14:paraId="46804A17" w14:textId="77777777" w:rsidR="00625276" w:rsidRPr="006D17AA" w:rsidRDefault="00625276" w:rsidP="00625276">
      <w:pPr>
        <w:spacing w:line="240" w:lineRule="auto"/>
        <w:ind w:left="680"/>
        <w:jc w:val="left"/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</w:pPr>
      <w:r w:rsidRPr="006D17AA"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  <w:t>Коэффициенты торцевого перекрытия E(ALFA):</w:t>
      </w:r>
    </w:p>
    <w:p w14:paraId="42A73011" w14:textId="77777777" w:rsidR="00625276" w:rsidRPr="006D17AA" w:rsidRDefault="00625276" w:rsidP="00625276">
      <w:pPr>
        <w:spacing w:line="240" w:lineRule="auto"/>
        <w:ind w:left="680"/>
        <w:jc w:val="left"/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</w:pPr>
      <w:r w:rsidRPr="006D17AA"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  <w:t xml:space="preserve">Шестерни: </w:t>
      </w:r>
      <w:proofErr w:type="gramStart"/>
      <w:r w:rsidRPr="006D17AA"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  <w:t>0.765856  Колеса</w:t>
      </w:r>
      <w:proofErr w:type="gramEnd"/>
      <w:r w:rsidRPr="006D17AA"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  <w:t>: -0.792922</w:t>
      </w:r>
    </w:p>
    <w:p w14:paraId="22EBE29B" w14:textId="77777777" w:rsidR="00625276" w:rsidRPr="006D17AA" w:rsidRDefault="00625276" w:rsidP="00625276">
      <w:pPr>
        <w:spacing w:line="240" w:lineRule="auto"/>
        <w:ind w:left="680"/>
        <w:jc w:val="left"/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</w:pPr>
      <w:r w:rsidRPr="006D17AA"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  <w:t>Коэффициенты торцевого перекрытия E(ALFA): 1.55878</w:t>
      </w:r>
    </w:p>
    <w:p w14:paraId="4E611366" w14:textId="77777777" w:rsidR="00625276" w:rsidRPr="006D17AA" w:rsidRDefault="00625276" w:rsidP="00625276">
      <w:pPr>
        <w:spacing w:line="240" w:lineRule="auto"/>
        <w:ind w:left="680"/>
        <w:jc w:val="left"/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</w:pPr>
      <w:r w:rsidRPr="006D17AA"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  <w:t>Коэффициенты осевого перекрытия E(BETTA): 1.55878</w:t>
      </w:r>
    </w:p>
    <w:p w14:paraId="7D3207A4" w14:textId="77777777" w:rsidR="00625276" w:rsidRPr="006D17AA" w:rsidRDefault="00625276" w:rsidP="00625276">
      <w:pPr>
        <w:spacing w:line="240" w:lineRule="auto"/>
        <w:ind w:left="680"/>
        <w:jc w:val="left"/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</w:pPr>
      <w:r w:rsidRPr="006D17AA"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  <w:t>Коэффициенты перекрытия E(Y): 2.79517</w:t>
      </w:r>
    </w:p>
    <w:p w14:paraId="035C2BBF" w14:textId="77777777" w:rsidR="00625276" w:rsidRPr="006D17AA" w:rsidRDefault="00625276" w:rsidP="00625276">
      <w:pPr>
        <w:spacing w:line="240" w:lineRule="auto"/>
        <w:ind w:left="680"/>
        <w:jc w:val="left"/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</w:pPr>
      <w:r w:rsidRPr="006D17AA"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  <w:t>Основной угол наклона BETTA(B): 14.077</w:t>
      </w:r>
    </w:p>
    <w:p w14:paraId="0206F9F5" w14:textId="77777777" w:rsidR="00625276" w:rsidRPr="006D17AA" w:rsidRDefault="00625276" w:rsidP="00625276">
      <w:pPr>
        <w:spacing w:line="240" w:lineRule="auto"/>
        <w:ind w:left="680"/>
        <w:jc w:val="left"/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</w:pPr>
      <w:r w:rsidRPr="006D17AA"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  <w:t>Эквивалентное число зубьев Z(V):</w:t>
      </w:r>
    </w:p>
    <w:p w14:paraId="60AFEEFD" w14:textId="77777777" w:rsidR="00625276" w:rsidRPr="006D17AA" w:rsidRDefault="00625276" w:rsidP="00625276">
      <w:pPr>
        <w:spacing w:line="240" w:lineRule="auto"/>
        <w:ind w:left="680"/>
        <w:jc w:val="left"/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</w:pPr>
      <w:r w:rsidRPr="006D17AA"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  <w:t xml:space="preserve">Шестерни: </w:t>
      </w:r>
      <w:proofErr w:type="gramStart"/>
      <w:r w:rsidRPr="006D17AA"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  <w:t>26.6305  Колеса</w:t>
      </w:r>
      <w:proofErr w:type="gramEnd"/>
      <w:r w:rsidRPr="006D17AA"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  <w:t>: 109.851</w:t>
      </w:r>
    </w:p>
    <w:p w14:paraId="58704896" w14:textId="77777777" w:rsidR="00625276" w:rsidRPr="006D17AA" w:rsidRDefault="00625276" w:rsidP="00625276">
      <w:pPr>
        <w:spacing w:line="240" w:lineRule="auto"/>
        <w:ind w:left="680"/>
        <w:jc w:val="left"/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</w:pPr>
      <w:r w:rsidRPr="006D17AA"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  <w:t>Окружная скорость в зацеплении V, м/с: 14.0793</w:t>
      </w:r>
    </w:p>
    <w:p w14:paraId="669D89D1" w14:textId="77777777" w:rsidR="00625276" w:rsidRPr="006D17AA" w:rsidRDefault="00625276" w:rsidP="00625276">
      <w:pPr>
        <w:spacing w:line="240" w:lineRule="auto"/>
        <w:ind w:left="680"/>
        <w:jc w:val="left"/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</w:pPr>
      <w:r w:rsidRPr="006D17AA"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  <w:t>Удельное скольжение:</w:t>
      </w:r>
    </w:p>
    <w:p w14:paraId="44BD0346" w14:textId="77777777" w:rsidR="00625276" w:rsidRPr="006D17AA" w:rsidRDefault="00625276" w:rsidP="00625276">
      <w:pPr>
        <w:spacing w:line="240" w:lineRule="auto"/>
        <w:ind w:left="680"/>
        <w:jc w:val="left"/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</w:pPr>
      <w:r w:rsidRPr="006D17AA"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  <w:t>Шестерни: -0.</w:t>
      </w:r>
      <w:proofErr w:type="gramStart"/>
      <w:r w:rsidRPr="006D17AA"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  <w:t>130653  Колеса</w:t>
      </w:r>
      <w:proofErr w:type="gramEnd"/>
      <w:r w:rsidRPr="006D17AA"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  <w:t>: 0.357224</w:t>
      </w:r>
    </w:p>
    <w:p w14:paraId="223360EF" w14:textId="77777777" w:rsidR="00625276" w:rsidRPr="006D17AA" w:rsidRDefault="00625276" w:rsidP="00625276">
      <w:pPr>
        <w:spacing w:line="240" w:lineRule="auto"/>
        <w:ind w:left="680"/>
        <w:jc w:val="left"/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</w:pPr>
      <w:r w:rsidRPr="006D17AA"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  <w:t>Степень точности изготовления зубчатых колес: 7</w:t>
      </w:r>
    </w:p>
    <w:p w14:paraId="281A75C3" w14:textId="77777777" w:rsidR="00625276" w:rsidRPr="006D17AA" w:rsidRDefault="00625276" w:rsidP="00625276">
      <w:pPr>
        <w:spacing w:line="240" w:lineRule="auto"/>
        <w:ind w:left="680"/>
        <w:jc w:val="left"/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</w:pPr>
      <w:r w:rsidRPr="006D17AA"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  <w:t xml:space="preserve">     </w:t>
      </w:r>
    </w:p>
    <w:p w14:paraId="1A247184" w14:textId="77777777" w:rsidR="00625276" w:rsidRPr="006D17AA" w:rsidRDefault="00625276" w:rsidP="00625276">
      <w:pPr>
        <w:spacing w:line="240" w:lineRule="auto"/>
        <w:ind w:left="680"/>
        <w:jc w:val="left"/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</w:pPr>
      <w:r w:rsidRPr="006D17AA"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  <w:t>****************************************************</w:t>
      </w:r>
    </w:p>
    <w:p w14:paraId="032386DC" w14:textId="77777777" w:rsidR="00625276" w:rsidRPr="006D17AA" w:rsidRDefault="00625276" w:rsidP="00625276">
      <w:pPr>
        <w:spacing w:line="240" w:lineRule="auto"/>
        <w:ind w:left="680"/>
        <w:jc w:val="left"/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</w:pPr>
      <w:r w:rsidRPr="006D17AA"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  <w:t xml:space="preserve">     </w:t>
      </w:r>
    </w:p>
    <w:p w14:paraId="04F9585A" w14:textId="77777777" w:rsidR="00625276" w:rsidRPr="006D17AA" w:rsidRDefault="00625276" w:rsidP="00625276">
      <w:pPr>
        <w:spacing w:line="240" w:lineRule="auto"/>
        <w:ind w:left="680"/>
        <w:jc w:val="left"/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</w:pPr>
      <w:r w:rsidRPr="006D17AA"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  <w:t xml:space="preserve"> КОЭФФИЦИЕНТ НЕРАВНОМЕРНОСТИ РАСПРЕДЕЛЕНИЯ НАГРУЗКИ 1.230</w:t>
      </w:r>
    </w:p>
    <w:p w14:paraId="6CBF3189" w14:textId="77777777" w:rsidR="00625276" w:rsidRPr="006D17AA" w:rsidRDefault="00625276" w:rsidP="00625276">
      <w:pPr>
        <w:spacing w:line="240" w:lineRule="auto"/>
        <w:ind w:left="680"/>
        <w:jc w:val="left"/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</w:pPr>
      <w:r w:rsidRPr="006D17AA"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  <w:t xml:space="preserve">     </w:t>
      </w:r>
    </w:p>
    <w:p w14:paraId="7DDC587B" w14:textId="77777777" w:rsidR="00625276" w:rsidRPr="00313C01" w:rsidRDefault="00625276" w:rsidP="00625276">
      <w:pPr>
        <w:spacing w:line="240" w:lineRule="auto"/>
        <w:ind w:left="680"/>
        <w:jc w:val="left"/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</w:pPr>
      <w:r w:rsidRPr="006D17AA"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  <w:t>****************************************************</w:t>
      </w:r>
    </w:p>
    <w:p w14:paraId="093B6431" w14:textId="77777777" w:rsidR="00625276" w:rsidRPr="00313C01" w:rsidRDefault="00625276" w:rsidP="00625276">
      <w:pPr>
        <w:ind w:left="680" w:hanging="567"/>
        <w:rPr>
          <w:rFonts w:eastAsia="Calibri"/>
          <w:b/>
          <w:bCs/>
          <w:kern w:val="2"/>
          <w14:ligatures w14:val="standardContextual"/>
        </w:rPr>
      </w:pPr>
      <w:r>
        <w:rPr>
          <w:rFonts w:eastAsia="Calibri"/>
          <w:b/>
          <w:bCs/>
          <w:kern w:val="2"/>
          <w14:ligatures w14:val="standardContextual"/>
        </w:rPr>
        <w:t>4</w:t>
      </w:r>
      <w:r w:rsidRPr="00E80CEE">
        <w:rPr>
          <w:rFonts w:eastAsia="Calibri"/>
          <w:b/>
          <w:bCs/>
          <w:kern w:val="2"/>
          <w14:ligatures w14:val="standardContextual"/>
        </w:rPr>
        <w:t xml:space="preserve"> планетарный ряд</w:t>
      </w:r>
    </w:p>
    <w:p w14:paraId="467F68DE" w14:textId="77777777" w:rsidR="00625276" w:rsidRPr="00EA00A0" w:rsidRDefault="00625276" w:rsidP="00625276">
      <w:pPr>
        <w:spacing w:line="240" w:lineRule="auto"/>
        <w:ind w:left="680"/>
        <w:jc w:val="left"/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</w:pPr>
      <w:r w:rsidRPr="00EA00A0"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  <w:t>ИСХОДНЫЕ ДАННЫЕ</w:t>
      </w:r>
    </w:p>
    <w:p w14:paraId="20E6E7EA" w14:textId="77777777" w:rsidR="00625276" w:rsidRPr="00EA00A0" w:rsidRDefault="00625276" w:rsidP="00625276">
      <w:pPr>
        <w:spacing w:line="240" w:lineRule="auto"/>
        <w:ind w:left="680"/>
        <w:jc w:val="left"/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</w:pPr>
      <w:r w:rsidRPr="00EA00A0"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  <w:t xml:space="preserve">     </w:t>
      </w:r>
    </w:p>
    <w:p w14:paraId="555BB8A0" w14:textId="77777777" w:rsidR="00625276" w:rsidRPr="00EA00A0" w:rsidRDefault="00625276" w:rsidP="00625276">
      <w:pPr>
        <w:spacing w:line="240" w:lineRule="auto"/>
        <w:ind w:left="680"/>
        <w:jc w:val="left"/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</w:pPr>
      <w:r w:rsidRPr="00EA00A0"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  <w:t xml:space="preserve">МОДУЛЬ ЗАЦПЛЕНИЯ </w:t>
      </w:r>
      <w:proofErr w:type="gramStart"/>
      <w:r w:rsidRPr="00EA00A0"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  <w:t>-  2.00</w:t>
      </w:r>
      <w:proofErr w:type="gramEnd"/>
    </w:p>
    <w:p w14:paraId="3AC6A9F1" w14:textId="77777777" w:rsidR="00625276" w:rsidRPr="00EA00A0" w:rsidRDefault="00625276" w:rsidP="00625276">
      <w:pPr>
        <w:spacing w:line="240" w:lineRule="auto"/>
        <w:ind w:left="680"/>
        <w:jc w:val="left"/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</w:pPr>
      <w:r w:rsidRPr="00EA00A0"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  <w:t>ЧИСЛО ЗУБЬЕВ МЦК - 47 САТ(МЦК) - 65 САТ(БЦК) - 0 БЦК - 177</w:t>
      </w:r>
    </w:p>
    <w:p w14:paraId="727257E4" w14:textId="77777777" w:rsidR="00625276" w:rsidRPr="00EA00A0" w:rsidRDefault="00625276" w:rsidP="00625276">
      <w:pPr>
        <w:spacing w:line="240" w:lineRule="auto"/>
        <w:ind w:left="680"/>
        <w:jc w:val="left"/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</w:pPr>
      <w:r w:rsidRPr="00EA00A0"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  <w:t>САТЕЛЛИТЫ ОДНОВЕНЦОВЫЕ</w:t>
      </w:r>
    </w:p>
    <w:p w14:paraId="27A2C1C3" w14:textId="77777777" w:rsidR="00625276" w:rsidRPr="00EA00A0" w:rsidRDefault="00625276" w:rsidP="00625276">
      <w:pPr>
        <w:spacing w:line="240" w:lineRule="auto"/>
        <w:ind w:left="680"/>
        <w:jc w:val="left"/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</w:pPr>
      <w:r w:rsidRPr="00EA00A0"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  <w:t>УГОЛ НАКЛОНА ЗУБЬЕВ (град.) - 15.00</w:t>
      </w:r>
    </w:p>
    <w:p w14:paraId="29F01A1A" w14:textId="77777777" w:rsidR="00625276" w:rsidRPr="00EA00A0" w:rsidRDefault="00625276" w:rsidP="00625276">
      <w:pPr>
        <w:spacing w:line="240" w:lineRule="auto"/>
        <w:ind w:left="680"/>
        <w:jc w:val="left"/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</w:pPr>
      <w:r w:rsidRPr="00EA00A0"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  <w:t xml:space="preserve">КОЭФФИЦИЕНТЫ СМЕЩЕНИЯ: МЦК </w:t>
      </w:r>
      <w:proofErr w:type="gramStart"/>
      <w:r w:rsidRPr="00EA00A0"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  <w:t>-  0.000</w:t>
      </w:r>
      <w:proofErr w:type="gramEnd"/>
      <w:r w:rsidRPr="00EA00A0"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  <w:t xml:space="preserve"> САТ1 -  0.000 САТ2 -  0.000 БЦК -  0.000</w:t>
      </w:r>
    </w:p>
    <w:p w14:paraId="7B261D20" w14:textId="77777777" w:rsidR="00625276" w:rsidRPr="00EA00A0" w:rsidRDefault="00625276" w:rsidP="00625276">
      <w:pPr>
        <w:spacing w:line="240" w:lineRule="auto"/>
        <w:ind w:left="680"/>
        <w:jc w:val="left"/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</w:pPr>
      <w:r w:rsidRPr="00EA00A0"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  <w:t xml:space="preserve">ШИРИНА ЗУБЧАТОГО ВЕНЦА (мм) </w:t>
      </w:r>
      <w:proofErr w:type="gramStart"/>
      <w:r w:rsidRPr="00EA00A0"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  <w:t>-  20.00</w:t>
      </w:r>
      <w:proofErr w:type="gramEnd"/>
    </w:p>
    <w:p w14:paraId="003851FC" w14:textId="77777777" w:rsidR="00625276" w:rsidRPr="00EA00A0" w:rsidRDefault="00625276" w:rsidP="00625276">
      <w:pPr>
        <w:spacing w:line="240" w:lineRule="auto"/>
        <w:ind w:left="680"/>
        <w:jc w:val="left"/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</w:pPr>
      <w:r w:rsidRPr="00EA00A0"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  <w:t>ЧИСЛО САТЕЛЛИТОВ - 4</w:t>
      </w:r>
    </w:p>
    <w:p w14:paraId="0BADDFAE" w14:textId="77777777" w:rsidR="00625276" w:rsidRPr="00EA00A0" w:rsidRDefault="00625276" w:rsidP="00625276">
      <w:pPr>
        <w:spacing w:line="240" w:lineRule="auto"/>
        <w:ind w:left="680"/>
        <w:jc w:val="left"/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</w:pPr>
      <w:r w:rsidRPr="00EA00A0"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  <w:t xml:space="preserve">МАРКА СТАЛИ: МЦК - 20ХНМ    САТ1 - 20ХНМ    САТ2 - 20ХНМ    БЦК - 20ХНМ </w:t>
      </w:r>
    </w:p>
    <w:p w14:paraId="286AD35B" w14:textId="77777777" w:rsidR="00625276" w:rsidRPr="00EA00A0" w:rsidRDefault="00625276" w:rsidP="00625276">
      <w:pPr>
        <w:spacing w:line="240" w:lineRule="auto"/>
        <w:ind w:left="680"/>
        <w:jc w:val="left"/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</w:pPr>
      <w:r w:rsidRPr="00EA00A0"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  <w:t>СПОСОБ ТЕРМИЧЕСКОЙ ОБРАБОТКИ ПОВЕРХНОСТЕЙ ЗУБЬЕВ: МЦК - 4 САТ1 - 4 САТ2 - 4 БЦК - 4</w:t>
      </w:r>
    </w:p>
    <w:p w14:paraId="253B144E" w14:textId="77777777" w:rsidR="00625276" w:rsidRPr="00EA00A0" w:rsidRDefault="00625276" w:rsidP="00625276">
      <w:pPr>
        <w:spacing w:line="240" w:lineRule="auto"/>
        <w:ind w:left="680"/>
        <w:jc w:val="left"/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</w:pPr>
      <w:r w:rsidRPr="00EA00A0"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  <w:t>ТВЕРДОСТЬ ПОВЕРХНОСТЕЙ ЗУБЬЕВ: МЦК - 60 САТ1 - 60 САТ2 - 60 БЦК - 60</w:t>
      </w:r>
    </w:p>
    <w:p w14:paraId="6686BF26" w14:textId="77777777" w:rsidR="00625276" w:rsidRPr="00EA00A0" w:rsidRDefault="00625276" w:rsidP="00625276">
      <w:pPr>
        <w:spacing w:line="240" w:lineRule="auto"/>
        <w:ind w:left="680"/>
        <w:jc w:val="left"/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</w:pPr>
      <w:r w:rsidRPr="00EA00A0"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  <w:t>ВИД ОБРАБОТКИ ПЕРЕХОДНОЙ ПОВЕРХНОСТИ ЗУБЬЕВ: МЦК - 0 САТ1 - 0 САТ2 - 0 БЦК - 0</w:t>
      </w:r>
    </w:p>
    <w:p w14:paraId="5A600FF3" w14:textId="77777777" w:rsidR="00625276" w:rsidRPr="00EA00A0" w:rsidRDefault="00625276" w:rsidP="00625276">
      <w:pPr>
        <w:spacing w:line="240" w:lineRule="auto"/>
        <w:ind w:left="680"/>
        <w:jc w:val="left"/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</w:pPr>
      <w:proofErr w:type="spellStart"/>
      <w:r w:rsidRPr="00EA00A0"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  <w:t>Kоэффициент</w:t>
      </w:r>
      <w:proofErr w:type="spellEnd"/>
      <w:r w:rsidRPr="00EA00A0"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  <w:t>, учитывающий способ получения заготовки: МЦК - 2 САТ1 - 2 САТ2 - 2 БЦК - 2</w:t>
      </w:r>
    </w:p>
    <w:p w14:paraId="3250B817" w14:textId="77777777" w:rsidR="00625276" w:rsidRPr="00EA00A0" w:rsidRDefault="00625276" w:rsidP="00625276">
      <w:pPr>
        <w:spacing w:line="240" w:lineRule="auto"/>
        <w:ind w:left="680"/>
        <w:jc w:val="left"/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</w:pPr>
      <w:r w:rsidRPr="00EA00A0"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  <w:t>Номер схемы расположения зубчатых колес относительно опор: 6</w:t>
      </w:r>
    </w:p>
    <w:p w14:paraId="5DB329E3" w14:textId="77777777" w:rsidR="00625276" w:rsidRPr="00EA00A0" w:rsidRDefault="00625276" w:rsidP="00625276">
      <w:pPr>
        <w:spacing w:line="240" w:lineRule="auto"/>
        <w:ind w:left="680"/>
        <w:jc w:val="left"/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</w:pPr>
      <w:r w:rsidRPr="00EA00A0"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  <w:t>Количество передач переднего хода: 8</w:t>
      </w:r>
    </w:p>
    <w:p w14:paraId="3D5ADA02" w14:textId="77777777" w:rsidR="00625276" w:rsidRPr="00EA00A0" w:rsidRDefault="00625276" w:rsidP="00625276">
      <w:pPr>
        <w:spacing w:line="240" w:lineRule="auto"/>
        <w:ind w:left="680"/>
        <w:jc w:val="left"/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</w:pPr>
      <w:r w:rsidRPr="00EA00A0"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  <w:t>Количество передач заднего хода: 1</w:t>
      </w:r>
    </w:p>
    <w:p w14:paraId="616A51D2" w14:textId="77777777" w:rsidR="00625276" w:rsidRPr="00EA00A0" w:rsidRDefault="00625276" w:rsidP="00625276">
      <w:pPr>
        <w:spacing w:line="240" w:lineRule="auto"/>
        <w:ind w:left="680"/>
        <w:jc w:val="left"/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</w:pPr>
      <w:r w:rsidRPr="00EA00A0"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  <w:t>МАКСИМАЛЬНЫЙ МОМЕНТ ДВИГАТЕЛЯ, Нм: 1250</w:t>
      </w:r>
    </w:p>
    <w:p w14:paraId="46D1CFFD" w14:textId="77777777" w:rsidR="00625276" w:rsidRPr="00EA00A0" w:rsidRDefault="00625276" w:rsidP="00625276">
      <w:pPr>
        <w:spacing w:line="240" w:lineRule="auto"/>
        <w:ind w:left="680"/>
        <w:jc w:val="left"/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</w:pPr>
      <w:r w:rsidRPr="00EA00A0"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  <w:t>Максимальная частота вращения ведущего вала, об/мин: 2400</w:t>
      </w:r>
    </w:p>
    <w:p w14:paraId="7A24E98F" w14:textId="77777777" w:rsidR="00625276" w:rsidRPr="00EA00A0" w:rsidRDefault="00625276" w:rsidP="00625276">
      <w:pPr>
        <w:spacing w:line="240" w:lineRule="auto"/>
        <w:ind w:left="680"/>
        <w:jc w:val="left"/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</w:pPr>
      <w:r w:rsidRPr="00EA00A0"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  <w:t>Коэффициент использования момента двигателя:  0.35</w:t>
      </w:r>
    </w:p>
    <w:p w14:paraId="75210C2E" w14:textId="77777777" w:rsidR="00625276" w:rsidRPr="00EA00A0" w:rsidRDefault="00625276" w:rsidP="00625276">
      <w:pPr>
        <w:spacing w:line="240" w:lineRule="auto"/>
        <w:ind w:left="680"/>
        <w:jc w:val="left"/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</w:pPr>
      <w:r w:rsidRPr="00EA00A0"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  <w:t>Средняя частота вращения двигателя, об/мин: 1650</w:t>
      </w:r>
    </w:p>
    <w:p w14:paraId="0FDD3D05" w14:textId="77777777" w:rsidR="00625276" w:rsidRPr="00EA00A0" w:rsidRDefault="00625276" w:rsidP="00625276">
      <w:pPr>
        <w:spacing w:line="240" w:lineRule="auto"/>
        <w:ind w:left="680"/>
        <w:jc w:val="left"/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</w:pPr>
      <w:r w:rsidRPr="00EA00A0"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  <w:t>Пробег до капитального ремонта, км: 250000</w:t>
      </w:r>
    </w:p>
    <w:p w14:paraId="357AA97B" w14:textId="77777777" w:rsidR="00625276" w:rsidRPr="00EA00A0" w:rsidRDefault="00625276" w:rsidP="00625276">
      <w:pPr>
        <w:spacing w:line="240" w:lineRule="auto"/>
        <w:ind w:left="680"/>
        <w:jc w:val="left"/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</w:pPr>
      <w:r w:rsidRPr="00EA00A0"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  <w:t>Средняя скорость, км/ч: 35</w:t>
      </w:r>
    </w:p>
    <w:p w14:paraId="3DC4A428" w14:textId="77777777" w:rsidR="00625276" w:rsidRPr="00EA00A0" w:rsidRDefault="00625276" w:rsidP="00625276">
      <w:pPr>
        <w:spacing w:line="240" w:lineRule="auto"/>
        <w:ind w:left="680"/>
        <w:jc w:val="left"/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</w:pPr>
      <w:r w:rsidRPr="00EA00A0"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  <w:t>Коэффициент трансформации момента гидротрансформатора на стоповом режиме:  1.00</w:t>
      </w:r>
    </w:p>
    <w:p w14:paraId="3BDA6F85" w14:textId="77777777" w:rsidR="00625276" w:rsidRPr="00EA00A0" w:rsidRDefault="00625276" w:rsidP="00625276">
      <w:pPr>
        <w:spacing w:line="240" w:lineRule="auto"/>
        <w:ind w:left="680"/>
        <w:jc w:val="left"/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</w:pPr>
      <w:r w:rsidRPr="00EA00A0"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  <w:t xml:space="preserve">Коэффициенты частоты вращения МЦК на передачах: </w:t>
      </w:r>
    </w:p>
    <w:p w14:paraId="45F504C0" w14:textId="77777777" w:rsidR="00625276" w:rsidRPr="00EA00A0" w:rsidRDefault="00625276" w:rsidP="00625276">
      <w:pPr>
        <w:spacing w:line="240" w:lineRule="auto"/>
        <w:ind w:left="680"/>
        <w:jc w:val="left"/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</w:pPr>
      <w:r w:rsidRPr="00EA00A0"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  <w:t>-0.686 0 1 1.864 1 0 -0.686 -1.607 1</w:t>
      </w:r>
    </w:p>
    <w:p w14:paraId="63C425DF" w14:textId="77777777" w:rsidR="00625276" w:rsidRPr="00EA00A0" w:rsidRDefault="00625276" w:rsidP="00625276">
      <w:pPr>
        <w:spacing w:line="240" w:lineRule="auto"/>
        <w:ind w:left="680"/>
        <w:jc w:val="left"/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</w:pPr>
      <w:r w:rsidRPr="00EA00A0"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  <w:t xml:space="preserve">Коэффициенты частоты вращения водила на передачах: </w:t>
      </w:r>
    </w:p>
    <w:p w14:paraId="76EDB9F8" w14:textId="77777777" w:rsidR="00625276" w:rsidRPr="00EA00A0" w:rsidRDefault="00625276" w:rsidP="00625276">
      <w:pPr>
        <w:spacing w:line="240" w:lineRule="auto"/>
        <w:ind w:left="680"/>
        <w:jc w:val="left"/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</w:pPr>
      <w:r w:rsidRPr="00EA00A0"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  <w:t>0 0.269 0.661 1 1 1 1 1 0</w:t>
      </w:r>
    </w:p>
    <w:p w14:paraId="190456C2" w14:textId="77777777" w:rsidR="00625276" w:rsidRPr="00EA00A0" w:rsidRDefault="00625276" w:rsidP="00625276">
      <w:pPr>
        <w:spacing w:line="240" w:lineRule="auto"/>
        <w:ind w:left="680"/>
        <w:jc w:val="left"/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</w:pPr>
      <w:r w:rsidRPr="00EA00A0"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  <w:t xml:space="preserve">Коэффициенты момента МЦК на передачах: </w:t>
      </w:r>
    </w:p>
    <w:p w14:paraId="56810719" w14:textId="77777777" w:rsidR="00625276" w:rsidRPr="00EA00A0" w:rsidRDefault="00625276" w:rsidP="00625276">
      <w:pPr>
        <w:spacing w:line="240" w:lineRule="auto"/>
        <w:ind w:left="680"/>
        <w:jc w:val="left"/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</w:pPr>
      <w:r w:rsidRPr="00EA00A0"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  <w:t>1.46 0.78 0.47 0.35 0.27 0.21 0.18 0.16 -1</w:t>
      </w:r>
    </w:p>
    <w:p w14:paraId="2EFA33E2" w14:textId="77777777" w:rsidR="00625276" w:rsidRPr="00EA00A0" w:rsidRDefault="00625276" w:rsidP="00625276">
      <w:pPr>
        <w:spacing w:line="240" w:lineRule="auto"/>
        <w:ind w:left="680"/>
        <w:jc w:val="left"/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</w:pPr>
      <w:r w:rsidRPr="00EA00A0"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  <w:t xml:space="preserve"> Тип движителя: 2</w:t>
      </w:r>
    </w:p>
    <w:p w14:paraId="4FA52ADC" w14:textId="77777777" w:rsidR="00625276" w:rsidRPr="00EA00A0" w:rsidRDefault="00625276" w:rsidP="00625276">
      <w:pPr>
        <w:spacing w:line="240" w:lineRule="auto"/>
        <w:ind w:left="680"/>
        <w:jc w:val="left"/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</w:pPr>
      <w:r w:rsidRPr="00EA00A0"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  <w:t xml:space="preserve">   </w:t>
      </w:r>
    </w:p>
    <w:p w14:paraId="0E6A17E3" w14:textId="77777777" w:rsidR="00625276" w:rsidRPr="00EA00A0" w:rsidRDefault="00625276" w:rsidP="00625276">
      <w:pPr>
        <w:spacing w:line="240" w:lineRule="auto"/>
        <w:ind w:left="680"/>
        <w:jc w:val="left"/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</w:pPr>
      <w:r w:rsidRPr="00EA00A0"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  <w:t>****************************************************</w:t>
      </w:r>
    </w:p>
    <w:p w14:paraId="17230A67" w14:textId="77777777" w:rsidR="00625276" w:rsidRPr="00EA00A0" w:rsidRDefault="00625276" w:rsidP="00625276">
      <w:pPr>
        <w:spacing w:line="240" w:lineRule="auto"/>
        <w:ind w:left="680"/>
        <w:jc w:val="left"/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</w:pPr>
      <w:r w:rsidRPr="00EA00A0"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  <w:t xml:space="preserve">   </w:t>
      </w:r>
    </w:p>
    <w:p w14:paraId="3652C7F7" w14:textId="77777777" w:rsidR="00625276" w:rsidRPr="00EA00A0" w:rsidRDefault="00625276" w:rsidP="00625276">
      <w:pPr>
        <w:spacing w:line="240" w:lineRule="auto"/>
        <w:ind w:left="680"/>
        <w:jc w:val="left"/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</w:pPr>
      <w:r w:rsidRPr="00EA00A0"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  <w:t xml:space="preserve">      Расчет геометрии пары МЦК-Сателлит</w:t>
      </w:r>
    </w:p>
    <w:p w14:paraId="20CE3190" w14:textId="77777777" w:rsidR="00625276" w:rsidRPr="00EA00A0" w:rsidRDefault="00625276" w:rsidP="00625276">
      <w:pPr>
        <w:spacing w:line="240" w:lineRule="auto"/>
        <w:ind w:left="680"/>
        <w:jc w:val="left"/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</w:pPr>
      <w:r w:rsidRPr="00EA00A0"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  <w:t xml:space="preserve">   </w:t>
      </w:r>
    </w:p>
    <w:p w14:paraId="21502B32" w14:textId="77777777" w:rsidR="00625276" w:rsidRPr="00EA00A0" w:rsidRDefault="00625276" w:rsidP="00625276">
      <w:pPr>
        <w:spacing w:line="240" w:lineRule="auto"/>
        <w:ind w:left="680"/>
        <w:jc w:val="left"/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</w:pPr>
      <w:r w:rsidRPr="00EA00A0"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  <w:lastRenderedPageBreak/>
        <w:t xml:space="preserve">Коэффициенты смещения </w:t>
      </w:r>
      <w:proofErr w:type="gramStart"/>
      <w:r w:rsidRPr="00EA00A0"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  <w:t>Х(</w:t>
      </w:r>
      <w:proofErr w:type="gramEnd"/>
      <w:r w:rsidRPr="00EA00A0"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  <w:t>1)= 0, X(2)= 0</w:t>
      </w:r>
    </w:p>
    <w:p w14:paraId="1B95D464" w14:textId="77777777" w:rsidR="00625276" w:rsidRPr="00EA00A0" w:rsidRDefault="00625276" w:rsidP="00625276">
      <w:pPr>
        <w:spacing w:line="240" w:lineRule="auto"/>
        <w:ind w:left="680"/>
        <w:jc w:val="left"/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</w:pPr>
      <w:r w:rsidRPr="00EA00A0"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  <w:t>Делительное межосевое расстояние a, мм: 115.951</w:t>
      </w:r>
    </w:p>
    <w:p w14:paraId="5E01AEC8" w14:textId="77777777" w:rsidR="00625276" w:rsidRPr="00EA00A0" w:rsidRDefault="00625276" w:rsidP="00625276">
      <w:pPr>
        <w:spacing w:line="240" w:lineRule="auto"/>
        <w:ind w:left="680"/>
        <w:jc w:val="left"/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</w:pPr>
      <w:r w:rsidRPr="00EA00A0"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  <w:t>Коэффициент суммы смещений - X(СУМ)= 0</w:t>
      </w:r>
    </w:p>
    <w:p w14:paraId="019B202D" w14:textId="77777777" w:rsidR="00625276" w:rsidRPr="00EA00A0" w:rsidRDefault="00625276" w:rsidP="00625276">
      <w:pPr>
        <w:spacing w:line="240" w:lineRule="auto"/>
        <w:ind w:left="680"/>
        <w:jc w:val="left"/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</w:pPr>
      <w:r w:rsidRPr="00EA00A0"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  <w:t>Угол профиля ALFA(t)= 20.6469</w:t>
      </w:r>
    </w:p>
    <w:p w14:paraId="372E18F1" w14:textId="77777777" w:rsidR="00625276" w:rsidRPr="00EA00A0" w:rsidRDefault="00625276" w:rsidP="00625276">
      <w:pPr>
        <w:spacing w:line="240" w:lineRule="auto"/>
        <w:ind w:left="680"/>
        <w:jc w:val="left"/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</w:pPr>
      <w:r w:rsidRPr="00EA00A0"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  <w:t xml:space="preserve">Угол зацепления </w:t>
      </w:r>
      <w:proofErr w:type="gramStart"/>
      <w:r w:rsidRPr="00EA00A0"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  <w:t>ALFA(</w:t>
      </w:r>
      <w:proofErr w:type="spellStart"/>
      <w:proofErr w:type="gramEnd"/>
      <w:r w:rsidRPr="00EA00A0"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  <w:t>tw</w:t>
      </w:r>
      <w:proofErr w:type="spellEnd"/>
      <w:r w:rsidRPr="00EA00A0"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  <w:t>)= 20.6469</w:t>
      </w:r>
    </w:p>
    <w:p w14:paraId="7E7FB109" w14:textId="77777777" w:rsidR="00625276" w:rsidRPr="00EA00A0" w:rsidRDefault="00625276" w:rsidP="00625276">
      <w:pPr>
        <w:spacing w:line="240" w:lineRule="auto"/>
        <w:ind w:left="680"/>
        <w:jc w:val="left"/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</w:pPr>
      <w:r w:rsidRPr="00EA00A0"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  <w:t>Межосевое расстояние a(w), мм= 115.951</w:t>
      </w:r>
    </w:p>
    <w:p w14:paraId="03B7A99F" w14:textId="77777777" w:rsidR="00625276" w:rsidRPr="00EA00A0" w:rsidRDefault="00625276" w:rsidP="00625276">
      <w:pPr>
        <w:spacing w:line="240" w:lineRule="auto"/>
        <w:ind w:left="680"/>
        <w:jc w:val="left"/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</w:pPr>
      <w:r w:rsidRPr="00EA00A0"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  <w:t>Делительные диаметры d, мм:</w:t>
      </w:r>
    </w:p>
    <w:p w14:paraId="37F2FC46" w14:textId="77777777" w:rsidR="00625276" w:rsidRPr="00EA00A0" w:rsidRDefault="00625276" w:rsidP="00625276">
      <w:pPr>
        <w:spacing w:line="240" w:lineRule="auto"/>
        <w:ind w:left="680"/>
        <w:jc w:val="left"/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</w:pPr>
      <w:r w:rsidRPr="00EA00A0"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  <w:t>Шестерни = 97.316 Колеса = 134.586</w:t>
      </w:r>
    </w:p>
    <w:p w14:paraId="7FC4D627" w14:textId="77777777" w:rsidR="00625276" w:rsidRPr="00EA00A0" w:rsidRDefault="00625276" w:rsidP="00625276">
      <w:pPr>
        <w:spacing w:line="240" w:lineRule="auto"/>
        <w:ind w:left="680"/>
        <w:jc w:val="left"/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</w:pPr>
      <w:r w:rsidRPr="00EA00A0"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  <w:t>Передаточное отношение U= 1.38298</w:t>
      </w:r>
    </w:p>
    <w:p w14:paraId="3D58965F" w14:textId="77777777" w:rsidR="00625276" w:rsidRPr="00EA00A0" w:rsidRDefault="00625276" w:rsidP="00625276">
      <w:pPr>
        <w:spacing w:line="240" w:lineRule="auto"/>
        <w:ind w:left="680"/>
        <w:jc w:val="left"/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</w:pPr>
      <w:r w:rsidRPr="00EA00A0"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  <w:t>Начальные диаметры d(w), мм:</w:t>
      </w:r>
    </w:p>
    <w:p w14:paraId="0A8D8C43" w14:textId="77777777" w:rsidR="00625276" w:rsidRPr="00EA00A0" w:rsidRDefault="00625276" w:rsidP="00625276">
      <w:pPr>
        <w:spacing w:line="240" w:lineRule="auto"/>
        <w:ind w:left="680"/>
        <w:jc w:val="left"/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</w:pPr>
      <w:r w:rsidRPr="00EA00A0"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  <w:t>Шестерни = 97.316 Колеса = 134.586</w:t>
      </w:r>
    </w:p>
    <w:p w14:paraId="734AA055" w14:textId="77777777" w:rsidR="00625276" w:rsidRPr="00EA00A0" w:rsidRDefault="00625276" w:rsidP="00625276">
      <w:pPr>
        <w:spacing w:line="240" w:lineRule="auto"/>
        <w:ind w:left="680"/>
        <w:jc w:val="left"/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</w:pPr>
      <w:r w:rsidRPr="00EA00A0"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  <w:t>Коэффициент воспринимаемого смещения Y = 0</w:t>
      </w:r>
    </w:p>
    <w:p w14:paraId="10F5CD59" w14:textId="77777777" w:rsidR="00625276" w:rsidRPr="00EA00A0" w:rsidRDefault="00625276" w:rsidP="00625276">
      <w:pPr>
        <w:spacing w:line="240" w:lineRule="auto"/>
        <w:ind w:left="680"/>
        <w:jc w:val="left"/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</w:pPr>
      <w:r w:rsidRPr="00EA00A0"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  <w:t>Коэффициент уравнительного смещения DELTA(Y) = 0</w:t>
      </w:r>
    </w:p>
    <w:p w14:paraId="40D39B89" w14:textId="77777777" w:rsidR="00625276" w:rsidRPr="00EA00A0" w:rsidRDefault="00625276" w:rsidP="00625276">
      <w:pPr>
        <w:spacing w:line="240" w:lineRule="auto"/>
        <w:ind w:left="680"/>
        <w:jc w:val="left"/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</w:pPr>
      <w:r w:rsidRPr="00EA00A0"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  <w:t>Диаметры вершин зубьев d(a), мм:</w:t>
      </w:r>
    </w:p>
    <w:p w14:paraId="1102A632" w14:textId="77777777" w:rsidR="00625276" w:rsidRPr="00EA00A0" w:rsidRDefault="00625276" w:rsidP="00625276">
      <w:pPr>
        <w:spacing w:line="240" w:lineRule="auto"/>
        <w:ind w:left="680"/>
        <w:jc w:val="left"/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</w:pPr>
      <w:r w:rsidRPr="00EA00A0"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  <w:t xml:space="preserve">Шестерни: </w:t>
      </w:r>
      <w:proofErr w:type="gramStart"/>
      <w:r w:rsidRPr="00EA00A0"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  <w:t>101.316  Колеса</w:t>
      </w:r>
      <w:proofErr w:type="gramEnd"/>
      <w:r w:rsidRPr="00EA00A0"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  <w:t>: 138.586</w:t>
      </w:r>
    </w:p>
    <w:p w14:paraId="2DAE9452" w14:textId="77777777" w:rsidR="00625276" w:rsidRPr="00EA00A0" w:rsidRDefault="00625276" w:rsidP="00625276">
      <w:pPr>
        <w:spacing w:line="240" w:lineRule="auto"/>
        <w:ind w:left="680"/>
        <w:jc w:val="left"/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</w:pPr>
      <w:r w:rsidRPr="00EA00A0"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  <w:t>Диаметры впадин зубьев d(f), мм:</w:t>
      </w:r>
    </w:p>
    <w:p w14:paraId="1D7CE48F" w14:textId="77777777" w:rsidR="00625276" w:rsidRPr="00EA00A0" w:rsidRDefault="00625276" w:rsidP="00625276">
      <w:pPr>
        <w:spacing w:line="240" w:lineRule="auto"/>
        <w:ind w:left="680"/>
        <w:jc w:val="left"/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</w:pPr>
      <w:r w:rsidRPr="00EA00A0"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  <w:t xml:space="preserve">Шестерни: </w:t>
      </w:r>
      <w:proofErr w:type="gramStart"/>
      <w:r w:rsidRPr="00EA00A0"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  <w:t>92.316  Колеса</w:t>
      </w:r>
      <w:proofErr w:type="gramEnd"/>
      <w:r w:rsidRPr="00EA00A0"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  <w:t>: 129.586</w:t>
      </w:r>
    </w:p>
    <w:p w14:paraId="5B590276" w14:textId="77777777" w:rsidR="00625276" w:rsidRPr="00EA00A0" w:rsidRDefault="00625276" w:rsidP="00625276">
      <w:pPr>
        <w:spacing w:line="240" w:lineRule="auto"/>
        <w:ind w:left="680"/>
        <w:jc w:val="left"/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</w:pPr>
      <w:proofErr w:type="spellStart"/>
      <w:r w:rsidRPr="00EA00A0"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  <w:t>Ocновной</w:t>
      </w:r>
      <w:proofErr w:type="spellEnd"/>
      <w:r w:rsidRPr="00EA00A0"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  <w:t xml:space="preserve"> диаметр d(b), мм:</w:t>
      </w:r>
    </w:p>
    <w:p w14:paraId="00C051C5" w14:textId="77777777" w:rsidR="00625276" w:rsidRPr="00EA00A0" w:rsidRDefault="00625276" w:rsidP="00625276">
      <w:pPr>
        <w:spacing w:line="240" w:lineRule="auto"/>
        <w:ind w:left="680"/>
        <w:jc w:val="left"/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</w:pPr>
      <w:r w:rsidRPr="00EA00A0"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  <w:t xml:space="preserve">Шестерни: </w:t>
      </w:r>
      <w:proofErr w:type="gramStart"/>
      <w:r w:rsidRPr="00EA00A0"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  <w:t>91.0655  Колеса</w:t>
      </w:r>
      <w:proofErr w:type="gramEnd"/>
      <w:r w:rsidRPr="00EA00A0"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  <w:t>: 125.942</w:t>
      </w:r>
    </w:p>
    <w:p w14:paraId="6D0DB16E" w14:textId="77777777" w:rsidR="00625276" w:rsidRPr="00EA00A0" w:rsidRDefault="00625276" w:rsidP="00625276">
      <w:pPr>
        <w:spacing w:line="240" w:lineRule="auto"/>
        <w:ind w:left="680"/>
        <w:jc w:val="left"/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</w:pPr>
      <w:r w:rsidRPr="00EA00A0"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  <w:t>Угол профиля зуба в точке окружности вершин ALFA(a):</w:t>
      </w:r>
    </w:p>
    <w:p w14:paraId="415CB203" w14:textId="77777777" w:rsidR="00625276" w:rsidRPr="00EA00A0" w:rsidRDefault="00625276" w:rsidP="00625276">
      <w:pPr>
        <w:spacing w:line="240" w:lineRule="auto"/>
        <w:ind w:left="680"/>
        <w:jc w:val="left"/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</w:pPr>
      <w:r w:rsidRPr="00EA00A0"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  <w:t xml:space="preserve">Шестерни: </w:t>
      </w:r>
      <w:proofErr w:type="gramStart"/>
      <w:r w:rsidRPr="00EA00A0"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  <w:t>25.9957  Колеса</w:t>
      </w:r>
      <w:proofErr w:type="gramEnd"/>
      <w:r w:rsidRPr="00EA00A0"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  <w:t>: 24.6652</w:t>
      </w:r>
    </w:p>
    <w:p w14:paraId="1C25F56F" w14:textId="77777777" w:rsidR="00625276" w:rsidRPr="00EA00A0" w:rsidRDefault="00625276" w:rsidP="00625276">
      <w:pPr>
        <w:spacing w:line="240" w:lineRule="auto"/>
        <w:ind w:left="680"/>
        <w:jc w:val="left"/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</w:pPr>
      <w:r w:rsidRPr="00EA00A0"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  <w:t>Шаг зацепления P(</w:t>
      </w:r>
      <w:proofErr w:type="spellStart"/>
      <w:r w:rsidRPr="00EA00A0"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  <w:t>alfa</w:t>
      </w:r>
      <w:proofErr w:type="spellEnd"/>
      <w:r w:rsidRPr="00EA00A0"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  <w:t>), мм: 5.90127</w:t>
      </w:r>
    </w:p>
    <w:p w14:paraId="77455CB7" w14:textId="77777777" w:rsidR="00625276" w:rsidRPr="00EA00A0" w:rsidRDefault="00625276" w:rsidP="00625276">
      <w:pPr>
        <w:spacing w:line="240" w:lineRule="auto"/>
        <w:ind w:left="680"/>
        <w:jc w:val="left"/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</w:pPr>
      <w:r w:rsidRPr="00EA00A0"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  <w:t>Осевой шаг P(x), мм: 24.2641</w:t>
      </w:r>
    </w:p>
    <w:p w14:paraId="3B02DDEE" w14:textId="77777777" w:rsidR="00625276" w:rsidRPr="00EA00A0" w:rsidRDefault="00625276" w:rsidP="00625276">
      <w:pPr>
        <w:spacing w:line="240" w:lineRule="auto"/>
        <w:ind w:left="680"/>
        <w:jc w:val="left"/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</w:pPr>
      <w:r w:rsidRPr="00EA00A0"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  <w:t>Коэффициенты торцевого перекрытия E(ALFA):</w:t>
      </w:r>
    </w:p>
    <w:p w14:paraId="7808BA44" w14:textId="77777777" w:rsidR="00625276" w:rsidRPr="00EA00A0" w:rsidRDefault="00625276" w:rsidP="00625276">
      <w:pPr>
        <w:spacing w:line="240" w:lineRule="auto"/>
        <w:ind w:left="680"/>
        <w:jc w:val="left"/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</w:pPr>
      <w:r w:rsidRPr="00EA00A0"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  <w:t xml:space="preserve">Шестерни: </w:t>
      </w:r>
      <w:proofErr w:type="gramStart"/>
      <w:r w:rsidRPr="00EA00A0"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  <w:t>0.829047  Колеса</w:t>
      </w:r>
      <w:proofErr w:type="gramEnd"/>
      <w:r w:rsidRPr="00EA00A0"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  <w:t>: 0.852458</w:t>
      </w:r>
    </w:p>
    <w:p w14:paraId="01DEB57F" w14:textId="77777777" w:rsidR="00625276" w:rsidRPr="00EA00A0" w:rsidRDefault="00625276" w:rsidP="00625276">
      <w:pPr>
        <w:spacing w:line="240" w:lineRule="auto"/>
        <w:ind w:left="680"/>
        <w:jc w:val="left"/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</w:pPr>
      <w:r w:rsidRPr="00EA00A0"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  <w:t>Коэффициенты торцевого перекрытия E(ALFA): 1.68151</w:t>
      </w:r>
    </w:p>
    <w:p w14:paraId="57E5871A" w14:textId="77777777" w:rsidR="00625276" w:rsidRPr="00EA00A0" w:rsidRDefault="00625276" w:rsidP="00625276">
      <w:pPr>
        <w:spacing w:line="240" w:lineRule="auto"/>
        <w:ind w:left="680"/>
        <w:jc w:val="left"/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</w:pPr>
      <w:r w:rsidRPr="00EA00A0"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  <w:t>Коэффициенты осевого перекрытия E(BETTA): 1.68151</w:t>
      </w:r>
    </w:p>
    <w:p w14:paraId="1B7CD29B" w14:textId="77777777" w:rsidR="00625276" w:rsidRPr="00EA00A0" w:rsidRDefault="00625276" w:rsidP="00625276">
      <w:pPr>
        <w:spacing w:line="240" w:lineRule="auto"/>
        <w:ind w:left="680"/>
        <w:jc w:val="left"/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</w:pPr>
      <w:r w:rsidRPr="00EA00A0"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  <w:t>Коэффициенты перекрытия E(Y): 2.50577</w:t>
      </w:r>
    </w:p>
    <w:p w14:paraId="1EA84CD7" w14:textId="77777777" w:rsidR="00625276" w:rsidRPr="00EA00A0" w:rsidRDefault="00625276" w:rsidP="00625276">
      <w:pPr>
        <w:spacing w:line="240" w:lineRule="auto"/>
        <w:ind w:left="680"/>
        <w:jc w:val="left"/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</w:pPr>
      <w:r w:rsidRPr="00EA00A0"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  <w:t>Основной угол наклона BETTA(B): 14.0761</w:t>
      </w:r>
    </w:p>
    <w:p w14:paraId="3998A75A" w14:textId="77777777" w:rsidR="00625276" w:rsidRPr="00EA00A0" w:rsidRDefault="00625276" w:rsidP="00625276">
      <w:pPr>
        <w:spacing w:line="240" w:lineRule="auto"/>
        <w:ind w:left="680"/>
        <w:jc w:val="left"/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</w:pPr>
      <w:r w:rsidRPr="00EA00A0"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  <w:t>Эквивалентное число зубьев Z(V):</w:t>
      </w:r>
    </w:p>
    <w:p w14:paraId="3058F9F8" w14:textId="77777777" w:rsidR="00625276" w:rsidRPr="00EA00A0" w:rsidRDefault="00625276" w:rsidP="00625276">
      <w:pPr>
        <w:spacing w:line="240" w:lineRule="auto"/>
        <w:ind w:left="680"/>
        <w:jc w:val="left"/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</w:pPr>
      <w:r w:rsidRPr="00EA00A0"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  <w:t xml:space="preserve">Шестерни: </w:t>
      </w:r>
      <w:proofErr w:type="gramStart"/>
      <w:r w:rsidRPr="00EA00A0"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  <w:t>52.1515  Колеса</w:t>
      </w:r>
      <w:proofErr w:type="gramEnd"/>
      <w:r w:rsidRPr="00EA00A0"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  <w:t>: 72.1244</w:t>
      </w:r>
    </w:p>
    <w:p w14:paraId="607A6380" w14:textId="77777777" w:rsidR="00625276" w:rsidRPr="00EA00A0" w:rsidRDefault="00625276" w:rsidP="00625276">
      <w:pPr>
        <w:spacing w:line="240" w:lineRule="auto"/>
        <w:ind w:left="680"/>
        <w:jc w:val="left"/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</w:pPr>
      <w:r w:rsidRPr="00EA00A0"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  <w:t>Окружная скорость в зацеплении V, м/с: 31.8812</w:t>
      </w:r>
    </w:p>
    <w:p w14:paraId="52481F7C" w14:textId="77777777" w:rsidR="00625276" w:rsidRPr="00EA00A0" w:rsidRDefault="00625276" w:rsidP="00625276">
      <w:pPr>
        <w:spacing w:line="240" w:lineRule="auto"/>
        <w:ind w:left="680"/>
        <w:jc w:val="left"/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</w:pPr>
      <w:r w:rsidRPr="00EA00A0"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  <w:t>Удельное скольжение:</w:t>
      </w:r>
    </w:p>
    <w:p w14:paraId="33ECA6CC" w14:textId="77777777" w:rsidR="00625276" w:rsidRPr="00EA00A0" w:rsidRDefault="00625276" w:rsidP="00625276">
      <w:pPr>
        <w:spacing w:line="240" w:lineRule="auto"/>
        <w:ind w:left="680"/>
        <w:jc w:val="left"/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</w:pPr>
      <w:r w:rsidRPr="00EA00A0"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  <w:t xml:space="preserve">Шестерни: </w:t>
      </w:r>
      <w:proofErr w:type="gramStart"/>
      <w:r w:rsidRPr="00EA00A0"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  <w:t>0.878453  Колеса</w:t>
      </w:r>
      <w:proofErr w:type="gramEnd"/>
      <w:r w:rsidRPr="00EA00A0"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  <w:t>: 0.643712</w:t>
      </w:r>
    </w:p>
    <w:p w14:paraId="18C7B648" w14:textId="77777777" w:rsidR="00625276" w:rsidRPr="00EA00A0" w:rsidRDefault="00625276" w:rsidP="00625276">
      <w:pPr>
        <w:spacing w:line="240" w:lineRule="auto"/>
        <w:ind w:left="680"/>
        <w:jc w:val="left"/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</w:pPr>
      <w:r w:rsidRPr="00EA00A0"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  <w:t>Степень точности изготовления зубчатых колес: 6</w:t>
      </w:r>
    </w:p>
    <w:p w14:paraId="40A89749" w14:textId="77777777" w:rsidR="00625276" w:rsidRPr="00EA00A0" w:rsidRDefault="00625276" w:rsidP="00625276">
      <w:pPr>
        <w:spacing w:line="240" w:lineRule="auto"/>
        <w:ind w:left="680"/>
        <w:jc w:val="left"/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</w:pPr>
      <w:r w:rsidRPr="00EA00A0"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  <w:t xml:space="preserve">     </w:t>
      </w:r>
    </w:p>
    <w:p w14:paraId="1EC0AF07" w14:textId="77777777" w:rsidR="00625276" w:rsidRPr="00EA00A0" w:rsidRDefault="00625276" w:rsidP="00625276">
      <w:pPr>
        <w:spacing w:line="240" w:lineRule="auto"/>
        <w:ind w:left="680"/>
        <w:jc w:val="left"/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</w:pPr>
      <w:r w:rsidRPr="00EA00A0"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  <w:t>****************************************************</w:t>
      </w:r>
    </w:p>
    <w:p w14:paraId="61075B69" w14:textId="77777777" w:rsidR="00625276" w:rsidRPr="00EA00A0" w:rsidRDefault="00625276" w:rsidP="00625276">
      <w:pPr>
        <w:spacing w:line="240" w:lineRule="auto"/>
        <w:ind w:left="680"/>
        <w:jc w:val="left"/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</w:pPr>
      <w:r w:rsidRPr="00EA00A0"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  <w:t xml:space="preserve">     </w:t>
      </w:r>
    </w:p>
    <w:p w14:paraId="724AAA00" w14:textId="77777777" w:rsidR="00625276" w:rsidRPr="00EA00A0" w:rsidRDefault="00625276" w:rsidP="00625276">
      <w:pPr>
        <w:spacing w:line="240" w:lineRule="auto"/>
        <w:ind w:left="680"/>
        <w:jc w:val="left"/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</w:pPr>
      <w:r w:rsidRPr="00EA00A0"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  <w:t xml:space="preserve"> КОЭФФИЦИЕНТ НЕРАВНОМЕРНОСТИ РАСПРЕДЕЛЕНИЯ НАГРУЗКИ 1.000</w:t>
      </w:r>
    </w:p>
    <w:p w14:paraId="3568C08E" w14:textId="77777777" w:rsidR="00625276" w:rsidRPr="00EA00A0" w:rsidRDefault="00625276" w:rsidP="00625276">
      <w:pPr>
        <w:spacing w:line="240" w:lineRule="auto"/>
        <w:ind w:left="680"/>
        <w:jc w:val="left"/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</w:pPr>
      <w:r w:rsidRPr="00EA00A0"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  <w:t xml:space="preserve">     </w:t>
      </w:r>
    </w:p>
    <w:p w14:paraId="0EAFD97C" w14:textId="77777777" w:rsidR="00625276" w:rsidRPr="00EA00A0" w:rsidRDefault="00625276" w:rsidP="00625276">
      <w:pPr>
        <w:spacing w:line="240" w:lineRule="auto"/>
        <w:ind w:left="680"/>
        <w:jc w:val="left"/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</w:pPr>
      <w:r w:rsidRPr="00EA00A0"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  <w:t>****************************************************</w:t>
      </w:r>
    </w:p>
    <w:p w14:paraId="0B3731FB" w14:textId="77777777" w:rsidR="00625276" w:rsidRPr="00EA00A0" w:rsidRDefault="00625276" w:rsidP="00625276">
      <w:pPr>
        <w:spacing w:line="240" w:lineRule="auto"/>
        <w:ind w:left="680"/>
        <w:jc w:val="left"/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</w:pPr>
      <w:r w:rsidRPr="00EA00A0"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  <w:t xml:space="preserve">Расчет на контактную прочность для ПРЯМОГО действия нагрузки </w:t>
      </w:r>
    </w:p>
    <w:p w14:paraId="5F852C0B" w14:textId="77777777" w:rsidR="00625276" w:rsidRPr="00EA00A0" w:rsidRDefault="00625276" w:rsidP="00625276">
      <w:pPr>
        <w:spacing w:line="240" w:lineRule="auto"/>
        <w:ind w:left="680"/>
        <w:jc w:val="left"/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</w:pPr>
      <w:r w:rsidRPr="00EA00A0"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  <w:t xml:space="preserve">                        МЦК-Сателлит</w:t>
      </w:r>
    </w:p>
    <w:p w14:paraId="12F7953D" w14:textId="77777777" w:rsidR="00625276" w:rsidRPr="00EA00A0" w:rsidRDefault="00625276" w:rsidP="00625276">
      <w:pPr>
        <w:spacing w:line="240" w:lineRule="auto"/>
        <w:ind w:left="680"/>
        <w:jc w:val="left"/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</w:pPr>
      <w:r w:rsidRPr="00EA00A0"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  <w:t xml:space="preserve">     </w:t>
      </w:r>
    </w:p>
    <w:p w14:paraId="3F250693" w14:textId="77777777" w:rsidR="00625276" w:rsidRPr="00EA00A0" w:rsidRDefault="00625276" w:rsidP="00625276">
      <w:pPr>
        <w:spacing w:line="240" w:lineRule="auto"/>
        <w:ind w:left="680"/>
        <w:jc w:val="left"/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</w:pPr>
      <w:r w:rsidRPr="00EA00A0"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  <w:t>ОПРЕДЕЛЕНИЕ ДОПУСКАЕМЫХ НАПРЯЖЕНИЙ ПРИ РАСЧЕТЕ НА КОНТАКТНУЮ ВЫНОСЛИВОСТЬ</w:t>
      </w:r>
    </w:p>
    <w:p w14:paraId="0A79FED6" w14:textId="77777777" w:rsidR="00625276" w:rsidRPr="00EA00A0" w:rsidRDefault="00625276" w:rsidP="00625276">
      <w:pPr>
        <w:spacing w:line="240" w:lineRule="auto"/>
        <w:ind w:left="680"/>
        <w:jc w:val="left"/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</w:pPr>
      <w:r w:rsidRPr="00EA00A0"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  <w:t xml:space="preserve">   </w:t>
      </w:r>
    </w:p>
    <w:p w14:paraId="05320B86" w14:textId="77777777" w:rsidR="00625276" w:rsidRPr="00EA00A0" w:rsidRDefault="00625276" w:rsidP="00625276">
      <w:pPr>
        <w:spacing w:line="240" w:lineRule="auto"/>
        <w:ind w:left="680"/>
        <w:jc w:val="left"/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</w:pPr>
      <w:r w:rsidRPr="00EA00A0"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  <w:t>СУММАРНОЕ ЧИСЛО ЦИКЛОВ НАГРУЖЕНИЙ: ШЕСТЕРНИ - 4.60938e+09 КОЛЕСА - 8.33235e+08</w:t>
      </w:r>
    </w:p>
    <w:p w14:paraId="6BF0B47F" w14:textId="77777777" w:rsidR="00625276" w:rsidRPr="00EA00A0" w:rsidRDefault="00625276" w:rsidP="00625276">
      <w:pPr>
        <w:spacing w:line="240" w:lineRule="auto"/>
        <w:ind w:left="680"/>
        <w:jc w:val="left"/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</w:pPr>
      <w:r w:rsidRPr="00EA00A0"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  <w:t xml:space="preserve">     РАСЧЕТ ВЕДЕТСЯ ПРИ ПЕРЕМЕННОЙ НАГРУЗКЕ И ПЕРЕМЕННЫХ ОБОРОТАХ</w:t>
      </w:r>
    </w:p>
    <w:p w14:paraId="0C495B69" w14:textId="77777777" w:rsidR="00625276" w:rsidRPr="00EA00A0" w:rsidRDefault="00625276" w:rsidP="00625276">
      <w:pPr>
        <w:spacing w:line="240" w:lineRule="auto"/>
        <w:ind w:left="680"/>
        <w:jc w:val="left"/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</w:pPr>
      <w:proofErr w:type="spellStart"/>
      <w:r w:rsidRPr="00EA00A0"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  <w:t>Oкружная</w:t>
      </w:r>
      <w:proofErr w:type="spellEnd"/>
      <w:r w:rsidRPr="00EA00A0"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  <w:t xml:space="preserve"> сила на делительном диаметре F(TH), H - 3281.84</w:t>
      </w:r>
    </w:p>
    <w:p w14:paraId="75447494" w14:textId="77777777" w:rsidR="00625276" w:rsidRPr="00EA00A0" w:rsidRDefault="00625276" w:rsidP="00625276">
      <w:pPr>
        <w:spacing w:line="240" w:lineRule="auto"/>
        <w:ind w:left="680"/>
        <w:jc w:val="left"/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</w:pPr>
      <w:proofErr w:type="spellStart"/>
      <w:r w:rsidRPr="00EA00A0"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  <w:t>Kоэффициент</w:t>
      </w:r>
      <w:proofErr w:type="spellEnd"/>
      <w:r w:rsidRPr="00EA00A0"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  <w:t xml:space="preserve"> учитывающий характер циклограммы нагружения, MJU:</w:t>
      </w:r>
    </w:p>
    <w:p w14:paraId="5E393CC3" w14:textId="77777777" w:rsidR="00625276" w:rsidRPr="00EA00A0" w:rsidRDefault="00625276" w:rsidP="00625276">
      <w:pPr>
        <w:spacing w:line="240" w:lineRule="auto"/>
        <w:ind w:left="680"/>
        <w:jc w:val="left"/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</w:pPr>
      <w:r w:rsidRPr="00EA00A0"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  <w:t xml:space="preserve">     Шестерни </w:t>
      </w:r>
      <w:proofErr w:type="gramStart"/>
      <w:r w:rsidRPr="00EA00A0"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  <w:t>-  0.4254</w:t>
      </w:r>
      <w:proofErr w:type="gramEnd"/>
      <w:r w:rsidRPr="00EA00A0"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  <w:t xml:space="preserve">     Колеса -  0.0769</w:t>
      </w:r>
    </w:p>
    <w:p w14:paraId="54DCED5D" w14:textId="77777777" w:rsidR="00625276" w:rsidRPr="00EA00A0" w:rsidRDefault="00625276" w:rsidP="00625276">
      <w:pPr>
        <w:spacing w:line="240" w:lineRule="auto"/>
        <w:ind w:left="680"/>
        <w:jc w:val="left"/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</w:pPr>
      <w:r w:rsidRPr="00EA00A0"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  <w:t>Эквивалентное число циклов перемены напряжений N(HE):</w:t>
      </w:r>
    </w:p>
    <w:p w14:paraId="3A8AF189" w14:textId="77777777" w:rsidR="00625276" w:rsidRPr="00EA00A0" w:rsidRDefault="00625276" w:rsidP="00625276">
      <w:pPr>
        <w:spacing w:line="240" w:lineRule="auto"/>
        <w:ind w:left="680"/>
        <w:jc w:val="left"/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</w:pPr>
      <w:r w:rsidRPr="00EA00A0"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  <w:t xml:space="preserve">     Шестерни - 5.10538e+07     Колеса - 9.22896e+06</w:t>
      </w:r>
    </w:p>
    <w:p w14:paraId="7F60EC0F" w14:textId="77777777" w:rsidR="00625276" w:rsidRPr="00EA00A0" w:rsidRDefault="00625276" w:rsidP="00625276">
      <w:pPr>
        <w:spacing w:line="240" w:lineRule="auto"/>
        <w:ind w:left="680"/>
        <w:jc w:val="left"/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</w:pPr>
      <w:r w:rsidRPr="00EA00A0"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  <w:t>Коэффициенты, учитывающие окружную скорость Z(V):</w:t>
      </w:r>
    </w:p>
    <w:p w14:paraId="444CECBE" w14:textId="77777777" w:rsidR="00625276" w:rsidRPr="00EA00A0" w:rsidRDefault="00625276" w:rsidP="00625276">
      <w:pPr>
        <w:spacing w:line="240" w:lineRule="auto"/>
        <w:ind w:left="680"/>
        <w:jc w:val="left"/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</w:pPr>
      <w:r w:rsidRPr="00EA00A0"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  <w:t xml:space="preserve">     Шестерни - 1.0097     Колеса - 1.0097</w:t>
      </w:r>
    </w:p>
    <w:p w14:paraId="56230113" w14:textId="77777777" w:rsidR="00625276" w:rsidRPr="00EA00A0" w:rsidRDefault="00625276" w:rsidP="00625276">
      <w:pPr>
        <w:spacing w:line="240" w:lineRule="auto"/>
        <w:ind w:left="680"/>
        <w:jc w:val="left"/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</w:pPr>
      <w:proofErr w:type="spellStart"/>
      <w:r w:rsidRPr="00EA00A0"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  <w:t>Kоэффициент</w:t>
      </w:r>
      <w:proofErr w:type="spellEnd"/>
      <w:r w:rsidRPr="00EA00A0"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  <w:t>, учитывающий радиальный размер зубчатого колеса K(XH):</w:t>
      </w:r>
    </w:p>
    <w:p w14:paraId="17ED1DC1" w14:textId="77777777" w:rsidR="00625276" w:rsidRPr="00EA00A0" w:rsidRDefault="00625276" w:rsidP="00625276">
      <w:pPr>
        <w:spacing w:line="240" w:lineRule="auto"/>
        <w:ind w:left="680"/>
        <w:jc w:val="left"/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</w:pPr>
      <w:r w:rsidRPr="00EA00A0"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  <w:t xml:space="preserve">     Шестерни - 1     Колеса - 1</w:t>
      </w:r>
    </w:p>
    <w:p w14:paraId="7E9B4582" w14:textId="77777777" w:rsidR="00625276" w:rsidRPr="00EA00A0" w:rsidRDefault="00625276" w:rsidP="00625276">
      <w:pPr>
        <w:spacing w:line="240" w:lineRule="auto"/>
        <w:ind w:left="680"/>
        <w:jc w:val="left"/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</w:pPr>
      <w:proofErr w:type="spellStart"/>
      <w:r w:rsidRPr="00EA00A0"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  <w:t>Kоэффициент</w:t>
      </w:r>
      <w:proofErr w:type="spellEnd"/>
      <w:r w:rsidRPr="00EA00A0"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  <w:t>, учитывающий влияние смазки K(L) - 1</w:t>
      </w:r>
    </w:p>
    <w:p w14:paraId="25C6889C" w14:textId="77777777" w:rsidR="00625276" w:rsidRPr="00EA00A0" w:rsidRDefault="00625276" w:rsidP="00625276">
      <w:pPr>
        <w:spacing w:line="240" w:lineRule="auto"/>
        <w:ind w:left="680"/>
        <w:jc w:val="left"/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</w:pPr>
      <w:proofErr w:type="spellStart"/>
      <w:r w:rsidRPr="00EA00A0"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  <w:t>Kоэффициент</w:t>
      </w:r>
      <w:proofErr w:type="spellEnd"/>
      <w:r w:rsidRPr="00EA00A0"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  <w:t xml:space="preserve">, учитывающий шероховатость сопряженных поверхностей зубьев Z(R) </w:t>
      </w:r>
      <w:proofErr w:type="gramStart"/>
      <w:r w:rsidRPr="00EA00A0"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  <w:t>-  1</w:t>
      </w:r>
      <w:proofErr w:type="gramEnd"/>
    </w:p>
    <w:p w14:paraId="4C73903A" w14:textId="77777777" w:rsidR="00625276" w:rsidRPr="00EA00A0" w:rsidRDefault="00625276" w:rsidP="00625276">
      <w:pPr>
        <w:spacing w:line="240" w:lineRule="auto"/>
        <w:ind w:left="680"/>
        <w:jc w:val="left"/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</w:pPr>
      <w:r w:rsidRPr="00EA00A0"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  <w:t>Коэффициент долговечности Z(N):</w:t>
      </w:r>
    </w:p>
    <w:p w14:paraId="0870ECD2" w14:textId="77777777" w:rsidR="00625276" w:rsidRPr="00EA00A0" w:rsidRDefault="00625276" w:rsidP="00625276">
      <w:pPr>
        <w:spacing w:line="240" w:lineRule="auto"/>
        <w:ind w:left="680"/>
        <w:jc w:val="left"/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</w:pPr>
      <w:r w:rsidRPr="00EA00A0"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  <w:t xml:space="preserve">     Шестерни - 1.15308     Колеса - 1.53346</w:t>
      </w:r>
    </w:p>
    <w:p w14:paraId="6F39EF68" w14:textId="77777777" w:rsidR="00625276" w:rsidRPr="00EA00A0" w:rsidRDefault="00625276" w:rsidP="00625276">
      <w:pPr>
        <w:spacing w:line="240" w:lineRule="auto"/>
        <w:ind w:left="680"/>
        <w:jc w:val="left"/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</w:pPr>
      <w:r w:rsidRPr="00EA00A0"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  <w:t xml:space="preserve">Предел контактной выносливости поверхностей зубьев SIGMA(HLIM), </w:t>
      </w:r>
      <w:proofErr w:type="spellStart"/>
      <w:r w:rsidRPr="00EA00A0"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  <w:t>MПa</w:t>
      </w:r>
      <w:proofErr w:type="spellEnd"/>
      <w:r w:rsidRPr="00EA00A0"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  <w:t>:</w:t>
      </w:r>
    </w:p>
    <w:p w14:paraId="1CA24EB0" w14:textId="77777777" w:rsidR="00625276" w:rsidRPr="00EA00A0" w:rsidRDefault="00625276" w:rsidP="00625276">
      <w:pPr>
        <w:spacing w:line="240" w:lineRule="auto"/>
        <w:ind w:left="680"/>
        <w:jc w:val="left"/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</w:pPr>
      <w:r w:rsidRPr="00EA00A0"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  <w:t xml:space="preserve">     Шестерни - 1591.25     Колеса - 2116.17</w:t>
      </w:r>
    </w:p>
    <w:p w14:paraId="19B16A9D" w14:textId="77777777" w:rsidR="00625276" w:rsidRPr="00EA00A0" w:rsidRDefault="00625276" w:rsidP="00625276">
      <w:pPr>
        <w:spacing w:line="240" w:lineRule="auto"/>
        <w:ind w:left="680"/>
        <w:jc w:val="left"/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</w:pPr>
      <w:r w:rsidRPr="00EA00A0"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  <w:t>Допускаемые контактные напряжения SIGMA(HP), МПа:</w:t>
      </w:r>
    </w:p>
    <w:p w14:paraId="4653D71C" w14:textId="77777777" w:rsidR="00625276" w:rsidRPr="00EA00A0" w:rsidRDefault="00625276" w:rsidP="00625276">
      <w:pPr>
        <w:spacing w:line="240" w:lineRule="auto"/>
        <w:ind w:left="680"/>
        <w:jc w:val="left"/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</w:pPr>
      <w:r w:rsidRPr="00EA00A0"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  <w:t xml:space="preserve">     Шестерни - 1338.9     Колеса - 1780.58</w:t>
      </w:r>
    </w:p>
    <w:p w14:paraId="1970315B" w14:textId="77777777" w:rsidR="00625276" w:rsidRPr="00EA00A0" w:rsidRDefault="00625276" w:rsidP="00625276">
      <w:pPr>
        <w:spacing w:line="240" w:lineRule="auto"/>
        <w:ind w:left="680"/>
        <w:jc w:val="left"/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</w:pPr>
      <w:r w:rsidRPr="00EA00A0"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  <w:t xml:space="preserve">     </w:t>
      </w:r>
    </w:p>
    <w:p w14:paraId="00221DEB" w14:textId="77777777" w:rsidR="00625276" w:rsidRPr="00EA00A0" w:rsidRDefault="00625276" w:rsidP="00625276">
      <w:pPr>
        <w:spacing w:line="240" w:lineRule="auto"/>
        <w:ind w:left="680"/>
        <w:jc w:val="left"/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</w:pPr>
      <w:r w:rsidRPr="00EA00A0"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  <w:t xml:space="preserve">Допускаемые </w:t>
      </w:r>
      <w:proofErr w:type="gramStart"/>
      <w:r w:rsidRPr="00EA00A0"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  <w:t>контактные  напряжения</w:t>
      </w:r>
      <w:proofErr w:type="gramEnd"/>
      <w:r w:rsidRPr="00EA00A0"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  <w:t xml:space="preserve"> передачи, МПа - 1483.46</w:t>
      </w:r>
    </w:p>
    <w:p w14:paraId="37E27A24" w14:textId="77777777" w:rsidR="00625276" w:rsidRPr="00EA00A0" w:rsidRDefault="00625276" w:rsidP="00625276">
      <w:pPr>
        <w:spacing w:line="240" w:lineRule="auto"/>
        <w:ind w:left="680"/>
        <w:jc w:val="left"/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</w:pPr>
      <w:r w:rsidRPr="00EA00A0"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  <w:t xml:space="preserve">     </w:t>
      </w:r>
    </w:p>
    <w:p w14:paraId="067492A5" w14:textId="77777777" w:rsidR="00625276" w:rsidRPr="00EA00A0" w:rsidRDefault="00625276" w:rsidP="00625276">
      <w:pPr>
        <w:spacing w:line="240" w:lineRule="auto"/>
        <w:ind w:left="680"/>
        <w:jc w:val="left"/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</w:pPr>
      <w:r w:rsidRPr="00EA00A0"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  <w:t>-----------------------------------------------------</w:t>
      </w:r>
    </w:p>
    <w:p w14:paraId="412A8474" w14:textId="77777777" w:rsidR="00625276" w:rsidRPr="00EA00A0" w:rsidRDefault="00625276" w:rsidP="00625276">
      <w:pPr>
        <w:spacing w:line="240" w:lineRule="auto"/>
        <w:ind w:left="680"/>
        <w:jc w:val="left"/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</w:pPr>
      <w:r w:rsidRPr="00EA00A0"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  <w:t>РАСЧЕТ НА КОНТАКТНУЮ ВЫНОСЛИВОСТЬ</w:t>
      </w:r>
    </w:p>
    <w:p w14:paraId="17283F0B" w14:textId="77777777" w:rsidR="00625276" w:rsidRPr="00EA00A0" w:rsidRDefault="00625276" w:rsidP="00625276">
      <w:pPr>
        <w:spacing w:line="240" w:lineRule="auto"/>
        <w:ind w:left="680"/>
        <w:jc w:val="left"/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</w:pPr>
      <w:r w:rsidRPr="00EA00A0"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  <w:t xml:space="preserve">     </w:t>
      </w:r>
    </w:p>
    <w:p w14:paraId="7E0747DC" w14:textId="77777777" w:rsidR="00625276" w:rsidRPr="00EA00A0" w:rsidRDefault="00625276" w:rsidP="00625276">
      <w:pPr>
        <w:spacing w:line="240" w:lineRule="auto"/>
        <w:ind w:left="680"/>
        <w:jc w:val="left"/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</w:pPr>
      <w:r w:rsidRPr="00EA00A0"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  <w:t>Коэффициент, учитывающий форму сопряженных поверхностей зубьев, Z(H) - 2.42473</w:t>
      </w:r>
    </w:p>
    <w:p w14:paraId="785CABF8" w14:textId="77777777" w:rsidR="00625276" w:rsidRPr="00EA00A0" w:rsidRDefault="00625276" w:rsidP="00625276">
      <w:pPr>
        <w:spacing w:line="240" w:lineRule="auto"/>
        <w:ind w:left="680"/>
        <w:jc w:val="left"/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</w:pPr>
      <w:r w:rsidRPr="00EA00A0"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  <w:t>Коэффициент, учитывающий суммарную длину контактных линий, Z(EPSILON) - 0.791207</w:t>
      </w:r>
    </w:p>
    <w:p w14:paraId="163E3C69" w14:textId="77777777" w:rsidR="00625276" w:rsidRPr="00EA00A0" w:rsidRDefault="00625276" w:rsidP="00625276">
      <w:pPr>
        <w:spacing w:line="240" w:lineRule="auto"/>
        <w:ind w:left="680"/>
        <w:jc w:val="left"/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</w:pPr>
      <w:r w:rsidRPr="00EA00A0"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  <w:t>Коэффициент, учитывающий внешнюю динамическую нагрузку K(A) - 1.75</w:t>
      </w:r>
    </w:p>
    <w:p w14:paraId="6CA05099" w14:textId="77777777" w:rsidR="00625276" w:rsidRPr="00EA00A0" w:rsidRDefault="00625276" w:rsidP="00625276">
      <w:pPr>
        <w:spacing w:line="240" w:lineRule="auto"/>
        <w:ind w:left="680"/>
        <w:jc w:val="left"/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</w:pPr>
      <w:r w:rsidRPr="00EA00A0"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  <w:t xml:space="preserve">Коэффициент, учитывающий распределение нагрузки между зубьями, K(HALFA) </w:t>
      </w:r>
      <w:proofErr w:type="gramStart"/>
      <w:r w:rsidRPr="00EA00A0"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  <w:t>-  1.01538</w:t>
      </w:r>
      <w:proofErr w:type="gramEnd"/>
    </w:p>
    <w:p w14:paraId="5D40F039" w14:textId="77777777" w:rsidR="00625276" w:rsidRPr="00EA00A0" w:rsidRDefault="00625276" w:rsidP="00625276">
      <w:pPr>
        <w:spacing w:line="240" w:lineRule="auto"/>
        <w:ind w:left="680"/>
        <w:jc w:val="left"/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</w:pPr>
      <w:r w:rsidRPr="00EA00A0"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  <w:t>Коэффициент, учитывающий динамическую нагрузку, возникающую в зацеплении, K(HV) - 1.04193</w:t>
      </w:r>
    </w:p>
    <w:p w14:paraId="1F4C9140" w14:textId="77777777" w:rsidR="00625276" w:rsidRPr="00EA00A0" w:rsidRDefault="00625276" w:rsidP="00625276">
      <w:pPr>
        <w:spacing w:line="240" w:lineRule="auto"/>
        <w:ind w:left="680"/>
        <w:jc w:val="left"/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</w:pPr>
      <w:r w:rsidRPr="00EA00A0"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  <w:t>Коэффициент, учитывающий распределение нагрузки по ширине венца, K(HBETTA) -1.01233</w:t>
      </w:r>
    </w:p>
    <w:p w14:paraId="576D1638" w14:textId="77777777" w:rsidR="00625276" w:rsidRPr="00EA00A0" w:rsidRDefault="00625276" w:rsidP="00625276">
      <w:pPr>
        <w:spacing w:line="240" w:lineRule="auto"/>
        <w:ind w:left="680"/>
        <w:jc w:val="left"/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</w:pPr>
      <w:r w:rsidRPr="00EA00A0"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  <w:t>Коэффициент нагрузки K(H) - 1.87425</w:t>
      </w:r>
    </w:p>
    <w:p w14:paraId="0EFA579C" w14:textId="77777777" w:rsidR="00625276" w:rsidRPr="00EA00A0" w:rsidRDefault="00625276" w:rsidP="00625276">
      <w:pPr>
        <w:spacing w:line="240" w:lineRule="auto"/>
        <w:ind w:left="680"/>
        <w:jc w:val="left"/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</w:pPr>
      <w:r w:rsidRPr="00EA00A0"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  <w:t xml:space="preserve">   </w:t>
      </w:r>
    </w:p>
    <w:p w14:paraId="34FFB96A" w14:textId="77777777" w:rsidR="00625276" w:rsidRPr="00EA00A0" w:rsidRDefault="00625276" w:rsidP="00625276">
      <w:pPr>
        <w:spacing w:line="240" w:lineRule="auto"/>
        <w:ind w:left="680"/>
        <w:jc w:val="left"/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</w:pPr>
      <w:r w:rsidRPr="00EA00A0"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  <w:t>Контактные напряжения без учета дополнительных нагрузок SIGMA(HO), МПа - 621.315</w:t>
      </w:r>
    </w:p>
    <w:p w14:paraId="5178E4C2" w14:textId="77777777" w:rsidR="00625276" w:rsidRPr="00EA00A0" w:rsidRDefault="00625276" w:rsidP="00625276">
      <w:pPr>
        <w:spacing w:line="240" w:lineRule="auto"/>
        <w:ind w:left="680"/>
        <w:jc w:val="left"/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</w:pPr>
      <w:r w:rsidRPr="00EA00A0"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  <w:lastRenderedPageBreak/>
        <w:t>Действующие в полюсе зацепления контактные напряжения SIGMA(H), МПа - 850.6</w:t>
      </w:r>
    </w:p>
    <w:p w14:paraId="25ECCABC" w14:textId="77777777" w:rsidR="00625276" w:rsidRPr="00EA00A0" w:rsidRDefault="00625276" w:rsidP="00625276">
      <w:pPr>
        <w:spacing w:line="240" w:lineRule="auto"/>
        <w:ind w:left="680"/>
        <w:jc w:val="left"/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</w:pPr>
      <w:r w:rsidRPr="00EA00A0"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  <w:t>-----------------------------------------------------</w:t>
      </w:r>
    </w:p>
    <w:p w14:paraId="082A4320" w14:textId="77777777" w:rsidR="00625276" w:rsidRPr="00EA00A0" w:rsidRDefault="00625276" w:rsidP="00625276">
      <w:pPr>
        <w:spacing w:line="240" w:lineRule="auto"/>
        <w:ind w:left="680"/>
        <w:jc w:val="left"/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</w:pPr>
      <w:r w:rsidRPr="00EA00A0"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  <w:t xml:space="preserve">     РАСЧЕТ НА КОНТАКТНУЮ ПРОЧНОСТЬ ПРИ ДЕЙСТВИИ МАКСИМАЛЬНОЙ НАГРУЗКИ</w:t>
      </w:r>
    </w:p>
    <w:p w14:paraId="585DD846" w14:textId="77777777" w:rsidR="00625276" w:rsidRPr="00EA00A0" w:rsidRDefault="00625276" w:rsidP="00625276">
      <w:pPr>
        <w:spacing w:line="240" w:lineRule="auto"/>
        <w:ind w:left="680"/>
        <w:jc w:val="left"/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</w:pPr>
      <w:r w:rsidRPr="00EA00A0"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  <w:t xml:space="preserve">    </w:t>
      </w:r>
    </w:p>
    <w:p w14:paraId="233ED15E" w14:textId="77777777" w:rsidR="00625276" w:rsidRPr="00EA00A0" w:rsidRDefault="00625276" w:rsidP="00625276">
      <w:pPr>
        <w:spacing w:line="240" w:lineRule="auto"/>
        <w:ind w:left="680"/>
        <w:jc w:val="left"/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</w:pPr>
      <w:r w:rsidRPr="00EA00A0"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  <w:t xml:space="preserve">Коэффициент, учитывающий динамическую нагрузку, возникающую в зацеплении при </w:t>
      </w:r>
      <w:proofErr w:type="spellStart"/>
      <w:r w:rsidRPr="00EA00A0"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  <w:t>max</w:t>
      </w:r>
      <w:proofErr w:type="spellEnd"/>
      <w:r w:rsidRPr="00EA00A0"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  <w:t xml:space="preserve"> моменте, K(HV) - 1.01468</w:t>
      </w:r>
    </w:p>
    <w:p w14:paraId="3BF2D81E" w14:textId="77777777" w:rsidR="00625276" w:rsidRPr="00EA00A0" w:rsidRDefault="00625276" w:rsidP="00625276">
      <w:pPr>
        <w:spacing w:line="240" w:lineRule="auto"/>
        <w:ind w:left="680"/>
        <w:jc w:val="left"/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</w:pPr>
      <w:r w:rsidRPr="00EA00A0"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  <w:t>Коэффициент нагрузки K(HMAX) - 1.82523</w:t>
      </w:r>
    </w:p>
    <w:p w14:paraId="6E59CFFC" w14:textId="77777777" w:rsidR="00625276" w:rsidRPr="00EA00A0" w:rsidRDefault="00625276" w:rsidP="00625276">
      <w:pPr>
        <w:spacing w:line="240" w:lineRule="auto"/>
        <w:ind w:left="680"/>
        <w:jc w:val="left"/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</w:pPr>
      <w:r w:rsidRPr="00EA00A0"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  <w:t>Максимальный момент М(</w:t>
      </w:r>
      <w:proofErr w:type="spellStart"/>
      <w:r w:rsidRPr="00EA00A0"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  <w:t>max</w:t>
      </w:r>
      <w:proofErr w:type="spellEnd"/>
      <w:r w:rsidRPr="00EA00A0"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  <w:t>), Нм - 456.25</w:t>
      </w:r>
    </w:p>
    <w:p w14:paraId="068CF5A1" w14:textId="77777777" w:rsidR="00625276" w:rsidRPr="00EA00A0" w:rsidRDefault="00625276" w:rsidP="00625276">
      <w:pPr>
        <w:spacing w:line="240" w:lineRule="auto"/>
        <w:ind w:left="680"/>
        <w:jc w:val="left"/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</w:pPr>
      <w:r w:rsidRPr="00EA00A0"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  <w:t xml:space="preserve">Средний момент </w:t>
      </w:r>
      <w:proofErr w:type="gramStart"/>
      <w:r w:rsidRPr="00EA00A0"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  <w:t>М(</w:t>
      </w:r>
      <w:proofErr w:type="gramEnd"/>
      <w:r w:rsidRPr="00EA00A0"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  <w:t>1), Нм - 159.688</w:t>
      </w:r>
    </w:p>
    <w:p w14:paraId="68B7D75C" w14:textId="77777777" w:rsidR="00625276" w:rsidRPr="00EA00A0" w:rsidRDefault="00625276" w:rsidP="00625276">
      <w:pPr>
        <w:spacing w:line="240" w:lineRule="auto"/>
        <w:ind w:left="680"/>
        <w:jc w:val="left"/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</w:pPr>
      <w:r w:rsidRPr="00EA00A0"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  <w:tab/>
        <w:t xml:space="preserve">  </w:t>
      </w:r>
    </w:p>
    <w:p w14:paraId="6FCDD543" w14:textId="77777777" w:rsidR="00625276" w:rsidRPr="00EA00A0" w:rsidRDefault="00625276" w:rsidP="00625276">
      <w:pPr>
        <w:spacing w:line="240" w:lineRule="auto"/>
        <w:ind w:left="680"/>
        <w:jc w:val="left"/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</w:pPr>
      <w:r w:rsidRPr="00EA00A0"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  <w:t>Контактные напряжения при действии максимальной нагрузки SIGMA(HMAX), МПа - 1418.85</w:t>
      </w:r>
    </w:p>
    <w:p w14:paraId="467B5A4F" w14:textId="77777777" w:rsidR="00625276" w:rsidRPr="00EA00A0" w:rsidRDefault="00625276" w:rsidP="00625276">
      <w:pPr>
        <w:spacing w:line="240" w:lineRule="auto"/>
        <w:ind w:left="680"/>
        <w:jc w:val="left"/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</w:pPr>
      <w:r w:rsidRPr="00EA00A0"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  <w:t>Допускаемые контактные напряжения при действии максимальной нагрузки SIGMA(HPMAX):</w:t>
      </w:r>
    </w:p>
    <w:p w14:paraId="054462FE" w14:textId="77777777" w:rsidR="00625276" w:rsidRPr="00EA00A0" w:rsidRDefault="00625276" w:rsidP="00625276">
      <w:pPr>
        <w:spacing w:line="240" w:lineRule="auto"/>
        <w:ind w:left="680"/>
        <w:jc w:val="left"/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</w:pPr>
      <w:r w:rsidRPr="00EA00A0"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  <w:t xml:space="preserve">     Шестерни - 2640     Колеса - 2640</w:t>
      </w:r>
    </w:p>
    <w:p w14:paraId="2B965908" w14:textId="77777777" w:rsidR="00625276" w:rsidRPr="00EA00A0" w:rsidRDefault="00625276" w:rsidP="00625276">
      <w:pPr>
        <w:spacing w:line="240" w:lineRule="auto"/>
        <w:ind w:left="680"/>
        <w:jc w:val="left"/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</w:pPr>
      <w:r w:rsidRPr="00EA00A0"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  <w:t xml:space="preserve">     </w:t>
      </w:r>
    </w:p>
    <w:p w14:paraId="41E24892" w14:textId="77777777" w:rsidR="00625276" w:rsidRPr="00EA00A0" w:rsidRDefault="00625276" w:rsidP="00625276">
      <w:pPr>
        <w:spacing w:line="240" w:lineRule="auto"/>
        <w:ind w:left="680"/>
        <w:jc w:val="left"/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</w:pPr>
      <w:r w:rsidRPr="00EA00A0"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  <w:t>****************************************************</w:t>
      </w:r>
    </w:p>
    <w:p w14:paraId="2106D984" w14:textId="77777777" w:rsidR="00625276" w:rsidRPr="00EA00A0" w:rsidRDefault="00625276" w:rsidP="00625276">
      <w:pPr>
        <w:spacing w:line="240" w:lineRule="auto"/>
        <w:ind w:left="680"/>
        <w:jc w:val="left"/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</w:pPr>
      <w:r w:rsidRPr="00EA00A0"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  <w:t xml:space="preserve">     </w:t>
      </w:r>
    </w:p>
    <w:p w14:paraId="1ED35394" w14:textId="77777777" w:rsidR="00625276" w:rsidRPr="00EA00A0" w:rsidRDefault="00625276" w:rsidP="00625276">
      <w:pPr>
        <w:spacing w:line="240" w:lineRule="auto"/>
        <w:ind w:left="680"/>
        <w:jc w:val="left"/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</w:pPr>
      <w:r w:rsidRPr="00EA00A0"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  <w:t xml:space="preserve">Расчет на контактную прочность для реверсивной нагрузки </w:t>
      </w:r>
    </w:p>
    <w:p w14:paraId="2C3A1834" w14:textId="77777777" w:rsidR="00625276" w:rsidRPr="00EA00A0" w:rsidRDefault="00625276" w:rsidP="00625276">
      <w:pPr>
        <w:spacing w:line="240" w:lineRule="auto"/>
        <w:ind w:left="680"/>
        <w:jc w:val="left"/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</w:pPr>
      <w:r w:rsidRPr="00EA00A0"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  <w:t xml:space="preserve">                        МЦК-Сателлит</w:t>
      </w:r>
    </w:p>
    <w:p w14:paraId="4BBF48A6" w14:textId="77777777" w:rsidR="00625276" w:rsidRPr="00EA00A0" w:rsidRDefault="00625276" w:rsidP="00625276">
      <w:pPr>
        <w:spacing w:line="240" w:lineRule="auto"/>
        <w:ind w:left="680"/>
        <w:jc w:val="left"/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</w:pPr>
      <w:r w:rsidRPr="00EA00A0"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  <w:t xml:space="preserve">     </w:t>
      </w:r>
    </w:p>
    <w:p w14:paraId="0452E645" w14:textId="77777777" w:rsidR="00625276" w:rsidRPr="00EA00A0" w:rsidRDefault="00625276" w:rsidP="00625276">
      <w:pPr>
        <w:spacing w:line="240" w:lineRule="auto"/>
        <w:ind w:left="680"/>
        <w:jc w:val="left"/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</w:pPr>
      <w:r w:rsidRPr="00EA00A0"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  <w:t>ОПРЕДЕЛЕНИЕ ДОПУСКАЕМЫХ НАПРЯЖЕНИЙ ПРИ РАСЧЕТЕ НА КОНТАКТНУЮ ВЫНОСЛИВОСТЬ</w:t>
      </w:r>
    </w:p>
    <w:p w14:paraId="7B588FFF" w14:textId="77777777" w:rsidR="00625276" w:rsidRPr="00EA00A0" w:rsidRDefault="00625276" w:rsidP="00625276">
      <w:pPr>
        <w:spacing w:line="240" w:lineRule="auto"/>
        <w:ind w:left="680"/>
        <w:jc w:val="left"/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</w:pPr>
      <w:r w:rsidRPr="00EA00A0"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  <w:t xml:space="preserve">   </w:t>
      </w:r>
    </w:p>
    <w:p w14:paraId="0F992CEA" w14:textId="77777777" w:rsidR="00625276" w:rsidRPr="00EA00A0" w:rsidRDefault="00625276" w:rsidP="00625276">
      <w:pPr>
        <w:spacing w:line="240" w:lineRule="auto"/>
        <w:ind w:left="680"/>
        <w:jc w:val="left"/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</w:pPr>
      <w:r w:rsidRPr="00EA00A0"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  <w:t xml:space="preserve">     РАСЧЕТ ВЕДЕТСЯ ПРИ ПОСТОЯННОЙ НАГРУЗКЕ</w:t>
      </w:r>
    </w:p>
    <w:p w14:paraId="025CC97B" w14:textId="77777777" w:rsidR="00625276" w:rsidRPr="00EA00A0" w:rsidRDefault="00625276" w:rsidP="00625276">
      <w:pPr>
        <w:spacing w:line="240" w:lineRule="auto"/>
        <w:ind w:left="680"/>
        <w:jc w:val="left"/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</w:pPr>
      <w:r w:rsidRPr="00EA00A0"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  <w:t>Коэффициенты, учитывающие окружную скорость Z(V):</w:t>
      </w:r>
    </w:p>
    <w:p w14:paraId="3CAA1733" w14:textId="77777777" w:rsidR="00625276" w:rsidRPr="00EA00A0" w:rsidRDefault="00625276" w:rsidP="00625276">
      <w:pPr>
        <w:spacing w:line="240" w:lineRule="auto"/>
        <w:ind w:left="680"/>
        <w:jc w:val="left"/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</w:pPr>
      <w:r w:rsidRPr="00EA00A0"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  <w:t xml:space="preserve">     Шестерни - 1.0289     Колеса - 1.0289</w:t>
      </w:r>
    </w:p>
    <w:p w14:paraId="6448DD1D" w14:textId="77777777" w:rsidR="00625276" w:rsidRPr="00EA00A0" w:rsidRDefault="00625276" w:rsidP="00625276">
      <w:pPr>
        <w:spacing w:line="240" w:lineRule="auto"/>
        <w:ind w:left="680"/>
        <w:jc w:val="left"/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</w:pPr>
      <w:proofErr w:type="spellStart"/>
      <w:r w:rsidRPr="00EA00A0"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  <w:t>Kоэффициент</w:t>
      </w:r>
      <w:proofErr w:type="spellEnd"/>
      <w:r w:rsidRPr="00EA00A0"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  <w:t>, учитывающий радиальный размер зубчатого колеса K(XH):</w:t>
      </w:r>
    </w:p>
    <w:p w14:paraId="5A578D5B" w14:textId="77777777" w:rsidR="00625276" w:rsidRPr="00EA00A0" w:rsidRDefault="00625276" w:rsidP="00625276">
      <w:pPr>
        <w:spacing w:line="240" w:lineRule="auto"/>
        <w:ind w:left="680"/>
        <w:jc w:val="left"/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</w:pPr>
      <w:r w:rsidRPr="00EA00A0"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  <w:t xml:space="preserve">     Шестерни - 1     Колеса - 1</w:t>
      </w:r>
    </w:p>
    <w:p w14:paraId="6BD6C482" w14:textId="77777777" w:rsidR="00625276" w:rsidRPr="00EA00A0" w:rsidRDefault="00625276" w:rsidP="00625276">
      <w:pPr>
        <w:spacing w:line="240" w:lineRule="auto"/>
        <w:ind w:left="680"/>
        <w:jc w:val="left"/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</w:pPr>
      <w:proofErr w:type="spellStart"/>
      <w:r w:rsidRPr="00EA00A0"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  <w:t>Kоэффициент</w:t>
      </w:r>
      <w:proofErr w:type="spellEnd"/>
      <w:r w:rsidRPr="00EA00A0"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  <w:t>, учитывающий влияние смазки K(L) - 1</w:t>
      </w:r>
    </w:p>
    <w:p w14:paraId="293D9102" w14:textId="77777777" w:rsidR="00625276" w:rsidRPr="00EA00A0" w:rsidRDefault="00625276" w:rsidP="00625276">
      <w:pPr>
        <w:spacing w:line="240" w:lineRule="auto"/>
        <w:ind w:left="680"/>
        <w:jc w:val="left"/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</w:pPr>
      <w:proofErr w:type="spellStart"/>
      <w:r w:rsidRPr="00EA00A0"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  <w:t>Kоэффициент</w:t>
      </w:r>
      <w:proofErr w:type="spellEnd"/>
      <w:r w:rsidRPr="00EA00A0"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  <w:t xml:space="preserve">, учитывающий шероховатость сопряженных поверхностей зубьев Z(R) </w:t>
      </w:r>
      <w:proofErr w:type="gramStart"/>
      <w:r w:rsidRPr="00EA00A0"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  <w:t>-  1</w:t>
      </w:r>
      <w:proofErr w:type="gramEnd"/>
    </w:p>
    <w:p w14:paraId="39F0D537" w14:textId="77777777" w:rsidR="00625276" w:rsidRPr="00EA00A0" w:rsidRDefault="00625276" w:rsidP="00625276">
      <w:pPr>
        <w:spacing w:line="240" w:lineRule="auto"/>
        <w:ind w:left="680"/>
        <w:jc w:val="left"/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</w:pPr>
      <w:r w:rsidRPr="00EA00A0"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  <w:t>Коэффициент долговечности Z(N):</w:t>
      </w:r>
    </w:p>
    <w:p w14:paraId="67307080" w14:textId="77777777" w:rsidR="00625276" w:rsidRPr="00EA00A0" w:rsidRDefault="00625276" w:rsidP="00625276">
      <w:pPr>
        <w:spacing w:line="240" w:lineRule="auto"/>
        <w:ind w:left="680"/>
        <w:jc w:val="left"/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</w:pPr>
      <w:r w:rsidRPr="00EA00A0"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  <w:t xml:space="preserve">     Шестерни - 0.991818     Колеса - 1.29396</w:t>
      </w:r>
    </w:p>
    <w:p w14:paraId="4858D051" w14:textId="77777777" w:rsidR="00625276" w:rsidRPr="00EA00A0" w:rsidRDefault="00625276" w:rsidP="00625276">
      <w:pPr>
        <w:spacing w:line="240" w:lineRule="auto"/>
        <w:ind w:left="680"/>
        <w:jc w:val="left"/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</w:pPr>
      <w:r w:rsidRPr="00EA00A0"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  <w:t xml:space="preserve">Предел контактной выносливости поверхностей зубьев SIGMA(HLIM), </w:t>
      </w:r>
      <w:proofErr w:type="spellStart"/>
      <w:r w:rsidRPr="00EA00A0"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  <w:t>MПa</w:t>
      </w:r>
      <w:proofErr w:type="spellEnd"/>
      <w:r w:rsidRPr="00EA00A0"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  <w:t>:</w:t>
      </w:r>
    </w:p>
    <w:p w14:paraId="123C89E5" w14:textId="77777777" w:rsidR="00625276" w:rsidRPr="00EA00A0" w:rsidRDefault="00625276" w:rsidP="00625276">
      <w:pPr>
        <w:spacing w:line="240" w:lineRule="auto"/>
        <w:ind w:left="680"/>
        <w:jc w:val="left"/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</w:pPr>
      <w:r w:rsidRPr="00EA00A0"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  <w:t xml:space="preserve">     Шестерни - 1368.71     Колеса - 1785.66</w:t>
      </w:r>
    </w:p>
    <w:p w14:paraId="3782E132" w14:textId="77777777" w:rsidR="00625276" w:rsidRPr="00EA00A0" w:rsidRDefault="00625276" w:rsidP="00625276">
      <w:pPr>
        <w:spacing w:line="240" w:lineRule="auto"/>
        <w:ind w:left="680"/>
        <w:jc w:val="left"/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</w:pPr>
      <w:r w:rsidRPr="00EA00A0"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  <w:t>Допускаемые контактные напряжения SIGMA(HP), МПа:</w:t>
      </w:r>
    </w:p>
    <w:p w14:paraId="33060E30" w14:textId="77777777" w:rsidR="00625276" w:rsidRPr="00EA00A0" w:rsidRDefault="00625276" w:rsidP="00625276">
      <w:pPr>
        <w:spacing w:line="240" w:lineRule="auto"/>
        <w:ind w:left="680"/>
        <w:jc w:val="left"/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</w:pPr>
      <w:r w:rsidRPr="00EA00A0"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  <w:t xml:space="preserve">     Шестерни - 1173.56     Колеса - 1531.06</w:t>
      </w:r>
    </w:p>
    <w:p w14:paraId="0A5B04CF" w14:textId="77777777" w:rsidR="00625276" w:rsidRPr="00EA00A0" w:rsidRDefault="00625276" w:rsidP="00625276">
      <w:pPr>
        <w:spacing w:line="240" w:lineRule="auto"/>
        <w:ind w:left="680"/>
        <w:jc w:val="left"/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</w:pPr>
      <w:r w:rsidRPr="00EA00A0"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  <w:t xml:space="preserve">     </w:t>
      </w:r>
    </w:p>
    <w:p w14:paraId="60D4239B" w14:textId="77777777" w:rsidR="00625276" w:rsidRPr="00EA00A0" w:rsidRDefault="00625276" w:rsidP="00625276">
      <w:pPr>
        <w:spacing w:line="240" w:lineRule="auto"/>
        <w:ind w:left="680"/>
        <w:jc w:val="left"/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</w:pPr>
      <w:r w:rsidRPr="00EA00A0"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  <w:t xml:space="preserve">Допускаемые </w:t>
      </w:r>
      <w:proofErr w:type="gramStart"/>
      <w:r w:rsidRPr="00EA00A0"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  <w:t>контактные  напряжения</w:t>
      </w:r>
      <w:proofErr w:type="gramEnd"/>
      <w:r w:rsidRPr="00EA00A0"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  <w:t xml:space="preserve"> передачи, МПа - 1300.27</w:t>
      </w:r>
    </w:p>
    <w:p w14:paraId="4566EA2B" w14:textId="77777777" w:rsidR="00625276" w:rsidRPr="00EA00A0" w:rsidRDefault="00625276" w:rsidP="00625276">
      <w:pPr>
        <w:spacing w:line="240" w:lineRule="auto"/>
        <w:ind w:left="680"/>
        <w:jc w:val="left"/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</w:pPr>
      <w:r w:rsidRPr="00EA00A0"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  <w:t xml:space="preserve">     </w:t>
      </w:r>
    </w:p>
    <w:p w14:paraId="18324CF0" w14:textId="77777777" w:rsidR="00625276" w:rsidRPr="00EA00A0" w:rsidRDefault="00625276" w:rsidP="00625276">
      <w:pPr>
        <w:spacing w:line="240" w:lineRule="auto"/>
        <w:ind w:left="680"/>
        <w:jc w:val="left"/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</w:pPr>
      <w:r w:rsidRPr="00EA00A0"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  <w:t>-----------------------------------------------------</w:t>
      </w:r>
    </w:p>
    <w:p w14:paraId="5CBE5A71" w14:textId="77777777" w:rsidR="00625276" w:rsidRPr="00EA00A0" w:rsidRDefault="00625276" w:rsidP="00625276">
      <w:pPr>
        <w:spacing w:line="240" w:lineRule="auto"/>
        <w:ind w:left="680"/>
        <w:jc w:val="left"/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</w:pPr>
      <w:r w:rsidRPr="00EA00A0"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  <w:t>РАСЧЕТ НА КОНТАКТНУЮ ВЫНОСЛИВОСТЬ</w:t>
      </w:r>
    </w:p>
    <w:p w14:paraId="0DA0974B" w14:textId="77777777" w:rsidR="00625276" w:rsidRPr="00EA00A0" w:rsidRDefault="00625276" w:rsidP="00625276">
      <w:pPr>
        <w:spacing w:line="240" w:lineRule="auto"/>
        <w:ind w:left="680"/>
        <w:jc w:val="left"/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</w:pPr>
      <w:r w:rsidRPr="00EA00A0"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  <w:t xml:space="preserve">     </w:t>
      </w:r>
    </w:p>
    <w:p w14:paraId="64D8BD7C" w14:textId="77777777" w:rsidR="00625276" w:rsidRPr="00EA00A0" w:rsidRDefault="00625276" w:rsidP="00625276">
      <w:pPr>
        <w:spacing w:line="240" w:lineRule="auto"/>
        <w:ind w:left="680"/>
        <w:jc w:val="left"/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</w:pPr>
      <w:r w:rsidRPr="00EA00A0"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  <w:t>Коэффициент, учитывающий форму сопряженных поверхностей зубьев, Z(H) - 2.42473</w:t>
      </w:r>
    </w:p>
    <w:p w14:paraId="69EA2273" w14:textId="77777777" w:rsidR="00625276" w:rsidRPr="00EA00A0" w:rsidRDefault="00625276" w:rsidP="00625276">
      <w:pPr>
        <w:spacing w:line="240" w:lineRule="auto"/>
        <w:ind w:left="680"/>
        <w:jc w:val="left"/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</w:pPr>
      <w:r w:rsidRPr="00EA00A0"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  <w:t>Коэффициент, учитывающий суммарную длину контактных линий, Z(EPSILON) - 0.791207</w:t>
      </w:r>
    </w:p>
    <w:p w14:paraId="56387EE7" w14:textId="77777777" w:rsidR="00625276" w:rsidRPr="00EA00A0" w:rsidRDefault="00625276" w:rsidP="00625276">
      <w:pPr>
        <w:spacing w:line="240" w:lineRule="auto"/>
        <w:ind w:left="680"/>
        <w:jc w:val="left"/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</w:pPr>
      <w:r w:rsidRPr="00EA00A0"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  <w:t>Коэффициент, учитывающий внешнюю динамическую нагрузку K(A) - 1.75</w:t>
      </w:r>
    </w:p>
    <w:p w14:paraId="506937B0" w14:textId="77777777" w:rsidR="00625276" w:rsidRPr="00EA00A0" w:rsidRDefault="00625276" w:rsidP="00625276">
      <w:pPr>
        <w:spacing w:line="240" w:lineRule="auto"/>
        <w:ind w:left="680"/>
        <w:jc w:val="left"/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</w:pPr>
      <w:r w:rsidRPr="00EA00A0"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  <w:t xml:space="preserve">Коэффициент, учитывающий распределение нагрузки между зубьями, K(HALFA) </w:t>
      </w:r>
      <w:proofErr w:type="gramStart"/>
      <w:r w:rsidRPr="00EA00A0"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  <w:t>-  1.02242</w:t>
      </w:r>
      <w:proofErr w:type="gramEnd"/>
    </w:p>
    <w:p w14:paraId="6F8A379F" w14:textId="77777777" w:rsidR="00625276" w:rsidRPr="00EA00A0" w:rsidRDefault="00625276" w:rsidP="00625276">
      <w:pPr>
        <w:spacing w:line="240" w:lineRule="auto"/>
        <w:ind w:left="680"/>
        <w:jc w:val="left"/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</w:pPr>
      <w:r w:rsidRPr="00EA00A0"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  <w:t>Коэффициент, учитывающий динамическую нагрузку, возникающую в зацеплении, K(HV) - 1.08924</w:t>
      </w:r>
    </w:p>
    <w:p w14:paraId="2484C30D" w14:textId="77777777" w:rsidR="00625276" w:rsidRPr="00EA00A0" w:rsidRDefault="00625276" w:rsidP="00625276">
      <w:pPr>
        <w:spacing w:line="240" w:lineRule="auto"/>
        <w:ind w:left="680"/>
        <w:jc w:val="left"/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</w:pPr>
      <w:r w:rsidRPr="00EA00A0"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  <w:t>Коэффициент, учитывающий распределение нагрузки по ширине венца, K(HBETTA) -1.01233</w:t>
      </w:r>
    </w:p>
    <w:p w14:paraId="143B9FF8" w14:textId="77777777" w:rsidR="00625276" w:rsidRPr="00EA00A0" w:rsidRDefault="00625276" w:rsidP="00625276">
      <w:pPr>
        <w:spacing w:line="240" w:lineRule="auto"/>
        <w:ind w:left="680"/>
        <w:jc w:val="left"/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</w:pPr>
      <w:r w:rsidRPr="00EA00A0"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  <w:t>Коэффициент нагрузки K(H) - 1.97294</w:t>
      </w:r>
    </w:p>
    <w:p w14:paraId="4E74A331" w14:textId="77777777" w:rsidR="00625276" w:rsidRPr="00EA00A0" w:rsidRDefault="00625276" w:rsidP="00625276">
      <w:pPr>
        <w:spacing w:line="240" w:lineRule="auto"/>
        <w:ind w:left="680"/>
        <w:jc w:val="left"/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</w:pPr>
      <w:r w:rsidRPr="00EA00A0"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  <w:t xml:space="preserve">   </w:t>
      </w:r>
    </w:p>
    <w:p w14:paraId="6BA56E2F" w14:textId="77777777" w:rsidR="00625276" w:rsidRPr="00EA00A0" w:rsidRDefault="00625276" w:rsidP="00625276">
      <w:pPr>
        <w:spacing w:line="240" w:lineRule="auto"/>
        <w:ind w:left="680"/>
        <w:jc w:val="left"/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</w:pPr>
      <w:r w:rsidRPr="00EA00A0"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  <w:t>Контактные напряжения без учета дополнительных нагрузок SIGMA(HO), МПа - 514.204</w:t>
      </w:r>
    </w:p>
    <w:p w14:paraId="4480E3AE" w14:textId="77777777" w:rsidR="00625276" w:rsidRPr="00EA00A0" w:rsidRDefault="00625276" w:rsidP="00625276">
      <w:pPr>
        <w:spacing w:line="240" w:lineRule="auto"/>
        <w:ind w:left="680"/>
        <w:jc w:val="left"/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</w:pPr>
      <w:r w:rsidRPr="00EA00A0"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  <w:t>Действующие в полюсе зацепления контактные напряжения SIGMA(H), МПа - 722.257</w:t>
      </w:r>
    </w:p>
    <w:p w14:paraId="1FAB658D" w14:textId="77777777" w:rsidR="00625276" w:rsidRPr="00EA00A0" w:rsidRDefault="00625276" w:rsidP="00625276">
      <w:pPr>
        <w:spacing w:line="240" w:lineRule="auto"/>
        <w:ind w:left="680"/>
        <w:jc w:val="left"/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</w:pPr>
      <w:r w:rsidRPr="00EA00A0"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  <w:t>-----------------------------------------------------</w:t>
      </w:r>
    </w:p>
    <w:p w14:paraId="0D6395D0" w14:textId="77777777" w:rsidR="00625276" w:rsidRPr="00EA00A0" w:rsidRDefault="00625276" w:rsidP="00625276">
      <w:pPr>
        <w:spacing w:line="240" w:lineRule="auto"/>
        <w:ind w:left="680"/>
        <w:jc w:val="left"/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</w:pPr>
      <w:r w:rsidRPr="00EA00A0"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  <w:t xml:space="preserve">     РАСЧЕТ НА КОНТАКТНУЮ ПРОЧНОСТЬ ПРИ ДЕЙСТВИИ МАКСИМАЛЬНОЙ НАГРУЗКИ</w:t>
      </w:r>
    </w:p>
    <w:p w14:paraId="4076F9E5" w14:textId="77777777" w:rsidR="00625276" w:rsidRPr="00EA00A0" w:rsidRDefault="00625276" w:rsidP="00625276">
      <w:pPr>
        <w:spacing w:line="240" w:lineRule="auto"/>
        <w:ind w:left="680"/>
        <w:jc w:val="left"/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</w:pPr>
      <w:r w:rsidRPr="00EA00A0"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  <w:t xml:space="preserve">    </w:t>
      </w:r>
    </w:p>
    <w:p w14:paraId="2F5D9BE9" w14:textId="77777777" w:rsidR="00625276" w:rsidRPr="00EA00A0" w:rsidRDefault="00625276" w:rsidP="00625276">
      <w:pPr>
        <w:spacing w:line="240" w:lineRule="auto"/>
        <w:ind w:left="680"/>
        <w:jc w:val="left"/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</w:pPr>
      <w:r w:rsidRPr="00EA00A0"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  <w:t xml:space="preserve">Коэффициент, учитывающий динамическую нагрузку, возникающую в зацеплении при </w:t>
      </w:r>
      <w:proofErr w:type="spellStart"/>
      <w:r w:rsidRPr="00EA00A0"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  <w:t>max</w:t>
      </w:r>
      <w:proofErr w:type="spellEnd"/>
      <w:r w:rsidRPr="00EA00A0"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  <w:t xml:space="preserve"> моменте, K(HV) - 1.03123</w:t>
      </w:r>
    </w:p>
    <w:p w14:paraId="35330BB1" w14:textId="77777777" w:rsidR="00625276" w:rsidRPr="00EA00A0" w:rsidRDefault="00625276" w:rsidP="00625276">
      <w:pPr>
        <w:spacing w:line="240" w:lineRule="auto"/>
        <w:ind w:left="680"/>
        <w:jc w:val="left"/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</w:pPr>
      <w:r w:rsidRPr="00EA00A0"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  <w:t>Коэффициент нагрузки K(HMAX) - 1.86787</w:t>
      </w:r>
    </w:p>
    <w:p w14:paraId="02545B2C" w14:textId="77777777" w:rsidR="00625276" w:rsidRPr="00EA00A0" w:rsidRDefault="00625276" w:rsidP="00625276">
      <w:pPr>
        <w:spacing w:line="240" w:lineRule="auto"/>
        <w:ind w:left="680"/>
        <w:jc w:val="left"/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</w:pPr>
      <w:r w:rsidRPr="00EA00A0"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  <w:t>Максимальный момент М(</w:t>
      </w:r>
      <w:proofErr w:type="spellStart"/>
      <w:r w:rsidRPr="00EA00A0"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  <w:t>max</w:t>
      </w:r>
      <w:proofErr w:type="spellEnd"/>
      <w:r w:rsidRPr="00EA00A0"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  <w:t>), Нм - 312.5</w:t>
      </w:r>
    </w:p>
    <w:p w14:paraId="793A609A" w14:textId="77777777" w:rsidR="00625276" w:rsidRPr="00EA00A0" w:rsidRDefault="00625276" w:rsidP="00625276">
      <w:pPr>
        <w:spacing w:line="240" w:lineRule="auto"/>
        <w:ind w:left="680"/>
        <w:jc w:val="left"/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</w:pPr>
      <w:r w:rsidRPr="00EA00A0"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  <w:t xml:space="preserve">Средний момент </w:t>
      </w:r>
      <w:proofErr w:type="gramStart"/>
      <w:r w:rsidRPr="00EA00A0"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  <w:t>М(</w:t>
      </w:r>
      <w:proofErr w:type="gramEnd"/>
      <w:r w:rsidRPr="00EA00A0"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  <w:t>1), Нм - 109.375</w:t>
      </w:r>
    </w:p>
    <w:p w14:paraId="4F98E7F0" w14:textId="77777777" w:rsidR="00625276" w:rsidRPr="00EA00A0" w:rsidRDefault="00625276" w:rsidP="00625276">
      <w:pPr>
        <w:spacing w:line="240" w:lineRule="auto"/>
        <w:ind w:left="680"/>
        <w:jc w:val="left"/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</w:pPr>
      <w:r w:rsidRPr="00EA00A0"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  <w:tab/>
        <w:t xml:space="preserve">  </w:t>
      </w:r>
    </w:p>
    <w:p w14:paraId="3806B3A3" w14:textId="77777777" w:rsidR="00625276" w:rsidRPr="00EA00A0" w:rsidRDefault="00625276" w:rsidP="00625276">
      <w:pPr>
        <w:spacing w:line="240" w:lineRule="auto"/>
        <w:ind w:left="680"/>
        <w:jc w:val="left"/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</w:pPr>
      <w:r w:rsidRPr="00EA00A0"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  <w:t>Контактные напряжения при действии максимальной нагрузки SIGMA(HMAX), МПа - 1187.89</w:t>
      </w:r>
    </w:p>
    <w:p w14:paraId="742638B2" w14:textId="77777777" w:rsidR="00625276" w:rsidRPr="00EA00A0" w:rsidRDefault="00625276" w:rsidP="00625276">
      <w:pPr>
        <w:spacing w:line="240" w:lineRule="auto"/>
        <w:ind w:left="680"/>
        <w:jc w:val="left"/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</w:pPr>
      <w:r w:rsidRPr="00EA00A0"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  <w:t>Допускаемые контактные напряжения при действии максимальной нагрузки SIGMA(HPMAX):</w:t>
      </w:r>
    </w:p>
    <w:p w14:paraId="795A059D" w14:textId="77777777" w:rsidR="00625276" w:rsidRPr="00EA00A0" w:rsidRDefault="00625276" w:rsidP="00625276">
      <w:pPr>
        <w:spacing w:line="240" w:lineRule="auto"/>
        <w:ind w:left="680"/>
        <w:jc w:val="left"/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</w:pPr>
      <w:r w:rsidRPr="00EA00A0"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  <w:t xml:space="preserve">     Шестерни - 2640     Колеса - 2640</w:t>
      </w:r>
    </w:p>
    <w:p w14:paraId="0D96491B" w14:textId="77777777" w:rsidR="00625276" w:rsidRPr="00EA00A0" w:rsidRDefault="00625276" w:rsidP="00625276">
      <w:pPr>
        <w:spacing w:line="240" w:lineRule="auto"/>
        <w:ind w:left="680"/>
        <w:jc w:val="left"/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</w:pPr>
      <w:r w:rsidRPr="00EA00A0"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  <w:t xml:space="preserve">     </w:t>
      </w:r>
    </w:p>
    <w:p w14:paraId="597F4808" w14:textId="77777777" w:rsidR="00625276" w:rsidRPr="00EA00A0" w:rsidRDefault="00625276" w:rsidP="00625276">
      <w:pPr>
        <w:spacing w:line="240" w:lineRule="auto"/>
        <w:ind w:left="680"/>
        <w:jc w:val="left"/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</w:pPr>
      <w:r w:rsidRPr="00EA00A0"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  <w:t>****************************************************</w:t>
      </w:r>
    </w:p>
    <w:p w14:paraId="02FB2FBB" w14:textId="77777777" w:rsidR="00625276" w:rsidRPr="00EA00A0" w:rsidRDefault="00625276" w:rsidP="00625276">
      <w:pPr>
        <w:spacing w:line="240" w:lineRule="auto"/>
        <w:ind w:left="680"/>
        <w:jc w:val="left"/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</w:pPr>
      <w:r w:rsidRPr="00EA00A0"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  <w:t xml:space="preserve">     </w:t>
      </w:r>
    </w:p>
    <w:p w14:paraId="7962BDB8" w14:textId="77777777" w:rsidR="00625276" w:rsidRPr="00EA00A0" w:rsidRDefault="00625276" w:rsidP="00625276">
      <w:pPr>
        <w:spacing w:line="240" w:lineRule="auto"/>
        <w:ind w:left="680"/>
        <w:jc w:val="left"/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</w:pPr>
      <w:r w:rsidRPr="00EA00A0"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  <w:t xml:space="preserve">        РАСЧЕТ НА ИЗГИБНУЮ ПРОЧНОСТЬ ПАРЫ МЦК-САТЕЛЛИТ</w:t>
      </w:r>
    </w:p>
    <w:p w14:paraId="5C15432A" w14:textId="77777777" w:rsidR="00625276" w:rsidRPr="00EA00A0" w:rsidRDefault="00625276" w:rsidP="00625276">
      <w:pPr>
        <w:spacing w:line="240" w:lineRule="auto"/>
        <w:ind w:left="680"/>
        <w:jc w:val="left"/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</w:pPr>
      <w:r w:rsidRPr="00EA00A0"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  <w:t xml:space="preserve">     </w:t>
      </w:r>
    </w:p>
    <w:p w14:paraId="36BE94D3" w14:textId="77777777" w:rsidR="00625276" w:rsidRPr="00EA00A0" w:rsidRDefault="00625276" w:rsidP="00625276">
      <w:pPr>
        <w:spacing w:line="240" w:lineRule="auto"/>
        <w:ind w:left="680"/>
        <w:jc w:val="left"/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</w:pPr>
      <w:r w:rsidRPr="00EA00A0"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  <w:t xml:space="preserve">        Расчет зубьев МЦК     </w:t>
      </w:r>
    </w:p>
    <w:p w14:paraId="48603213" w14:textId="77777777" w:rsidR="00625276" w:rsidRPr="00EA00A0" w:rsidRDefault="00625276" w:rsidP="00625276">
      <w:pPr>
        <w:spacing w:line="240" w:lineRule="auto"/>
        <w:ind w:left="680"/>
        <w:jc w:val="left"/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</w:pPr>
      <w:r w:rsidRPr="00EA00A0"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  <w:t>ОПРЕДЕЛЕНИЕ ДОПУСКАЕМЫХ НАПРЯЖЕНИЙ ПРИ РАСЧЕТЕ НА ИЗГИБНУЮ ВЫНОСЛИВОСТЬ</w:t>
      </w:r>
    </w:p>
    <w:p w14:paraId="2D6DF16C" w14:textId="77777777" w:rsidR="00625276" w:rsidRPr="00EA00A0" w:rsidRDefault="00625276" w:rsidP="00625276">
      <w:pPr>
        <w:spacing w:line="240" w:lineRule="auto"/>
        <w:ind w:left="680"/>
        <w:jc w:val="left"/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</w:pPr>
      <w:r w:rsidRPr="00EA00A0"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  <w:t xml:space="preserve">         </w:t>
      </w:r>
    </w:p>
    <w:p w14:paraId="6DD39300" w14:textId="77777777" w:rsidR="00625276" w:rsidRPr="00EA00A0" w:rsidRDefault="00625276" w:rsidP="00625276">
      <w:pPr>
        <w:spacing w:line="240" w:lineRule="auto"/>
        <w:ind w:left="680"/>
        <w:jc w:val="left"/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</w:pPr>
      <w:r w:rsidRPr="00EA00A0"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  <w:t xml:space="preserve">      ПРЯМОЕ ДЕЙСТВИЕ НАГРУЗКИ</w:t>
      </w:r>
    </w:p>
    <w:p w14:paraId="68BB4DE0" w14:textId="77777777" w:rsidR="00625276" w:rsidRPr="00EA00A0" w:rsidRDefault="00625276" w:rsidP="00625276">
      <w:pPr>
        <w:spacing w:line="240" w:lineRule="auto"/>
        <w:ind w:left="680"/>
        <w:jc w:val="left"/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</w:pPr>
      <w:proofErr w:type="spellStart"/>
      <w:r w:rsidRPr="00EA00A0"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  <w:t>Oкружная</w:t>
      </w:r>
      <w:proofErr w:type="spellEnd"/>
      <w:r w:rsidRPr="00EA00A0"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  <w:t xml:space="preserve"> сила на делительном диаметре для прямого действия нагрузки F(TF), H - 2373.02</w:t>
      </w:r>
    </w:p>
    <w:p w14:paraId="74A77359" w14:textId="77777777" w:rsidR="00625276" w:rsidRPr="00EA00A0" w:rsidRDefault="00625276" w:rsidP="00625276">
      <w:pPr>
        <w:spacing w:line="240" w:lineRule="auto"/>
        <w:ind w:left="680"/>
        <w:jc w:val="left"/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</w:pPr>
      <w:proofErr w:type="spellStart"/>
      <w:r w:rsidRPr="00EA00A0"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  <w:t>Kоэффициент</w:t>
      </w:r>
      <w:proofErr w:type="spellEnd"/>
      <w:r w:rsidRPr="00EA00A0"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  <w:t xml:space="preserve">, учитывающий характер циклограммы для прямого действия нагрузки MJU(F1) </w:t>
      </w:r>
      <w:proofErr w:type="gramStart"/>
      <w:r w:rsidRPr="00EA00A0"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  <w:t>-  0.876912</w:t>
      </w:r>
      <w:proofErr w:type="gramEnd"/>
    </w:p>
    <w:p w14:paraId="57010987" w14:textId="77777777" w:rsidR="00625276" w:rsidRPr="00EA00A0" w:rsidRDefault="00625276" w:rsidP="00625276">
      <w:pPr>
        <w:spacing w:line="240" w:lineRule="auto"/>
        <w:ind w:left="680"/>
        <w:jc w:val="left"/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</w:pPr>
      <w:r w:rsidRPr="00EA00A0"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  <w:t xml:space="preserve">Эквивалентное число циклов перемены напряжений для прямого действия нагрузки N(FE) </w:t>
      </w:r>
      <w:proofErr w:type="gramStart"/>
      <w:r w:rsidRPr="00EA00A0"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  <w:t>-  3</w:t>
      </w:r>
      <w:proofErr w:type="gramEnd"/>
      <w:r w:rsidRPr="00EA00A0"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  <w:t>.50765e+06</w:t>
      </w:r>
    </w:p>
    <w:p w14:paraId="5DD764F8" w14:textId="77777777" w:rsidR="00625276" w:rsidRPr="00EA00A0" w:rsidRDefault="00625276" w:rsidP="00625276">
      <w:pPr>
        <w:spacing w:line="240" w:lineRule="auto"/>
        <w:ind w:left="680"/>
        <w:jc w:val="left"/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</w:pPr>
      <w:r w:rsidRPr="00EA00A0"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  <w:t xml:space="preserve">Расчетный момент, M(H) </w:t>
      </w:r>
      <w:proofErr w:type="gramStart"/>
      <w:r w:rsidRPr="00EA00A0"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  <w:t>-  220.844</w:t>
      </w:r>
      <w:proofErr w:type="gramEnd"/>
    </w:p>
    <w:p w14:paraId="2B4971A2" w14:textId="77777777" w:rsidR="00625276" w:rsidRPr="00EA00A0" w:rsidRDefault="00625276" w:rsidP="00625276">
      <w:pPr>
        <w:spacing w:line="240" w:lineRule="auto"/>
        <w:ind w:left="680"/>
        <w:jc w:val="left"/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</w:pPr>
      <w:proofErr w:type="spellStart"/>
      <w:r w:rsidRPr="00EA00A0"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  <w:t>Kоэффициент</w:t>
      </w:r>
      <w:proofErr w:type="spellEnd"/>
      <w:r w:rsidRPr="00EA00A0"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  <w:t xml:space="preserve">, учитывающий характер циклограммы для прямого действия нагрузки MJU(F1) </w:t>
      </w:r>
      <w:proofErr w:type="gramStart"/>
      <w:r w:rsidRPr="00EA00A0"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  <w:t>-  0.876912</w:t>
      </w:r>
      <w:proofErr w:type="gramEnd"/>
    </w:p>
    <w:p w14:paraId="3B993123" w14:textId="77777777" w:rsidR="00625276" w:rsidRPr="00EA00A0" w:rsidRDefault="00625276" w:rsidP="00625276">
      <w:pPr>
        <w:spacing w:line="240" w:lineRule="auto"/>
        <w:ind w:left="680"/>
        <w:jc w:val="left"/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</w:pPr>
      <w:r w:rsidRPr="00EA00A0"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  <w:lastRenderedPageBreak/>
        <w:t xml:space="preserve">Эквивалентное число циклов перемены напряжений для прямого действия нагрузки N(FE) </w:t>
      </w:r>
      <w:proofErr w:type="gramStart"/>
      <w:r w:rsidRPr="00EA00A0"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  <w:t>-  3</w:t>
      </w:r>
      <w:proofErr w:type="gramEnd"/>
      <w:r w:rsidRPr="00EA00A0"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  <w:t>.50765e+06</w:t>
      </w:r>
    </w:p>
    <w:p w14:paraId="7EFEEB05" w14:textId="77777777" w:rsidR="00625276" w:rsidRPr="00EA00A0" w:rsidRDefault="00625276" w:rsidP="00625276">
      <w:pPr>
        <w:spacing w:line="240" w:lineRule="auto"/>
        <w:ind w:left="680"/>
        <w:jc w:val="left"/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</w:pPr>
      <w:r w:rsidRPr="00EA00A0"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  <w:t xml:space="preserve">Расчетный момент, M(H) </w:t>
      </w:r>
      <w:proofErr w:type="gramStart"/>
      <w:r w:rsidRPr="00EA00A0"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  <w:t>-  220.844</w:t>
      </w:r>
      <w:proofErr w:type="gramEnd"/>
    </w:p>
    <w:p w14:paraId="148B20D2" w14:textId="77777777" w:rsidR="00625276" w:rsidRPr="00EA00A0" w:rsidRDefault="00625276" w:rsidP="00625276">
      <w:pPr>
        <w:spacing w:line="240" w:lineRule="auto"/>
        <w:ind w:left="680"/>
        <w:jc w:val="left"/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</w:pPr>
      <w:proofErr w:type="spellStart"/>
      <w:r w:rsidRPr="00EA00A0"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  <w:t>Kоэффициент</w:t>
      </w:r>
      <w:proofErr w:type="spellEnd"/>
      <w:r w:rsidRPr="00EA00A0"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  <w:t xml:space="preserve">, учитывающий характер циклограммы для прямого действия нагрузки MJU(F1) </w:t>
      </w:r>
      <w:proofErr w:type="gramStart"/>
      <w:r w:rsidRPr="00EA00A0"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  <w:t>-  0.876913</w:t>
      </w:r>
      <w:proofErr w:type="gramEnd"/>
    </w:p>
    <w:p w14:paraId="3876D176" w14:textId="77777777" w:rsidR="00625276" w:rsidRPr="00EA00A0" w:rsidRDefault="00625276" w:rsidP="00625276">
      <w:pPr>
        <w:spacing w:line="240" w:lineRule="auto"/>
        <w:ind w:left="680"/>
        <w:jc w:val="left"/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</w:pPr>
      <w:r w:rsidRPr="00EA00A0"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  <w:t xml:space="preserve">Эквивалентное число циклов перемены напряжений для прямого действия нагрузки N(FE) </w:t>
      </w:r>
      <w:proofErr w:type="gramStart"/>
      <w:r w:rsidRPr="00EA00A0"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  <w:t>-  3</w:t>
      </w:r>
      <w:proofErr w:type="gramEnd"/>
      <w:r w:rsidRPr="00EA00A0"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  <w:t>.50765e+06</w:t>
      </w:r>
    </w:p>
    <w:p w14:paraId="414E660C" w14:textId="77777777" w:rsidR="00625276" w:rsidRPr="00EA00A0" w:rsidRDefault="00625276" w:rsidP="00625276">
      <w:pPr>
        <w:spacing w:line="240" w:lineRule="auto"/>
        <w:ind w:left="680"/>
        <w:jc w:val="left"/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</w:pPr>
      <w:r w:rsidRPr="00EA00A0"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  <w:t xml:space="preserve">Расчетный момент, M(H) </w:t>
      </w:r>
      <w:proofErr w:type="gramStart"/>
      <w:r w:rsidRPr="00EA00A0"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  <w:t>-  220.844</w:t>
      </w:r>
      <w:proofErr w:type="gramEnd"/>
    </w:p>
    <w:p w14:paraId="77ADAD74" w14:textId="77777777" w:rsidR="00625276" w:rsidRPr="00EA00A0" w:rsidRDefault="00625276" w:rsidP="00625276">
      <w:pPr>
        <w:spacing w:line="240" w:lineRule="auto"/>
        <w:ind w:left="680"/>
        <w:jc w:val="left"/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</w:pPr>
      <w:proofErr w:type="spellStart"/>
      <w:r w:rsidRPr="00EA00A0"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  <w:t>Kоэффициент</w:t>
      </w:r>
      <w:proofErr w:type="spellEnd"/>
      <w:r w:rsidRPr="00EA00A0"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  <w:t xml:space="preserve">, учитывающий характер циклограммы для прямого действия нагрузки MJU(F1) </w:t>
      </w:r>
      <w:proofErr w:type="gramStart"/>
      <w:r w:rsidRPr="00EA00A0"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  <w:t>-  0.8774</w:t>
      </w:r>
      <w:proofErr w:type="gramEnd"/>
    </w:p>
    <w:p w14:paraId="5CE425D6" w14:textId="77777777" w:rsidR="00625276" w:rsidRPr="00EA00A0" w:rsidRDefault="00625276" w:rsidP="00625276">
      <w:pPr>
        <w:spacing w:line="240" w:lineRule="auto"/>
        <w:ind w:left="680"/>
        <w:jc w:val="left"/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</w:pPr>
      <w:r w:rsidRPr="00EA00A0"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  <w:t xml:space="preserve">Эквивалентное число циклов перемены напряжений для прямого действия нагрузки N(FE) </w:t>
      </w:r>
      <w:proofErr w:type="gramStart"/>
      <w:r w:rsidRPr="00EA00A0"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  <w:t>-  3</w:t>
      </w:r>
      <w:proofErr w:type="gramEnd"/>
      <w:r w:rsidRPr="00EA00A0"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  <w:t>.5096e+06</w:t>
      </w:r>
    </w:p>
    <w:p w14:paraId="378C75C2" w14:textId="77777777" w:rsidR="00625276" w:rsidRPr="00EA00A0" w:rsidRDefault="00625276" w:rsidP="00625276">
      <w:pPr>
        <w:spacing w:line="240" w:lineRule="auto"/>
        <w:ind w:left="680"/>
        <w:jc w:val="left"/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</w:pPr>
      <w:r w:rsidRPr="00EA00A0"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  <w:t xml:space="preserve">Расчетный момент, M(H) </w:t>
      </w:r>
      <w:proofErr w:type="gramStart"/>
      <w:r w:rsidRPr="00EA00A0"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  <w:t>-  220.844</w:t>
      </w:r>
      <w:proofErr w:type="gramEnd"/>
    </w:p>
    <w:p w14:paraId="228E6659" w14:textId="77777777" w:rsidR="00625276" w:rsidRPr="00EA00A0" w:rsidRDefault="00625276" w:rsidP="00625276">
      <w:pPr>
        <w:spacing w:line="240" w:lineRule="auto"/>
        <w:ind w:left="680"/>
        <w:jc w:val="left"/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</w:pPr>
      <w:proofErr w:type="spellStart"/>
      <w:r w:rsidRPr="00EA00A0"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  <w:t>Kоэффициент</w:t>
      </w:r>
      <w:proofErr w:type="spellEnd"/>
      <w:r w:rsidRPr="00EA00A0"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  <w:t xml:space="preserve">, учитывающий характер циклограммы для прямого действия нагрузки MJU(F1) </w:t>
      </w:r>
      <w:proofErr w:type="gramStart"/>
      <w:r w:rsidRPr="00EA00A0"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  <w:t>-  0.877565</w:t>
      </w:r>
      <w:proofErr w:type="gramEnd"/>
    </w:p>
    <w:p w14:paraId="4BF93A20" w14:textId="77777777" w:rsidR="00625276" w:rsidRPr="00EA00A0" w:rsidRDefault="00625276" w:rsidP="00625276">
      <w:pPr>
        <w:spacing w:line="240" w:lineRule="auto"/>
        <w:ind w:left="680"/>
        <w:jc w:val="left"/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</w:pPr>
      <w:r w:rsidRPr="00EA00A0"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  <w:t xml:space="preserve">Эквивалентное число циклов перемены напряжений для прямого действия нагрузки N(FE) </w:t>
      </w:r>
      <w:proofErr w:type="gramStart"/>
      <w:r w:rsidRPr="00EA00A0"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  <w:t>-  3</w:t>
      </w:r>
      <w:proofErr w:type="gramEnd"/>
      <w:r w:rsidRPr="00EA00A0"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  <w:t>.51026e+06</w:t>
      </w:r>
    </w:p>
    <w:p w14:paraId="3337B6A4" w14:textId="77777777" w:rsidR="00625276" w:rsidRPr="00EA00A0" w:rsidRDefault="00625276" w:rsidP="00625276">
      <w:pPr>
        <w:spacing w:line="240" w:lineRule="auto"/>
        <w:ind w:left="680"/>
        <w:jc w:val="left"/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</w:pPr>
      <w:r w:rsidRPr="00EA00A0"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  <w:t xml:space="preserve">Расчетный момент, M(H) </w:t>
      </w:r>
      <w:proofErr w:type="gramStart"/>
      <w:r w:rsidRPr="00EA00A0"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  <w:t>-  220.844</w:t>
      </w:r>
      <w:proofErr w:type="gramEnd"/>
    </w:p>
    <w:p w14:paraId="7B668352" w14:textId="77777777" w:rsidR="00625276" w:rsidRPr="00EA00A0" w:rsidRDefault="00625276" w:rsidP="00625276">
      <w:pPr>
        <w:spacing w:line="240" w:lineRule="auto"/>
        <w:ind w:left="680"/>
        <w:jc w:val="left"/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</w:pPr>
      <w:proofErr w:type="spellStart"/>
      <w:r w:rsidRPr="00EA00A0"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  <w:t>Kоэффициент</w:t>
      </w:r>
      <w:proofErr w:type="spellEnd"/>
      <w:r w:rsidRPr="00EA00A0"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  <w:t xml:space="preserve">, учитывающий характер циклограммы для прямого действия нагрузки MJU(F1) </w:t>
      </w:r>
      <w:proofErr w:type="gramStart"/>
      <w:r w:rsidRPr="00EA00A0"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  <w:t>-  0.898208</w:t>
      </w:r>
      <w:proofErr w:type="gramEnd"/>
    </w:p>
    <w:p w14:paraId="26C8E783" w14:textId="77777777" w:rsidR="00625276" w:rsidRPr="00EA00A0" w:rsidRDefault="00625276" w:rsidP="00625276">
      <w:pPr>
        <w:spacing w:line="240" w:lineRule="auto"/>
        <w:ind w:left="680"/>
        <w:jc w:val="left"/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</w:pPr>
      <w:r w:rsidRPr="00EA00A0"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  <w:t xml:space="preserve">Эквивалентное число циклов перемены напряжений для прямого действия нагрузки N(FE) </w:t>
      </w:r>
      <w:proofErr w:type="gramStart"/>
      <w:r w:rsidRPr="00EA00A0"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  <w:t>-  3</w:t>
      </w:r>
      <w:proofErr w:type="gramEnd"/>
      <w:r w:rsidRPr="00EA00A0"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  <w:t>.59283e+06</w:t>
      </w:r>
    </w:p>
    <w:p w14:paraId="046656D9" w14:textId="77777777" w:rsidR="00625276" w:rsidRPr="00EA00A0" w:rsidRDefault="00625276" w:rsidP="00625276">
      <w:pPr>
        <w:spacing w:line="240" w:lineRule="auto"/>
        <w:ind w:left="680"/>
        <w:jc w:val="left"/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</w:pPr>
      <w:r w:rsidRPr="00EA00A0"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  <w:t xml:space="preserve">Расчетный момент, M(H) </w:t>
      </w:r>
      <w:proofErr w:type="gramStart"/>
      <w:r w:rsidRPr="00EA00A0"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  <w:t>-  220.844</w:t>
      </w:r>
      <w:proofErr w:type="gramEnd"/>
    </w:p>
    <w:p w14:paraId="651E7688" w14:textId="77777777" w:rsidR="00625276" w:rsidRPr="00EA00A0" w:rsidRDefault="00625276" w:rsidP="00625276">
      <w:pPr>
        <w:spacing w:line="240" w:lineRule="auto"/>
        <w:ind w:left="680"/>
        <w:jc w:val="left"/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</w:pPr>
      <w:proofErr w:type="spellStart"/>
      <w:r w:rsidRPr="00EA00A0"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  <w:t>Kоэффициент</w:t>
      </w:r>
      <w:proofErr w:type="spellEnd"/>
      <w:r w:rsidRPr="00EA00A0"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  <w:t xml:space="preserve">, учитывающий характер циклограммы для прямого действия нагрузки MJU(F1) </w:t>
      </w:r>
      <w:proofErr w:type="gramStart"/>
      <w:r w:rsidRPr="00EA00A0"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  <w:t>-  2.28116</w:t>
      </w:r>
      <w:proofErr w:type="gramEnd"/>
    </w:p>
    <w:p w14:paraId="5CB625FB" w14:textId="77777777" w:rsidR="00625276" w:rsidRPr="00EA00A0" w:rsidRDefault="00625276" w:rsidP="00625276">
      <w:pPr>
        <w:spacing w:line="240" w:lineRule="auto"/>
        <w:ind w:left="680"/>
        <w:jc w:val="left"/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</w:pPr>
      <w:r w:rsidRPr="00EA00A0"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  <w:t xml:space="preserve">Эквивалентное число циклов перемены напряжений для прямого действия нагрузки N(FE) </w:t>
      </w:r>
      <w:proofErr w:type="gramStart"/>
      <w:r w:rsidRPr="00EA00A0"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  <w:t>-  9</w:t>
      </w:r>
      <w:proofErr w:type="gramEnd"/>
      <w:r w:rsidRPr="00EA00A0"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  <w:t>.12466e+06</w:t>
      </w:r>
    </w:p>
    <w:p w14:paraId="52DC0193" w14:textId="77777777" w:rsidR="00625276" w:rsidRPr="00EA00A0" w:rsidRDefault="00625276" w:rsidP="00625276">
      <w:pPr>
        <w:spacing w:line="240" w:lineRule="auto"/>
        <w:ind w:left="680"/>
        <w:jc w:val="left"/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</w:pPr>
      <w:r w:rsidRPr="00EA00A0"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  <w:t xml:space="preserve">Расчетный момент, M(H) </w:t>
      </w:r>
      <w:proofErr w:type="gramStart"/>
      <w:r w:rsidRPr="00EA00A0"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  <w:t>-  220.844</w:t>
      </w:r>
      <w:proofErr w:type="gramEnd"/>
    </w:p>
    <w:p w14:paraId="5D3533C0" w14:textId="77777777" w:rsidR="00625276" w:rsidRPr="00EA00A0" w:rsidRDefault="00625276" w:rsidP="00625276">
      <w:pPr>
        <w:spacing w:line="240" w:lineRule="auto"/>
        <w:ind w:left="680"/>
        <w:jc w:val="left"/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</w:pPr>
      <w:r w:rsidRPr="00EA00A0"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  <w:t>Коэффициент долговечности K(FL) -   1.000</w:t>
      </w:r>
    </w:p>
    <w:p w14:paraId="5D0F344D" w14:textId="77777777" w:rsidR="00625276" w:rsidRPr="00EA00A0" w:rsidRDefault="00625276" w:rsidP="00625276">
      <w:pPr>
        <w:spacing w:line="240" w:lineRule="auto"/>
        <w:ind w:left="680"/>
        <w:jc w:val="left"/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</w:pPr>
      <w:r w:rsidRPr="00EA00A0"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  <w:t xml:space="preserve">    </w:t>
      </w:r>
    </w:p>
    <w:p w14:paraId="2B5648DD" w14:textId="77777777" w:rsidR="00625276" w:rsidRPr="00EA00A0" w:rsidRDefault="00625276" w:rsidP="00625276">
      <w:pPr>
        <w:spacing w:line="240" w:lineRule="auto"/>
        <w:ind w:left="680"/>
        <w:jc w:val="left"/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</w:pPr>
      <w:r w:rsidRPr="00EA00A0"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  <w:t xml:space="preserve">           РЕВЕРСИВНОЕ ДЕЙСТВИЕ НАГРУЗКИ</w:t>
      </w:r>
    </w:p>
    <w:p w14:paraId="2836066D" w14:textId="77777777" w:rsidR="00625276" w:rsidRPr="00EA00A0" w:rsidRDefault="00625276" w:rsidP="00625276">
      <w:pPr>
        <w:spacing w:line="240" w:lineRule="auto"/>
        <w:ind w:left="680"/>
        <w:jc w:val="left"/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</w:pPr>
      <w:r w:rsidRPr="00EA00A0"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  <w:t xml:space="preserve">     НАГРУЗКА ПОСТОЯННА</w:t>
      </w:r>
    </w:p>
    <w:p w14:paraId="3BA149A8" w14:textId="77777777" w:rsidR="00625276" w:rsidRPr="00EA00A0" w:rsidRDefault="00625276" w:rsidP="00625276">
      <w:pPr>
        <w:spacing w:line="240" w:lineRule="auto"/>
        <w:ind w:left="680"/>
        <w:jc w:val="left"/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</w:pPr>
      <w:proofErr w:type="spellStart"/>
      <w:r w:rsidRPr="00EA00A0"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  <w:t>Oкружная</w:t>
      </w:r>
      <w:proofErr w:type="spellEnd"/>
      <w:r w:rsidRPr="00EA00A0"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  <w:t xml:space="preserve"> сила на делительном диаметре для реверсивного действия нагрузки F(TF), H </w:t>
      </w:r>
      <w:proofErr w:type="gramStart"/>
      <w:r w:rsidRPr="00EA00A0"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  <w:t>-  2247.83</w:t>
      </w:r>
      <w:proofErr w:type="gramEnd"/>
    </w:p>
    <w:p w14:paraId="35938581" w14:textId="77777777" w:rsidR="00625276" w:rsidRPr="00EA00A0" w:rsidRDefault="00625276" w:rsidP="00625276">
      <w:pPr>
        <w:spacing w:line="240" w:lineRule="auto"/>
        <w:ind w:left="680"/>
        <w:jc w:val="left"/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</w:pPr>
      <w:r w:rsidRPr="00EA00A0"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  <w:t xml:space="preserve">  РАСЧЕТНЫЙ МОМЕНТ, </w:t>
      </w:r>
      <w:proofErr w:type="spellStart"/>
      <w:r w:rsidRPr="00EA00A0"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  <w:t>Hм</w:t>
      </w:r>
      <w:proofErr w:type="spellEnd"/>
      <w:r w:rsidRPr="00EA00A0"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  <w:t xml:space="preserve"> - 151.263</w:t>
      </w:r>
    </w:p>
    <w:p w14:paraId="777566AC" w14:textId="77777777" w:rsidR="00625276" w:rsidRPr="00EA00A0" w:rsidRDefault="00625276" w:rsidP="00625276">
      <w:pPr>
        <w:spacing w:line="240" w:lineRule="auto"/>
        <w:ind w:left="680"/>
        <w:jc w:val="left"/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</w:pPr>
      <w:r w:rsidRPr="00EA00A0"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  <w:t xml:space="preserve">  СКОРОСТЬ В ЗАЦЕПЛЕНИИ, м/с </w:t>
      </w:r>
      <w:proofErr w:type="gramStart"/>
      <w:r w:rsidRPr="00EA00A0"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  <w:t>-  8.4075</w:t>
      </w:r>
      <w:proofErr w:type="gramEnd"/>
    </w:p>
    <w:p w14:paraId="6DF0D941" w14:textId="77777777" w:rsidR="00625276" w:rsidRPr="00EA00A0" w:rsidRDefault="00625276" w:rsidP="00625276">
      <w:pPr>
        <w:spacing w:line="240" w:lineRule="auto"/>
        <w:ind w:left="680"/>
        <w:jc w:val="left"/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</w:pPr>
      <w:r w:rsidRPr="00EA00A0"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  <w:t xml:space="preserve">  ЧИСЛО ЦИКЛОВ </w:t>
      </w:r>
      <w:proofErr w:type="gramStart"/>
      <w:r w:rsidRPr="00EA00A0"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  <w:t>-  2</w:t>
      </w:r>
      <w:proofErr w:type="gramEnd"/>
      <w:r w:rsidRPr="00EA00A0"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  <w:t>.55659e+07</w:t>
      </w:r>
    </w:p>
    <w:p w14:paraId="4BCB8DB8" w14:textId="77777777" w:rsidR="00625276" w:rsidRPr="00EA00A0" w:rsidRDefault="00625276" w:rsidP="00625276">
      <w:pPr>
        <w:spacing w:line="240" w:lineRule="auto"/>
        <w:ind w:left="680"/>
        <w:jc w:val="left"/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</w:pPr>
      <w:r w:rsidRPr="00EA00A0"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  <w:t xml:space="preserve">Коэффициент долговечности для реверсивного </w:t>
      </w:r>
      <w:proofErr w:type="gramStart"/>
      <w:r w:rsidRPr="00EA00A0"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  <w:t>действия  нагрузки</w:t>
      </w:r>
      <w:proofErr w:type="gramEnd"/>
      <w:r w:rsidRPr="00EA00A0"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  <w:t xml:space="preserve"> K(FL) - 1</w:t>
      </w:r>
    </w:p>
    <w:p w14:paraId="5B08B677" w14:textId="77777777" w:rsidR="00625276" w:rsidRPr="00EA00A0" w:rsidRDefault="00625276" w:rsidP="00625276">
      <w:pPr>
        <w:spacing w:line="240" w:lineRule="auto"/>
        <w:ind w:left="680"/>
        <w:jc w:val="left"/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</w:pPr>
      <w:r w:rsidRPr="00EA00A0"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  <w:t xml:space="preserve">    </w:t>
      </w:r>
    </w:p>
    <w:p w14:paraId="784CDF46" w14:textId="77777777" w:rsidR="00625276" w:rsidRPr="00EA00A0" w:rsidRDefault="00625276" w:rsidP="00625276">
      <w:pPr>
        <w:spacing w:line="240" w:lineRule="auto"/>
        <w:ind w:left="680"/>
        <w:jc w:val="left"/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</w:pPr>
      <w:proofErr w:type="spellStart"/>
      <w:r w:rsidRPr="00EA00A0"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  <w:t>Kоэффициент</w:t>
      </w:r>
      <w:proofErr w:type="spellEnd"/>
      <w:r w:rsidRPr="00EA00A0"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  <w:t>, учитывающий влияние двухстороннего приложения нагрузки, K(FC) - 0.828767</w:t>
      </w:r>
    </w:p>
    <w:p w14:paraId="381E7DC9" w14:textId="77777777" w:rsidR="00625276" w:rsidRPr="00EA00A0" w:rsidRDefault="00625276" w:rsidP="00625276">
      <w:pPr>
        <w:spacing w:line="240" w:lineRule="auto"/>
        <w:ind w:left="680"/>
        <w:jc w:val="left"/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</w:pPr>
      <w:proofErr w:type="spellStart"/>
      <w:r w:rsidRPr="00EA00A0"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  <w:t>Kоэффициент</w:t>
      </w:r>
      <w:proofErr w:type="spellEnd"/>
      <w:r w:rsidRPr="00EA00A0"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  <w:t xml:space="preserve">, учитывающий влияние деформационного </w:t>
      </w:r>
      <w:proofErr w:type="spellStart"/>
      <w:r w:rsidRPr="00EA00A0"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  <w:t>упрочнeния</w:t>
      </w:r>
      <w:proofErr w:type="spellEnd"/>
      <w:r w:rsidRPr="00EA00A0"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  <w:t xml:space="preserve"> или электрохимической обработки переходной поверхности, K(FG) - 0.75</w:t>
      </w:r>
    </w:p>
    <w:p w14:paraId="04CC5D84" w14:textId="77777777" w:rsidR="00625276" w:rsidRPr="00EA00A0" w:rsidRDefault="00625276" w:rsidP="00625276">
      <w:pPr>
        <w:spacing w:line="240" w:lineRule="auto"/>
        <w:ind w:left="680"/>
        <w:jc w:val="left"/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</w:pPr>
      <w:proofErr w:type="spellStart"/>
      <w:r w:rsidRPr="00EA00A0"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  <w:t>Kоэффициент</w:t>
      </w:r>
      <w:proofErr w:type="spellEnd"/>
      <w:r w:rsidRPr="00EA00A0"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  <w:t>, учитывающий влияние шлифования переходной - 1</w:t>
      </w:r>
    </w:p>
    <w:p w14:paraId="2F2C4E19" w14:textId="77777777" w:rsidR="00625276" w:rsidRPr="00EA00A0" w:rsidRDefault="00625276" w:rsidP="00625276">
      <w:pPr>
        <w:spacing w:line="240" w:lineRule="auto"/>
        <w:ind w:left="680"/>
        <w:jc w:val="left"/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</w:pPr>
      <w:proofErr w:type="spellStart"/>
      <w:r w:rsidRPr="00EA00A0"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  <w:t>Kоэффициент</w:t>
      </w:r>
      <w:proofErr w:type="spellEnd"/>
      <w:r w:rsidRPr="00EA00A0"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  <w:t xml:space="preserve">, учитывающий влияние шлифования </w:t>
      </w:r>
      <w:proofErr w:type="gramStart"/>
      <w:r w:rsidRPr="00EA00A0"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  <w:t>переходной  поверхности</w:t>
      </w:r>
      <w:proofErr w:type="gramEnd"/>
      <w:r w:rsidRPr="00EA00A0"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  <w:t xml:space="preserve"> зуба шестерни, K(FD) - 1</w:t>
      </w:r>
    </w:p>
    <w:p w14:paraId="51BCD0F3" w14:textId="77777777" w:rsidR="00625276" w:rsidRPr="00EA00A0" w:rsidRDefault="00625276" w:rsidP="00625276">
      <w:pPr>
        <w:spacing w:line="240" w:lineRule="auto"/>
        <w:ind w:left="680"/>
        <w:jc w:val="left"/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</w:pPr>
      <w:r w:rsidRPr="00EA00A0"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  <w:t xml:space="preserve">Предел </w:t>
      </w:r>
      <w:proofErr w:type="spellStart"/>
      <w:r w:rsidRPr="00EA00A0"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  <w:t>изломной</w:t>
      </w:r>
      <w:proofErr w:type="spellEnd"/>
      <w:r w:rsidRPr="00EA00A0"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  <w:t xml:space="preserve"> выносливости, SIGMA(FLIM0), МПа - 950</w:t>
      </w:r>
    </w:p>
    <w:p w14:paraId="53A8D923" w14:textId="77777777" w:rsidR="00625276" w:rsidRPr="00EA00A0" w:rsidRDefault="00625276" w:rsidP="00625276">
      <w:pPr>
        <w:spacing w:line="240" w:lineRule="auto"/>
        <w:ind w:left="680"/>
        <w:jc w:val="left"/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</w:pPr>
      <w:r w:rsidRPr="00EA00A0"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  <w:t>Предел выносливости зубьев колес при изгибе, SIGMA(FLIM), МПа - 712.5</w:t>
      </w:r>
    </w:p>
    <w:p w14:paraId="0F9EEBE9" w14:textId="77777777" w:rsidR="00625276" w:rsidRPr="00EA00A0" w:rsidRDefault="00625276" w:rsidP="00625276">
      <w:pPr>
        <w:spacing w:line="240" w:lineRule="auto"/>
        <w:ind w:left="680"/>
        <w:jc w:val="left"/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</w:pPr>
      <w:proofErr w:type="spellStart"/>
      <w:r w:rsidRPr="00EA00A0"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  <w:t>Kоэффициент</w:t>
      </w:r>
      <w:proofErr w:type="spellEnd"/>
      <w:r w:rsidRPr="00EA00A0"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  <w:t xml:space="preserve"> безопасности, S(F) - 1.7825</w:t>
      </w:r>
    </w:p>
    <w:p w14:paraId="5ECCF51A" w14:textId="77777777" w:rsidR="00625276" w:rsidRPr="00EA00A0" w:rsidRDefault="00625276" w:rsidP="00625276">
      <w:pPr>
        <w:spacing w:line="240" w:lineRule="auto"/>
        <w:ind w:left="680"/>
        <w:jc w:val="left"/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</w:pPr>
      <w:proofErr w:type="spellStart"/>
      <w:r w:rsidRPr="00EA00A0"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  <w:t>Kоэффициент</w:t>
      </w:r>
      <w:proofErr w:type="spellEnd"/>
      <w:r w:rsidRPr="00EA00A0"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  <w:t>, учитывающий градиент напряжений и чувствительность материала к концентрации напряжений, Y(S) - 1.03022</w:t>
      </w:r>
    </w:p>
    <w:p w14:paraId="77E3CDC5" w14:textId="77777777" w:rsidR="00625276" w:rsidRPr="00EA00A0" w:rsidRDefault="00625276" w:rsidP="00625276">
      <w:pPr>
        <w:spacing w:line="240" w:lineRule="auto"/>
        <w:ind w:left="680"/>
        <w:jc w:val="left"/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</w:pPr>
      <w:proofErr w:type="spellStart"/>
      <w:r w:rsidRPr="00EA00A0"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  <w:t>Kоэффициент</w:t>
      </w:r>
      <w:proofErr w:type="spellEnd"/>
      <w:r w:rsidRPr="00EA00A0"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  <w:t>, учитывающий шероховатость переходной поверхности, Y(R) - 1</w:t>
      </w:r>
    </w:p>
    <w:p w14:paraId="7959EAE9" w14:textId="77777777" w:rsidR="00625276" w:rsidRPr="00EA00A0" w:rsidRDefault="00625276" w:rsidP="00625276">
      <w:pPr>
        <w:spacing w:line="240" w:lineRule="auto"/>
        <w:ind w:left="680"/>
        <w:jc w:val="left"/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</w:pPr>
      <w:proofErr w:type="spellStart"/>
      <w:r w:rsidRPr="00EA00A0"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  <w:t>Kоэффициент</w:t>
      </w:r>
      <w:proofErr w:type="spellEnd"/>
      <w:r w:rsidRPr="00EA00A0"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  <w:t>, учитывающий размеры зубчатого колеса, K(XF) - 1</w:t>
      </w:r>
    </w:p>
    <w:p w14:paraId="0995DFAA" w14:textId="77777777" w:rsidR="00625276" w:rsidRPr="00EA00A0" w:rsidRDefault="00625276" w:rsidP="00625276">
      <w:pPr>
        <w:spacing w:line="240" w:lineRule="auto"/>
        <w:ind w:left="680"/>
        <w:jc w:val="left"/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</w:pPr>
      <w:r w:rsidRPr="00EA00A0"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  <w:t xml:space="preserve">    </w:t>
      </w:r>
    </w:p>
    <w:p w14:paraId="55B22957" w14:textId="77777777" w:rsidR="00625276" w:rsidRPr="00EA00A0" w:rsidRDefault="00625276" w:rsidP="00625276">
      <w:pPr>
        <w:spacing w:line="240" w:lineRule="auto"/>
        <w:ind w:left="680"/>
        <w:jc w:val="left"/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</w:pPr>
      <w:r w:rsidRPr="00EA00A0"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  <w:t>Допускаемое изгибное напряжение при расчете на выносливость, МПа - 411.8</w:t>
      </w:r>
    </w:p>
    <w:p w14:paraId="2EE8CB5E" w14:textId="77777777" w:rsidR="00625276" w:rsidRPr="00EA00A0" w:rsidRDefault="00625276" w:rsidP="00625276">
      <w:pPr>
        <w:spacing w:line="240" w:lineRule="auto"/>
        <w:ind w:left="680"/>
        <w:jc w:val="left"/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</w:pPr>
      <w:r w:rsidRPr="00EA00A0"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  <w:t>--------------------------------------------------</w:t>
      </w:r>
    </w:p>
    <w:p w14:paraId="33CEAA0B" w14:textId="77777777" w:rsidR="00625276" w:rsidRPr="00EA00A0" w:rsidRDefault="00625276" w:rsidP="00625276">
      <w:pPr>
        <w:spacing w:line="240" w:lineRule="auto"/>
        <w:ind w:left="680"/>
        <w:jc w:val="left"/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</w:pPr>
      <w:r w:rsidRPr="00EA00A0"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  <w:t>РАСЧЕТ НА ИЗГИБНУЮ ВЫНОСЛИВОСТЬ</w:t>
      </w:r>
    </w:p>
    <w:p w14:paraId="1A5E3A1F" w14:textId="77777777" w:rsidR="00625276" w:rsidRPr="00EA00A0" w:rsidRDefault="00625276" w:rsidP="00625276">
      <w:pPr>
        <w:spacing w:line="240" w:lineRule="auto"/>
        <w:ind w:left="680"/>
        <w:jc w:val="left"/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</w:pPr>
      <w:r w:rsidRPr="00EA00A0"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  <w:t xml:space="preserve">    </w:t>
      </w:r>
    </w:p>
    <w:p w14:paraId="2BE86DBC" w14:textId="77777777" w:rsidR="00625276" w:rsidRPr="00EA00A0" w:rsidRDefault="00625276" w:rsidP="00625276">
      <w:pPr>
        <w:spacing w:line="240" w:lineRule="auto"/>
        <w:ind w:left="680"/>
        <w:jc w:val="left"/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</w:pPr>
      <w:r w:rsidRPr="00EA00A0"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  <w:t>Коэффициент, учитывающий динамическую нагрузку, возникающую в зацеплении, K(FV) -   1.061</w:t>
      </w:r>
    </w:p>
    <w:p w14:paraId="0EC6A12A" w14:textId="77777777" w:rsidR="00625276" w:rsidRPr="00EA00A0" w:rsidRDefault="00625276" w:rsidP="00625276">
      <w:pPr>
        <w:spacing w:line="240" w:lineRule="auto"/>
        <w:ind w:left="680"/>
        <w:jc w:val="left"/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</w:pPr>
      <w:r w:rsidRPr="00EA00A0"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  <w:t>Коэффициент, учитывающий распределение нагрузки по ширине венца, K(FBETTA) -   1.020</w:t>
      </w:r>
    </w:p>
    <w:p w14:paraId="75216FE4" w14:textId="77777777" w:rsidR="00625276" w:rsidRPr="00EA00A0" w:rsidRDefault="00625276" w:rsidP="00625276">
      <w:pPr>
        <w:spacing w:line="240" w:lineRule="auto"/>
        <w:ind w:left="680"/>
        <w:jc w:val="left"/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</w:pPr>
      <w:r w:rsidRPr="00EA00A0"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  <w:t>Коэффициент, учитывающий распределение нагрузки между зубьями, K(FALFA) -   1.022</w:t>
      </w:r>
    </w:p>
    <w:p w14:paraId="1ECE8168" w14:textId="77777777" w:rsidR="00625276" w:rsidRPr="00EA00A0" w:rsidRDefault="00625276" w:rsidP="00625276">
      <w:pPr>
        <w:spacing w:line="240" w:lineRule="auto"/>
        <w:ind w:left="680"/>
        <w:jc w:val="left"/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</w:pPr>
      <w:r w:rsidRPr="00EA00A0"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  <w:t>Коэффициент внешней динамической нагрузки KA -   1.750</w:t>
      </w:r>
    </w:p>
    <w:p w14:paraId="734724C1" w14:textId="77777777" w:rsidR="00625276" w:rsidRPr="00EA00A0" w:rsidRDefault="00625276" w:rsidP="00625276">
      <w:pPr>
        <w:spacing w:line="240" w:lineRule="auto"/>
        <w:ind w:left="680"/>
        <w:jc w:val="left"/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</w:pPr>
      <w:r w:rsidRPr="00EA00A0"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  <w:t>Коэффициент нагрузки, K(F) -   1.936</w:t>
      </w:r>
    </w:p>
    <w:p w14:paraId="0B5A063D" w14:textId="77777777" w:rsidR="00625276" w:rsidRPr="00EA00A0" w:rsidRDefault="00625276" w:rsidP="00625276">
      <w:pPr>
        <w:spacing w:line="240" w:lineRule="auto"/>
        <w:ind w:left="680"/>
        <w:jc w:val="left"/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</w:pPr>
      <w:r w:rsidRPr="00EA00A0"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  <w:t>Коэффициент, учитывающий наклон зубьев, Y(BETTA) -   0.912</w:t>
      </w:r>
    </w:p>
    <w:p w14:paraId="17AE0B09" w14:textId="77777777" w:rsidR="00625276" w:rsidRPr="00EA00A0" w:rsidRDefault="00625276" w:rsidP="00625276">
      <w:pPr>
        <w:spacing w:line="240" w:lineRule="auto"/>
        <w:ind w:left="680"/>
        <w:jc w:val="left"/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</w:pPr>
      <w:r w:rsidRPr="00EA00A0"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  <w:t>Коэффициент, учитывающий перекрытие зубьев, Y(E) -   0.595</w:t>
      </w:r>
    </w:p>
    <w:p w14:paraId="0AEA0694" w14:textId="77777777" w:rsidR="00625276" w:rsidRPr="00EA00A0" w:rsidRDefault="00625276" w:rsidP="00625276">
      <w:pPr>
        <w:spacing w:line="240" w:lineRule="auto"/>
        <w:ind w:left="680"/>
        <w:jc w:val="left"/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</w:pPr>
      <w:r w:rsidRPr="00EA00A0"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  <w:t>Коэффициент, учитывающий форму зуба, Y(FS) -   3.653</w:t>
      </w:r>
    </w:p>
    <w:p w14:paraId="4F0B18FB" w14:textId="77777777" w:rsidR="00625276" w:rsidRPr="00EA00A0" w:rsidRDefault="00625276" w:rsidP="00625276">
      <w:pPr>
        <w:spacing w:line="240" w:lineRule="auto"/>
        <w:ind w:left="680"/>
        <w:jc w:val="left"/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</w:pPr>
      <w:r w:rsidRPr="00EA00A0"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  <w:t xml:space="preserve">    </w:t>
      </w:r>
    </w:p>
    <w:p w14:paraId="77CA3E61" w14:textId="77777777" w:rsidR="00625276" w:rsidRPr="00EA00A0" w:rsidRDefault="00625276" w:rsidP="00625276">
      <w:pPr>
        <w:spacing w:line="240" w:lineRule="auto"/>
        <w:ind w:left="680"/>
        <w:jc w:val="left"/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</w:pPr>
      <w:r w:rsidRPr="00EA00A0"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  <w:t xml:space="preserve">Действующие в полюсе зацепления изгибные </w:t>
      </w:r>
      <w:proofErr w:type="gramStart"/>
      <w:r w:rsidRPr="00EA00A0"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  <w:t>напряжения,  SIGMA</w:t>
      </w:r>
      <w:proofErr w:type="gramEnd"/>
      <w:r w:rsidRPr="00EA00A0"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  <w:t>(F), МПа - 314.674</w:t>
      </w:r>
    </w:p>
    <w:p w14:paraId="24C81057" w14:textId="77777777" w:rsidR="00625276" w:rsidRPr="00EA00A0" w:rsidRDefault="00625276" w:rsidP="00625276">
      <w:pPr>
        <w:spacing w:line="240" w:lineRule="auto"/>
        <w:ind w:left="680"/>
        <w:jc w:val="left"/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</w:pPr>
      <w:r w:rsidRPr="00EA00A0"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  <w:t>--------------------------------------------------</w:t>
      </w:r>
    </w:p>
    <w:p w14:paraId="2A27B23F" w14:textId="77777777" w:rsidR="00625276" w:rsidRPr="00EA00A0" w:rsidRDefault="00625276" w:rsidP="00625276">
      <w:pPr>
        <w:spacing w:line="240" w:lineRule="auto"/>
        <w:ind w:left="680"/>
        <w:jc w:val="left"/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</w:pPr>
      <w:r w:rsidRPr="00EA00A0"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  <w:t xml:space="preserve">     РАСЧЕТ НА ИЗГИБНУЮ ПРОЧНОСТЬ ПРИ ДЕЙСТВИИ МАКСИМАЛЬНОЙ НАГРУЗКИ</w:t>
      </w:r>
    </w:p>
    <w:p w14:paraId="4FEDF028" w14:textId="77777777" w:rsidR="00625276" w:rsidRPr="00EA00A0" w:rsidRDefault="00625276" w:rsidP="00625276">
      <w:pPr>
        <w:spacing w:line="240" w:lineRule="auto"/>
        <w:ind w:left="680"/>
        <w:jc w:val="left"/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</w:pPr>
      <w:r w:rsidRPr="00EA00A0"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  <w:t xml:space="preserve">    </w:t>
      </w:r>
    </w:p>
    <w:p w14:paraId="7622FD21" w14:textId="77777777" w:rsidR="00625276" w:rsidRPr="00EA00A0" w:rsidRDefault="00625276" w:rsidP="00625276">
      <w:pPr>
        <w:spacing w:line="240" w:lineRule="auto"/>
        <w:ind w:left="680"/>
        <w:jc w:val="left"/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</w:pPr>
      <w:r w:rsidRPr="00EA00A0"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  <w:t>Максимальная расчетная нагрузка F(</w:t>
      </w:r>
      <w:proofErr w:type="spellStart"/>
      <w:r w:rsidRPr="00EA00A0"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  <w:t>Tmax</w:t>
      </w:r>
      <w:proofErr w:type="spellEnd"/>
      <w:r w:rsidRPr="00EA00A0"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  <w:t>), Н - 9376.67</w:t>
      </w:r>
    </w:p>
    <w:p w14:paraId="3755C995" w14:textId="77777777" w:rsidR="00625276" w:rsidRPr="00EA00A0" w:rsidRDefault="00625276" w:rsidP="00625276">
      <w:pPr>
        <w:spacing w:line="240" w:lineRule="auto"/>
        <w:ind w:left="680"/>
        <w:jc w:val="left"/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</w:pPr>
      <w:proofErr w:type="spellStart"/>
      <w:r w:rsidRPr="00EA00A0"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  <w:t>Pасчетная</w:t>
      </w:r>
      <w:proofErr w:type="spellEnd"/>
      <w:r w:rsidRPr="00EA00A0"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  <w:t xml:space="preserve"> нагрузка F(T), Н - 3281.84</w:t>
      </w:r>
    </w:p>
    <w:p w14:paraId="712336DD" w14:textId="77777777" w:rsidR="00625276" w:rsidRPr="00EA00A0" w:rsidRDefault="00625276" w:rsidP="00625276">
      <w:pPr>
        <w:spacing w:line="240" w:lineRule="auto"/>
        <w:ind w:left="680"/>
        <w:jc w:val="left"/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</w:pPr>
      <w:r w:rsidRPr="00EA00A0"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  <w:t xml:space="preserve">    </w:t>
      </w:r>
    </w:p>
    <w:p w14:paraId="6EFC9F0A" w14:textId="77777777" w:rsidR="00625276" w:rsidRPr="00EA00A0" w:rsidRDefault="00625276" w:rsidP="00625276">
      <w:pPr>
        <w:spacing w:line="240" w:lineRule="auto"/>
        <w:ind w:left="680"/>
        <w:jc w:val="left"/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</w:pPr>
      <w:r w:rsidRPr="00EA00A0"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  <w:t>Действующие максимальные изгибные напряжения SIGMA(FMAX), МПа - 513.754</w:t>
      </w:r>
    </w:p>
    <w:p w14:paraId="6C6E2C0E" w14:textId="77777777" w:rsidR="00625276" w:rsidRPr="00EA00A0" w:rsidRDefault="00625276" w:rsidP="00625276">
      <w:pPr>
        <w:spacing w:line="240" w:lineRule="auto"/>
        <w:ind w:left="680"/>
        <w:jc w:val="left"/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</w:pPr>
      <w:r w:rsidRPr="00EA00A0"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  <w:t>Допускаемые максимальные изгибные напряжения SIGMA(FPMAX), МПа - 1932</w:t>
      </w:r>
    </w:p>
    <w:p w14:paraId="599D04CE" w14:textId="77777777" w:rsidR="00625276" w:rsidRPr="00EA00A0" w:rsidRDefault="00625276" w:rsidP="00625276">
      <w:pPr>
        <w:spacing w:line="240" w:lineRule="auto"/>
        <w:ind w:left="680"/>
        <w:jc w:val="left"/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</w:pPr>
      <w:r w:rsidRPr="00EA00A0"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  <w:t xml:space="preserve">     </w:t>
      </w:r>
    </w:p>
    <w:p w14:paraId="77CE2614" w14:textId="77777777" w:rsidR="00625276" w:rsidRPr="00EA00A0" w:rsidRDefault="00625276" w:rsidP="00625276">
      <w:pPr>
        <w:spacing w:line="240" w:lineRule="auto"/>
        <w:ind w:left="680"/>
        <w:jc w:val="left"/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</w:pPr>
      <w:r w:rsidRPr="00EA00A0"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  <w:t>----------------------------------------------------</w:t>
      </w:r>
    </w:p>
    <w:p w14:paraId="3A97C5E7" w14:textId="77777777" w:rsidR="00625276" w:rsidRPr="00EA00A0" w:rsidRDefault="00625276" w:rsidP="00625276">
      <w:pPr>
        <w:spacing w:line="240" w:lineRule="auto"/>
        <w:ind w:left="680"/>
        <w:jc w:val="left"/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</w:pPr>
      <w:r w:rsidRPr="00EA00A0"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  <w:t xml:space="preserve">     </w:t>
      </w:r>
    </w:p>
    <w:p w14:paraId="6B8FF37A" w14:textId="77777777" w:rsidR="00625276" w:rsidRPr="00EA00A0" w:rsidRDefault="00625276" w:rsidP="00625276">
      <w:pPr>
        <w:spacing w:line="240" w:lineRule="auto"/>
        <w:ind w:left="680"/>
        <w:jc w:val="left"/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</w:pPr>
      <w:r w:rsidRPr="00EA00A0"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  <w:t xml:space="preserve">        Расчет зубьев сателлита</w:t>
      </w:r>
    </w:p>
    <w:p w14:paraId="0C7C70E1" w14:textId="77777777" w:rsidR="00625276" w:rsidRPr="00EA00A0" w:rsidRDefault="00625276" w:rsidP="00625276">
      <w:pPr>
        <w:spacing w:line="240" w:lineRule="auto"/>
        <w:ind w:left="680"/>
        <w:jc w:val="left"/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</w:pPr>
      <w:r w:rsidRPr="00EA00A0"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  <w:t xml:space="preserve">     </w:t>
      </w:r>
    </w:p>
    <w:p w14:paraId="1D032E66" w14:textId="77777777" w:rsidR="00625276" w:rsidRPr="00EA00A0" w:rsidRDefault="00625276" w:rsidP="00625276">
      <w:pPr>
        <w:spacing w:line="240" w:lineRule="auto"/>
        <w:ind w:left="680"/>
        <w:jc w:val="left"/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</w:pPr>
      <w:r w:rsidRPr="00EA00A0"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  <w:lastRenderedPageBreak/>
        <w:t>ОПРЕДЕЛЕНИЕ ДОПУСКАЕМЫХ НАПРЯЖЕНИЙ ПРИ РАСЧЕТЕ НА ИЗГИБНУЮ ВЫНОСЛИВОСТЬ</w:t>
      </w:r>
    </w:p>
    <w:p w14:paraId="1E17BD8C" w14:textId="77777777" w:rsidR="00625276" w:rsidRPr="00EA00A0" w:rsidRDefault="00625276" w:rsidP="00625276">
      <w:pPr>
        <w:spacing w:line="240" w:lineRule="auto"/>
        <w:ind w:left="680"/>
        <w:jc w:val="left"/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</w:pPr>
      <w:r w:rsidRPr="00EA00A0"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  <w:t xml:space="preserve">         </w:t>
      </w:r>
    </w:p>
    <w:p w14:paraId="0FCF6A12" w14:textId="77777777" w:rsidR="00625276" w:rsidRPr="00EA00A0" w:rsidRDefault="00625276" w:rsidP="00625276">
      <w:pPr>
        <w:spacing w:line="240" w:lineRule="auto"/>
        <w:ind w:left="680"/>
        <w:jc w:val="left"/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</w:pPr>
      <w:r w:rsidRPr="00EA00A0"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  <w:t xml:space="preserve">      ПРЯМОЕ ДЕЙСТВИЕ НАГРУЗКИ</w:t>
      </w:r>
    </w:p>
    <w:p w14:paraId="2324EF96" w14:textId="77777777" w:rsidR="00625276" w:rsidRPr="00EA00A0" w:rsidRDefault="00625276" w:rsidP="00625276">
      <w:pPr>
        <w:spacing w:line="240" w:lineRule="auto"/>
        <w:ind w:left="680"/>
        <w:jc w:val="left"/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</w:pPr>
      <w:proofErr w:type="spellStart"/>
      <w:r w:rsidRPr="00EA00A0"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  <w:t>Oкружная</w:t>
      </w:r>
      <w:proofErr w:type="spellEnd"/>
      <w:r w:rsidRPr="00EA00A0"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  <w:t xml:space="preserve"> сила на делительном диаметре для прямого действия нагрузки F(TF), H - 2373.02</w:t>
      </w:r>
    </w:p>
    <w:p w14:paraId="5B080610" w14:textId="77777777" w:rsidR="00625276" w:rsidRPr="00EA00A0" w:rsidRDefault="00625276" w:rsidP="00625276">
      <w:pPr>
        <w:spacing w:line="240" w:lineRule="auto"/>
        <w:ind w:left="680"/>
        <w:jc w:val="left"/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</w:pPr>
      <w:proofErr w:type="spellStart"/>
      <w:r w:rsidRPr="00EA00A0"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  <w:t>Kоэффициент</w:t>
      </w:r>
      <w:proofErr w:type="spellEnd"/>
      <w:r w:rsidRPr="00EA00A0"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  <w:t xml:space="preserve">, учитывающий характер циклограммы для прямого действия нагрузки MJU(F1) </w:t>
      </w:r>
      <w:proofErr w:type="gramStart"/>
      <w:r w:rsidRPr="00EA00A0"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  <w:t>-  0</w:t>
      </w:r>
      <w:proofErr w:type="gramEnd"/>
    </w:p>
    <w:p w14:paraId="5DDD72F8" w14:textId="77777777" w:rsidR="00625276" w:rsidRPr="00EA00A0" w:rsidRDefault="00625276" w:rsidP="00625276">
      <w:pPr>
        <w:spacing w:line="240" w:lineRule="auto"/>
        <w:ind w:left="680"/>
        <w:jc w:val="left"/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</w:pPr>
      <w:r w:rsidRPr="00EA00A0"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  <w:t xml:space="preserve">Эквивалентное число циклов перемены напряжений для прямого действия нагрузки N(FE) </w:t>
      </w:r>
      <w:proofErr w:type="gramStart"/>
      <w:r w:rsidRPr="00EA00A0"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  <w:t>-  0</w:t>
      </w:r>
      <w:proofErr w:type="gramEnd"/>
    </w:p>
    <w:p w14:paraId="13908829" w14:textId="77777777" w:rsidR="00625276" w:rsidRPr="00EA00A0" w:rsidRDefault="00625276" w:rsidP="00625276">
      <w:pPr>
        <w:spacing w:line="240" w:lineRule="auto"/>
        <w:ind w:left="680"/>
        <w:jc w:val="left"/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</w:pPr>
      <w:r w:rsidRPr="00EA00A0"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  <w:t xml:space="preserve">Расчетный момент, M(H) </w:t>
      </w:r>
      <w:proofErr w:type="gramStart"/>
      <w:r w:rsidRPr="00EA00A0"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  <w:t>-  159.688</w:t>
      </w:r>
      <w:proofErr w:type="gramEnd"/>
    </w:p>
    <w:p w14:paraId="2AC44E3C" w14:textId="77777777" w:rsidR="00625276" w:rsidRPr="00EA00A0" w:rsidRDefault="00625276" w:rsidP="00625276">
      <w:pPr>
        <w:spacing w:line="240" w:lineRule="auto"/>
        <w:ind w:left="680"/>
        <w:jc w:val="left"/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</w:pPr>
      <w:proofErr w:type="spellStart"/>
      <w:r w:rsidRPr="00EA00A0"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  <w:t>Kоэффициент</w:t>
      </w:r>
      <w:proofErr w:type="spellEnd"/>
      <w:r w:rsidRPr="00EA00A0"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  <w:t xml:space="preserve">, учитывающий характер циклограммы для прямого действия нагрузки MJU(F1) </w:t>
      </w:r>
      <w:proofErr w:type="gramStart"/>
      <w:r w:rsidRPr="00EA00A0"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  <w:t>-  0</w:t>
      </w:r>
      <w:proofErr w:type="gramEnd"/>
    </w:p>
    <w:p w14:paraId="47FA1642" w14:textId="77777777" w:rsidR="00625276" w:rsidRPr="00EA00A0" w:rsidRDefault="00625276" w:rsidP="00625276">
      <w:pPr>
        <w:spacing w:line="240" w:lineRule="auto"/>
        <w:ind w:left="680"/>
        <w:jc w:val="left"/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</w:pPr>
      <w:r w:rsidRPr="00EA00A0"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  <w:t xml:space="preserve">Эквивалентное число циклов перемены напряжений для прямого действия нагрузки N(FE) </w:t>
      </w:r>
      <w:proofErr w:type="gramStart"/>
      <w:r w:rsidRPr="00EA00A0"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  <w:t>-  0</w:t>
      </w:r>
      <w:proofErr w:type="gramEnd"/>
    </w:p>
    <w:p w14:paraId="6034C03C" w14:textId="77777777" w:rsidR="00625276" w:rsidRPr="00EA00A0" w:rsidRDefault="00625276" w:rsidP="00625276">
      <w:pPr>
        <w:spacing w:line="240" w:lineRule="auto"/>
        <w:ind w:left="680"/>
        <w:jc w:val="left"/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</w:pPr>
      <w:r w:rsidRPr="00EA00A0"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  <w:t xml:space="preserve">Расчетный момент, M(H) </w:t>
      </w:r>
      <w:proofErr w:type="gramStart"/>
      <w:r w:rsidRPr="00EA00A0"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  <w:t>-  159.688</w:t>
      </w:r>
      <w:proofErr w:type="gramEnd"/>
    </w:p>
    <w:p w14:paraId="62BFAAF7" w14:textId="77777777" w:rsidR="00625276" w:rsidRPr="00EA00A0" w:rsidRDefault="00625276" w:rsidP="00625276">
      <w:pPr>
        <w:spacing w:line="240" w:lineRule="auto"/>
        <w:ind w:left="680"/>
        <w:jc w:val="left"/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</w:pPr>
      <w:proofErr w:type="spellStart"/>
      <w:r w:rsidRPr="00EA00A0"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  <w:t>Kоэффициент</w:t>
      </w:r>
      <w:proofErr w:type="spellEnd"/>
      <w:r w:rsidRPr="00EA00A0"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  <w:t xml:space="preserve">, учитывающий характер циклограммы для прямого действия нагрузки MJU(F1) </w:t>
      </w:r>
      <w:proofErr w:type="gramStart"/>
      <w:r w:rsidRPr="00EA00A0"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  <w:t>-  0</w:t>
      </w:r>
      <w:proofErr w:type="gramEnd"/>
    </w:p>
    <w:p w14:paraId="6E0EB885" w14:textId="77777777" w:rsidR="00625276" w:rsidRPr="00EA00A0" w:rsidRDefault="00625276" w:rsidP="00625276">
      <w:pPr>
        <w:spacing w:line="240" w:lineRule="auto"/>
        <w:ind w:left="680"/>
        <w:jc w:val="left"/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</w:pPr>
      <w:r w:rsidRPr="00EA00A0"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  <w:t xml:space="preserve">Эквивалентное число циклов перемены напряжений для прямого действия нагрузки N(FE) </w:t>
      </w:r>
      <w:proofErr w:type="gramStart"/>
      <w:r w:rsidRPr="00EA00A0"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  <w:t>-  0</w:t>
      </w:r>
      <w:proofErr w:type="gramEnd"/>
    </w:p>
    <w:p w14:paraId="45C9AAA5" w14:textId="77777777" w:rsidR="00625276" w:rsidRPr="00EA00A0" w:rsidRDefault="00625276" w:rsidP="00625276">
      <w:pPr>
        <w:spacing w:line="240" w:lineRule="auto"/>
        <w:ind w:left="680"/>
        <w:jc w:val="left"/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</w:pPr>
      <w:r w:rsidRPr="00EA00A0"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  <w:t xml:space="preserve">Расчетный момент, M(H) </w:t>
      </w:r>
      <w:proofErr w:type="gramStart"/>
      <w:r w:rsidRPr="00EA00A0"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  <w:t>-  159.688</w:t>
      </w:r>
      <w:proofErr w:type="gramEnd"/>
    </w:p>
    <w:p w14:paraId="64A45E2C" w14:textId="77777777" w:rsidR="00625276" w:rsidRPr="00EA00A0" w:rsidRDefault="00625276" w:rsidP="00625276">
      <w:pPr>
        <w:spacing w:line="240" w:lineRule="auto"/>
        <w:ind w:left="680"/>
        <w:jc w:val="left"/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</w:pPr>
      <w:proofErr w:type="spellStart"/>
      <w:r w:rsidRPr="00EA00A0"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  <w:t>Kоэффициент</w:t>
      </w:r>
      <w:proofErr w:type="spellEnd"/>
      <w:r w:rsidRPr="00EA00A0"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  <w:t xml:space="preserve">, учитывающий характер циклограммы для прямого действия нагрузки MJU(F1) </w:t>
      </w:r>
      <w:proofErr w:type="gramStart"/>
      <w:r w:rsidRPr="00EA00A0"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  <w:t>-  0</w:t>
      </w:r>
      <w:proofErr w:type="gramEnd"/>
    </w:p>
    <w:p w14:paraId="10BD9CD9" w14:textId="77777777" w:rsidR="00625276" w:rsidRPr="00EA00A0" w:rsidRDefault="00625276" w:rsidP="00625276">
      <w:pPr>
        <w:spacing w:line="240" w:lineRule="auto"/>
        <w:ind w:left="680"/>
        <w:jc w:val="left"/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</w:pPr>
      <w:r w:rsidRPr="00EA00A0"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  <w:t xml:space="preserve">Эквивалентное число циклов перемены напряжений для прямого действия нагрузки N(FE) </w:t>
      </w:r>
      <w:proofErr w:type="gramStart"/>
      <w:r w:rsidRPr="00EA00A0"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  <w:t>-  0</w:t>
      </w:r>
      <w:proofErr w:type="gramEnd"/>
    </w:p>
    <w:p w14:paraId="5536E2A9" w14:textId="77777777" w:rsidR="00625276" w:rsidRPr="00EA00A0" w:rsidRDefault="00625276" w:rsidP="00625276">
      <w:pPr>
        <w:spacing w:line="240" w:lineRule="auto"/>
        <w:ind w:left="680"/>
        <w:jc w:val="left"/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</w:pPr>
      <w:r w:rsidRPr="00EA00A0"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  <w:t xml:space="preserve">Расчетный момент, M(H) </w:t>
      </w:r>
      <w:proofErr w:type="gramStart"/>
      <w:r w:rsidRPr="00EA00A0"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  <w:t>-  159.688</w:t>
      </w:r>
      <w:proofErr w:type="gramEnd"/>
    </w:p>
    <w:p w14:paraId="35A23F38" w14:textId="77777777" w:rsidR="00625276" w:rsidRPr="00EA00A0" w:rsidRDefault="00625276" w:rsidP="00625276">
      <w:pPr>
        <w:spacing w:line="240" w:lineRule="auto"/>
        <w:ind w:left="680"/>
        <w:jc w:val="left"/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</w:pPr>
      <w:proofErr w:type="spellStart"/>
      <w:r w:rsidRPr="00EA00A0"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  <w:t>Kоэффициент</w:t>
      </w:r>
      <w:proofErr w:type="spellEnd"/>
      <w:r w:rsidRPr="00EA00A0"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  <w:t xml:space="preserve">, учитывающий характер циклограммы для прямого действия нагрузки MJU(F1) </w:t>
      </w:r>
      <w:proofErr w:type="gramStart"/>
      <w:r w:rsidRPr="00EA00A0"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  <w:t>-  0</w:t>
      </w:r>
      <w:proofErr w:type="gramEnd"/>
    </w:p>
    <w:p w14:paraId="2C60084F" w14:textId="77777777" w:rsidR="00625276" w:rsidRPr="00EA00A0" w:rsidRDefault="00625276" w:rsidP="00625276">
      <w:pPr>
        <w:spacing w:line="240" w:lineRule="auto"/>
        <w:ind w:left="680"/>
        <w:jc w:val="left"/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</w:pPr>
      <w:r w:rsidRPr="00EA00A0"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  <w:t xml:space="preserve">Эквивалентное число циклов перемены напряжений для прямого действия нагрузки N(FE) </w:t>
      </w:r>
      <w:proofErr w:type="gramStart"/>
      <w:r w:rsidRPr="00EA00A0"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  <w:t>-  0</w:t>
      </w:r>
      <w:proofErr w:type="gramEnd"/>
    </w:p>
    <w:p w14:paraId="7B2B84AE" w14:textId="77777777" w:rsidR="00625276" w:rsidRPr="00EA00A0" w:rsidRDefault="00625276" w:rsidP="00625276">
      <w:pPr>
        <w:spacing w:line="240" w:lineRule="auto"/>
        <w:ind w:left="680"/>
        <w:jc w:val="left"/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</w:pPr>
      <w:r w:rsidRPr="00EA00A0"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  <w:t xml:space="preserve">Расчетный момент, M(H) </w:t>
      </w:r>
      <w:proofErr w:type="gramStart"/>
      <w:r w:rsidRPr="00EA00A0"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  <w:t>-  159.688</w:t>
      </w:r>
      <w:proofErr w:type="gramEnd"/>
    </w:p>
    <w:p w14:paraId="4F8DFA13" w14:textId="77777777" w:rsidR="00625276" w:rsidRPr="00EA00A0" w:rsidRDefault="00625276" w:rsidP="00625276">
      <w:pPr>
        <w:spacing w:line="240" w:lineRule="auto"/>
        <w:ind w:left="680"/>
        <w:jc w:val="left"/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</w:pPr>
      <w:proofErr w:type="spellStart"/>
      <w:r w:rsidRPr="00EA00A0"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  <w:t>Kоэффициент</w:t>
      </w:r>
      <w:proofErr w:type="spellEnd"/>
      <w:r w:rsidRPr="00EA00A0"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  <w:t xml:space="preserve">, учитывающий характер циклограммы для прямого действия нагрузки MJU(F1) </w:t>
      </w:r>
      <w:proofErr w:type="gramStart"/>
      <w:r w:rsidRPr="00EA00A0"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  <w:t>-  0</w:t>
      </w:r>
      <w:proofErr w:type="gramEnd"/>
    </w:p>
    <w:p w14:paraId="14BF9647" w14:textId="77777777" w:rsidR="00625276" w:rsidRPr="00EA00A0" w:rsidRDefault="00625276" w:rsidP="00625276">
      <w:pPr>
        <w:spacing w:line="240" w:lineRule="auto"/>
        <w:ind w:left="680"/>
        <w:jc w:val="left"/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</w:pPr>
      <w:r w:rsidRPr="00EA00A0"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  <w:t xml:space="preserve">Эквивалентное число циклов перемены напряжений для прямого действия нагрузки N(FE) </w:t>
      </w:r>
      <w:proofErr w:type="gramStart"/>
      <w:r w:rsidRPr="00EA00A0"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  <w:t>-  0</w:t>
      </w:r>
      <w:proofErr w:type="gramEnd"/>
    </w:p>
    <w:p w14:paraId="14F4E070" w14:textId="77777777" w:rsidR="00625276" w:rsidRPr="00EA00A0" w:rsidRDefault="00625276" w:rsidP="00625276">
      <w:pPr>
        <w:spacing w:line="240" w:lineRule="auto"/>
        <w:ind w:left="680"/>
        <w:jc w:val="left"/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</w:pPr>
      <w:r w:rsidRPr="00EA00A0"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  <w:t xml:space="preserve">Расчетный момент, M(H) </w:t>
      </w:r>
      <w:proofErr w:type="gramStart"/>
      <w:r w:rsidRPr="00EA00A0"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  <w:t>-  159.688</w:t>
      </w:r>
      <w:proofErr w:type="gramEnd"/>
    </w:p>
    <w:p w14:paraId="1152D679" w14:textId="77777777" w:rsidR="00625276" w:rsidRPr="00EA00A0" w:rsidRDefault="00625276" w:rsidP="00625276">
      <w:pPr>
        <w:spacing w:line="240" w:lineRule="auto"/>
        <w:ind w:left="680"/>
        <w:jc w:val="left"/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</w:pPr>
      <w:proofErr w:type="spellStart"/>
      <w:r w:rsidRPr="00EA00A0"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  <w:t>Kоэффициент</w:t>
      </w:r>
      <w:proofErr w:type="spellEnd"/>
      <w:r w:rsidRPr="00EA00A0"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  <w:t xml:space="preserve">, учитывающий характер циклограммы для прямого действия нагрузки MJU(F1) </w:t>
      </w:r>
      <w:proofErr w:type="gramStart"/>
      <w:r w:rsidRPr="00EA00A0"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  <w:t>-  0</w:t>
      </w:r>
      <w:proofErr w:type="gramEnd"/>
    </w:p>
    <w:p w14:paraId="31FA92C2" w14:textId="77777777" w:rsidR="00625276" w:rsidRPr="00EA00A0" w:rsidRDefault="00625276" w:rsidP="00625276">
      <w:pPr>
        <w:spacing w:line="240" w:lineRule="auto"/>
        <w:ind w:left="680"/>
        <w:jc w:val="left"/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</w:pPr>
      <w:r w:rsidRPr="00EA00A0"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  <w:t xml:space="preserve">Эквивалентное число циклов перемены напряжений для прямого действия нагрузки N(FE) </w:t>
      </w:r>
      <w:proofErr w:type="gramStart"/>
      <w:r w:rsidRPr="00EA00A0"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  <w:t>-  0</w:t>
      </w:r>
      <w:proofErr w:type="gramEnd"/>
    </w:p>
    <w:p w14:paraId="74DCFC28" w14:textId="77777777" w:rsidR="00625276" w:rsidRPr="00EA00A0" w:rsidRDefault="00625276" w:rsidP="00625276">
      <w:pPr>
        <w:spacing w:line="240" w:lineRule="auto"/>
        <w:ind w:left="680"/>
        <w:jc w:val="left"/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</w:pPr>
      <w:r w:rsidRPr="00EA00A0"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  <w:t xml:space="preserve">Расчетный момент, M(H) </w:t>
      </w:r>
      <w:proofErr w:type="gramStart"/>
      <w:r w:rsidRPr="00EA00A0"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  <w:t>-  159.688</w:t>
      </w:r>
      <w:proofErr w:type="gramEnd"/>
    </w:p>
    <w:p w14:paraId="5CC28902" w14:textId="77777777" w:rsidR="00625276" w:rsidRPr="00EA00A0" w:rsidRDefault="00625276" w:rsidP="00625276">
      <w:pPr>
        <w:spacing w:line="240" w:lineRule="auto"/>
        <w:ind w:left="680"/>
        <w:jc w:val="left"/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</w:pPr>
      <w:r w:rsidRPr="00EA00A0"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  <w:t>Коэффициент долговечности K(FL) -   1.630</w:t>
      </w:r>
    </w:p>
    <w:p w14:paraId="2E0F02F2" w14:textId="77777777" w:rsidR="00625276" w:rsidRPr="00EA00A0" w:rsidRDefault="00625276" w:rsidP="00625276">
      <w:pPr>
        <w:spacing w:line="240" w:lineRule="auto"/>
        <w:ind w:left="680"/>
        <w:jc w:val="left"/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</w:pPr>
      <w:r w:rsidRPr="00EA00A0"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  <w:t xml:space="preserve">    </w:t>
      </w:r>
    </w:p>
    <w:p w14:paraId="10F0C300" w14:textId="77777777" w:rsidR="00625276" w:rsidRPr="00EA00A0" w:rsidRDefault="00625276" w:rsidP="00625276">
      <w:pPr>
        <w:spacing w:line="240" w:lineRule="auto"/>
        <w:ind w:left="680"/>
        <w:jc w:val="left"/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</w:pPr>
      <w:r w:rsidRPr="00EA00A0"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  <w:t xml:space="preserve">           РЕВЕРСИВНОЕ ДЕЙСТВИЕ НАГРУЗКИ</w:t>
      </w:r>
    </w:p>
    <w:p w14:paraId="7F759C9B" w14:textId="77777777" w:rsidR="00625276" w:rsidRPr="00EA00A0" w:rsidRDefault="00625276" w:rsidP="00625276">
      <w:pPr>
        <w:spacing w:line="240" w:lineRule="auto"/>
        <w:ind w:left="680"/>
        <w:jc w:val="left"/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</w:pPr>
      <w:r w:rsidRPr="00EA00A0"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  <w:t xml:space="preserve">     НАГРУЗКА ПОСТОЯННА</w:t>
      </w:r>
    </w:p>
    <w:p w14:paraId="5E05DCB2" w14:textId="77777777" w:rsidR="00625276" w:rsidRPr="00EA00A0" w:rsidRDefault="00625276" w:rsidP="00625276">
      <w:pPr>
        <w:spacing w:line="240" w:lineRule="auto"/>
        <w:ind w:left="680"/>
        <w:jc w:val="left"/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</w:pPr>
      <w:proofErr w:type="spellStart"/>
      <w:r w:rsidRPr="00EA00A0"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  <w:t>Oкружная</w:t>
      </w:r>
      <w:proofErr w:type="spellEnd"/>
      <w:r w:rsidRPr="00EA00A0"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  <w:t xml:space="preserve"> сила на делительном диаметре для реверсивного действия нагрузки F(TF), H </w:t>
      </w:r>
      <w:proofErr w:type="gramStart"/>
      <w:r w:rsidRPr="00EA00A0"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  <w:t>-  2247.83</w:t>
      </w:r>
      <w:proofErr w:type="gramEnd"/>
    </w:p>
    <w:p w14:paraId="21F07235" w14:textId="77777777" w:rsidR="00625276" w:rsidRPr="00EA00A0" w:rsidRDefault="00625276" w:rsidP="00625276">
      <w:pPr>
        <w:spacing w:line="240" w:lineRule="auto"/>
        <w:ind w:left="680"/>
        <w:jc w:val="left"/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</w:pPr>
      <w:r w:rsidRPr="00EA00A0"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  <w:t xml:space="preserve">  РАСЧЕТНЫЙ МОМЕНТ, </w:t>
      </w:r>
      <w:proofErr w:type="spellStart"/>
      <w:r w:rsidRPr="00EA00A0"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  <w:t>Hм</w:t>
      </w:r>
      <w:proofErr w:type="spellEnd"/>
      <w:r w:rsidRPr="00EA00A0"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  <w:t xml:space="preserve"> - 109.375</w:t>
      </w:r>
    </w:p>
    <w:p w14:paraId="205A110E" w14:textId="77777777" w:rsidR="00625276" w:rsidRPr="00EA00A0" w:rsidRDefault="00625276" w:rsidP="00625276">
      <w:pPr>
        <w:spacing w:line="240" w:lineRule="auto"/>
        <w:ind w:left="680"/>
        <w:jc w:val="left"/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</w:pPr>
      <w:r w:rsidRPr="00EA00A0"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  <w:t xml:space="preserve">  СКОРОСТЬ В ЗАЦЕПЛЕНИИ, м/с </w:t>
      </w:r>
      <w:proofErr w:type="gramStart"/>
      <w:r w:rsidRPr="00EA00A0"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  <w:t>-  8.4075</w:t>
      </w:r>
      <w:proofErr w:type="gramEnd"/>
    </w:p>
    <w:p w14:paraId="3A4D0999" w14:textId="77777777" w:rsidR="00625276" w:rsidRPr="00EA00A0" w:rsidRDefault="00625276" w:rsidP="00625276">
      <w:pPr>
        <w:spacing w:line="240" w:lineRule="auto"/>
        <w:ind w:left="680"/>
        <w:jc w:val="left"/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</w:pPr>
      <w:r w:rsidRPr="00EA00A0"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  <w:t xml:space="preserve">  ЧИСЛО ЦИКЛОВ </w:t>
      </w:r>
      <w:proofErr w:type="gramStart"/>
      <w:r w:rsidRPr="00EA00A0"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  <w:t>-  1</w:t>
      </w:r>
      <w:proofErr w:type="gramEnd"/>
      <w:r w:rsidRPr="00EA00A0"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  <w:t>.41429e+08</w:t>
      </w:r>
    </w:p>
    <w:p w14:paraId="3875FF4F" w14:textId="77777777" w:rsidR="00625276" w:rsidRPr="00EA00A0" w:rsidRDefault="00625276" w:rsidP="00625276">
      <w:pPr>
        <w:spacing w:line="240" w:lineRule="auto"/>
        <w:ind w:left="680"/>
        <w:jc w:val="left"/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</w:pPr>
      <w:r w:rsidRPr="00EA00A0"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  <w:t xml:space="preserve">Коэффициент долговечности для реверсивного </w:t>
      </w:r>
      <w:proofErr w:type="gramStart"/>
      <w:r w:rsidRPr="00EA00A0"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  <w:t>действия  нагрузки</w:t>
      </w:r>
      <w:proofErr w:type="gramEnd"/>
      <w:r w:rsidRPr="00EA00A0"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  <w:t xml:space="preserve"> K(FL) - 1</w:t>
      </w:r>
    </w:p>
    <w:p w14:paraId="21D0538A" w14:textId="77777777" w:rsidR="00625276" w:rsidRPr="00EA00A0" w:rsidRDefault="00625276" w:rsidP="00625276">
      <w:pPr>
        <w:spacing w:line="240" w:lineRule="auto"/>
        <w:ind w:left="680"/>
        <w:jc w:val="left"/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</w:pPr>
      <w:r w:rsidRPr="00EA00A0"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  <w:t xml:space="preserve">    </w:t>
      </w:r>
    </w:p>
    <w:p w14:paraId="5021A6CE" w14:textId="77777777" w:rsidR="00625276" w:rsidRPr="00EA00A0" w:rsidRDefault="00625276" w:rsidP="00625276">
      <w:pPr>
        <w:spacing w:line="240" w:lineRule="auto"/>
        <w:ind w:left="680"/>
        <w:jc w:val="left"/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</w:pPr>
      <w:proofErr w:type="spellStart"/>
      <w:r w:rsidRPr="00EA00A0"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  <w:t>Kоэффициент</w:t>
      </w:r>
      <w:proofErr w:type="spellEnd"/>
      <w:r w:rsidRPr="00EA00A0"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  <w:t>, учитывающий влияние двухстороннего приложения нагрузки, K(FC) - 0.776074</w:t>
      </w:r>
    </w:p>
    <w:p w14:paraId="3609063A" w14:textId="77777777" w:rsidR="00625276" w:rsidRPr="00EA00A0" w:rsidRDefault="00625276" w:rsidP="00625276">
      <w:pPr>
        <w:spacing w:line="240" w:lineRule="auto"/>
        <w:ind w:left="680"/>
        <w:jc w:val="left"/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</w:pPr>
      <w:proofErr w:type="spellStart"/>
      <w:r w:rsidRPr="00EA00A0"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  <w:t>Kоэффициент</w:t>
      </w:r>
      <w:proofErr w:type="spellEnd"/>
      <w:r w:rsidRPr="00EA00A0"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  <w:t xml:space="preserve">, учитывающий влияние деформационного </w:t>
      </w:r>
      <w:proofErr w:type="spellStart"/>
      <w:r w:rsidRPr="00EA00A0"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  <w:t>упрочнeния</w:t>
      </w:r>
      <w:proofErr w:type="spellEnd"/>
      <w:r w:rsidRPr="00EA00A0"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  <w:t xml:space="preserve"> или электрохимической обработки переходной поверхности, K(FG) - 0.75</w:t>
      </w:r>
    </w:p>
    <w:p w14:paraId="1340AD4C" w14:textId="77777777" w:rsidR="00625276" w:rsidRPr="00EA00A0" w:rsidRDefault="00625276" w:rsidP="00625276">
      <w:pPr>
        <w:spacing w:line="240" w:lineRule="auto"/>
        <w:ind w:left="680"/>
        <w:jc w:val="left"/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</w:pPr>
      <w:proofErr w:type="spellStart"/>
      <w:r w:rsidRPr="00EA00A0"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  <w:t>Kоэффициент</w:t>
      </w:r>
      <w:proofErr w:type="spellEnd"/>
      <w:r w:rsidRPr="00EA00A0"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  <w:t>, учитывающий влияние шлифования переходной - 1</w:t>
      </w:r>
    </w:p>
    <w:p w14:paraId="3345085D" w14:textId="77777777" w:rsidR="00625276" w:rsidRPr="00EA00A0" w:rsidRDefault="00625276" w:rsidP="00625276">
      <w:pPr>
        <w:spacing w:line="240" w:lineRule="auto"/>
        <w:ind w:left="680"/>
        <w:jc w:val="left"/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</w:pPr>
      <w:proofErr w:type="spellStart"/>
      <w:r w:rsidRPr="00EA00A0"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  <w:t>Kоэффициент</w:t>
      </w:r>
      <w:proofErr w:type="spellEnd"/>
      <w:r w:rsidRPr="00EA00A0"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  <w:t xml:space="preserve">, учитывающий влияние шлифования </w:t>
      </w:r>
      <w:proofErr w:type="gramStart"/>
      <w:r w:rsidRPr="00EA00A0"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  <w:t>переходной  поверхности</w:t>
      </w:r>
      <w:proofErr w:type="gramEnd"/>
      <w:r w:rsidRPr="00EA00A0"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  <w:t xml:space="preserve"> зуба шестерни, K(FD) - 1</w:t>
      </w:r>
    </w:p>
    <w:p w14:paraId="7A5EA3C2" w14:textId="77777777" w:rsidR="00625276" w:rsidRPr="00EA00A0" w:rsidRDefault="00625276" w:rsidP="00625276">
      <w:pPr>
        <w:spacing w:line="240" w:lineRule="auto"/>
        <w:ind w:left="680"/>
        <w:jc w:val="left"/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</w:pPr>
      <w:r w:rsidRPr="00EA00A0"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  <w:t xml:space="preserve">Предел </w:t>
      </w:r>
      <w:proofErr w:type="spellStart"/>
      <w:r w:rsidRPr="00EA00A0"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  <w:t>изломной</w:t>
      </w:r>
      <w:proofErr w:type="spellEnd"/>
      <w:r w:rsidRPr="00EA00A0"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  <w:t xml:space="preserve"> выносливости, SIGMA(FLIM0), МПа - 950</w:t>
      </w:r>
    </w:p>
    <w:p w14:paraId="1BBD50BA" w14:textId="77777777" w:rsidR="00625276" w:rsidRPr="00EA00A0" w:rsidRDefault="00625276" w:rsidP="00625276">
      <w:pPr>
        <w:spacing w:line="240" w:lineRule="auto"/>
        <w:ind w:left="680"/>
        <w:jc w:val="left"/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</w:pPr>
      <w:r w:rsidRPr="00EA00A0"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  <w:t>Предел выносливости зубьев колес при изгибе, SIGMA(FLIM), МПа - 901.312</w:t>
      </w:r>
    </w:p>
    <w:p w14:paraId="48CE9DCD" w14:textId="77777777" w:rsidR="00625276" w:rsidRPr="00EA00A0" w:rsidRDefault="00625276" w:rsidP="00625276">
      <w:pPr>
        <w:spacing w:line="240" w:lineRule="auto"/>
        <w:ind w:left="680"/>
        <w:jc w:val="left"/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</w:pPr>
      <w:proofErr w:type="spellStart"/>
      <w:r w:rsidRPr="00EA00A0"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  <w:t>Kоэффициент</w:t>
      </w:r>
      <w:proofErr w:type="spellEnd"/>
      <w:r w:rsidRPr="00EA00A0"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  <w:t xml:space="preserve"> безопасности, S(F) - 1.7825</w:t>
      </w:r>
    </w:p>
    <w:p w14:paraId="39889E16" w14:textId="77777777" w:rsidR="00625276" w:rsidRPr="00EA00A0" w:rsidRDefault="00625276" w:rsidP="00625276">
      <w:pPr>
        <w:spacing w:line="240" w:lineRule="auto"/>
        <w:ind w:left="680"/>
        <w:jc w:val="left"/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</w:pPr>
      <w:proofErr w:type="spellStart"/>
      <w:r w:rsidRPr="00EA00A0"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  <w:t>Kоэффициент</w:t>
      </w:r>
      <w:proofErr w:type="spellEnd"/>
      <w:r w:rsidRPr="00EA00A0"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  <w:t>, учитывающий градиент напряжений и чувствительность материала к концентрации напряжений, Y(S) - 1.03022</w:t>
      </w:r>
    </w:p>
    <w:p w14:paraId="492578F3" w14:textId="77777777" w:rsidR="00625276" w:rsidRPr="00EA00A0" w:rsidRDefault="00625276" w:rsidP="00625276">
      <w:pPr>
        <w:spacing w:line="240" w:lineRule="auto"/>
        <w:ind w:left="680"/>
        <w:jc w:val="left"/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</w:pPr>
      <w:proofErr w:type="spellStart"/>
      <w:r w:rsidRPr="00EA00A0"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  <w:t>Kоэффициент</w:t>
      </w:r>
      <w:proofErr w:type="spellEnd"/>
      <w:r w:rsidRPr="00EA00A0"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  <w:t>, учитывающий шероховатость переходной поверхности, Y(R) - 1</w:t>
      </w:r>
    </w:p>
    <w:p w14:paraId="3D9DDCA4" w14:textId="77777777" w:rsidR="00625276" w:rsidRPr="00EA00A0" w:rsidRDefault="00625276" w:rsidP="00625276">
      <w:pPr>
        <w:spacing w:line="240" w:lineRule="auto"/>
        <w:ind w:left="680"/>
        <w:jc w:val="left"/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</w:pPr>
      <w:proofErr w:type="spellStart"/>
      <w:r w:rsidRPr="00EA00A0"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  <w:t>Kоэффициент</w:t>
      </w:r>
      <w:proofErr w:type="spellEnd"/>
      <w:r w:rsidRPr="00EA00A0"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  <w:t>, учитывающий размеры зубчатого колеса, K(XF) - 1</w:t>
      </w:r>
    </w:p>
    <w:p w14:paraId="6C265BAA" w14:textId="77777777" w:rsidR="00625276" w:rsidRPr="00EA00A0" w:rsidRDefault="00625276" w:rsidP="00625276">
      <w:pPr>
        <w:spacing w:line="240" w:lineRule="auto"/>
        <w:ind w:left="680"/>
        <w:jc w:val="left"/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</w:pPr>
      <w:r w:rsidRPr="00EA00A0"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  <w:t xml:space="preserve">    </w:t>
      </w:r>
    </w:p>
    <w:p w14:paraId="16976BAA" w14:textId="77777777" w:rsidR="00625276" w:rsidRPr="00EA00A0" w:rsidRDefault="00625276" w:rsidP="00625276">
      <w:pPr>
        <w:spacing w:line="240" w:lineRule="auto"/>
        <w:ind w:left="680"/>
        <w:jc w:val="left"/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</w:pPr>
      <w:r w:rsidRPr="00EA00A0"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  <w:t>Допускаемое изгибное напряжение при расчете на выносливость, МПа - 520.927</w:t>
      </w:r>
    </w:p>
    <w:p w14:paraId="4A0A299B" w14:textId="77777777" w:rsidR="00625276" w:rsidRPr="00EA00A0" w:rsidRDefault="00625276" w:rsidP="00625276">
      <w:pPr>
        <w:spacing w:line="240" w:lineRule="auto"/>
        <w:ind w:left="680"/>
        <w:jc w:val="left"/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</w:pPr>
      <w:r w:rsidRPr="00EA00A0"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  <w:t>--------------------------------------------------</w:t>
      </w:r>
    </w:p>
    <w:p w14:paraId="02EAF8C7" w14:textId="77777777" w:rsidR="00625276" w:rsidRPr="00EA00A0" w:rsidRDefault="00625276" w:rsidP="00625276">
      <w:pPr>
        <w:spacing w:line="240" w:lineRule="auto"/>
        <w:ind w:left="680"/>
        <w:jc w:val="left"/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</w:pPr>
      <w:r w:rsidRPr="00EA00A0"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  <w:t>РАСЧЕТ НА ИЗГИБНУЮ ВЫНОСЛИВОСТЬ</w:t>
      </w:r>
    </w:p>
    <w:p w14:paraId="0B569920" w14:textId="77777777" w:rsidR="00625276" w:rsidRPr="00EA00A0" w:rsidRDefault="00625276" w:rsidP="00625276">
      <w:pPr>
        <w:spacing w:line="240" w:lineRule="auto"/>
        <w:ind w:left="680"/>
        <w:jc w:val="left"/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</w:pPr>
      <w:r w:rsidRPr="00EA00A0"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  <w:t xml:space="preserve">    </w:t>
      </w:r>
    </w:p>
    <w:p w14:paraId="143D2843" w14:textId="77777777" w:rsidR="00625276" w:rsidRPr="00EA00A0" w:rsidRDefault="00625276" w:rsidP="00625276">
      <w:pPr>
        <w:spacing w:line="240" w:lineRule="auto"/>
        <w:ind w:left="680"/>
        <w:jc w:val="left"/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</w:pPr>
      <w:r w:rsidRPr="00EA00A0"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  <w:t>Коэффициент, учитывающий динамическую нагрузку, возникающую в зацеплении, K(FV) -   1.061</w:t>
      </w:r>
    </w:p>
    <w:p w14:paraId="093E4F53" w14:textId="77777777" w:rsidR="00625276" w:rsidRPr="00EA00A0" w:rsidRDefault="00625276" w:rsidP="00625276">
      <w:pPr>
        <w:spacing w:line="240" w:lineRule="auto"/>
        <w:ind w:left="680"/>
        <w:jc w:val="left"/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</w:pPr>
      <w:r w:rsidRPr="00EA00A0"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  <w:t>Коэффициент, учитывающий распределение нагрузки по ширине венца, K(FBETTA) -   1.020</w:t>
      </w:r>
    </w:p>
    <w:p w14:paraId="3675E833" w14:textId="77777777" w:rsidR="00625276" w:rsidRPr="00EA00A0" w:rsidRDefault="00625276" w:rsidP="00625276">
      <w:pPr>
        <w:spacing w:line="240" w:lineRule="auto"/>
        <w:ind w:left="680"/>
        <w:jc w:val="left"/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</w:pPr>
      <w:r w:rsidRPr="00EA00A0"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  <w:t>Коэффициент, учитывающий распределение нагрузки между зубьями, K(FALFA) -   1.022</w:t>
      </w:r>
    </w:p>
    <w:p w14:paraId="6459C1D5" w14:textId="77777777" w:rsidR="00625276" w:rsidRPr="00EA00A0" w:rsidRDefault="00625276" w:rsidP="00625276">
      <w:pPr>
        <w:spacing w:line="240" w:lineRule="auto"/>
        <w:ind w:left="680"/>
        <w:jc w:val="left"/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</w:pPr>
      <w:r w:rsidRPr="00EA00A0"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  <w:t>Коэффициент внешней динамической нагрузки KA -   1.750</w:t>
      </w:r>
    </w:p>
    <w:p w14:paraId="626DEDAE" w14:textId="77777777" w:rsidR="00625276" w:rsidRPr="00EA00A0" w:rsidRDefault="00625276" w:rsidP="00625276">
      <w:pPr>
        <w:spacing w:line="240" w:lineRule="auto"/>
        <w:ind w:left="680"/>
        <w:jc w:val="left"/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</w:pPr>
      <w:r w:rsidRPr="00EA00A0"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  <w:t>Коэффициент нагрузки, K(F) -   1.936</w:t>
      </w:r>
    </w:p>
    <w:p w14:paraId="2E441C3B" w14:textId="77777777" w:rsidR="00625276" w:rsidRPr="00EA00A0" w:rsidRDefault="00625276" w:rsidP="00625276">
      <w:pPr>
        <w:spacing w:line="240" w:lineRule="auto"/>
        <w:ind w:left="680"/>
        <w:jc w:val="left"/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</w:pPr>
      <w:r w:rsidRPr="00EA00A0"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  <w:t>Коэффициент, учитывающий наклон зубьев, Y(BETTA) -   0.912</w:t>
      </w:r>
    </w:p>
    <w:p w14:paraId="05FBCC1E" w14:textId="77777777" w:rsidR="00625276" w:rsidRPr="00EA00A0" w:rsidRDefault="00625276" w:rsidP="00625276">
      <w:pPr>
        <w:spacing w:line="240" w:lineRule="auto"/>
        <w:ind w:left="680"/>
        <w:jc w:val="left"/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</w:pPr>
      <w:r w:rsidRPr="00EA00A0"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  <w:t>Коэффициент, учитывающий перекрытие зубьев, Y(E) -   0.595</w:t>
      </w:r>
    </w:p>
    <w:p w14:paraId="27D255B8" w14:textId="77777777" w:rsidR="00625276" w:rsidRPr="00EA00A0" w:rsidRDefault="00625276" w:rsidP="00625276">
      <w:pPr>
        <w:spacing w:line="240" w:lineRule="auto"/>
        <w:ind w:left="680"/>
        <w:jc w:val="left"/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</w:pPr>
      <w:r w:rsidRPr="00EA00A0"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  <w:t>Коэффициент, учитывающий форму зуба, Y(FS) -   3.723</w:t>
      </w:r>
    </w:p>
    <w:p w14:paraId="4B2F3DDF" w14:textId="77777777" w:rsidR="00625276" w:rsidRPr="00EA00A0" w:rsidRDefault="00625276" w:rsidP="00625276">
      <w:pPr>
        <w:spacing w:line="240" w:lineRule="auto"/>
        <w:ind w:left="680"/>
        <w:jc w:val="left"/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</w:pPr>
      <w:r w:rsidRPr="00EA00A0"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  <w:t xml:space="preserve">    </w:t>
      </w:r>
    </w:p>
    <w:p w14:paraId="6E657F88" w14:textId="77777777" w:rsidR="00625276" w:rsidRPr="00EA00A0" w:rsidRDefault="00625276" w:rsidP="00625276">
      <w:pPr>
        <w:spacing w:line="240" w:lineRule="auto"/>
        <w:ind w:left="680"/>
        <w:jc w:val="left"/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</w:pPr>
      <w:r w:rsidRPr="00EA00A0"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  <w:t xml:space="preserve">Действующие в полюсе зацепления изгибные </w:t>
      </w:r>
      <w:proofErr w:type="gramStart"/>
      <w:r w:rsidRPr="00EA00A0"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  <w:t>напряжения,  SIGMA</w:t>
      </w:r>
      <w:proofErr w:type="gramEnd"/>
      <w:r w:rsidRPr="00EA00A0"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  <w:t>(F), МПа - 320.712</w:t>
      </w:r>
    </w:p>
    <w:p w14:paraId="46DA7759" w14:textId="77777777" w:rsidR="00625276" w:rsidRPr="00EA00A0" w:rsidRDefault="00625276" w:rsidP="00625276">
      <w:pPr>
        <w:spacing w:line="240" w:lineRule="auto"/>
        <w:ind w:left="680"/>
        <w:jc w:val="left"/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</w:pPr>
      <w:r w:rsidRPr="00EA00A0"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  <w:t>--------------------------------------------------</w:t>
      </w:r>
    </w:p>
    <w:p w14:paraId="46215D62" w14:textId="77777777" w:rsidR="00625276" w:rsidRPr="00EA00A0" w:rsidRDefault="00625276" w:rsidP="00625276">
      <w:pPr>
        <w:spacing w:line="240" w:lineRule="auto"/>
        <w:ind w:left="680"/>
        <w:jc w:val="left"/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</w:pPr>
      <w:r w:rsidRPr="00EA00A0"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  <w:t xml:space="preserve">     РАСЧЕТ НА ИЗГИБНУЮ ПРОЧНОСТЬ ПРИ ДЕЙСТВИИ МАКСИМАЛЬНОЙ НАГРУЗКИ</w:t>
      </w:r>
    </w:p>
    <w:p w14:paraId="09086075" w14:textId="77777777" w:rsidR="00625276" w:rsidRPr="00EA00A0" w:rsidRDefault="00625276" w:rsidP="00625276">
      <w:pPr>
        <w:spacing w:line="240" w:lineRule="auto"/>
        <w:ind w:left="680"/>
        <w:jc w:val="left"/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</w:pPr>
      <w:r w:rsidRPr="00EA00A0"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  <w:t xml:space="preserve">    </w:t>
      </w:r>
    </w:p>
    <w:p w14:paraId="2169128A" w14:textId="77777777" w:rsidR="00625276" w:rsidRPr="00EA00A0" w:rsidRDefault="00625276" w:rsidP="00625276">
      <w:pPr>
        <w:spacing w:line="240" w:lineRule="auto"/>
        <w:ind w:left="680"/>
        <w:jc w:val="left"/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</w:pPr>
      <w:r w:rsidRPr="00EA00A0"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  <w:t>Максимальная расчетная нагрузка F(</w:t>
      </w:r>
      <w:proofErr w:type="spellStart"/>
      <w:r w:rsidRPr="00EA00A0"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  <w:t>Tmax</w:t>
      </w:r>
      <w:proofErr w:type="spellEnd"/>
      <w:r w:rsidRPr="00EA00A0"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  <w:t>), Н - 9376.67</w:t>
      </w:r>
    </w:p>
    <w:p w14:paraId="56F90E26" w14:textId="77777777" w:rsidR="00625276" w:rsidRPr="00EA00A0" w:rsidRDefault="00625276" w:rsidP="00625276">
      <w:pPr>
        <w:spacing w:line="240" w:lineRule="auto"/>
        <w:ind w:left="680"/>
        <w:jc w:val="left"/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</w:pPr>
      <w:proofErr w:type="spellStart"/>
      <w:r w:rsidRPr="00EA00A0"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  <w:t>Pасчетная</w:t>
      </w:r>
      <w:proofErr w:type="spellEnd"/>
      <w:r w:rsidRPr="00EA00A0"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  <w:t xml:space="preserve"> нагрузка F(T), Н - 3281.84</w:t>
      </w:r>
    </w:p>
    <w:p w14:paraId="2BA0B5BA" w14:textId="77777777" w:rsidR="00625276" w:rsidRPr="00EA00A0" w:rsidRDefault="00625276" w:rsidP="00625276">
      <w:pPr>
        <w:spacing w:line="240" w:lineRule="auto"/>
        <w:ind w:left="680"/>
        <w:jc w:val="left"/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</w:pPr>
      <w:r w:rsidRPr="00EA00A0"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  <w:t xml:space="preserve">    </w:t>
      </w:r>
    </w:p>
    <w:p w14:paraId="4F6865F4" w14:textId="77777777" w:rsidR="00625276" w:rsidRPr="00EA00A0" w:rsidRDefault="00625276" w:rsidP="00625276">
      <w:pPr>
        <w:spacing w:line="240" w:lineRule="auto"/>
        <w:ind w:left="680"/>
        <w:jc w:val="left"/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</w:pPr>
      <w:r w:rsidRPr="00EA00A0"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  <w:t>Действующие максимальные изгибные напряжения SIGMA(FMAX), МПа - 523.611</w:t>
      </w:r>
    </w:p>
    <w:p w14:paraId="731C231F" w14:textId="77777777" w:rsidR="00625276" w:rsidRPr="00EA00A0" w:rsidRDefault="00625276" w:rsidP="00625276">
      <w:pPr>
        <w:spacing w:line="240" w:lineRule="auto"/>
        <w:ind w:left="680"/>
        <w:jc w:val="left"/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</w:pPr>
      <w:r w:rsidRPr="00EA00A0"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  <w:t>Допускаемые максимальные изгибные напряжения SIGMA(FPMAX), МПа - 1932</w:t>
      </w:r>
    </w:p>
    <w:p w14:paraId="197C422B" w14:textId="77777777" w:rsidR="00625276" w:rsidRPr="00EA00A0" w:rsidRDefault="00625276" w:rsidP="00625276">
      <w:pPr>
        <w:spacing w:line="240" w:lineRule="auto"/>
        <w:ind w:left="680"/>
        <w:jc w:val="left"/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</w:pPr>
      <w:r w:rsidRPr="00EA00A0"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  <w:t xml:space="preserve">   </w:t>
      </w:r>
    </w:p>
    <w:p w14:paraId="4F03204C" w14:textId="77777777" w:rsidR="00625276" w:rsidRPr="00EA00A0" w:rsidRDefault="00625276" w:rsidP="00625276">
      <w:pPr>
        <w:spacing w:line="240" w:lineRule="auto"/>
        <w:ind w:left="680"/>
        <w:jc w:val="left"/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</w:pPr>
      <w:r w:rsidRPr="00EA00A0"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  <w:t>****************************************************</w:t>
      </w:r>
    </w:p>
    <w:p w14:paraId="45FAD1AF" w14:textId="77777777" w:rsidR="00625276" w:rsidRPr="00EA00A0" w:rsidRDefault="00625276" w:rsidP="00625276">
      <w:pPr>
        <w:spacing w:line="240" w:lineRule="auto"/>
        <w:ind w:left="680"/>
        <w:jc w:val="left"/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</w:pPr>
      <w:r w:rsidRPr="00EA00A0"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  <w:t xml:space="preserve">   </w:t>
      </w:r>
    </w:p>
    <w:p w14:paraId="424B0AC1" w14:textId="77777777" w:rsidR="00625276" w:rsidRPr="00EA00A0" w:rsidRDefault="00625276" w:rsidP="00625276">
      <w:pPr>
        <w:spacing w:line="240" w:lineRule="auto"/>
        <w:ind w:left="680"/>
        <w:jc w:val="left"/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</w:pPr>
      <w:r w:rsidRPr="00EA00A0"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  <w:t xml:space="preserve">     </w:t>
      </w:r>
    </w:p>
    <w:p w14:paraId="53E86255" w14:textId="77777777" w:rsidR="00625276" w:rsidRPr="00EA00A0" w:rsidRDefault="00625276" w:rsidP="00625276">
      <w:pPr>
        <w:spacing w:line="240" w:lineRule="auto"/>
        <w:ind w:left="680"/>
        <w:jc w:val="left"/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</w:pPr>
      <w:r w:rsidRPr="00EA00A0"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  <w:t xml:space="preserve">      Расчет геометрии пары Сателлит-БЦК</w:t>
      </w:r>
    </w:p>
    <w:p w14:paraId="15113704" w14:textId="77777777" w:rsidR="00625276" w:rsidRPr="00EA00A0" w:rsidRDefault="00625276" w:rsidP="00625276">
      <w:pPr>
        <w:spacing w:line="240" w:lineRule="auto"/>
        <w:ind w:left="680"/>
        <w:jc w:val="left"/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</w:pPr>
      <w:r w:rsidRPr="00EA00A0"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  <w:t xml:space="preserve">     </w:t>
      </w:r>
    </w:p>
    <w:p w14:paraId="507849A7" w14:textId="77777777" w:rsidR="00625276" w:rsidRPr="00EA00A0" w:rsidRDefault="00625276" w:rsidP="00625276">
      <w:pPr>
        <w:spacing w:line="240" w:lineRule="auto"/>
        <w:ind w:left="680"/>
        <w:jc w:val="left"/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</w:pPr>
      <w:r w:rsidRPr="00EA00A0"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  <w:t xml:space="preserve">Коэффициенты смещения </w:t>
      </w:r>
      <w:proofErr w:type="gramStart"/>
      <w:r w:rsidRPr="00EA00A0"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  <w:t>Х(</w:t>
      </w:r>
      <w:proofErr w:type="gramEnd"/>
      <w:r w:rsidRPr="00EA00A0"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  <w:t>1)= 0, X(2)= 0</w:t>
      </w:r>
    </w:p>
    <w:p w14:paraId="31AE6429" w14:textId="77777777" w:rsidR="00625276" w:rsidRPr="00EA00A0" w:rsidRDefault="00625276" w:rsidP="00625276">
      <w:pPr>
        <w:spacing w:line="240" w:lineRule="auto"/>
        <w:ind w:left="680"/>
        <w:jc w:val="left"/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</w:pPr>
      <w:r w:rsidRPr="00EA00A0"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  <w:t>Делительное межосевое расстояние a, мм: 115.951</w:t>
      </w:r>
    </w:p>
    <w:p w14:paraId="0A45403B" w14:textId="77777777" w:rsidR="00625276" w:rsidRPr="00EA00A0" w:rsidRDefault="00625276" w:rsidP="00625276">
      <w:pPr>
        <w:spacing w:line="240" w:lineRule="auto"/>
        <w:ind w:left="680"/>
        <w:jc w:val="left"/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</w:pPr>
      <w:r w:rsidRPr="00EA00A0"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  <w:lastRenderedPageBreak/>
        <w:t>Коэффициент разности смещений X(d)= 0</w:t>
      </w:r>
    </w:p>
    <w:p w14:paraId="1DBDC7EA" w14:textId="77777777" w:rsidR="00625276" w:rsidRPr="00EA00A0" w:rsidRDefault="00625276" w:rsidP="00625276">
      <w:pPr>
        <w:spacing w:line="240" w:lineRule="auto"/>
        <w:ind w:left="680"/>
        <w:jc w:val="left"/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</w:pPr>
      <w:r w:rsidRPr="00EA00A0"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  <w:t>Угол профиля ALFA(t)= 20.6365</w:t>
      </w:r>
    </w:p>
    <w:p w14:paraId="14AB237E" w14:textId="77777777" w:rsidR="00625276" w:rsidRPr="00EA00A0" w:rsidRDefault="00625276" w:rsidP="00625276">
      <w:pPr>
        <w:spacing w:line="240" w:lineRule="auto"/>
        <w:ind w:left="680"/>
        <w:jc w:val="left"/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</w:pPr>
      <w:r w:rsidRPr="00EA00A0"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  <w:t xml:space="preserve">Угол зацепления </w:t>
      </w:r>
      <w:proofErr w:type="gramStart"/>
      <w:r w:rsidRPr="00EA00A0"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  <w:t>ALFA(</w:t>
      </w:r>
      <w:proofErr w:type="spellStart"/>
      <w:proofErr w:type="gramEnd"/>
      <w:r w:rsidRPr="00EA00A0"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  <w:t>tw</w:t>
      </w:r>
      <w:proofErr w:type="spellEnd"/>
      <w:r w:rsidRPr="00EA00A0"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  <w:t>)= 20.6365</w:t>
      </w:r>
    </w:p>
    <w:p w14:paraId="047D5731" w14:textId="77777777" w:rsidR="00625276" w:rsidRPr="00EA00A0" w:rsidRDefault="00625276" w:rsidP="00625276">
      <w:pPr>
        <w:spacing w:line="240" w:lineRule="auto"/>
        <w:ind w:left="680"/>
        <w:jc w:val="left"/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</w:pPr>
      <w:r w:rsidRPr="00EA00A0"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  <w:t>Межосевое расстояние a(w), мм= 115.951</w:t>
      </w:r>
    </w:p>
    <w:p w14:paraId="5786B20A" w14:textId="77777777" w:rsidR="00625276" w:rsidRPr="00EA00A0" w:rsidRDefault="00625276" w:rsidP="00625276">
      <w:pPr>
        <w:spacing w:line="240" w:lineRule="auto"/>
        <w:ind w:left="680"/>
        <w:jc w:val="left"/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</w:pPr>
      <w:r w:rsidRPr="00EA00A0"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  <w:t>Делительные диаметры d, мм:</w:t>
      </w:r>
    </w:p>
    <w:p w14:paraId="65690F29" w14:textId="77777777" w:rsidR="00625276" w:rsidRPr="00EA00A0" w:rsidRDefault="00625276" w:rsidP="00625276">
      <w:pPr>
        <w:spacing w:line="240" w:lineRule="auto"/>
        <w:ind w:left="680"/>
        <w:jc w:val="left"/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</w:pPr>
      <w:r w:rsidRPr="00EA00A0"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  <w:t>Шестерни = 134.586 Колеса = 366.488</w:t>
      </w:r>
    </w:p>
    <w:p w14:paraId="0A777675" w14:textId="77777777" w:rsidR="00625276" w:rsidRPr="00EA00A0" w:rsidRDefault="00625276" w:rsidP="00625276">
      <w:pPr>
        <w:spacing w:line="240" w:lineRule="auto"/>
        <w:ind w:left="680"/>
        <w:jc w:val="left"/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</w:pPr>
      <w:r w:rsidRPr="00EA00A0"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  <w:t>Передаточное отношение U= 2.72308</w:t>
      </w:r>
    </w:p>
    <w:p w14:paraId="240822D3" w14:textId="77777777" w:rsidR="00625276" w:rsidRPr="00EA00A0" w:rsidRDefault="00625276" w:rsidP="00625276">
      <w:pPr>
        <w:spacing w:line="240" w:lineRule="auto"/>
        <w:ind w:left="680"/>
        <w:jc w:val="left"/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</w:pPr>
      <w:r w:rsidRPr="00EA00A0"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  <w:t>Начальные диаметры d(w), мм:</w:t>
      </w:r>
    </w:p>
    <w:p w14:paraId="672CB498" w14:textId="77777777" w:rsidR="00625276" w:rsidRPr="00EA00A0" w:rsidRDefault="00625276" w:rsidP="00625276">
      <w:pPr>
        <w:spacing w:line="240" w:lineRule="auto"/>
        <w:ind w:left="680"/>
        <w:jc w:val="left"/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</w:pPr>
      <w:r w:rsidRPr="00EA00A0"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  <w:t>Шестерни = 134.586 Колеса = 366.488</w:t>
      </w:r>
    </w:p>
    <w:p w14:paraId="3919110C" w14:textId="77777777" w:rsidR="00625276" w:rsidRPr="00EA00A0" w:rsidRDefault="00625276" w:rsidP="00625276">
      <w:pPr>
        <w:spacing w:line="240" w:lineRule="auto"/>
        <w:ind w:left="680"/>
        <w:jc w:val="left"/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</w:pPr>
      <w:r w:rsidRPr="00EA00A0"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  <w:t>Коэффициент воспринимаемого смещения Y = 0</w:t>
      </w:r>
    </w:p>
    <w:p w14:paraId="11AFCD6F" w14:textId="77777777" w:rsidR="00625276" w:rsidRPr="00EA00A0" w:rsidRDefault="00625276" w:rsidP="00625276">
      <w:pPr>
        <w:spacing w:line="240" w:lineRule="auto"/>
        <w:ind w:left="680"/>
        <w:jc w:val="left"/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</w:pPr>
      <w:r w:rsidRPr="00EA00A0"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  <w:t>Коэффициент уравнительного смещения DELTA(Y) = 0</w:t>
      </w:r>
    </w:p>
    <w:p w14:paraId="2068C729" w14:textId="77777777" w:rsidR="00625276" w:rsidRPr="00EA00A0" w:rsidRDefault="00625276" w:rsidP="00625276">
      <w:pPr>
        <w:spacing w:line="240" w:lineRule="auto"/>
        <w:ind w:left="680"/>
        <w:jc w:val="left"/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</w:pPr>
      <w:r w:rsidRPr="00EA00A0"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  <w:t>Диаметры вершин зубьев d(a), мм:</w:t>
      </w:r>
    </w:p>
    <w:p w14:paraId="6EAD2D55" w14:textId="77777777" w:rsidR="00625276" w:rsidRPr="00EA00A0" w:rsidRDefault="00625276" w:rsidP="00625276">
      <w:pPr>
        <w:spacing w:line="240" w:lineRule="auto"/>
        <w:ind w:left="680"/>
        <w:jc w:val="left"/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</w:pPr>
      <w:r w:rsidRPr="00EA00A0"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  <w:t xml:space="preserve">Шестерни: </w:t>
      </w:r>
      <w:proofErr w:type="gramStart"/>
      <w:r w:rsidRPr="00EA00A0"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  <w:t>138.586  Колеса</w:t>
      </w:r>
      <w:proofErr w:type="gramEnd"/>
      <w:r w:rsidRPr="00EA00A0"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  <w:t>: 363.288</w:t>
      </w:r>
    </w:p>
    <w:p w14:paraId="04B113FD" w14:textId="77777777" w:rsidR="00625276" w:rsidRPr="00EA00A0" w:rsidRDefault="00625276" w:rsidP="00625276">
      <w:pPr>
        <w:spacing w:line="240" w:lineRule="auto"/>
        <w:ind w:left="680"/>
        <w:jc w:val="left"/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</w:pPr>
      <w:r w:rsidRPr="00EA00A0"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  <w:t>Диаметры впадин зубьев d(f), мм:</w:t>
      </w:r>
    </w:p>
    <w:p w14:paraId="18587900" w14:textId="77777777" w:rsidR="00625276" w:rsidRPr="00EA00A0" w:rsidRDefault="00625276" w:rsidP="00625276">
      <w:pPr>
        <w:spacing w:line="240" w:lineRule="auto"/>
        <w:ind w:left="680"/>
        <w:jc w:val="left"/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</w:pPr>
      <w:r w:rsidRPr="00EA00A0"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  <w:t xml:space="preserve">Шестерни: </w:t>
      </w:r>
      <w:proofErr w:type="gramStart"/>
      <w:r w:rsidRPr="00EA00A0"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  <w:t>129.586  Колеса</w:t>
      </w:r>
      <w:proofErr w:type="gramEnd"/>
      <w:r w:rsidRPr="00EA00A0"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  <w:t>: 371.488</w:t>
      </w:r>
    </w:p>
    <w:p w14:paraId="1526AF4C" w14:textId="77777777" w:rsidR="00625276" w:rsidRPr="00EA00A0" w:rsidRDefault="00625276" w:rsidP="00625276">
      <w:pPr>
        <w:spacing w:line="240" w:lineRule="auto"/>
        <w:ind w:left="680"/>
        <w:jc w:val="left"/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</w:pPr>
      <w:proofErr w:type="spellStart"/>
      <w:r w:rsidRPr="00EA00A0"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  <w:t>Ocновной</w:t>
      </w:r>
      <w:proofErr w:type="spellEnd"/>
      <w:r w:rsidRPr="00EA00A0"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  <w:t xml:space="preserve"> диаметр d(b), мм:</w:t>
      </w:r>
    </w:p>
    <w:p w14:paraId="081FB63A" w14:textId="77777777" w:rsidR="00625276" w:rsidRPr="00EA00A0" w:rsidRDefault="00625276" w:rsidP="00625276">
      <w:pPr>
        <w:spacing w:line="240" w:lineRule="auto"/>
        <w:ind w:left="680"/>
        <w:jc w:val="left"/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</w:pPr>
      <w:r w:rsidRPr="00EA00A0"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  <w:t xml:space="preserve">Шестерни: </w:t>
      </w:r>
      <w:proofErr w:type="gramStart"/>
      <w:r w:rsidRPr="00EA00A0"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  <w:t>125.95  Колеса</w:t>
      </w:r>
      <w:proofErr w:type="gramEnd"/>
      <w:r w:rsidRPr="00EA00A0"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  <w:t>: 342.972</w:t>
      </w:r>
    </w:p>
    <w:p w14:paraId="439E8AB7" w14:textId="77777777" w:rsidR="00625276" w:rsidRPr="00EA00A0" w:rsidRDefault="00625276" w:rsidP="00625276">
      <w:pPr>
        <w:spacing w:line="240" w:lineRule="auto"/>
        <w:ind w:left="680"/>
        <w:jc w:val="left"/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</w:pPr>
      <w:r w:rsidRPr="00EA00A0"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  <w:t>Угол профиля зуба в точке окружности вершин ALFA(a):</w:t>
      </w:r>
    </w:p>
    <w:p w14:paraId="343C5870" w14:textId="77777777" w:rsidR="00625276" w:rsidRPr="00EA00A0" w:rsidRDefault="00625276" w:rsidP="00625276">
      <w:pPr>
        <w:spacing w:line="240" w:lineRule="auto"/>
        <w:ind w:left="680"/>
        <w:jc w:val="left"/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</w:pPr>
      <w:r w:rsidRPr="00EA00A0"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  <w:t xml:space="preserve">Шестерни: </w:t>
      </w:r>
      <w:proofErr w:type="gramStart"/>
      <w:r w:rsidRPr="00EA00A0"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  <w:t>24.6566  Колеса</w:t>
      </w:r>
      <w:proofErr w:type="gramEnd"/>
      <w:r w:rsidRPr="00EA00A0"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  <w:t>: 19.2518</w:t>
      </w:r>
    </w:p>
    <w:p w14:paraId="0A197EE2" w14:textId="77777777" w:rsidR="00625276" w:rsidRPr="00EA00A0" w:rsidRDefault="00625276" w:rsidP="00625276">
      <w:pPr>
        <w:spacing w:line="240" w:lineRule="auto"/>
        <w:ind w:left="680"/>
        <w:jc w:val="left"/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</w:pPr>
      <w:r w:rsidRPr="00EA00A0"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  <w:t>Шаг зацепления P(</w:t>
      </w:r>
      <w:proofErr w:type="spellStart"/>
      <w:r w:rsidRPr="00EA00A0"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  <w:t>alfa</w:t>
      </w:r>
      <w:proofErr w:type="spellEnd"/>
      <w:r w:rsidRPr="00EA00A0"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  <w:t>), мм: 5.90165</w:t>
      </w:r>
    </w:p>
    <w:p w14:paraId="0F254E70" w14:textId="77777777" w:rsidR="00625276" w:rsidRPr="00EA00A0" w:rsidRDefault="00625276" w:rsidP="00625276">
      <w:pPr>
        <w:spacing w:line="240" w:lineRule="auto"/>
        <w:ind w:left="680"/>
        <w:jc w:val="left"/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</w:pPr>
      <w:r w:rsidRPr="00EA00A0"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  <w:t>Осевой шаг P(x), мм: 24.2641</w:t>
      </w:r>
    </w:p>
    <w:p w14:paraId="253EEA38" w14:textId="77777777" w:rsidR="00625276" w:rsidRPr="00EA00A0" w:rsidRDefault="00625276" w:rsidP="00625276">
      <w:pPr>
        <w:spacing w:line="240" w:lineRule="auto"/>
        <w:ind w:left="680"/>
        <w:jc w:val="left"/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</w:pPr>
      <w:r w:rsidRPr="00EA00A0"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  <w:t>Коэффициенты торцевого перекрытия E(ALFA):</w:t>
      </w:r>
    </w:p>
    <w:p w14:paraId="79AC1D6A" w14:textId="77777777" w:rsidR="00625276" w:rsidRPr="00EA00A0" w:rsidRDefault="00625276" w:rsidP="00625276">
      <w:pPr>
        <w:spacing w:line="240" w:lineRule="auto"/>
        <w:ind w:left="680"/>
        <w:jc w:val="left"/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</w:pPr>
      <w:r w:rsidRPr="00EA00A0"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  <w:t xml:space="preserve">Шестерни: </w:t>
      </w:r>
      <w:proofErr w:type="gramStart"/>
      <w:r w:rsidRPr="00EA00A0"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  <w:t>0.852737  Колеса</w:t>
      </w:r>
      <w:proofErr w:type="gramEnd"/>
      <w:r w:rsidRPr="00EA00A0"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  <w:t>: -0.770488</w:t>
      </w:r>
    </w:p>
    <w:p w14:paraId="5AF158C1" w14:textId="77777777" w:rsidR="00625276" w:rsidRPr="00EA00A0" w:rsidRDefault="00625276" w:rsidP="00625276">
      <w:pPr>
        <w:spacing w:line="240" w:lineRule="auto"/>
        <w:ind w:left="680"/>
        <w:jc w:val="left"/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</w:pPr>
      <w:r w:rsidRPr="00EA00A0"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  <w:t>Коэффициенты торцевого перекрытия E(ALFA): 1.62323</w:t>
      </w:r>
    </w:p>
    <w:p w14:paraId="77E6B7A8" w14:textId="77777777" w:rsidR="00625276" w:rsidRPr="00EA00A0" w:rsidRDefault="00625276" w:rsidP="00625276">
      <w:pPr>
        <w:spacing w:line="240" w:lineRule="auto"/>
        <w:ind w:left="680"/>
        <w:jc w:val="left"/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</w:pPr>
      <w:r w:rsidRPr="00EA00A0"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  <w:t>Коэффициенты осевого перекрытия E(BETTA): 1.62323</w:t>
      </w:r>
    </w:p>
    <w:p w14:paraId="6920962C" w14:textId="77777777" w:rsidR="00625276" w:rsidRPr="00EA00A0" w:rsidRDefault="00625276" w:rsidP="00625276">
      <w:pPr>
        <w:spacing w:line="240" w:lineRule="auto"/>
        <w:ind w:left="680"/>
        <w:jc w:val="left"/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</w:pPr>
      <w:r w:rsidRPr="00EA00A0"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  <w:t>Коэффициенты перекрытия E(Y): 2.44749</w:t>
      </w:r>
    </w:p>
    <w:p w14:paraId="222E16CA" w14:textId="77777777" w:rsidR="00625276" w:rsidRPr="00EA00A0" w:rsidRDefault="00625276" w:rsidP="00625276">
      <w:pPr>
        <w:spacing w:line="240" w:lineRule="auto"/>
        <w:ind w:left="680"/>
        <w:jc w:val="left"/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</w:pPr>
      <w:r w:rsidRPr="00EA00A0"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  <w:t>Основной угол наклона BETTA(B): 14.077</w:t>
      </w:r>
    </w:p>
    <w:p w14:paraId="5D2D0013" w14:textId="77777777" w:rsidR="00625276" w:rsidRPr="00EA00A0" w:rsidRDefault="00625276" w:rsidP="00625276">
      <w:pPr>
        <w:spacing w:line="240" w:lineRule="auto"/>
        <w:ind w:left="680"/>
        <w:jc w:val="left"/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</w:pPr>
      <w:r w:rsidRPr="00EA00A0"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  <w:t>Эквивалентное число зубьев Z(V):</w:t>
      </w:r>
    </w:p>
    <w:p w14:paraId="2268B7B0" w14:textId="77777777" w:rsidR="00625276" w:rsidRPr="00EA00A0" w:rsidRDefault="00625276" w:rsidP="00625276">
      <w:pPr>
        <w:spacing w:line="240" w:lineRule="auto"/>
        <w:ind w:left="680"/>
        <w:jc w:val="left"/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</w:pPr>
      <w:r w:rsidRPr="00EA00A0"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  <w:t xml:space="preserve">Шестерни: </w:t>
      </w:r>
      <w:proofErr w:type="gramStart"/>
      <w:r w:rsidRPr="00EA00A0"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  <w:t>72.1244  Колеса</w:t>
      </w:r>
      <w:proofErr w:type="gramEnd"/>
      <w:r w:rsidRPr="00EA00A0"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  <w:t>: 196.4</w:t>
      </w:r>
    </w:p>
    <w:p w14:paraId="265BAC29" w14:textId="77777777" w:rsidR="00625276" w:rsidRPr="00EA00A0" w:rsidRDefault="00625276" w:rsidP="00625276">
      <w:pPr>
        <w:spacing w:line="240" w:lineRule="auto"/>
        <w:ind w:left="680"/>
        <w:jc w:val="left"/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</w:pPr>
      <w:r w:rsidRPr="00EA00A0"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  <w:t>Окружная скорость в зацеплении V, м/с: 31.8812</w:t>
      </w:r>
    </w:p>
    <w:p w14:paraId="25E876D7" w14:textId="77777777" w:rsidR="00625276" w:rsidRPr="00EA00A0" w:rsidRDefault="00625276" w:rsidP="00625276">
      <w:pPr>
        <w:spacing w:line="240" w:lineRule="auto"/>
        <w:ind w:left="680"/>
        <w:jc w:val="left"/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</w:pPr>
      <w:r w:rsidRPr="00EA00A0"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  <w:t>Удельное скольжение:</w:t>
      </w:r>
    </w:p>
    <w:p w14:paraId="6223D6B1" w14:textId="77777777" w:rsidR="00625276" w:rsidRPr="00EA00A0" w:rsidRDefault="00625276" w:rsidP="00625276">
      <w:pPr>
        <w:spacing w:line="240" w:lineRule="auto"/>
        <w:ind w:left="680"/>
        <w:jc w:val="left"/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</w:pPr>
      <w:r w:rsidRPr="00EA00A0"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  <w:t>Шестерни: -0.</w:t>
      </w:r>
      <w:proofErr w:type="gramStart"/>
      <w:r w:rsidRPr="00EA00A0"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  <w:t>0784073  Колеса</w:t>
      </w:r>
      <w:proofErr w:type="gramEnd"/>
      <w:r w:rsidRPr="00EA00A0"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  <w:t>: 0.128194</w:t>
      </w:r>
    </w:p>
    <w:p w14:paraId="13F0342C" w14:textId="77777777" w:rsidR="00625276" w:rsidRPr="00EA00A0" w:rsidRDefault="00625276" w:rsidP="00625276">
      <w:pPr>
        <w:spacing w:line="240" w:lineRule="auto"/>
        <w:ind w:left="680"/>
        <w:jc w:val="left"/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</w:pPr>
      <w:r w:rsidRPr="00EA00A0"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  <w:t>Степень точности изготовления зубчатых колес: 6</w:t>
      </w:r>
    </w:p>
    <w:p w14:paraId="010E36BB" w14:textId="77777777" w:rsidR="00625276" w:rsidRPr="00EA00A0" w:rsidRDefault="00625276" w:rsidP="00625276">
      <w:pPr>
        <w:spacing w:line="240" w:lineRule="auto"/>
        <w:ind w:left="680"/>
        <w:jc w:val="left"/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</w:pPr>
      <w:r w:rsidRPr="00EA00A0"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  <w:t xml:space="preserve">     </w:t>
      </w:r>
    </w:p>
    <w:p w14:paraId="195666FF" w14:textId="77777777" w:rsidR="00625276" w:rsidRPr="00EA00A0" w:rsidRDefault="00625276" w:rsidP="00625276">
      <w:pPr>
        <w:spacing w:line="240" w:lineRule="auto"/>
        <w:ind w:left="680"/>
        <w:jc w:val="left"/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</w:pPr>
      <w:r w:rsidRPr="00EA00A0"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  <w:t>****************************************************</w:t>
      </w:r>
    </w:p>
    <w:p w14:paraId="22BA0DEB" w14:textId="77777777" w:rsidR="00625276" w:rsidRPr="00EA00A0" w:rsidRDefault="00625276" w:rsidP="00625276">
      <w:pPr>
        <w:spacing w:line="240" w:lineRule="auto"/>
        <w:ind w:left="680"/>
        <w:jc w:val="left"/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</w:pPr>
      <w:r w:rsidRPr="00EA00A0"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  <w:t xml:space="preserve">     </w:t>
      </w:r>
    </w:p>
    <w:p w14:paraId="56B4C813" w14:textId="77777777" w:rsidR="00625276" w:rsidRPr="00EA00A0" w:rsidRDefault="00625276" w:rsidP="00625276">
      <w:pPr>
        <w:spacing w:line="240" w:lineRule="auto"/>
        <w:ind w:left="680"/>
        <w:jc w:val="left"/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</w:pPr>
      <w:r w:rsidRPr="00EA00A0"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  <w:t xml:space="preserve"> КОЭФФИЦИЕНТ НЕРАВНОМЕРНОСТИ РАСПРЕДЕЛЕНИЯ НАГРУЗКИ 1.000</w:t>
      </w:r>
    </w:p>
    <w:p w14:paraId="706C5EF9" w14:textId="77777777" w:rsidR="00625276" w:rsidRPr="00EA00A0" w:rsidRDefault="00625276" w:rsidP="00625276">
      <w:pPr>
        <w:spacing w:line="240" w:lineRule="auto"/>
        <w:ind w:left="680"/>
        <w:jc w:val="left"/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</w:pPr>
      <w:r w:rsidRPr="00EA00A0"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  <w:t xml:space="preserve">     </w:t>
      </w:r>
    </w:p>
    <w:p w14:paraId="153DAFD9" w14:textId="0884655B" w:rsidR="00DE0AD8" w:rsidRDefault="00625276" w:rsidP="00625276">
      <w:pPr>
        <w:spacing w:after="160" w:line="240" w:lineRule="auto"/>
        <w:ind w:left="680"/>
        <w:jc w:val="left"/>
      </w:pPr>
      <w:r w:rsidRPr="00EA00A0"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  <w:t>****************************************************</w:t>
      </w:r>
    </w:p>
    <w:p w14:paraId="13D15A4D" w14:textId="511ABECC" w:rsidR="00DE0AD8" w:rsidRDefault="00DE0AD8">
      <w:pPr>
        <w:spacing w:after="160" w:line="240" w:lineRule="auto"/>
        <w:ind w:firstLine="737"/>
        <w:jc w:val="left"/>
      </w:pPr>
    </w:p>
    <w:p w14:paraId="00C0EB86" w14:textId="078F7FB4" w:rsidR="00DE0AD8" w:rsidRPr="003E3F16" w:rsidRDefault="00DE0AD8" w:rsidP="003E3F16">
      <w:pPr>
        <w:pStyle w:val="af9"/>
      </w:pPr>
      <w:bookmarkStart w:id="56" w:name="_Toc233079123"/>
      <w:bookmarkStart w:id="57" w:name="_Toc233310930"/>
      <w:r w:rsidRPr="003E3F16">
        <w:lastRenderedPageBreak/>
        <w:t>ПРИЛОЖЕНИЕ Д</w:t>
      </w:r>
      <w:bookmarkEnd w:id="56"/>
      <w:bookmarkEnd w:id="57"/>
    </w:p>
    <w:p w14:paraId="00D44139" w14:textId="77777777" w:rsidR="00625276" w:rsidRDefault="00625276" w:rsidP="00625276">
      <w:pPr>
        <w:spacing w:after="160" w:line="240" w:lineRule="auto"/>
        <w:jc w:val="center"/>
      </w:pPr>
      <w:r w:rsidRPr="00625276">
        <w:rPr>
          <w:noProof/>
        </w:rPr>
        <w:drawing>
          <wp:inline distT="0" distB="0" distL="0" distR="0" wp14:anchorId="77807A5A" wp14:editId="52FEDC78">
            <wp:extent cx="5344007" cy="5205730"/>
            <wp:effectExtent l="0" t="0" r="9525" b="0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Рисунок 24"/>
                    <pic:cNvPicPr/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44007" cy="5205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2FBC2E" w14:textId="77777777" w:rsidR="00625276" w:rsidRDefault="00625276" w:rsidP="00625276">
      <w:pPr>
        <w:spacing w:after="160" w:line="240" w:lineRule="auto"/>
        <w:jc w:val="center"/>
      </w:pPr>
      <w:r w:rsidRPr="00625276">
        <w:rPr>
          <w:noProof/>
        </w:rPr>
        <w:drawing>
          <wp:inline distT="0" distB="0" distL="0" distR="0" wp14:anchorId="1E742FA6" wp14:editId="2D93825B">
            <wp:extent cx="5939790" cy="3187700"/>
            <wp:effectExtent l="0" t="0" r="3810" b="0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3187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6B3B7D" w14:textId="77777777" w:rsidR="00625276" w:rsidRDefault="00625276" w:rsidP="00625276">
      <w:pPr>
        <w:spacing w:after="160" w:line="240" w:lineRule="auto"/>
        <w:jc w:val="center"/>
      </w:pPr>
      <w:r w:rsidRPr="00625276">
        <w:rPr>
          <w:noProof/>
        </w:rPr>
        <w:lastRenderedPageBreak/>
        <w:drawing>
          <wp:inline distT="0" distB="0" distL="0" distR="0" wp14:anchorId="0E1905A4" wp14:editId="2A57329C">
            <wp:extent cx="5707671" cy="6085114"/>
            <wp:effectExtent l="0" t="0" r="7620" b="0"/>
            <wp:docPr id="26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711725" cy="60894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098E46" w14:textId="77777777" w:rsidR="00625276" w:rsidRDefault="00625276" w:rsidP="00625276">
      <w:pPr>
        <w:spacing w:after="160" w:line="240" w:lineRule="auto"/>
        <w:jc w:val="center"/>
      </w:pPr>
      <w:r w:rsidRPr="00625276">
        <w:rPr>
          <w:noProof/>
        </w:rPr>
        <w:drawing>
          <wp:inline distT="0" distB="0" distL="0" distR="0" wp14:anchorId="3C949EC5" wp14:editId="2F893F92">
            <wp:extent cx="5671094" cy="3047664"/>
            <wp:effectExtent l="0" t="0" r="6350" b="635"/>
            <wp:docPr id="27" name="Рисунок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704266" cy="30654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DEEFD6" w14:textId="77777777" w:rsidR="00625276" w:rsidRDefault="00625276" w:rsidP="00625276">
      <w:pPr>
        <w:spacing w:after="160" w:line="240" w:lineRule="auto"/>
        <w:jc w:val="center"/>
      </w:pPr>
      <w:r w:rsidRPr="00625276">
        <w:rPr>
          <w:noProof/>
        </w:rPr>
        <w:lastRenderedPageBreak/>
        <w:drawing>
          <wp:inline distT="0" distB="0" distL="0" distR="0" wp14:anchorId="39477206" wp14:editId="2E2EEA62">
            <wp:extent cx="5939790" cy="5369560"/>
            <wp:effectExtent l="0" t="0" r="3810" b="2540"/>
            <wp:docPr id="28" name="Рисунок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5369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D31B6A" w14:textId="77777777" w:rsidR="00625276" w:rsidRDefault="00625276" w:rsidP="00625276">
      <w:pPr>
        <w:spacing w:after="160" w:line="240" w:lineRule="auto"/>
        <w:jc w:val="center"/>
      </w:pPr>
      <w:r w:rsidRPr="00625276">
        <w:rPr>
          <w:noProof/>
        </w:rPr>
        <w:drawing>
          <wp:inline distT="0" distB="0" distL="0" distR="0" wp14:anchorId="4AD24644" wp14:editId="4021B199">
            <wp:extent cx="5939790" cy="2882900"/>
            <wp:effectExtent l="0" t="0" r="3810" b="0"/>
            <wp:docPr id="29" name="Рисунок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2882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E84F12" w14:textId="77777777" w:rsidR="00E511BC" w:rsidRDefault="00E511BC" w:rsidP="00625276">
      <w:pPr>
        <w:spacing w:after="160" w:line="240" w:lineRule="auto"/>
        <w:jc w:val="center"/>
      </w:pPr>
      <w:r w:rsidRPr="00E511BC">
        <w:rPr>
          <w:noProof/>
        </w:rPr>
        <w:lastRenderedPageBreak/>
        <w:drawing>
          <wp:inline distT="0" distB="0" distL="0" distR="0" wp14:anchorId="750B9FE5" wp14:editId="2CAA3434">
            <wp:extent cx="5939790" cy="6186170"/>
            <wp:effectExtent l="0" t="0" r="3810" b="5080"/>
            <wp:docPr id="30" name="Рисунок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6186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41D8F3" w14:textId="77777777" w:rsidR="00E511BC" w:rsidRDefault="00E511BC" w:rsidP="00625276">
      <w:pPr>
        <w:spacing w:after="160" w:line="240" w:lineRule="auto"/>
        <w:jc w:val="center"/>
      </w:pPr>
      <w:r w:rsidRPr="00E511BC">
        <w:rPr>
          <w:noProof/>
        </w:rPr>
        <w:drawing>
          <wp:inline distT="0" distB="0" distL="0" distR="0" wp14:anchorId="09A00AEF" wp14:editId="7EFF5BD7">
            <wp:extent cx="5939790" cy="2411730"/>
            <wp:effectExtent l="0" t="0" r="3810" b="7620"/>
            <wp:docPr id="31" name="Рисунок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2411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D835D1" w14:textId="77777777" w:rsidR="00E511BC" w:rsidRDefault="00E511BC" w:rsidP="00625276">
      <w:pPr>
        <w:spacing w:after="160" w:line="240" w:lineRule="auto"/>
        <w:jc w:val="center"/>
      </w:pPr>
      <w:r w:rsidRPr="00E511BC">
        <w:rPr>
          <w:noProof/>
        </w:rPr>
        <w:lastRenderedPageBreak/>
        <w:drawing>
          <wp:inline distT="0" distB="0" distL="0" distR="0" wp14:anchorId="461CC9C4" wp14:editId="162BDD4D">
            <wp:extent cx="5939790" cy="5280025"/>
            <wp:effectExtent l="0" t="0" r="3810" b="0"/>
            <wp:docPr id="32" name="Рисунок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5280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1ABB8B" w14:textId="77777777" w:rsidR="00E511BC" w:rsidRDefault="00E511BC" w:rsidP="00625276">
      <w:pPr>
        <w:spacing w:after="160" w:line="240" w:lineRule="auto"/>
        <w:jc w:val="center"/>
      </w:pPr>
      <w:r w:rsidRPr="00E511BC">
        <w:rPr>
          <w:noProof/>
        </w:rPr>
        <w:drawing>
          <wp:inline distT="0" distB="0" distL="0" distR="0" wp14:anchorId="29E64A9C" wp14:editId="14F2A9BD">
            <wp:extent cx="5939790" cy="3484880"/>
            <wp:effectExtent l="0" t="0" r="3810" b="1270"/>
            <wp:docPr id="33" name="Рисунок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3484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65706D" w14:textId="77777777" w:rsidR="00E511BC" w:rsidRDefault="00E511BC" w:rsidP="00625276">
      <w:pPr>
        <w:spacing w:after="160" w:line="240" w:lineRule="auto"/>
        <w:jc w:val="center"/>
      </w:pPr>
      <w:r w:rsidRPr="00E511BC">
        <w:rPr>
          <w:noProof/>
        </w:rPr>
        <w:lastRenderedPageBreak/>
        <w:drawing>
          <wp:inline distT="0" distB="0" distL="0" distR="0" wp14:anchorId="0AA74A88" wp14:editId="7F3F9A16">
            <wp:extent cx="5939790" cy="5404485"/>
            <wp:effectExtent l="0" t="0" r="3810" b="5715"/>
            <wp:docPr id="34" name="Рисунок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5404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F66655" w14:textId="77777777" w:rsidR="00E511BC" w:rsidRDefault="00E511BC" w:rsidP="00625276">
      <w:pPr>
        <w:spacing w:after="160" w:line="240" w:lineRule="auto"/>
        <w:jc w:val="center"/>
      </w:pPr>
      <w:r w:rsidRPr="00E511BC">
        <w:rPr>
          <w:noProof/>
        </w:rPr>
        <w:drawing>
          <wp:inline distT="0" distB="0" distL="0" distR="0" wp14:anchorId="48610D30" wp14:editId="5065AFD8">
            <wp:extent cx="5939790" cy="2134870"/>
            <wp:effectExtent l="0" t="0" r="3810" b="0"/>
            <wp:docPr id="35" name="Рисунок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2134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9B196B" w14:textId="77777777" w:rsidR="00E511BC" w:rsidRDefault="00E511BC" w:rsidP="00625276">
      <w:pPr>
        <w:spacing w:after="160" w:line="240" w:lineRule="auto"/>
        <w:jc w:val="center"/>
      </w:pPr>
      <w:r w:rsidRPr="00E511BC">
        <w:rPr>
          <w:noProof/>
        </w:rPr>
        <w:lastRenderedPageBreak/>
        <w:drawing>
          <wp:inline distT="0" distB="0" distL="0" distR="0" wp14:anchorId="2884931B" wp14:editId="7E07AFCC">
            <wp:extent cx="5939790" cy="5266690"/>
            <wp:effectExtent l="0" t="0" r="3810" b="0"/>
            <wp:docPr id="36" name="Рисунок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5266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016CCB" w14:textId="77777777" w:rsidR="00E511BC" w:rsidRDefault="00E511BC" w:rsidP="00625276">
      <w:pPr>
        <w:spacing w:after="160" w:line="240" w:lineRule="auto"/>
        <w:jc w:val="center"/>
      </w:pPr>
      <w:r w:rsidRPr="00E511BC">
        <w:rPr>
          <w:noProof/>
        </w:rPr>
        <w:drawing>
          <wp:inline distT="0" distB="0" distL="0" distR="0" wp14:anchorId="17E635FA" wp14:editId="70AC7E26">
            <wp:extent cx="5939790" cy="3240405"/>
            <wp:effectExtent l="0" t="0" r="3810" b="0"/>
            <wp:docPr id="37" name="Рисунок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3240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300ADD" w14:textId="77777777" w:rsidR="00E511BC" w:rsidRDefault="00E511BC" w:rsidP="00625276">
      <w:pPr>
        <w:spacing w:after="160" w:line="240" w:lineRule="auto"/>
        <w:jc w:val="center"/>
      </w:pPr>
      <w:r w:rsidRPr="00E511BC">
        <w:rPr>
          <w:noProof/>
        </w:rPr>
        <w:lastRenderedPageBreak/>
        <w:drawing>
          <wp:inline distT="0" distB="0" distL="0" distR="0" wp14:anchorId="669F644C" wp14:editId="5D861383">
            <wp:extent cx="5939790" cy="5571490"/>
            <wp:effectExtent l="0" t="0" r="3810" b="0"/>
            <wp:docPr id="38" name="Рисунок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5571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B3B091" w14:textId="16C88B82" w:rsidR="00D9176E" w:rsidRDefault="00E511BC" w:rsidP="00625276">
      <w:pPr>
        <w:spacing w:after="160" w:line="240" w:lineRule="auto"/>
        <w:jc w:val="center"/>
      </w:pPr>
      <w:r w:rsidRPr="00E511BC">
        <w:rPr>
          <w:noProof/>
        </w:rPr>
        <w:drawing>
          <wp:inline distT="0" distB="0" distL="0" distR="0" wp14:anchorId="269CB2F3" wp14:editId="709C6E7A">
            <wp:extent cx="5939790" cy="2309495"/>
            <wp:effectExtent l="0" t="0" r="3810" b="0"/>
            <wp:docPr id="39" name="Рисунок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2309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9176E">
        <w:br w:type="page"/>
      </w:r>
    </w:p>
    <w:p w14:paraId="37761735" w14:textId="213717B7" w:rsidR="00D9176E" w:rsidRPr="00DE0AD8" w:rsidRDefault="00D9176E" w:rsidP="003E3F16">
      <w:pPr>
        <w:pStyle w:val="af9"/>
      </w:pPr>
      <w:bookmarkStart w:id="58" w:name="_Toc233079124"/>
      <w:bookmarkStart w:id="59" w:name="_Toc233310931"/>
      <w:r w:rsidRPr="00DE0AD8">
        <w:lastRenderedPageBreak/>
        <w:t xml:space="preserve">ПРИЛОЖЕНИЕ </w:t>
      </w:r>
      <w:r w:rsidR="00064132">
        <w:t>Е</w:t>
      </w:r>
      <w:bookmarkEnd w:id="58"/>
      <w:bookmarkEnd w:id="59"/>
    </w:p>
    <w:tbl>
      <w:tblPr>
        <w:tblW w:w="10065" w:type="dxa"/>
        <w:tblInd w:w="-430" w:type="dxa"/>
        <w:tblLook w:val="04A0" w:firstRow="1" w:lastRow="0" w:firstColumn="1" w:lastColumn="0" w:noHBand="0" w:noVBand="1"/>
      </w:tblPr>
      <w:tblGrid>
        <w:gridCol w:w="838"/>
        <w:gridCol w:w="3556"/>
        <w:gridCol w:w="5671"/>
      </w:tblGrid>
      <w:tr w:rsidR="00E511BC" w:rsidRPr="000B2C22" w14:paraId="6FA589F8" w14:textId="77777777" w:rsidTr="00E511BC">
        <w:trPr>
          <w:trHeight w:val="114"/>
        </w:trPr>
        <w:tc>
          <w:tcPr>
            <w:tcW w:w="8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9E1F2"/>
            <w:hideMark/>
          </w:tcPr>
          <w:p w14:paraId="48DCD022" w14:textId="77777777" w:rsidR="00E511BC" w:rsidRDefault="00E511BC" w:rsidP="00947006">
            <w:pPr>
              <w:spacing w:line="240" w:lineRule="auto"/>
              <w:jc w:val="left"/>
              <w:rPr>
                <w:rFonts w:asciiTheme="minorHAnsi" w:hAnsiTheme="minorHAnsi" w:cstheme="minorHAnsi"/>
                <w:sz w:val="16"/>
                <w:szCs w:val="16"/>
              </w:rPr>
            </w:pPr>
          </w:p>
          <w:p w14:paraId="5A298BC8" w14:textId="77777777" w:rsidR="00E511BC" w:rsidRPr="00A83303" w:rsidRDefault="00E511BC" w:rsidP="00947006">
            <w:pPr>
              <w:spacing w:line="240" w:lineRule="auto"/>
              <w:jc w:val="left"/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  <w:lang w:eastAsia="ru-RU"/>
              </w:rPr>
            </w:pPr>
            <w:r w:rsidRPr="00A83303">
              <w:rPr>
                <w:rFonts w:asciiTheme="minorHAnsi" w:hAnsiTheme="minorHAnsi" w:cstheme="minorHAnsi"/>
                <w:sz w:val="16"/>
                <w:szCs w:val="16"/>
              </w:rPr>
              <w:t>3</w:t>
            </w:r>
          </w:p>
        </w:tc>
        <w:tc>
          <w:tcPr>
            <w:tcW w:w="355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000000" w:fill="D9E1F2"/>
            <w:vAlign w:val="center"/>
            <w:hideMark/>
          </w:tcPr>
          <w:p w14:paraId="06E452EC" w14:textId="77777777" w:rsidR="00E511BC" w:rsidRPr="000B2C22" w:rsidRDefault="00E511BC" w:rsidP="00947006">
            <w:pPr>
              <w:spacing w:line="240" w:lineRule="auto"/>
              <w:jc w:val="left"/>
              <w:rPr>
                <w:rFonts w:ascii="Calibri" w:eastAsia="Times New Roman" w:hAnsi="Calibri" w:cs="Calibri"/>
                <w:color w:val="000000"/>
                <w:sz w:val="16"/>
                <w:lang w:eastAsia="ru-RU"/>
              </w:rPr>
            </w:pPr>
            <w:r w:rsidRPr="000B2C22">
              <w:rPr>
                <w:rFonts w:ascii="Calibri" w:eastAsia="Times New Roman" w:hAnsi="Calibri" w:cs="Calibri"/>
                <w:color w:val="000000"/>
                <w:sz w:val="16"/>
                <w:lang w:eastAsia="ru-RU"/>
              </w:rPr>
              <w:t xml:space="preserve"> ТИП ПОДШИПНИКА</w:t>
            </w:r>
          </w:p>
        </w:tc>
        <w:tc>
          <w:tcPr>
            <w:tcW w:w="5670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000000" w:fill="D9E1F2"/>
            <w:vAlign w:val="center"/>
            <w:hideMark/>
          </w:tcPr>
          <w:p w14:paraId="004DE45B" w14:textId="77777777" w:rsidR="00E511BC" w:rsidRPr="000B2C22" w:rsidRDefault="00E511BC" w:rsidP="00947006">
            <w:pPr>
              <w:spacing w:line="240" w:lineRule="auto"/>
              <w:jc w:val="left"/>
              <w:rPr>
                <w:rFonts w:ascii="Calibri" w:eastAsia="Times New Roman" w:hAnsi="Calibri" w:cs="Calibri"/>
                <w:color w:val="000000"/>
                <w:sz w:val="16"/>
                <w:lang w:eastAsia="ru-RU"/>
              </w:rPr>
            </w:pPr>
            <w:r w:rsidRPr="000B2C22">
              <w:rPr>
                <w:rFonts w:ascii="Calibri" w:eastAsia="Times New Roman" w:hAnsi="Calibri" w:cs="Calibri"/>
                <w:color w:val="000000"/>
                <w:sz w:val="16"/>
                <w:lang w:eastAsia="ru-RU"/>
              </w:rPr>
              <w:t>1 - ШАРИКОВЫЙ РАДИАЛЬНЫЙ ИЛИ РАДИАЛЬНО-УПОРНЫЙ</w:t>
            </w:r>
          </w:p>
          <w:p w14:paraId="473E2883" w14:textId="77777777" w:rsidR="00E511BC" w:rsidRPr="000B2C22" w:rsidRDefault="00E511BC" w:rsidP="00947006">
            <w:pPr>
              <w:spacing w:line="240" w:lineRule="auto"/>
              <w:jc w:val="left"/>
              <w:rPr>
                <w:rFonts w:ascii="Calibri" w:eastAsia="Times New Roman" w:hAnsi="Calibri" w:cs="Calibri"/>
                <w:color w:val="000000"/>
                <w:sz w:val="16"/>
                <w:lang w:eastAsia="ru-RU"/>
              </w:rPr>
            </w:pPr>
            <w:r w:rsidRPr="000B2C22">
              <w:rPr>
                <w:rFonts w:ascii="Calibri" w:eastAsia="Times New Roman" w:hAnsi="Calibri" w:cs="Calibri"/>
                <w:color w:val="000000"/>
                <w:sz w:val="16"/>
                <w:lang w:eastAsia="ru-RU"/>
              </w:rPr>
              <w:t>2 - ШАРИКОВЫЙ УПОРНЫЙ ИЛИ УПОРНО-РАДИАЛЬНЫЙ</w:t>
            </w:r>
          </w:p>
          <w:p w14:paraId="36A4FEEF" w14:textId="77777777" w:rsidR="00E511BC" w:rsidRPr="000B2C22" w:rsidRDefault="00E511BC" w:rsidP="00947006">
            <w:pPr>
              <w:spacing w:line="240" w:lineRule="auto"/>
              <w:jc w:val="left"/>
              <w:rPr>
                <w:rFonts w:ascii="Calibri" w:eastAsia="Times New Roman" w:hAnsi="Calibri" w:cs="Calibri"/>
                <w:color w:val="000000"/>
                <w:sz w:val="16"/>
                <w:lang w:eastAsia="ru-RU"/>
              </w:rPr>
            </w:pPr>
            <w:r w:rsidRPr="000B2C22">
              <w:rPr>
                <w:rFonts w:ascii="Calibri" w:eastAsia="Times New Roman" w:hAnsi="Calibri" w:cs="Calibri"/>
                <w:color w:val="000000"/>
                <w:sz w:val="16"/>
                <w:lang w:eastAsia="ru-RU"/>
              </w:rPr>
              <w:t>3 - РОЛИКОВЫЙ РАДИАЛЬНЫЙ ИЛИ РАДИАЛЬНО-УПОРНЫЙ</w:t>
            </w:r>
          </w:p>
          <w:p w14:paraId="72D4FAC7" w14:textId="77777777" w:rsidR="00E511BC" w:rsidRPr="000B2C22" w:rsidRDefault="00E511BC" w:rsidP="00947006">
            <w:pPr>
              <w:spacing w:line="240" w:lineRule="auto"/>
              <w:jc w:val="left"/>
              <w:rPr>
                <w:rFonts w:ascii="Calibri" w:eastAsia="Times New Roman" w:hAnsi="Calibri" w:cs="Calibri"/>
                <w:color w:val="000000"/>
                <w:sz w:val="16"/>
                <w:lang w:eastAsia="ru-RU"/>
              </w:rPr>
            </w:pPr>
            <w:r w:rsidRPr="000B2C22">
              <w:rPr>
                <w:rFonts w:ascii="Calibri" w:eastAsia="Times New Roman" w:hAnsi="Calibri" w:cs="Calibri"/>
                <w:color w:val="000000"/>
                <w:sz w:val="16"/>
                <w:lang w:eastAsia="ru-RU"/>
              </w:rPr>
              <w:t>4 - РОЛИКОВЫЙ УПОРНЫЙ ИЛИ УПОРНО-РАДИАЛЬНЫЙ</w:t>
            </w:r>
          </w:p>
        </w:tc>
      </w:tr>
      <w:tr w:rsidR="00E511BC" w:rsidRPr="000B2C22" w14:paraId="545C0C10" w14:textId="77777777" w:rsidTr="00E511BC">
        <w:trPr>
          <w:trHeight w:val="114"/>
        </w:trPr>
        <w:tc>
          <w:tcPr>
            <w:tcW w:w="8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00"/>
            <w:hideMark/>
          </w:tcPr>
          <w:p w14:paraId="3CAADBAA" w14:textId="77777777" w:rsidR="00E511BC" w:rsidRPr="00A83303" w:rsidRDefault="00E511BC" w:rsidP="00947006">
            <w:pPr>
              <w:spacing w:line="240" w:lineRule="auto"/>
              <w:jc w:val="left"/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  <w:lang w:eastAsia="ru-RU"/>
              </w:rPr>
            </w:pPr>
            <w:r w:rsidRPr="00A83303">
              <w:rPr>
                <w:rFonts w:asciiTheme="minorHAnsi" w:hAnsiTheme="minorHAnsi" w:cstheme="minorHAnsi"/>
                <w:sz w:val="16"/>
                <w:szCs w:val="16"/>
              </w:rPr>
              <w:t>2</w:t>
            </w:r>
          </w:p>
        </w:tc>
        <w:tc>
          <w:tcPr>
            <w:tcW w:w="9227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vAlign w:val="center"/>
            <w:hideMark/>
          </w:tcPr>
          <w:p w14:paraId="01B9EA3E" w14:textId="77777777" w:rsidR="00E511BC" w:rsidRPr="000B2C22" w:rsidRDefault="00E511BC" w:rsidP="00947006">
            <w:pPr>
              <w:spacing w:line="240" w:lineRule="auto"/>
              <w:jc w:val="left"/>
              <w:rPr>
                <w:rFonts w:ascii="Calibri" w:eastAsia="Times New Roman" w:hAnsi="Calibri" w:cs="Calibri"/>
                <w:color w:val="000000"/>
                <w:sz w:val="16"/>
                <w:lang w:eastAsia="ru-RU"/>
              </w:rPr>
            </w:pPr>
            <w:r w:rsidRPr="000B2C22">
              <w:rPr>
                <w:rFonts w:ascii="Calibri" w:eastAsia="Times New Roman" w:hAnsi="Calibri" w:cs="Calibri"/>
                <w:color w:val="000000"/>
                <w:sz w:val="16"/>
                <w:lang w:eastAsia="ru-RU"/>
              </w:rPr>
              <w:t xml:space="preserve"> ДИАМЕТР ТЕЛ КАЧЕНИЯ, ММ</w:t>
            </w:r>
          </w:p>
        </w:tc>
      </w:tr>
      <w:tr w:rsidR="00E511BC" w:rsidRPr="000B2C22" w14:paraId="726A248A" w14:textId="77777777" w:rsidTr="00E511BC">
        <w:trPr>
          <w:trHeight w:val="114"/>
        </w:trPr>
        <w:tc>
          <w:tcPr>
            <w:tcW w:w="8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E7E6E6"/>
            <w:hideMark/>
          </w:tcPr>
          <w:p w14:paraId="6A479CDA" w14:textId="77777777" w:rsidR="00E511BC" w:rsidRPr="00A83303" w:rsidRDefault="00E511BC" w:rsidP="00947006">
            <w:pPr>
              <w:spacing w:line="240" w:lineRule="auto"/>
              <w:jc w:val="left"/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  <w:lang w:eastAsia="ru-RU"/>
              </w:rPr>
            </w:pPr>
            <w:r w:rsidRPr="00A83303">
              <w:rPr>
                <w:rFonts w:asciiTheme="minorHAnsi" w:hAnsiTheme="minorHAnsi" w:cstheme="minorHAnsi"/>
                <w:sz w:val="16"/>
                <w:szCs w:val="16"/>
              </w:rPr>
              <w:t>25</w:t>
            </w:r>
          </w:p>
        </w:tc>
        <w:tc>
          <w:tcPr>
            <w:tcW w:w="9227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E7E6E6"/>
            <w:vAlign w:val="center"/>
            <w:hideMark/>
          </w:tcPr>
          <w:p w14:paraId="58593C46" w14:textId="77777777" w:rsidR="00E511BC" w:rsidRPr="000B2C22" w:rsidRDefault="00E511BC" w:rsidP="00947006">
            <w:pPr>
              <w:spacing w:line="240" w:lineRule="auto"/>
              <w:jc w:val="left"/>
              <w:rPr>
                <w:rFonts w:ascii="Calibri" w:eastAsia="Times New Roman" w:hAnsi="Calibri" w:cs="Calibri"/>
                <w:color w:val="000000"/>
                <w:sz w:val="16"/>
                <w:lang w:eastAsia="ru-RU"/>
              </w:rPr>
            </w:pPr>
            <w:r w:rsidRPr="000B2C22">
              <w:rPr>
                <w:rFonts w:ascii="Calibri" w:eastAsia="Times New Roman" w:hAnsi="Calibri" w:cs="Calibri"/>
                <w:color w:val="000000"/>
                <w:sz w:val="16"/>
                <w:lang w:eastAsia="ru-RU"/>
              </w:rPr>
              <w:t xml:space="preserve"> ДИАМЕТР ОКРУЖНОСТИ ЦЕНТРОВ ТЕЛ КАЧЕНИЯ, ММ</w:t>
            </w:r>
          </w:p>
        </w:tc>
      </w:tr>
      <w:tr w:rsidR="00E511BC" w:rsidRPr="000B2C22" w14:paraId="03C10758" w14:textId="77777777" w:rsidTr="00E511BC">
        <w:trPr>
          <w:trHeight w:val="114"/>
        </w:trPr>
        <w:tc>
          <w:tcPr>
            <w:tcW w:w="8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4B084"/>
            <w:hideMark/>
          </w:tcPr>
          <w:p w14:paraId="6D08BD8A" w14:textId="77777777" w:rsidR="00E511BC" w:rsidRPr="00A83303" w:rsidRDefault="00E511BC" w:rsidP="00947006">
            <w:pPr>
              <w:spacing w:line="240" w:lineRule="auto"/>
              <w:jc w:val="left"/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  <w:lang w:eastAsia="ru-RU"/>
              </w:rPr>
            </w:pPr>
            <w:r w:rsidRPr="00A83303">
              <w:rPr>
                <w:rFonts w:asciiTheme="minorHAnsi" w:hAnsiTheme="minorHAnsi" w:cstheme="minorHAnsi"/>
                <w:sz w:val="16"/>
                <w:szCs w:val="16"/>
              </w:rPr>
              <w:t>25</w:t>
            </w:r>
          </w:p>
        </w:tc>
        <w:tc>
          <w:tcPr>
            <w:tcW w:w="9227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4B084"/>
            <w:vAlign w:val="center"/>
            <w:hideMark/>
          </w:tcPr>
          <w:p w14:paraId="035C3745" w14:textId="77777777" w:rsidR="00E511BC" w:rsidRPr="000B2C22" w:rsidRDefault="00E511BC" w:rsidP="00947006">
            <w:pPr>
              <w:spacing w:line="240" w:lineRule="auto"/>
              <w:jc w:val="left"/>
              <w:rPr>
                <w:rFonts w:ascii="Calibri" w:eastAsia="Times New Roman" w:hAnsi="Calibri" w:cs="Calibri"/>
                <w:color w:val="000000"/>
                <w:sz w:val="16"/>
                <w:lang w:eastAsia="ru-RU"/>
              </w:rPr>
            </w:pPr>
            <w:r w:rsidRPr="000B2C22">
              <w:rPr>
                <w:rFonts w:ascii="Calibri" w:eastAsia="Times New Roman" w:hAnsi="Calibri" w:cs="Calibri"/>
                <w:color w:val="000000"/>
                <w:sz w:val="16"/>
                <w:lang w:eastAsia="ru-RU"/>
              </w:rPr>
              <w:t xml:space="preserve"> ДЛИНА РОЛИКА (ЕСЛИ ПОДШИПНИК ШАРИКОВЫЙ, ТО 0), ММ</w:t>
            </w:r>
          </w:p>
        </w:tc>
      </w:tr>
      <w:tr w:rsidR="00E511BC" w:rsidRPr="000B2C22" w14:paraId="19FF742F" w14:textId="77777777" w:rsidTr="00E511BC">
        <w:trPr>
          <w:trHeight w:val="114"/>
        </w:trPr>
        <w:tc>
          <w:tcPr>
            <w:tcW w:w="8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A9D08E"/>
            <w:hideMark/>
          </w:tcPr>
          <w:p w14:paraId="1F437411" w14:textId="77777777" w:rsidR="00E511BC" w:rsidRPr="00A83303" w:rsidRDefault="00E511BC" w:rsidP="00947006">
            <w:pPr>
              <w:spacing w:line="240" w:lineRule="auto"/>
              <w:jc w:val="left"/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  <w:lang w:eastAsia="ru-RU"/>
              </w:rPr>
            </w:pPr>
            <w:r w:rsidRPr="00A83303">
              <w:rPr>
                <w:rFonts w:asciiTheme="minorHAnsi" w:hAnsiTheme="minorHAnsi" w:cstheme="minorHAnsi"/>
                <w:sz w:val="16"/>
                <w:szCs w:val="16"/>
              </w:rPr>
              <w:t>39</w:t>
            </w:r>
          </w:p>
        </w:tc>
        <w:tc>
          <w:tcPr>
            <w:tcW w:w="9227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9D08E"/>
            <w:vAlign w:val="center"/>
            <w:hideMark/>
          </w:tcPr>
          <w:p w14:paraId="79C87362" w14:textId="77777777" w:rsidR="00E511BC" w:rsidRPr="000B2C22" w:rsidRDefault="00E511BC" w:rsidP="00947006">
            <w:pPr>
              <w:spacing w:line="240" w:lineRule="auto"/>
              <w:jc w:val="left"/>
              <w:rPr>
                <w:rFonts w:ascii="Calibri" w:eastAsia="Times New Roman" w:hAnsi="Calibri" w:cs="Calibri"/>
                <w:color w:val="000000"/>
                <w:sz w:val="16"/>
                <w:lang w:eastAsia="ru-RU"/>
              </w:rPr>
            </w:pPr>
            <w:r w:rsidRPr="000B2C22">
              <w:rPr>
                <w:rFonts w:ascii="Calibri" w:eastAsia="Times New Roman" w:hAnsi="Calibri" w:cs="Calibri"/>
                <w:color w:val="000000"/>
                <w:sz w:val="16"/>
                <w:lang w:eastAsia="ru-RU"/>
              </w:rPr>
              <w:t xml:space="preserve"> ЧИСЛО ТЕЛ КАЧЕНИЯ В ОДНОМ РЯДУ ПОДШИПНИКА</w:t>
            </w:r>
          </w:p>
        </w:tc>
      </w:tr>
      <w:tr w:rsidR="00E511BC" w:rsidRPr="000B2C22" w14:paraId="0D5686AE" w14:textId="77777777" w:rsidTr="00E511BC">
        <w:trPr>
          <w:trHeight w:val="114"/>
        </w:trPr>
        <w:tc>
          <w:tcPr>
            <w:tcW w:w="8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E699"/>
            <w:hideMark/>
          </w:tcPr>
          <w:p w14:paraId="7818F308" w14:textId="77777777" w:rsidR="00E511BC" w:rsidRPr="00A83303" w:rsidRDefault="00E511BC" w:rsidP="00947006">
            <w:pPr>
              <w:spacing w:line="240" w:lineRule="auto"/>
              <w:jc w:val="left"/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  <w:lang w:eastAsia="ru-RU"/>
              </w:rPr>
            </w:pPr>
            <w:r w:rsidRPr="00A83303">
              <w:rPr>
                <w:rFonts w:asciiTheme="minorHAnsi" w:hAnsiTheme="minorHAnsi" w:cstheme="minorHAnsi"/>
                <w:sz w:val="16"/>
                <w:szCs w:val="16"/>
              </w:rPr>
              <w:t>1</w:t>
            </w:r>
          </w:p>
        </w:tc>
        <w:tc>
          <w:tcPr>
            <w:tcW w:w="9227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E699"/>
            <w:vAlign w:val="center"/>
            <w:hideMark/>
          </w:tcPr>
          <w:p w14:paraId="70307071" w14:textId="77777777" w:rsidR="00E511BC" w:rsidRPr="000B2C22" w:rsidRDefault="00E511BC" w:rsidP="00947006">
            <w:pPr>
              <w:spacing w:line="240" w:lineRule="auto"/>
              <w:jc w:val="left"/>
              <w:rPr>
                <w:rFonts w:ascii="Calibri" w:eastAsia="Times New Roman" w:hAnsi="Calibri" w:cs="Calibri"/>
                <w:color w:val="000000"/>
                <w:sz w:val="16"/>
                <w:lang w:eastAsia="ru-RU"/>
              </w:rPr>
            </w:pPr>
            <w:r w:rsidRPr="000B2C22">
              <w:rPr>
                <w:rFonts w:ascii="Calibri" w:eastAsia="Times New Roman" w:hAnsi="Calibri" w:cs="Calibri"/>
                <w:color w:val="000000"/>
                <w:sz w:val="16"/>
                <w:lang w:eastAsia="ru-RU"/>
              </w:rPr>
              <w:t>ЧИСЛО РЯДОВ ТЕЛ КАЧЕНИЯ</w:t>
            </w:r>
          </w:p>
        </w:tc>
      </w:tr>
      <w:tr w:rsidR="00E511BC" w:rsidRPr="000B2C22" w14:paraId="485BC741" w14:textId="77777777" w:rsidTr="00E511BC">
        <w:trPr>
          <w:trHeight w:val="114"/>
        </w:trPr>
        <w:tc>
          <w:tcPr>
            <w:tcW w:w="8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E7E6E6"/>
            <w:hideMark/>
          </w:tcPr>
          <w:p w14:paraId="4B797CC7" w14:textId="77777777" w:rsidR="00E511BC" w:rsidRPr="00A83303" w:rsidRDefault="00E511BC" w:rsidP="00947006">
            <w:pPr>
              <w:spacing w:line="240" w:lineRule="auto"/>
              <w:jc w:val="left"/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  <w:lang w:eastAsia="ru-RU"/>
              </w:rPr>
            </w:pPr>
            <w:r w:rsidRPr="00A83303">
              <w:rPr>
                <w:rFonts w:asciiTheme="minorHAnsi" w:hAnsiTheme="minorHAnsi" w:cstheme="minorHAnsi"/>
                <w:sz w:val="16"/>
                <w:szCs w:val="16"/>
              </w:rPr>
              <w:t>0</w:t>
            </w:r>
          </w:p>
        </w:tc>
        <w:tc>
          <w:tcPr>
            <w:tcW w:w="9227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E7E6E6"/>
            <w:vAlign w:val="center"/>
            <w:hideMark/>
          </w:tcPr>
          <w:p w14:paraId="0EB4C7A5" w14:textId="77777777" w:rsidR="00E511BC" w:rsidRPr="000B2C22" w:rsidRDefault="00E511BC" w:rsidP="00947006">
            <w:pPr>
              <w:spacing w:line="240" w:lineRule="auto"/>
              <w:jc w:val="left"/>
              <w:rPr>
                <w:rFonts w:ascii="Calibri" w:eastAsia="Times New Roman" w:hAnsi="Calibri" w:cs="Calibri"/>
                <w:color w:val="000000"/>
                <w:sz w:val="16"/>
                <w:lang w:eastAsia="ru-RU"/>
              </w:rPr>
            </w:pPr>
            <w:r w:rsidRPr="000B2C22">
              <w:rPr>
                <w:rFonts w:ascii="Calibri" w:eastAsia="Times New Roman" w:hAnsi="Calibri" w:cs="Calibri"/>
                <w:color w:val="000000"/>
                <w:sz w:val="16"/>
                <w:lang w:eastAsia="ru-RU"/>
              </w:rPr>
              <w:t xml:space="preserve"> НОМИНАЛЬНЫЙ УГОЛ КОНТАКТА ПОДШИПНИКА, ГРАД.</w:t>
            </w:r>
          </w:p>
        </w:tc>
      </w:tr>
      <w:tr w:rsidR="00E511BC" w:rsidRPr="000B2C22" w14:paraId="3886039D" w14:textId="77777777" w:rsidTr="00E511BC">
        <w:trPr>
          <w:trHeight w:val="114"/>
        </w:trPr>
        <w:tc>
          <w:tcPr>
            <w:tcW w:w="8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E699"/>
            <w:hideMark/>
          </w:tcPr>
          <w:p w14:paraId="03F7D8F1" w14:textId="77777777" w:rsidR="00E511BC" w:rsidRPr="00A83303" w:rsidRDefault="00E511BC" w:rsidP="00947006">
            <w:pPr>
              <w:spacing w:line="240" w:lineRule="auto"/>
              <w:jc w:val="left"/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  <w:lang w:eastAsia="ru-RU"/>
              </w:rPr>
            </w:pPr>
            <w:r w:rsidRPr="00A83303">
              <w:rPr>
                <w:rFonts w:asciiTheme="minorHAnsi" w:hAnsiTheme="minorHAnsi" w:cstheme="minorHAnsi"/>
                <w:sz w:val="16"/>
                <w:szCs w:val="16"/>
              </w:rPr>
              <w:t>2</w:t>
            </w:r>
          </w:p>
        </w:tc>
        <w:tc>
          <w:tcPr>
            <w:tcW w:w="3556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FE699"/>
            <w:vAlign w:val="center"/>
            <w:hideMark/>
          </w:tcPr>
          <w:p w14:paraId="564A3E3C" w14:textId="77777777" w:rsidR="00E511BC" w:rsidRPr="000B2C22" w:rsidRDefault="00E511BC" w:rsidP="00947006">
            <w:pPr>
              <w:spacing w:line="240" w:lineRule="auto"/>
              <w:jc w:val="left"/>
              <w:rPr>
                <w:rFonts w:ascii="Calibri" w:eastAsia="Times New Roman" w:hAnsi="Calibri" w:cs="Calibri"/>
                <w:color w:val="000000"/>
                <w:sz w:val="16"/>
                <w:lang w:eastAsia="ru-RU"/>
              </w:rPr>
            </w:pPr>
            <w:r w:rsidRPr="000B2C22">
              <w:rPr>
                <w:rFonts w:ascii="Calibri" w:eastAsia="Times New Roman" w:hAnsi="Calibri" w:cs="Calibri"/>
                <w:color w:val="000000"/>
                <w:sz w:val="16"/>
                <w:lang w:eastAsia="ru-RU"/>
              </w:rPr>
              <w:t>КОЭФФИЦИЕНТ ВРАЩЕНИЯ</w:t>
            </w:r>
          </w:p>
        </w:tc>
        <w:tc>
          <w:tcPr>
            <w:tcW w:w="5670" w:type="dxa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000000" w:fill="FFE699"/>
            <w:vAlign w:val="center"/>
            <w:hideMark/>
          </w:tcPr>
          <w:p w14:paraId="794275D6" w14:textId="77777777" w:rsidR="00E511BC" w:rsidRPr="000B2C22" w:rsidRDefault="00E511BC" w:rsidP="00947006">
            <w:pPr>
              <w:spacing w:line="240" w:lineRule="auto"/>
              <w:jc w:val="left"/>
              <w:rPr>
                <w:rFonts w:ascii="Calibri" w:eastAsia="Times New Roman" w:hAnsi="Calibri" w:cs="Calibri"/>
                <w:sz w:val="16"/>
                <w:lang w:eastAsia="ru-RU"/>
              </w:rPr>
            </w:pPr>
            <w:r w:rsidRPr="000B2C22">
              <w:rPr>
                <w:rFonts w:ascii="Calibri" w:eastAsia="Times New Roman" w:hAnsi="Calibri" w:cs="Calibri"/>
                <w:sz w:val="16"/>
                <w:lang w:eastAsia="ru-RU"/>
              </w:rPr>
              <w:t>1 - ЕСЛИ ВРАЩАЕТСЯ ВНУТРЕННЕЕ КОЛЬЦО ПОДШИПНИКА</w:t>
            </w:r>
          </w:p>
          <w:p w14:paraId="05AF7E1E" w14:textId="77777777" w:rsidR="00E511BC" w:rsidRPr="000B2C22" w:rsidRDefault="00E511BC" w:rsidP="00947006">
            <w:pPr>
              <w:spacing w:line="240" w:lineRule="auto"/>
              <w:jc w:val="left"/>
              <w:rPr>
                <w:rFonts w:ascii="Calibri" w:eastAsia="Times New Roman" w:hAnsi="Calibri" w:cs="Calibri"/>
                <w:sz w:val="16"/>
                <w:lang w:eastAsia="ru-RU"/>
              </w:rPr>
            </w:pPr>
            <w:r w:rsidRPr="000B2C22">
              <w:rPr>
                <w:rFonts w:ascii="Calibri" w:eastAsia="Times New Roman" w:hAnsi="Calibri" w:cs="Calibri"/>
                <w:sz w:val="16"/>
                <w:lang w:eastAsia="ru-RU"/>
              </w:rPr>
              <w:t>2 - ЕСЛИ ВРАЩАЕТСЯ НАРУЖНЕЕ КОЛЬЦО ПОДШИПНИКА</w:t>
            </w:r>
          </w:p>
        </w:tc>
      </w:tr>
      <w:tr w:rsidR="00E511BC" w:rsidRPr="000B2C22" w14:paraId="40AD13E4" w14:textId="77777777" w:rsidTr="00E511BC">
        <w:trPr>
          <w:trHeight w:val="114"/>
        </w:trPr>
        <w:tc>
          <w:tcPr>
            <w:tcW w:w="8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6DCE4"/>
            <w:hideMark/>
          </w:tcPr>
          <w:p w14:paraId="08457927" w14:textId="77777777" w:rsidR="00E511BC" w:rsidRPr="00A83303" w:rsidRDefault="00E511BC" w:rsidP="00947006">
            <w:pPr>
              <w:spacing w:line="240" w:lineRule="auto"/>
              <w:jc w:val="left"/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  <w:lang w:eastAsia="ru-RU"/>
              </w:rPr>
            </w:pPr>
            <w:r w:rsidRPr="00A83303">
              <w:rPr>
                <w:rFonts w:asciiTheme="minorHAnsi" w:hAnsiTheme="minorHAnsi" w:cstheme="minorHAnsi"/>
                <w:sz w:val="16"/>
                <w:szCs w:val="16"/>
              </w:rPr>
              <w:t>7</w:t>
            </w:r>
          </w:p>
        </w:tc>
        <w:tc>
          <w:tcPr>
            <w:tcW w:w="9227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6DCE4"/>
            <w:vAlign w:val="center"/>
            <w:hideMark/>
          </w:tcPr>
          <w:p w14:paraId="6C457BD9" w14:textId="77777777" w:rsidR="00E511BC" w:rsidRPr="000B2C22" w:rsidRDefault="00E511BC" w:rsidP="00947006">
            <w:pPr>
              <w:spacing w:line="240" w:lineRule="auto"/>
              <w:jc w:val="left"/>
              <w:rPr>
                <w:rFonts w:ascii="Calibri" w:eastAsia="Times New Roman" w:hAnsi="Calibri" w:cs="Calibri"/>
                <w:sz w:val="16"/>
                <w:lang w:eastAsia="ru-RU"/>
              </w:rPr>
            </w:pPr>
            <w:r w:rsidRPr="000B2C22">
              <w:rPr>
                <w:rFonts w:ascii="Calibri" w:eastAsia="Times New Roman" w:hAnsi="Calibri" w:cs="Calibri"/>
                <w:color w:val="000000"/>
                <w:sz w:val="16"/>
                <w:lang w:eastAsia="ru-RU"/>
              </w:rPr>
              <w:t xml:space="preserve"> КОЛИЧЕСТВО ПЕРЕДАЧ </w:t>
            </w:r>
          </w:p>
        </w:tc>
      </w:tr>
      <w:tr w:rsidR="00E511BC" w:rsidRPr="000B2C22" w14:paraId="0F4BB493" w14:textId="77777777" w:rsidTr="00E511BC">
        <w:trPr>
          <w:trHeight w:val="114"/>
        </w:trPr>
        <w:tc>
          <w:tcPr>
            <w:tcW w:w="8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C6E0B4"/>
            <w:hideMark/>
          </w:tcPr>
          <w:p w14:paraId="4AE0E692" w14:textId="77777777" w:rsidR="00E511BC" w:rsidRPr="00A83303" w:rsidRDefault="00E511BC" w:rsidP="00947006">
            <w:pPr>
              <w:spacing w:line="240" w:lineRule="auto"/>
              <w:jc w:val="left"/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  <w:lang w:eastAsia="ru-RU"/>
              </w:rPr>
            </w:pPr>
            <w:r w:rsidRPr="00A83303">
              <w:rPr>
                <w:rFonts w:asciiTheme="minorHAnsi" w:hAnsiTheme="minorHAnsi" w:cstheme="minorHAnsi"/>
                <w:sz w:val="16"/>
                <w:szCs w:val="16"/>
              </w:rPr>
              <w:t>400</w:t>
            </w:r>
          </w:p>
        </w:tc>
        <w:tc>
          <w:tcPr>
            <w:tcW w:w="9227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0B4"/>
            <w:vAlign w:val="center"/>
            <w:hideMark/>
          </w:tcPr>
          <w:p w14:paraId="30FA5997" w14:textId="77777777" w:rsidR="00E511BC" w:rsidRPr="000B2C22" w:rsidRDefault="00E511BC" w:rsidP="00947006">
            <w:pPr>
              <w:spacing w:line="240" w:lineRule="auto"/>
              <w:jc w:val="left"/>
              <w:rPr>
                <w:rFonts w:ascii="Calibri" w:eastAsia="Times New Roman" w:hAnsi="Calibri" w:cs="Calibri"/>
                <w:color w:val="000000"/>
                <w:sz w:val="16"/>
                <w:lang w:eastAsia="ru-RU"/>
              </w:rPr>
            </w:pPr>
            <w:r w:rsidRPr="000B2C22">
              <w:rPr>
                <w:rFonts w:ascii="Calibri" w:eastAsia="Times New Roman" w:hAnsi="Calibri" w:cs="Calibri"/>
                <w:color w:val="000000"/>
                <w:sz w:val="16"/>
                <w:lang w:eastAsia="ru-RU"/>
              </w:rPr>
              <w:t xml:space="preserve"> МАКСИМАЛЬНЫЙ МОМЕНТ ДВИГАТЕЛЯ, Нм</w:t>
            </w:r>
          </w:p>
        </w:tc>
      </w:tr>
      <w:tr w:rsidR="00E511BC" w:rsidRPr="000B2C22" w14:paraId="3AB7F0AD" w14:textId="77777777" w:rsidTr="00E511BC">
        <w:trPr>
          <w:trHeight w:val="114"/>
        </w:trPr>
        <w:tc>
          <w:tcPr>
            <w:tcW w:w="8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6DCE4"/>
            <w:hideMark/>
          </w:tcPr>
          <w:p w14:paraId="665B2026" w14:textId="77777777" w:rsidR="00E511BC" w:rsidRPr="00A83303" w:rsidRDefault="00E511BC" w:rsidP="00947006">
            <w:pPr>
              <w:spacing w:line="240" w:lineRule="auto"/>
              <w:jc w:val="left"/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  <w:lang w:eastAsia="ru-RU"/>
              </w:rPr>
            </w:pPr>
            <w:r w:rsidRPr="00A83303">
              <w:rPr>
                <w:rFonts w:asciiTheme="minorHAnsi" w:hAnsiTheme="minorHAnsi" w:cstheme="minorHAnsi"/>
                <w:sz w:val="16"/>
                <w:szCs w:val="16"/>
              </w:rPr>
              <w:t>2000</w:t>
            </w:r>
          </w:p>
        </w:tc>
        <w:tc>
          <w:tcPr>
            <w:tcW w:w="9227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6DCE4"/>
            <w:vAlign w:val="center"/>
            <w:hideMark/>
          </w:tcPr>
          <w:p w14:paraId="50ED4D36" w14:textId="77777777" w:rsidR="00E511BC" w:rsidRPr="000B2C22" w:rsidRDefault="00E511BC" w:rsidP="00947006">
            <w:pPr>
              <w:spacing w:line="240" w:lineRule="auto"/>
              <w:jc w:val="left"/>
              <w:rPr>
                <w:rFonts w:ascii="Calibri" w:eastAsia="Times New Roman" w:hAnsi="Calibri" w:cs="Calibri"/>
                <w:color w:val="000000"/>
                <w:sz w:val="16"/>
                <w:lang w:eastAsia="ru-RU"/>
              </w:rPr>
            </w:pPr>
            <w:r w:rsidRPr="000B2C22">
              <w:rPr>
                <w:rFonts w:ascii="Calibri" w:eastAsia="Times New Roman" w:hAnsi="Calibri" w:cs="Calibri"/>
                <w:color w:val="000000"/>
                <w:sz w:val="16"/>
                <w:lang w:eastAsia="ru-RU"/>
              </w:rPr>
              <w:t xml:space="preserve"> Максимальная частота вращения ведущего вала, ОБ/МИН</w:t>
            </w:r>
          </w:p>
        </w:tc>
      </w:tr>
      <w:tr w:rsidR="00E511BC" w:rsidRPr="000B2C22" w14:paraId="771D38B6" w14:textId="77777777" w:rsidTr="00E511BC">
        <w:trPr>
          <w:trHeight w:val="114"/>
        </w:trPr>
        <w:tc>
          <w:tcPr>
            <w:tcW w:w="8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CE4D6"/>
            <w:hideMark/>
          </w:tcPr>
          <w:p w14:paraId="3D98F171" w14:textId="77777777" w:rsidR="00E511BC" w:rsidRPr="00A83303" w:rsidRDefault="00E511BC" w:rsidP="00947006">
            <w:pPr>
              <w:spacing w:line="240" w:lineRule="auto"/>
              <w:jc w:val="left"/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  <w:lang w:eastAsia="ru-RU"/>
              </w:rPr>
            </w:pPr>
            <w:r w:rsidRPr="00A83303">
              <w:rPr>
                <w:rFonts w:asciiTheme="minorHAnsi" w:hAnsiTheme="minorHAnsi" w:cstheme="minorHAnsi"/>
                <w:sz w:val="16"/>
                <w:szCs w:val="16"/>
              </w:rPr>
              <w:t>0.44</w:t>
            </w:r>
          </w:p>
        </w:tc>
        <w:tc>
          <w:tcPr>
            <w:tcW w:w="9227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vAlign w:val="center"/>
            <w:hideMark/>
          </w:tcPr>
          <w:p w14:paraId="2F7358AA" w14:textId="77777777" w:rsidR="00E511BC" w:rsidRPr="000B2C22" w:rsidRDefault="00E511BC" w:rsidP="00947006">
            <w:pPr>
              <w:spacing w:line="240" w:lineRule="auto"/>
              <w:jc w:val="left"/>
              <w:rPr>
                <w:rFonts w:ascii="Calibri" w:eastAsia="Times New Roman" w:hAnsi="Calibri" w:cs="Calibri"/>
                <w:color w:val="000000"/>
                <w:sz w:val="16"/>
                <w:lang w:eastAsia="ru-RU"/>
              </w:rPr>
            </w:pPr>
            <w:r w:rsidRPr="000B2C22">
              <w:rPr>
                <w:rFonts w:ascii="Calibri" w:eastAsia="Times New Roman" w:hAnsi="Calibri" w:cs="Calibri"/>
                <w:color w:val="000000"/>
                <w:sz w:val="16"/>
                <w:lang w:eastAsia="ru-RU"/>
              </w:rPr>
              <w:t xml:space="preserve"> Коэффициент использования двигателя</w:t>
            </w:r>
          </w:p>
        </w:tc>
      </w:tr>
      <w:tr w:rsidR="00E511BC" w:rsidRPr="000B2C22" w14:paraId="48D10A3B" w14:textId="77777777" w:rsidTr="00E511BC">
        <w:trPr>
          <w:trHeight w:val="114"/>
        </w:trPr>
        <w:tc>
          <w:tcPr>
            <w:tcW w:w="8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9E1F2"/>
            <w:hideMark/>
          </w:tcPr>
          <w:p w14:paraId="37159ED8" w14:textId="77777777" w:rsidR="00E511BC" w:rsidRPr="00A83303" w:rsidRDefault="00E511BC" w:rsidP="00947006">
            <w:pPr>
              <w:spacing w:line="240" w:lineRule="auto"/>
              <w:jc w:val="left"/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  <w:lang w:eastAsia="ru-RU"/>
              </w:rPr>
            </w:pPr>
            <w:r w:rsidRPr="00A83303">
              <w:rPr>
                <w:rFonts w:asciiTheme="minorHAnsi" w:hAnsiTheme="minorHAnsi" w:cstheme="minorHAnsi"/>
                <w:sz w:val="16"/>
                <w:szCs w:val="16"/>
              </w:rPr>
              <w:t>3500</w:t>
            </w:r>
          </w:p>
        </w:tc>
        <w:tc>
          <w:tcPr>
            <w:tcW w:w="9227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E1F2"/>
            <w:vAlign w:val="center"/>
            <w:hideMark/>
          </w:tcPr>
          <w:p w14:paraId="537BA0B4" w14:textId="77777777" w:rsidR="00E511BC" w:rsidRPr="000B2C22" w:rsidRDefault="00E511BC" w:rsidP="00947006">
            <w:pPr>
              <w:spacing w:line="240" w:lineRule="auto"/>
              <w:jc w:val="left"/>
              <w:rPr>
                <w:rFonts w:ascii="Calibri" w:eastAsia="Times New Roman" w:hAnsi="Calibri" w:cs="Calibri"/>
                <w:color w:val="000000"/>
                <w:sz w:val="16"/>
                <w:lang w:eastAsia="ru-RU"/>
              </w:rPr>
            </w:pPr>
            <w:r w:rsidRPr="000B2C22">
              <w:rPr>
                <w:rFonts w:ascii="Calibri" w:eastAsia="Times New Roman" w:hAnsi="Calibri" w:cs="Calibri"/>
                <w:color w:val="000000"/>
                <w:sz w:val="16"/>
                <w:lang w:eastAsia="ru-RU"/>
              </w:rPr>
              <w:t xml:space="preserve"> Средняя частота вращения двигателя, ОБ/МИН</w:t>
            </w:r>
          </w:p>
        </w:tc>
      </w:tr>
      <w:tr w:rsidR="00E511BC" w:rsidRPr="000B2C22" w14:paraId="326D4201" w14:textId="77777777" w:rsidTr="00E511BC">
        <w:trPr>
          <w:trHeight w:val="114"/>
        </w:trPr>
        <w:tc>
          <w:tcPr>
            <w:tcW w:w="8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E2EFDA"/>
            <w:hideMark/>
          </w:tcPr>
          <w:p w14:paraId="16826868" w14:textId="77777777" w:rsidR="00E511BC" w:rsidRPr="00A83303" w:rsidRDefault="00E511BC" w:rsidP="00947006">
            <w:pPr>
              <w:spacing w:line="240" w:lineRule="auto"/>
              <w:jc w:val="left"/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  <w:lang w:eastAsia="ru-RU"/>
              </w:rPr>
            </w:pPr>
            <w:r w:rsidRPr="00A83303">
              <w:rPr>
                <w:rFonts w:asciiTheme="minorHAnsi" w:hAnsiTheme="minorHAnsi" w:cstheme="minorHAnsi"/>
                <w:sz w:val="16"/>
                <w:szCs w:val="16"/>
              </w:rPr>
              <w:t>100000</w:t>
            </w:r>
          </w:p>
        </w:tc>
        <w:tc>
          <w:tcPr>
            <w:tcW w:w="9227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E2EFDA"/>
            <w:vAlign w:val="center"/>
            <w:hideMark/>
          </w:tcPr>
          <w:p w14:paraId="23EC11A2" w14:textId="77777777" w:rsidR="00E511BC" w:rsidRPr="000B2C22" w:rsidRDefault="00E511BC" w:rsidP="00947006">
            <w:pPr>
              <w:spacing w:line="240" w:lineRule="auto"/>
              <w:jc w:val="left"/>
              <w:rPr>
                <w:rFonts w:ascii="Calibri" w:eastAsia="Times New Roman" w:hAnsi="Calibri" w:cs="Calibri"/>
                <w:color w:val="000000"/>
                <w:sz w:val="16"/>
                <w:lang w:eastAsia="ru-RU"/>
              </w:rPr>
            </w:pPr>
            <w:r w:rsidRPr="000B2C22">
              <w:rPr>
                <w:rFonts w:ascii="Calibri" w:eastAsia="Times New Roman" w:hAnsi="Calibri" w:cs="Calibri"/>
                <w:color w:val="000000"/>
                <w:sz w:val="16"/>
                <w:lang w:eastAsia="ru-RU"/>
              </w:rPr>
              <w:t xml:space="preserve"> Пробег до капитального </w:t>
            </w:r>
            <w:proofErr w:type="spellStart"/>
            <w:proofErr w:type="gramStart"/>
            <w:r w:rsidRPr="000B2C22">
              <w:rPr>
                <w:rFonts w:ascii="Calibri" w:eastAsia="Times New Roman" w:hAnsi="Calibri" w:cs="Calibri"/>
                <w:color w:val="000000"/>
                <w:sz w:val="16"/>
                <w:lang w:eastAsia="ru-RU"/>
              </w:rPr>
              <w:t>ремонта,КМ</w:t>
            </w:r>
            <w:proofErr w:type="spellEnd"/>
            <w:proofErr w:type="gramEnd"/>
            <w:r w:rsidRPr="000B2C22">
              <w:rPr>
                <w:rFonts w:ascii="Calibri" w:eastAsia="Times New Roman" w:hAnsi="Calibri" w:cs="Calibri"/>
                <w:color w:val="000000"/>
                <w:sz w:val="16"/>
                <w:lang w:eastAsia="ru-RU"/>
              </w:rPr>
              <w:t xml:space="preserve"> </w:t>
            </w:r>
          </w:p>
        </w:tc>
      </w:tr>
      <w:tr w:rsidR="00E511BC" w:rsidRPr="000B2C22" w14:paraId="0964286E" w14:textId="77777777" w:rsidTr="00E511BC">
        <w:trPr>
          <w:trHeight w:val="114"/>
        </w:trPr>
        <w:tc>
          <w:tcPr>
            <w:tcW w:w="8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9D9D9"/>
            <w:hideMark/>
          </w:tcPr>
          <w:p w14:paraId="2489E526" w14:textId="77777777" w:rsidR="00E511BC" w:rsidRPr="00A83303" w:rsidRDefault="00E511BC" w:rsidP="00947006">
            <w:pPr>
              <w:spacing w:line="240" w:lineRule="auto"/>
              <w:jc w:val="left"/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  <w:lang w:eastAsia="ru-RU"/>
              </w:rPr>
            </w:pPr>
            <w:r w:rsidRPr="00A83303">
              <w:rPr>
                <w:rFonts w:asciiTheme="minorHAnsi" w:hAnsiTheme="minorHAnsi" w:cstheme="minorHAnsi"/>
                <w:sz w:val="16"/>
                <w:szCs w:val="16"/>
              </w:rPr>
              <w:t>60</w:t>
            </w:r>
          </w:p>
        </w:tc>
        <w:tc>
          <w:tcPr>
            <w:tcW w:w="9227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5928B2E7" w14:textId="77777777" w:rsidR="00E511BC" w:rsidRPr="000B2C22" w:rsidRDefault="00E511BC" w:rsidP="00947006">
            <w:pPr>
              <w:spacing w:line="240" w:lineRule="auto"/>
              <w:jc w:val="left"/>
              <w:rPr>
                <w:rFonts w:ascii="Calibri" w:eastAsia="Times New Roman" w:hAnsi="Calibri" w:cs="Calibri"/>
                <w:color w:val="000000"/>
                <w:sz w:val="16"/>
                <w:lang w:eastAsia="ru-RU"/>
              </w:rPr>
            </w:pPr>
            <w:r w:rsidRPr="000B2C22">
              <w:rPr>
                <w:rFonts w:ascii="Calibri" w:eastAsia="Times New Roman" w:hAnsi="Calibri" w:cs="Calibri"/>
                <w:color w:val="000000"/>
                <w:sz w:val="16"/>
                <w:lang w:eastAsia="ru-RU"/>
              </w:rPr>
              <w:t xml:space="preserve"> Средняя скорость, КМ/Ч</w:t>
            </w:r>
          </w:p>
        </w:tc>
      </w:tr>
      <w:tr w:rsidR="00E511BC" w:rsidRPr="000B2C22" w14:paraId="4FEF566F" w14:textId="77777777" w:rsidTr="00E511BC">
        <w:trPr>
          <w:trHeight w:val="114"/>
        </w:trPr>
        <w:tc>
          <w:tcPr>
            <w:tcW w:w="8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8CBAD"/>
            <w:hideMark/>
          </w:tcPr>
          <w:p w14:paraId="626FB5A3" w14:textId="77777777" w:rsidR="00E511BC" w:rsidRPr="00A83303" w:rsidRDefault="00E511BC" w:rsidP="00947006">
            <w:pPr>
              <w:spacing w:line="240" w:lineRule="auto"/>
              <w:jc w:val="left"/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  <w:lang w:eastAsia="ru-RU"/>
              </w:rPr>
            </w:pPr>
            <w:r w:rsidRPr="00A83303">
              <w:rPr>
                <w:rFonts w:asciiTheme="minorHAnsi" w:hAnsiTheme="minorHAnsi" w:cstheme="minorHAnsi"/>
                <w:sz w:val="16"/>
                <w:szCs w:val="16"/>
              </w:rPr>
              <w:t>0.1</w:t>
            </w:r>
          </w:p>
        </w:tc>
        <w:tc>
          <w:tcPr>
            <w:tcW w:w="9227" w:type="dxa"/>
            <w:gridSpan w:val="2"/>
            <w:vMerge w:val="restart"/>
            <w:tcBorders>
              <w:top w:val="nil"/>
              <w:left w:val="single" w:sz="4" w:space="0" w:color="auto"/>
              <w:right w:val="single" w:sz="4" w:space="0" w:color="auto"/>
            </w:tcBorders>
            <w:shd w:val="clear" w:color="000000" w:fill="F8CBAD"/>
            <w:vAlign w:val="center"/>
            <w:hideMark/>
          </w:tcPr>
          <w:p w14:paraId="72981876" w14:textId="77777777" w:rsidR="00E511BC" w:rsidRPr="000B2C22" w:rsidRDefault="00E511BC" w:rsidP="00947006">
            <w:pPr>
              <w:spacing w:line="240" w:lineRule="auto"/>
              <w:jc w:val="left"/>
              <w:rPr>
                <w:rFonts w:ascii="Calibri" w:eastAsia="Times New Roman" w:hAnsi="Calibri" w:cs="Calibri"/>
                <w:color w:val="000000"/>
                <w:sz w:val="16"/>
                <w:lang w:eastAsia="ru-RU"/>
              </w:rPr>
            </w:pPr>
            <w:r w:rsidRPr="000B2C22">
              <w:rPr>
                <w:rFonts w:ascii="Calibri" w:eastAsia="Times New Roman" w:hAnsi="Calibri" w:cs="Calibri"/>
                <w:color w:val="000000"/>
                <w:sz w:val="16"/>
                <w:lang w:eastAsia="ru-RU"/>
              </w:rPr>
              <w:t xml:space="preserve"> Относительная угловая скорость сателлитов на передачах</w:t>
            </w:r>
          </w:p>
        </w:tc>
      </w:tr>
      <w:tr w:rsidR="00E511BC" w:rsidRPr="000B2C22" w14:paraId="4C4F2BD4" w14:textId="77777777" w:rsidTr="00E511BC">
        <w:trPr>
          <w:trHeight w:val="114"/>
        </w:trPr>
        <w:tc>
          <w:tcPr>
            <w:tcW w:w="8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8CBAD"/>
            <w:hideMark/>
          </w:tcPr>
          <w:p w14:paraId="2BD3CBFF" w14:textId="77777777" w:rsidR="00E511BC" w:rsidRPr="00A83303" w:rsidRDefault="00E511BC" w:rsidP="00947006">
            <w:pPr>
              <w:spacing w:line="240" w:lineRule="auto"/>
              <w:jc w:val="left"/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  <w:lang w:eastAsia="ru-RU"/>
              </w:rPr>
            </w:pPr>
            <w:r w:rsidRPr="00A83303">
              <w:rPr>
                <w:rFonts w:asciiTheme="minorHAnsi" w:hAnsiTheme="minorHAnsi" w:cstheme="minorHAnsi"/>
                <w:sz w:val="16"/>
                <w:szCs w:val="16"/>
              </w:rPr>
              <w:t>1</w:t>
            </w:r>
          </w:p>
        </w:tc>
        <w:tc>
          <w:tcPr>
            <w:tcW w:w="9227" w:type="dxa"/>
            <w:gridSpan w:val="2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7745D026" w14:textId="77777777" w:rsidR="00E511BC" w:rsidRPr="000B2C22" w:rsidRDefault="00E511BC" w:rsidP="00947006">
            <w:pPr>
              <w:spacing w:line="240" w:lineRule="auto"/>
              <w:jc w:val="left"/>
              <w:rPr>
                <w:rFonts w:ascii="Calibri" w:eastAsia="Times New Roman" w:hAnsi="Calibri" w:cs="Calibri"/>
                <w:color w:val="000000"/>
                <w:sz w:val="16"/>
                <w:lang w:eastAsia="ru-RU"/>
              </w:rPr>
            </w:pPr>
          </w:p>
        </w:tc>
      </w:tr>
      <w:tr w:rsidR="00E511BC" w:rsidRPr="000B2C22" w14:paraId="5CFAC382" w14:textId="77777777" w:rsidTr="00E511BC">
        <w:trPr>
          <w:trHeight w:val="114"/>
        </w:trPr>
        <w:tc>
          <w:tcPr>
            <w:tcW w:w="8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8CBAD"/>
            <w:hideMark/>
          </w:tcPr>
          <w:p w14:paraId="14513EC2" w14:textId="77777777" w:rsidR="00E511BC" w:rsidRPr="00A83303" w:rsidRDefault="00E511BC" w:rsidP="00947006">
            <w:pPr>
              <w:spacing w:line="240" w:lineRule="auto"/>
              <w:jc w:val="left"/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  <w:lang w:eastAsia="ru-RU"/>
              </w:rPr>
            </w:pPr>
            <w:r w:rsidRPr="00A83303">
              <w:rPr>
                <w:rFonts w:asciiTheme="minorHAnsi" w:hAnsiTheme="minorHAnsi" w:cstheme="minorHAnsi"/>
                <w:sz w:val="16"/>
                <w:szCs w:val="16"/>
              </w:rPr>
              <w:t>1.3</w:t>
            </w:r>
          </w:p>
        </w:tc>
        <w:tc>
          <w:tcPr>
            <w:tcW w:w="9227" w:type="dxa"/>
            <w:gridSpan w:val="2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0BE14AAF" w14:textId="77777777" w:rsidR="00E511BC" w:rsidRPr="000B2C22" w:rsidRDefault="00E511BC" w:rsidP="00947006">
            <w:pPr>
              <w:spacing w:line="240" w:lineRule="auto"/>
              <w:jc w:val="left"/>
              <w:rPr>
                <w:rFonts w:ascii="Calibri" w:eastAsia="Times New Roman" w:hAnsi="Calibri" w:cs="Calibri"/>
                <w:color w:val="000000"/>
                <w:sz w:val="16"/>
                <w:lang w:eastAsia="ru-RU"/>
              </w:rPr>
            </w:pPr>
          </w:p>
        </w:tc>
      </w:tr>
      <w:tr w:rsidR="00E511BC" w:rsidRPr="000B2C22" w14:paraId="60A42FA0" w14:textId="77777777" w:rsidTr="00E511BC">
        <w:trPr>
          <w:trHeight w:val="114"/>
        </w:trPr>
        <w:tc>
          <w:tcPr>
            <w:tcW w:w="8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8CBAD"/>
            <w:hideMark/>
          </w:tcPr>
          <w:p w14:paraId="1B2B4B50" w14:textId="77777777" w:rsidR="00E511BC" w:rsidRPr="00A83303" w:rsidRDefault="00E511BC" w:rsidP="00947006">
            <w:pPr>
              <w:spacing w:line="240" w:lineRule="auto"/>
              <w:jc w:val="left"/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  <w:lang w:eastAsia="ru-RU"/>
              </w:rPr>
            </w:pPr>
            <w:r w:rsidRPr="00A83303">
              <w:rPr>
                <w:rFonts w:asciiTheme="minorHAnsi" w:hAnsiTheme="minorHAnsi" w:cstheme="minorHAnsi"/>
                <w:sz w:val="16"/>
                <w:szCs w:val="16"/>
              </w:rPr>
              <w:t>0.5</w:t>
            </w:r>
          </w:p>
        </w:tc>
        <w:tc>
          <w:tcPr>
            <w:tcW w:w="9227" w:type="dxa"/>
            <w:gridSpan w:val="2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66F503EB" w14:textId="77777777" w:rsidR="00E511BC" w:rsidRPr="000B2C22" w:rsidRDefault="00E511BC" w:rsidP="00947006">
            <w:pPr>
              <w:spacing w:line="240" w:lineRule="auto"/>
              <w:jc w:val="left"/>
              <w:rPr>
                <w:rFonts w:ascii="Calibri" w:eastAsia="Times New Roman" w:hAnsi="Calibri" w:cs="Calibri"/>
                <w:color w:val="000000"/>
                <w:sz w:val="16"/>
                <w:lang w:eastAsia="ru-RU"/>
              </w:rPr>
            </w:pPr>
          </w:p>
        </w:tc>
      </w:tr>
      <w:tr w:rsidR="00E511BC" w:rsidRPr="000B2C22" w14:paraId="6BD138BA" w14:textId="77777777" w:rsidTr="00E511BC">
        <w:trPr>
          <w:trHeight w:val="114"/>
        </w:trPr>
        <w:tc>
          <w:tcPr>
            <w:tcW w:w="8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8CBAD"/>
            <w:hideMark/>
          </w:tcPr>
          <w:p w14:paraId="15C4047D" w14:textId="77777777" w:rsidR="00E511BC" w:rsidRPr="00A83303" w:rsidRDefault="00E511BC" w:rsidP="00947006">
            <w:pPr>
              <w:spacing w:line="240" w:lineRule="auto"/>
              <w:jc w:val="left"/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  <w:lang w:eastAsia="ru-RU"/>
              </w:rPr>
            </w:pPr>
            <w:r w:rsidRPr="00A83303">
              <w:rPr>
                <w:rFonts w:asciiTheme="minorHAnsi" w:hAnsiTheme="minorHAnsi" w:cstheme="minorHAnsi"/>
                <w:sz w:val="16"/>
                <w:szCs w:val="16"/>
              </w:rPr>
              <w:t>2</w:t>
            </w:r>
          </w:p>
        </w:tc>
        <w:tc>
          <w:tcPr>
            <w:tcW w:w="9227" w:type="dxa"/>
            <w:gridSpan w:val="2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1BECF073" w14:textId="77777777" w:rsidR="00E511BC" w:rsidRPr="000B2C22" w:rsidRDefault="00E511BC" w:rsidP="00947006">
            <w:pPr>
              <w:spacing w:line="240" w:lineRule="auto"/>
              <w:jc w:val="left"/>
              <w:rPr>
                <w:rFonts w:ascii="Calibri" w:eastAsia="Times New Roman" w:hAnsi="Calibri" w:cs="Calibri"/>
                <w:color w:val="000000"/>
                <w:sz w:val="16"/>
                <w:lang w:eastAsia="ru-RU"/>
              </w:rPr>
            </w:pPr>
          </w:p>
        </w:tc>
      </w:tr>
      <w:tr w:rsidR="00E511BC" w:rsidRPr="000B2C22" w14:paraId="01A0E48E" w14:textId="77777777" w:rsidTr="00E511BC">
        <w:trPr>
          <w:trHeight w:val="114"/>
        </w:trPr>
        <w:tc>
          <w:tcPr>
            <w:tcW w:w="8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8CBAD"/>
            <w:hideMark/>
          </w:tcPr>
          <w:p w14:paraId="547A2650" w14:textId="77777777" w:rsidR="00E511BC" w:rsidRPr="00A83303" w:rsidRDefault="00E511BC" w:rsidP="00947006">
            <w:pPr>
              <w:spacing w:line="240" w:lineRule="auto"/>
              <w:jc w:val="left"/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  <w:lang w:eastAsia="ru-RU"/>
              </w:rPr>
            </w:pPr>
            <w:r w:rsidRPr="00A83303">
              <w:rPr>
                <w:rFonts w:asciiTheme="minorHAnsi" w:hAnsiTheme="minorHAnsi" w:cstheme="minorHAnsi"/>
                <w:sz w:val="16"/>
                <w:szCs w:val="16"/>
              </w:rPr>
              <w:t>3</w:t>
            </w:r>
          </w:p>
        </w:tc>
        <w:tc>
          <w:tcPr>
            <w:tcW w:w="9227" w:type="dxa"/>
            <w:gridSpan w:val="2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6D1CB6E2" w14:textId="77777777" w:rsidR="00E511BC" w:rsidRPr="000B2C22" w:rsidRDefault="00E511BC" w:rsidP="00947006">
            <w:pPr>
              <w:spacing w:line="240" w:lineRule="auto"/>
              <w:jc w:val="left"/>
              <w:rPr>
                <w:rFonts w:ascii="Calibri" w:eastAsia="Times New Roman" w:hAnsi="Calibri" w:cs="Calibri"/>
                <w:color w:val="000000"/>
                <w:sz w:val="16"/>
                <w:lang w:eastAsia="ru-RU"/>
              </w:rPr>
            </w:pPr>
          </w:p>
        </w:tc>
      </w:tr>
      <w:tr w:rsidR="00E511BC" w:rsidRPr="000B2C22" w14:paraId="06C6A822" w14:textId="77777777" w:rsidTr="00E511BC">
        <w:trPr>
          <w:trHeight w:val="114"/>
        </w:trPr>
        <w:tc>
          <w:tcPr>
            <w:tcW w:w="8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8CBAD"/>
            <w:hideMark/>
          </w:tcPr>
          <w:p w14:paraId="146CD728" w14:textId="77777777" w:rsidR="00E511BC" w:rsidRPr="00A83303" w:rsidRDefault="00E511BC" w:rsidP="00947006">
            <w:pPr>
              <w:spacing w:line="240" w:lineRule="auto"/>
              <w:jc w:val="left"/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  <w:lang w:eastAsia="ru-RU"/>
              </w:rPr>
            </w:pPr>
            <w:r w:rsidRPr="00A83303">
              <w:rPr>
                <w:rFonts w:asciiTheme="minorHAnsi" w:hAnsiTheme="minorHAnsi" w:cstheme="minorHAnsi"/>
                <w:sz w:val="16"/>
                <w:szCs w:val="16"/>
              </w:rPr>
              <w:t>1</w:t>
            </w:r>
          </w:p>
        </w:tc>
        <w:tc>
          <w:tcPr>
            <w:tcW w:w="9227" w:type="dxa"/>
            <w:gridSpan w:val="2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2E86DC85" w14:textId="77777777" w:rsidR="00E511BC" w:rsidRPr="000B2C22" w:rsidRDefault="00E511BC" w:rsidP="00947006">
            <w:pPr>
              <w:spacing w:line="240" w:lineRule="auto"/>
              <w:jc w:val="left"/>
              <w:rPr>
                <w:rFonts w:ascii="Calibri" w:eastAsia="Times New Roman" w:hAnsi="Calibri" w:cs="Calibri"/>
                <w:color w:val="000000"/>
                <w:sz w:val="16"/>
                <w:lang w:eastAsia="ru-RU"/>
              </w:rPr>
            </w:pPr>
          </w:p>
        </w:tc>
      </w:tr>
      <w:tr w:rsidR="00E511BC" w:rsidRPr="000B2C22" w14:paraId="406DB7D6" w14:textId="77777777" w:rsidTr="00E511BC">
        <w:trPr>
          <w:trHeight w:val="114"/>
        </w:trPr>
        <w:tc>
          <w:tcPr>
            <w:tcW w:w="8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8CBAD"/>
            <w:hideMark/>
          </w:tcPr>
          <w:p w14:paraId="0E2CD8F7" w14:textId="77777777" w:rsidR="00E511BC" w:rsidRPr="00A83303" w:rsidRDefault="00E511BC" w:rsidP="00947006">
            <w:pPr>
              <w:spacing w:line="240" w:lineRule="auto"/>
              <w:jc w:val="left"/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  <w:lang w:eastAsia="ru-RU"/>
              </w:rPr>
            </w:pPr>
            <w:r w:rsidRPr="00A83303">
              <w:rPr>
                <w:rFonts w:asciiTheme="minorHAnsi" w:hAnsiTheme="minorHAnsi" w:cstheme="minorHAnsi"/>
                <w:sz w:val="16"/>
                <w:szCs w:val="16"/>
              </w:rPr>
              <w:t>0.2</w:t>
            </w:r>
          </w:p>
        </w:tc>
        <w:tc>
          <w:tcPr>
            <w:tcW w:w="9227" w:type="dxa"/>
            <w:gridSpan w:val="2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698C24D4" w14:textId="77777777" w:rsidR="00E511BC" w:rsidRPr="000B2C22" w:rsidRDefault="00E511BC" w:rsidP="00947006">
            <w:pPr>
              <w:spacing w:line="240" w:lineRule="auto"/>
              <w:jc w:val="left"/>
              <w:rPr>
                <w:rFonts w:ascii="Calibri" w:eastAsia="Times New Roman" w:hAnsi="Calibri" w:cs="Calibri"/>
                <w:color w:val="000000"/>
                <w:sz w:val="16"/>
                <w:lang w:eastAsia="ru-RU"/>
              </w:rPr>
            </w:pPr>
          </w:p>
        </w:tc>
      </w:tr>
      <w:tr w:rsidR="00E511BC" w:rsidRPr="000B2C22" w14:paraId="5EBD726A" w14:textId="77777777" w:rsidTr="00E511BC">
        <w:trPr>
          <w:trHeight w:val="114"/>
        </w:trPr>
        <w:tc>
          <w:tcPr>
            <w:tcW w:w="8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8CBAD"/>
            <w:hideMark/>
          </w:tcPr>
          <w:p w14:paraId="4C327498" w14:textId="77777777" w:rsidR="00E511BC" w:rsidRPr="00A83303" w:rsidRDefault="00E511BC" w:rsidP="00947006">
            <w:pPr>
              <w:spacing w:line="240" w:lineRule="auto"/>
              <w:jc w:val="left"/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  <w:lang w:eastAsia="ru-RU"/>
              </w:rPr>
            </w:pPr>
            <w:r w:rsidRPr="00A83303">
              <w:rPr>
                <w:rFonts w:asciiTheme="minorHAnsi" w:hAnsiTheme="minorHAnsi" w:cstheme="minorHAnsi"/>
                <w:sz w:val="16"/>
                <w:szCs w:val="16"/>
              </w:rPr>
              <w:t>1</w:t>
            </w:r>
          </w:p>
        </w:tc>
        <w:tc>
          <w:tcPr>
            <w:tcW w:w="9227" w:type="dxa"/>
            <w:gridSpan w:val="2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46AFBB9E" w14:textId="77777777" w:rsidR="00E511BC" w:rsidRPr="000B2C22" w:rsidRDefault="00E511BC" w:rsidP="00947006">
            <w:pPr>
              <w:spacing w:line="240" w:lineRule="auto"/>
              <w:jc w:val="left"/>
              <w:rPr>
                <w:rFonts w:ascii="Calibri" w:eastAsia="Times New Roman" w:hAnsi="Calibri" w:cs="Calibri"/>
                <w:color w:val="000000"/>
                <w:sz w:val="16"/>
                <w:lang w:eastAsia="ru-RU"/>
              </w:rPr>
            </w:pPr>
          </w:p>
        </w:tc>
      </w:tr>
      <w:tr w:rsidR="00E511BC" w:rsidRPr="000B2C22" w14:paraId="5C533873" w14:textId="77777777" w:rsidTr="00E511BC">
        <w:trPr>
          <w:trHeight w:val="114"/>
        </w:trPr>
        <w:tc>
          <w:tcPr>
            <w:tcW w:w="8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8CBAD"/>
            <w:hideMark/>
          </w:tcPr>
          <w:p w14:paraId="24DB3A6E" w14:textId="77777777" w:rsidR="00E511BC" w:rsidRPr="00A83303" w:rsidRDefault="00E511BC" w:rsidP="00947006">
            <w:pPr>
              <w:spacing w:line="240" w:lineRule="auto"/>
              <w:jc w:val="left"/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  <w:lang w:eastAsia="ru-RU"/>
              </w:rPr>
            </w:pPr>
            <w:r w:rsidRPr="00A83303">
              <w:rPr>
                <w:rFonts w:asciiTheme="minorHAnsi" w:hAnsiTheme="minorHAnsi" w:cstheme="minorHAnsi"/>
                <w:sz w:val="16"/>
                <w:szCs w:val="16"/>
              </w:rPr>
              <w:t>1.5</w:t>
            </w:r>
          </w:p>
        </w:tc>
        <w:tc>
          <w:tcPr>
            <w:tcW w:w="9227" w:type="dxa"/>
            <w:gridSpan w:val="2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95D5359" w14:textId="77777777" w:rsidR="00E511BC" w:rsidRPr="000B2C22" w:rsidRDefault="00E511BC" w:rsidP="00947006">
            <w:pPr>
              <w:spacing w:line="240" w:lineRule="auto"/>
              <w:jc w:val="left"/>
              <w:rPr>
                <w:rFonts w:ascii="Calibri" w:eastAsia="Times New Roman" w:hAnsi="Calibri" w:cs="Calibri"/>
                <w:color w:val="000000"/>
                <w:sz w:val="16"/>
                <w:lang w:eastAsia="ru-RU"/>
              </w:rPr>
            </w:pPr>
          </w:p>
        </w:tc>
      </w:tr>
      <w:tr w:rsidR="00E511BC" w:rsidRPr="000B2C22" w14:paraId="60F3DC66" w14:textId="77777777" w:rsidTr="00E511BC">
        <w:trPr>
          <w:trHeight w:val="114"/>
        </w:trPr>
        <w:tc>
          <w:tcPr>
            <w:tcW w:w="8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6DCE4"/>
            <w:hideMark/>
          </w:tcPr>
          <w:p w14:paraId="7FA979AD" w14:textId="77777777" w:rsidR="00E511BC" w:rsidRPr="00A83303" w:rsidRDefault="00E511BC" w:rsidP="00947006">
            <w:pPr>
              <w:spacing w:line="240" w:lineRule="auto"/>
              <w:jc w:val="left"/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  <w:lang w:eastAsia="ru-RU"/>
              </w:rPr>
            </w:pPr>
            <w:r w:rsidRPr="00A83303">
              <w:rPr>
                <w:rFonts w:asciiTheme="minorHAnsi" w:hAnsiTheme="minorHAnsi" w:cstheme="minorHAnsi"/>
                <w:sz w:val="16"/>
                <w:szCs w:val="16"/>
              </w:rPr>
              <w:t>0.8</w:t>
            </w:r>
          </w:p>
        </w:tc>
        <w:tc>
          <w:tcPr>
            <w:tcW w:w="9227" w:type="dxa"/>
            <w:gridSpan w:val="2"/>
            <w:vMerge w:val="restart"/>
            <w:tcBorders>
              <w:top w:val="nil"/>
              <w:left w:val="single" w:sz="4" w:space="0" w:color="auto"/>
              <w:right w:val="single" w:sz="4" w:space="0" w:color="auto"/>
            </w:tcBorders>
            <w:shd w:val="clear" w:color="000000" w:fill="D6DCE4"/>
            <w:vAlign w:val="center"/>
            <w:hideMark/>
          </w:tcPr>
          <w:p w14:paraId="23ADE340" w14:textId="77777777" w:rsidR="00E511BC" w:rsidRPr="000B2C22" w:rsidRDefault="00E511BC" w:rsidP="00947006">
            <w:pPr>
              <w:spacing w:line="240" w:lineRule="auto"/>
              <w:jc w:val="left"/>
              <w:rPr>
                <w:rFonts w:ascii="Calibri" w:eastAsia="Times New Roman" w:hAnsi="Calibri" w:cs="Calibri"/>
                <w:color w:val="000000"/>
                <w:sz w:val="16"/>
                <w:lang w:eastAsia="ru-RU"/>
              </w:rPr>
            </w:pPr>
            <w:r w:rsidRPr="000B2C22">
              <w:rPr>
                <w:rFonts w:ascii="Calibri" w:eastAsia="Times New Roman" w:hAnsi="Calibri" w:cs="Calibri"/>
                <w:color w:val="000000"/>
                <w:sz w:val="16"/>
                <w:lang w:eastAsia="ru-RU"/>
              </w:rPr>
              <w:t xml:space="preserve"> Относительная угловая скорость водила на передачах</w:t>
            </w:r>
          </w:p>
        </w:tc>
      </w:tr>
      <w:tr w:rsidR="00E511BC" w:rsidRPr="000B2C22" w14:paraId="24B6DC6B" w14:textId="77777777" w:rsidTr="00E511BC">
        <w:trPr>
          <w:trHeight w:val="114"/>
        </w:trPr>
        <w:tc>
          <w:tcPr>
            <w:tcW w:w="8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6DCE4"/>
            <w:hideMark/>
          </w:tcPr>
          <w:p w14:paraId="065B2035" w14:textId="77777777" w:rsidR="00E511BC" w:rsidRPr="00A83303" w:rsidRDefault="00E511BC" w:rsidP="00947006">
            <w:pPr>
              <w:spacing w:line="240" w:lineRule="auto"/>
              <w:jc w:val="left"/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  <w:lang w:eastAsia="ru-RU"/>
              </w:rPr>
            </w:pPr>
            <w:r w:rsidRPr="00A83303">
              <w:rPr>
                <w:rFonts w:asciiTheme="minorHAnsi" w:hAnsiTheme="minorHAnsi" w:cstheme="minorHAnsi"/>
                <w:sz w:val="16"/>
                <w:szCs w:val="16"/>
              </w:rPr>
              <w:t>0.6</w:t>
            </w:r>
          </w:p>
        </w:tc>
        <w:tc>
          <w:tcPr>
            <w:tcW w:w="9227" w:type="dxa"/>
            <w:gridSpan w:val="2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70EF3AFC" w14:textId="77777777" w:rsidR="00E511BC" w:rsidRPr="000B2C22" w:rsidRDefault="00E511BC" w:rsidP="00947006">
            <w:pPr>
              <w:spacing w:line="240" w:lineRule="auto"/>
              <w:jc w:val="left"/>
              <w:rPr>
                <w:rFonts w:ascii="Calibri" w:eastAsia="Times New Roman" w:hAnsi="Calibri" w:cs="Calibri"/>
                <w:color w:val="000000"/>
                <w:sz w:val="16"/>
                <w:lang w:eastAsia="ru-RU"/>
              </w:rPr>
            </w:pPr>
          </w:p>
        </w:tc>
      </w:tr>
      <w:tr w:rsidR="00E511BC" w:rsidRPr="000B2C22" w14:paraId="37854A66" w14:textId="77777777" w:rsidTr="00E511BC">
        <w:trPr>
          <w:trHeight w:val="114"/>
        </w:trPr>
        <w:tc>
          <w:tcPr>
            <w:tcW w:w="8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6DCE4"/>
            <w:hideMark/>
          </w:tcPr>
          <w:p w14:paraId="1632CCEA" w14:textId="77777777" w:rsidR="00E511BC" w:rsidRPr="00A83303" w:rsidRDefault="00E511BC" w:rsidP="00947006">
            <w:pPr>
              <w:spacing w:line="240" w:lineRule="auto"/>
              <w:jc w:val="left"/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  <w:lang w:eastAsia="ru-RU"/>
              </w:rPr>
            </w:pPr>
            <w:r w:rsidRPr="00A83303">
              <w:rPr>
                <w:rFonts w:asciiTheme="minorHAnsi" w:hAnsiTheme="minorHAnsi" w:cstheme="minorHAnsi"/>
                <w:sz w:val="16"/>
                <w:szCs w:val="16"/>
              </w:rPr>
              <w:t>0</w:t>
            </w:r>
          </w:p>
        </w:tc>
        <w:tc>
          <w:tcPr>
            <w:tcW w:w="9227" w:type="dxa"/>
            <w:gridSpan w:val="2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35EBF0E5" w14:textId="77777777" w:rsidR="00E511BC" w:rsidRPr="000B2C22" w:rsidRDefault="00E511BC" w:rsidP="00947006">
            <w:pPr>
              <w:spacing w:line="240" w:lineRule="auto"/>
              <w:jc w:val="left"/>
              <w:rPr>
                <w:rFonts w:ascii="Calibri" w:eastAsia="Times New Roman" w:hAnsi="Calibri" w:cs="Calibri"/>
                <w:color w:val="000000"/>
                <w:sz w:val="16"/>
                <w:lang w:eastAsia="ru-RU"/>
              </w:rPr>
            </w:pPr>
          </w:p>
        </w:tc>
      </w:tr>
      <w:tr w:rsidR="00E511BC" w:rsidRPr="000B2C22" w14:paraId="2650B5BE" w14:textId="77777777" w:rsidTr="00E511BC">
        <w:trPr>
          <w:trHeight w:val="114"/>
        </w:trPr>
        <w:tc>
          <w:tcPr>
            <w:tcW w:w="8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6DCE4"/>
            <w:hideMark/>
          </w:tcPr>
          <w:p w14:paraId="0F83F04B" w14:textId="77777777" w:rsidR="00E511BC" w:rsidRPr="00A83303" w:rsidRDefault="00E511BC" w:rsidP="00947006">
            <w:pPr>
              <w:spacing w:line="240" w:lineRule="auto"/>
              <w:jc w:val="left"/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  <w:lang w:eastAsia="ru-RU"/>
              </w:rPr>
            </w:pPr>
            <w:r w:rsidRPr="00A83303">
              <w:rPr>
                <w:rFonts w:asciiTheme="minorHAnsi" w:hAnsiTheme="minorHAnsi" w:cstheme="minorHAnsi"/>
                <w:sz w:val="16"/>
                <w:szCs w:val="16"/>
              </w:rPr>
              <w:t>0.9</w:t>
            </w:r>
          </w:p>
        </w:tc>
        <w:tc>
          <w:tcPr>
            <w:tcW w:w="9227" w:type="dxa"/>
            <w:gridSpan w:val="2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53A61A6D" w14:textId="77777777" w:rsidR="00E511BC" w:rsidRPr="000B2C22" w:rsidRDefault="00E511BC" w:rsidP="00947006">
            <w:pPr>
              <w:spacing w:line="240" w:lineRule="auto"/>
              <w:jc w:val="left"/>
              <w:rPr>
                <w:rFonts w:ascii="Calibri" w:eastAsia="Times New Roman" w:hAnsi="Calibri" w:cs="Calibri"/>
                <w:color w:val="000000"/>
                <w:sz w:val="16"/>
                <w:lang w:eastAsia="ru-RU"/>
              </w:rPr>
            </w:pPr>
          </w:p>
        </w:tc>
      </w:tr>
      <w:tr w:rsidR="00E511BC" w:rsidRPr="000B2C22" w14:paraId="60F8C9BD" w14:textId="77777777" w:rsidTr="00E511BC">
        <w:trPr>
          <w:trHeight w:val="114"/>
        </w:trPr>
        <w:tc>
          <w:tcPr>
            <w:tcW w:w="8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6DCE4"/>
            <w:hideMark/>
          </w:tcPr>
          <w:p w14:paraId="01591451" w14:textId="77777777" w:rsidR="00E511BC" w:rsidRPr="00A83303" w:rsidRDefault="00E511BC" w:rsidP="00947006">
            <w:pPr>
              <w:spacing w:line="240" w:lineRule="auto"/>
              <w:jc w:val="left"/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  <w:lang w:eastAsia="ru-RU"/>
              </w:rPr>
            </w:pPr>
            <w:r w:rsidRPr="00A83303">
              <w:rPr>
                <w:rFonts w:asciiTheme="minorHAnsi" w:hAnsiTheme="minorHAnsi" w:cstheme="minorHAnsi"/>
                <w:sz w:val="16"/>
                <w:szCs w:val="16"/>
              </w:rPr>
              <w:t>0.3</w:t>
            </w:r>
          </w:p>
        </w:tc>
        <w:tc>
          <w:tcPr>
            <w:tcW w:w="9227" w:type="dxa"/>
            <w:gridSpan w:val="2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516D162E" w14:textId="77777777" w:rsidR="00E511BC" w:rsidRPr="000B2C22" w:rsidRDefault="00E511BC" w:rsidP="00947006">
            <w:pPr>
              <w:spacing w:line="240" w:lineRule="auto"/>
              <w:jc w:val="left"/>
              <w:rPr>
                <w:rFonts w:ascii="Calibri" w:eastAsia="Times New Roman" w:hAnsi="Calibri" w:cs="Calibri"/>
                <w:color w:val="000000"/>
                <w:sz w:val="16"/>
                <w:lang w:eastAsia="ru-RU"/>
              </w:rPr>
            </w:pPr>
          </w:p>
        </w:tc>
      </w:tr>
      <w:tr w:rsidR="00E511BC" w:rsidRPr="000B2C22" w14:paraId="3F1A7F50" w14:textId="77777777" w:rsidTr="00E511BC">
        <w:trPr>
          <w:trHeight w:val="114"/>
        </w:trPr>
        <w:tc>
          <w:tcPr>
            <w:tcW w:w="8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6DCE4"/>
            <w:hideMark/>
          </w:tcPr>
          <w:p w14:paraId="43603399" w14:textId="77777777" w:rsidR="00E511BC" w:rsidRPr="00A83303" w:rsidRDefault="00E511BC" w:rsidP="00947006">
            <w:pPr>
              <w:spacing w:line="240" w:lineRule="auto"/>
              <w:jc w:val="left"/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  <w:lang w:eastAsia="ru-RU"/>
              </w:rPr>
            </w:pPr>
            <w:r w:rsidRPr="00A83303">
              <w:rPr>
                <w:rFonts w:asciiTheme="minorHAnsi" w:hAnsiTheme="minorHAnsi" w:cstheme="minorHAnsi"/>
                <w:sz w:val="16"/>
                <w:szCs w:val="16"/>
              </w:rPr>
              <w:t>250</w:t>
            </w:r>
          </w:p>
        </w:tc>
        <w:tc>
          <w:tcPr>
            <w:tcW w:w="9227" w:type="dxa"/>
            <w:gridSpan w:val="2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5CA8498D" w14:textId="77777777" w:rsidR="00E511BC" w:rsidRPr="000B2C22" w:rsidRDefault="00E511BC" w:rsidP="00947006">
            <w:pPr>
              <w:spacing w:line="240" w:lineRule="auto"/>
              <w:jc w:val="left"/>
              <w:rPr>
                <w:rFonts w:ascii="Calibri" w:eastAsia="Times New Roman" w:hAnsi="Calibri" w:cs="Calibri"/>
                <w:color w:val="000000"/>
                <w:sz w:val="16"/>
                <w:lang w:eastAsia="ru-RU"/>
              </w:rPr>
            </w:pPr>
          </w:p>
        </w:tc>
      </w:tr>
      <w:tr w:rsidR="00E511BC" w:rsidRPr="000B2C22" w14:paraId="71F319F5" w14:textId="77777777" w:rsidTr="00E511BC">
        <w:trPr>
          <w:trHeight w:val="114"/>
        </w:trPr>
        <w:tc>
          <w:tcPr>
            <w:tcW w:w="8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6DCE4"/>
            <w:hideMark/>
          </w:tcPr>
          <w:p w14:paraId="7692F8C6" w14:textId="77777777" w:rsidR="00E511BC" w:rsidRPr="00A83303" w:rsidRDefault="00E511BC" w:rsidP="00947006">
            <w:pPr>
              <w:spacing w:line="240" w:lineRule="auto"/>
              <w:jc w:val="left"/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  <w:lang w:eastAsia="ru-RU"/>
              </w:rPr>
            </w:pPr>
            <w:r w:rsidRPr="00A83303">
              <w:rPr>
                <w:rFonts w:asciiTheme="minorHAnsi" w:hAnsiTheme="minorHAnsi" w:cstheme="minorHAnsi"/>
                <w:sz w:val="16"/>
                <w:szCs w:val="16"/>
              </w:rPr>
              <w:t>0.5</w:t>
            </w:r>
          </w:p>
        </w:tc>
        <w:tc>
          <w:tcPr>
            <w:tcW w:w="9227" w:type="dxa"/>
            <w:gridSpan w:val="2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7F5EC687" w14:textId="77777777" w:rsidR="00E511BC" w:rsidRPr="000B2C22" w:rsidRDefault="00E511BC" w:rsidP="00947006">
            <w:pPr>
              <w:spacing w:line="240" w:lineRule="auto"/>
              <w:jc w:val="left"/>
              <w:rPr>
                <w:rFonts w:ascii="Calibri" w:eastAsia="Times New Roman" w:hAnsi="Calibri" w:cs="Calibri"/>
                <w:color w:val="000000"/>
                <w:sz w:val="16"/>
                <w:lang w:eastAsia="ru-RU"/>
              </w:rPr>
            </w:pPr>
          </w:p>
        </w:tc>
      </w:tr>
      <w:tr w:rsidR="00E511BC" w:rsidRPr="000B2C22" w14:paraId="488CA23A" w14:textId="77777777" w:rsidTr="00E511BC">
        <w:trPr>
          <w:trHeight w:val="114"/>
        </w:trPr>
        <w:tc>
          <w:tcPr>
            <w:tcW w:w="8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6DCE4"/>
            <w:hideMark/>
          </w:tcPr>
          <w:p w14:paraId="1637C205" w14:textId="77777777" w:rsidR="00E511BC" w:rsidRPr="00A83303" w:rsidRDefault="00E511BC" w:rsidP="00947006">
            <w:pPr>
              <w:spacing w:line="240" w:lineRule="auto"/>
              <w:jc w:val="left"/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  <w:lang w:eastAsia="ru-RU"/>
              </w:rPr>
            </w:pPr>
            <w:r w:rsidRPr="00A83303">
              <w:rPr>
                <w:rFonts w:asciiTheme="minorHAnsi" w:hAnsiTheme="minorHAnsi" w:cstheme="minorHAnsi"/>
                <w:sz w:val="16"/>
                <w:szCs w:val="16"/>
              </w:rPr>
              <w:t>0.6</w:t>
            </w:r>
          </w:p>
        </w:tc>
        <w:tc>
          <w:tcPr>
            <w:tcW w:w="9227" w:type="dxa"/>
            <w:gridSpan w:val="2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741AF096" w14:textId="77777777" w:rsidR="00E511BC" w:rsidRPr="000B2C22" w:rsidRDefault="00E511BC" w:rsidP="00947006">
            <w:pPr>
              <w:spacing w:line="240" w:lineRule="auto"/>
              <w:jc w:val="left"/>
              <w:rPr>
                <w:rFonts w:ascii="Calibri" w:eastAsia="Times New Roman" w:hAnsi="Calibri" w:cs="Calibri"/>
                <w:color w:val="000000"/>
                <w:sz w:val="16"/>
                <w:lang w:eastAsia="ru-RU"/>
              </w:rPr>
            </w:pPr>
          </w:p>
        </w:tc>
      </w:tr>
      <w:tr w:rsidR="00E511BC" w:rsidRPr="000B2C22" w14:paraId="16DB0DF3" w14:textId="77777777" w:rsidTr="00E511BC">
        <w:trPr>
          <w:trHeight w:val="114"/>
        </w:trPr>
        <w:tc>
          <w:tcPr>
            <w:tcW w:w="8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6DCE4"/>
            <w:hideMark/>
          </w:tcPr>
          <w:p w14:paraId="56386F19" w14:textId="77777777" w:rsidR="00E511BC" w:rsidRPr="00A83303" w:rsidRDefault="00E511BC" w:rsidP="00947006">
            <w:pPr>
              <w:spacing w:line="240" w:lineRule="auto"/>
              <w:jc w:val="left"/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  <w:lang w:eastAsia="ru-RU"/>
              </w:rPr>
            </w:pPr>
            <w:r w:rsidRPr="00A83303">
              <w:rPr>
                <w:rFonts w:asciiTheme="minorHAnsi" w:hAnsiTheme="minorHAnsi" w:cstheme="minorHAnsi"/>
                <w:sz w:val="16"/>
                <w:szCs w:val="16"/>
              </w:rPr>
              <w:t>0.7</w:t>
            </w:r>
          </w:p>
        </w:tc>
        <w:tc>
          <w:tcPr>
            <w:tcW w:w="9227" w:type="dxa"/>
            <w:gridSpan w:val="2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4E0AFEBA" w14:textId="77777777" w:rsidR="00E511BC" w:rsidRPr="000B2C22" w:rsidRDefault="00E511BC" w:rsidP="00947006">
            <w:pPr>
              <w:spacing w:line="240" w:lineRule="auto"/>
              <w:jc w:val="left"/>
              <w:rPr>
                <w:rFonts w:ascii="Calibri" w:eastAsia="Times New Roman" w:hAnsi="Calibri" w:cs="Calibri"/>
                <w:color w:val="000000"/>
                <w:sz w:val="16"/>
                <w:lang w:eastAsia="ru-RU"/>
              </w:rPr>
            </w:pPr>
          </w:p>
        </w:tc>
      </w:tr>
      <w:tr w:rsidR="00E511BC" w:rsidRPr="000B2C22" w14:paraId="4F5E0810" w14:textId="77777777" w:rsidTr="00E511BC">
        <w:trPr>
          <w:trHeight w:val="114"/>
        </w:trPr>
        <w:tc>
          <w:tcPr>
            <w:tcW w:w="8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6DCE4"/>
            <w:hideMark/>
          </w:tcPr>
          <w:p w14:paraId="6CB2D7BA" w14:textId="77777777" w:rsidR="00E511BC" w:rsidRPr="00A83303" w:rsidRDefault="00E511BC" w:rsidP="00947006">
            <w:pPr>
              <w:spacing w:line="240" w:lineRule="auto"/>
              <w:jc w:val="left"/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  <w:lang w:eastAsia="ru-RU"/>
              </w:rPr>
            </w:pPr>
            <w:r w:rsidRPr="00A83303">
              <w:rPr>
                <w:rFonts w:asciiTheme="minorHAnsi" w:hAnsiTheme="minorHAnsi" w:cstheme="minorHAnsi"/>
                <w:sz w:val="16"/>
                <w:szCs w:val="16"/>
              </w:rPr>
              <w:t>0.8</w:t>
            </w:r>
          </w:p>
        </w:tc>
        <w:tc>
          <w:tcPr>
            <w:tcW w:w="9227" w:type="dxa"/>
            <w:gridSpan w:val="2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40ADA1B" w14:textId="77777777" w:rsidR="00E511BC" w:rsidRPr="000B2C22" w:rsidRDefault="00E511BC" w:rsidP="00947006">
            <w:pPr>
              <w:spacing w:line="240" w:lineRule="auto"/>
              <w:jc w:val="left"/>
              <w:rPr>
                <w:rFonts w:ascii="Calibri" w:eastAsia="Times New Roman" w:hAnsi="Calibri" w:cs="Calibri"/>
                <w:color w:val="000000"/>
                <w:sz w:val="16"/>
                <w:lang w:eastAsia="ru-RU"/>
              </w:rPr>
            </w:pPr>
          </w:p>
        </w:tc>
      </w:tr>
      <w:tr w:rsidR="00E511BC" w:rsidRPr="000B2C22" w14:paraId="7D4E37AA" w14:textId="77777777" w:rsidTr="00E511BC">
        <w:trPr>
          <w:trHeight w:val="114"/>
        </w:trPr>
        <w:tc>
          <w:tcPr>
            <w:tcW w:w="8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656827E0" w14:textId="77777777" w:rsidR="00E511BC" w:rsidRPr="00A83303" w:rsidRDefault="00E511BC" w:rsidP="00947006">
            <w:pPr>
              <w:spacing w:line="240" w:lineRule="auto"/>
              <w:jc w:val="left"/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  <w:lang w:eastAsia="ru-RU"/>
              </w:rPr>
            </w:pPr>
            <w:r w:rsidRPr="00A83303">
              <w:rPr>
                <w:rFonts w:asciiTheme="minorHAnsi" w:hAnsiTheme="minorHAnsi" w:cstheme="minorHAnsi"/>
                <w:sz w:val="16"/>
                <w:szCs w:val="16"/>
              </w:rPr>
              <w:t>0.9</w:t>
            </w:r>
          </w:p>
        </w:tc>
        <w:tc>
          <w:tcPr>
            <w:tcW w:w="9227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7CEA2F3" w14:textId="77777777" w:rsidR="00E511BC" w:rsidRPr="000B2C22" w:rsidRDefault="00E511BC" w:rsidP="00947006">
            <w:pPr>
              <w:spacing w:line="240" w:lineRule="auto"/>
              <w:jc w:val="left"/>
              <w:rPr>
                <w:rFonts w:ascii="Calibri" w:eastAsia="Times New Roman" w:hAnsi="Calibri" w:cs="Calibri"/>
                <w:color w:val="000000"/>
                <w:sz w:val="16"/>
                <w:lang w:eastAsia="ru-RU"/>
              </w:rPr>
            </w:pPr>
            <w:r w:rsidRPr="000B2C22">
              <w:rPr>
                <w:rFonts w:ascii="Calibri" w:eastAsia="Times New Roman" w:hAnsi="Calibri" w:cs="Calibri"/>
                <w:color w:val="000000"/>
                <w:sz w:val="16"/>
                <w:lang w:eastAsia="ru-RU"/>
              </w:rPr>
              <w:t xml:space="preserve"> Масса сателлита, кг</w:t>
            </w:r>
          </w:p>
        </w:tc>
      </w:tr>
      <w:tr w:rsidR="00E511BC" w:rsidRPr="000B2C22" w14:paraId="6F9EF733" w14:textId="77777777" w:rsidTr="00E511BC">
        <w:trPr>
          <w:trHeight w:val="114"/>
        </w:trPr>
        <w:tc>
          <w:tcPr>
            <w:tcW w:w="8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E699"/>
            <w:hideMark/>
          </w:tcPr>
          <w:p w14:paraId="3CBA6A78" w14:textId="77777777" w:rsidR="00E511BC" w:rsidRPr="00A83303" w:rsidRDefault="00E511BC" w:rsidP="00947006">
            <w:pPr>
              <w:spacing w:line="240" w:lineRule="auto"/>
              <w:jc w:val="left"/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  <w:lang w:eastAsia="ru-RU"/>
              </w:rPr>
            </w:pPr>
            <w:r w:rsidRPr="00A83303">
              <w:rPr>
                <w:rFonts w:asciiTheme="minorHAnsi" w:hAnsiTheme="minorHAnsi" w:cstheme="minorHAnsi"/>
                <w:sz w:val="16"/>
                <w:szCs w:val="16"/>
              </w:rPr>
              <w:t>0.1</w:t>
            </w:r>
          </w:p>
        </w:tc>
        <w:tc>
          <w:tcPr>
            <w:tcW w:w="9227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E699"/>
            <w:vAlign w:val="center"/>
            <w:hideMark/>
          </w:tcPr>
          <w:p w14:paraId="56936538" w14:textId="77777777" w:rsidR="00E511BC" w:rsidRPr="000B2C22" w:rsidRDefault="00E511BC" w:rsidP="00947006">
            <w:pPr>
              <w:spacing w:line="240" w:lineRule="auto"/>
              <w:jc w:val="left"/>
              <w:rPr>
                <w:rFonts w:ascii="Calibri" w:eastAsia="Times New Roman" w:hAnsi="Calibri" w:cs="Calibri"/>
                <w:color w:val="000000"/>
                <w:sz w:val="16"/>
                <w:lang w:eastAsia="ru-RU"/>
              </w:rPr>
            </w:pPr>
            <w:r w:rsidRPr="000B2C22">
              <w:rPr>
                <w:rFonts w:ascii="Calibri" w:eastAsia="Times New Roman" w:hAnsi="Calibri" w:cs="Calibri"/>
                <w:color w:val="000000"/>
                <w:sz w:val="16"/>
                <w:lang w:eastAsia="ru-RU"/>
              </w:rPr>
              <w:t>Радиус центров осей сателлитов, мм</w:t>
            </w:r>
          </w:p>
        </w:tc>
      </w:tr>
      <w:tr w:rsidR="00E511BC" w:rsidRPr="000B2C22" w14:paraId="67CA0515" w14:textId="77777777" w:rsidTr="00E511BC">
        <w:trPr>
          <w:trHeight w:val="114"/>
        </w:trPr>
        <w:tc>
          <w:tcPr>
            <w:tcW w:w="8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8CBAD"/>
            <w:hideMark/>
          </w:tcPr>
          <w:p w14:paraId="407E41E9" w14:textId="77777777" w:rsidR="00E511BC" w:rsidRPr="00A83303" w:rsidRDefault="00E511BC" w:rsidP="00947006">
            <w:pPr>
              <w:spacing w:line="240" w:lineRule="auto"/>
              <w:jc w:val="left"/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  <w:lang w:eastAsia="ru-RU"/>
              </w:rPr>
            </w:pPr>
            <w:r w:rsidRPr="00A83303">
              <w:rPr>
                <w:rFonts w:asciiTheme="minorHAnsi" w:hAnsiTheme="minorHAnsi" w:cstheme="minorHAnsi"/>
                <w:sz w:val="16"/>
                <w:szCs w:val="16"/>
              </w:rPr>
              <w:t>0.11</w:t>
            </w:r>
          </w:p>
        </w:tc>
        <w:tc>
          <w:tcPr>
            <w:tcW w:w="9227" w:type="dxa"/>
            <w:gridSpan w:val="2"/>
            <w:vMerge w:val="restart"/>
            <w:tcBorders>
              <w:top w:val="nil"/>
              <w:left w:val="single" w:sz="4" w:space="0" w:color="auto"/>
              <w:right w:val="single" w:sz="4" w:space="0" w:color="auto"/>
            </w:tcBorders>
            <w:shd w:val="clear" w:color="000000" w:fill="F8CBAD"/>
            <w:vAlign w:val="center"/>
            <w:hideMark/>
          </w:tcPr>
          <w:p w14:paraId="46B34E27" w14:textId="77777777" w:rsidR="00E511BC" w:rsidRPr="000B2C22" w:rsidRDefault="00E511BC" w:rsidP="00947006">
            <w:pPr>
              <w:spacing w:line="240" w:lineRule="auto"/>
              <w:jc w:val="left"/>
              <w:rPr>
                <w:rFonts w:ascii="Calibri" w:eastAsia="Times New Roman" w:hAnsi="Calibri" w:cs="Calibri"/>
                <w:color w:val="000000"/>
                <w:sz w:val="16"/>
                <w:lang w:eastAsia="ru-RU"/>
              </w:rPr>
            </w:pPr>
            <w:r w:rsidRPr="000B2C22">
              <w:rPr>
                <w:rFonts w:ascii="Calibri" w:eastAsia="Times New Roman" w:hAnsi="Calibri" w:cs="Calibri"/>
                <w:color w:val="000000"/>
                <w:sz w:val="16"/>
                <w:lang w:eastAsia="ru-RU"/>
              </w:rPr>
              <w:t xml:space="preserve"> Относительный момент на водиле по передачам</w:t>
            </w:r>
          </w:p>
        </w:tc>
      </w:tr>
      <w:tr w:rsidR="00E511BC" w:rsidRPr="000B2C22" w14:paraId="6466BBBB" w14:textId="77777777" w:rsidTr="00E511BC">
        <w:trPr>
          <w:trHeight w:val="114"/>
        </w:trPr>
        <w:tc>
          <w:tcPr>
            <w:tcW w:w="8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8CBAD"/>
            <w:hideMark/>
          </w:tcPr>
          <w:p w14:paraId="4C31EB71" w14:textId="77777777" w:rsidR="00E511BC" w:rsidRPr="00A83303" w:rsidRDefault="00E511BC" w:rsidP="00947006">
            <w:pPr>
              <w:spacing w:line="240" w:lineRule="auto"/>
              <w:jc w:val="left"/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  <w:lang w:eastAsia="ru-RU"/>
              </w:rPr>
            </w:pPr>
            <w:r w:rsidRPr="00A83303">
              <w:rPr>
                <w:rFonts w:asciiTheme="minorHAnsi" w:hAnsiTheme="minorHAnsi" w:cstheme="minorHAnsi"/>
                <w:sz w:val="16"/>
                <w:szCs w:val="16"/>
              </w:rPr>
              <w:t>0</w:t>
            </w:r>
          </w:p>
        </w:tc>
        <w:tc>
          <w:tcPr>
            <w:tcW w:w="9227" w:type="dxa"/>
            <w:gridSpan w:val="2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32222EB6" w14:textId="77777777" w:rsidR="00E511BC" w:rsidRPr="000B2C22" w:rsidRDefault="00E511BC" w:rsidP="00947006">
            <w:pPr>
              <w:spacing w:line="240" w:lineRule="auto"/>
              <w:jc w:val="left"/>
              <w:rPr>
                <w:rFonts w:ascii="Calibri" w:eastAsia="Times New Roman" w:hAnsi="Calibri" w:cs="Calibri"/>
                <w:color w:val="000000"/>
                <w:sz w:val="16"/>
                <w:lang w:eastAsia="ru-RU"/>
              </w:rPr>
            </w:pPr>
          </w:p>
        </w:tc>
      </w:tr>
      <w:tr w:rsidR="00E511BC" w:rsidRPr="000B2C22" w14:paraId="75F02A6A" w14:textId="77777777" w:rsidTr="00E511BC">
        <w:trPr>
          <w:trHeight w:val="114"/>
        </w:trPr>
        <w:tc>
          <w:tcPr>
            <w:tcW w:w="8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8CBAD"/>
            <w:hideMark/>
          </w:tcPr>
          <w:p w14:paraId="543CD6F0" w14:textId="77777777" w:rsidR="00E511BC" w:rsidRPr="00A83303" w:rsidRDefault="00E511BC" w:rsidP="00947006">
            <w:pPr>
              <w:spacing w:line="240" w:lineRule="auto"/>
              <w:jc w:val="left"/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  <w:lang w:eastAsia="ru-RU"/>
              </w:rPr>
            </w:pPr>
            <w:r w:rsidRPr="00A83303">
              <w:rPr>
                <w:rFonts w:asciiTheme="minorHAnsi" w:hAnsiTheme="minorHAnsi" w:cstheme="minorHAnsi"/>
                <w:sz w:val="16"/>
                <w:szCs w:val="16"/>
              </w:rPr>
              <w:t>0</w:t>
            </w:r>
          </w:p>
        </w:tc>
        <w:tc>
          <w:tcPr>
            <w:tcW w:w="9227" w:type="dxa"/>
            <w:gridSpan w:val="2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3D0EA581" w14:textId="77777777" w:rsidR="00E511BC" w:rsidRPr="000B2C22" w:rsidRDefault="00E511BC" w:rsidP="00947006">
            <w:pPr>
              <w:spacing w:line="240" w:lineRule="auto"/>
              <w:jc w:val="left"/>
              <w:rPr>
                <w:rFonts w:ascii="Calibri" w:eastAsia="Times New Roman" w:hAnsi="Calibri" w:cs="Calibri"/>
                <w:color w:val="000000"/>
                <w:sz w:val="16"/>
                <w:lang w:eastAsia="ru-RU"/>
              </w:rPr>
            </w:pPr>
          </w:p>
        </w:tc>
      </w:tr>
      <w:tr w:rsidR="00E511BC" w:rsidRPr="000B2C22" w14:paraId="25A226FC" w14:textId="77777777" w:rsidTr="00E511BC">
        <w:trPr>
          <w:trHeight w:val="114"/>
        </w:trPr>
        <w:tc>
          <w:tcPr>
            <w:tcW w:w="8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8CBAD"/>
            <w:hideMark/>
          </w:tcPr>
          <w:p w14:paraId="19981B92" w14:textId="77777777" w:rsidR="00E511BC" w:rsidRPr="00A83303" w:rsidRDefault="00E511BC" w:rsidP="00947006">
            <w:pPr>
              <w:spacing w:line="240" w:lineRule="auto"/>
              <w:jc w:val="left"/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  <w:lang w:eastAsia="ru-RU"/>
              </w:rPr>
            </w:pPr>
            <w:r w:rsidRPr="00A83303">
              <w:rPr>
                <w:rFonts w:asciiTheme="minorHAnsi" w:hAnsiTheme="minorHAnsi" w:cstheme="minorHAnsi"/>
                <w:sz w:val="16"/>
                <w:szCs w:val="16"/>
              </w:rPr>
              <w:t>0</w:t>
            </w:r>
          </w:p>
        </w:tc>
        <w:tc>
          <w:tcPr>
            <w:tcW w:w="9227" w:type="dxa"/>
            <w:gridSpan w:val="2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7B667BA3" w14:textId="77777777" w:rsidR="00E511BC" w:rsidRPr="000B2C22" w:rsidRDefault="00E511BC" w:rsidP="00947006">
            <w:pPr>
              <w:spacing w:line="240" w:lineRule="auto"/>
              <w:jc w:val="left"/>
              <w:rPr>
                <w:rFonts w:ascii="Calibri" w:eastAsia="Times New Roman" w:hAnsi="Calibri" w:cs="Calibri"/>
                <w:color w:val="000000"/>
                <w:sz w:val="16"/>
                <w:lang w:eastAsia="ru-RU"/>
              </w:rPr>
            </w:pPr>
          </w:p>
        </w:tc>
      </w:tr>
      <w:tr w:rsidR="00E511BC" w:rsidRPr="000B2C22" w14:paraId="79C48E47" w14:textId="77777777" w:rsidTr="00E511BC">
        <w:trPr>
          <w:trHeight w:val="114"/>
        </w:trPr>
        <w:tc>
          <w:tcPr>
            <w:tcW w:w="8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8CBAD"/>
            <w:hideMark/>
          </w:tcPr>
          <w:p w14:paraId="58BE544F" w14:textId="77777777" w:rsidR="00E511BC" w:rsidRPr="00A83303" w:rsidRDefault="00E511BC" w:rsidP="00947006">
            <w:pPr>
              <w:spacing w:line="240" w:lineRule="auto"/>
              <w:jc w:val="left"/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  <w:lang w:eastAsia="ru-RU"/>
              </w:rPr>
            </w:pPr>
            <w:r w:rsidRPr="00A83303">
              <w:rPr>
                <w:rFonts w:asciiTheme="minorHAnsi" w:hAnsiTheme="minorHAnsi" w:cstheme="minorHAnsi"/>
                <w:sz w:val="16"/>
                <w:szCs w:val="16"/>
              </w:rPr>
              <w:t>0</w:t>
            </w:r>
          </w:p>
        </w:tc>
        <w:tc>
          <w:tcPr>
            <w:tcW w:w="9227" w:type="dxa"/>
            <w:gridSpan w:val="2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18B52E79" w14:textId="77777777" w:rsidR="00E511BC" w:rsidRPr="000B2C22" w:rsidRDefault="00E511BC" w:rsidP="00947006">
            <w:pPr>
              <w:spacing w:line="240" w:lineRule="auto"/>
              <w:jc w:val="left"/>
              <w:rPr>
                <w:rFonts w:ascii="Calibri" w:eastAsia="Times New Roman" w:hAnsi="Calibri" w:cs="Calibri"/>
                <w:color w:val="000000"/>
                <w:sz w:val="16"/>
                <w:lang w:eastAsia="ru-RU"/>
              </w:rPr>
            </w:pPr>
          </w:p>
        </w:tc>
      </w:tr>
      <w:tr w:rsidR="00E511BC" w:rsidRPr="000B2C22" w14:paraId="61C39479" w14:textId="77777777" w:rsidTr="00E511BC">
        <w:trPr>
          <w:trHeight w:val="114"/>
        </w:trPr>
        <w:tc>
          <w:tcPr>
            <w:tcW w:w="8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8CBAD"/>
            <w:hideMark/>
          </w:tcPr>
          <w:p w14:paraId="04932E16" w14:textId="77777777" w:rsidR="00E511BC" w:rsidRPr="00A83303" w:rsidRDefault="00E511BC" w:rsidP="00947006">
            <w:pPr>
              <w:spacing w:line="240" w:lineRule="auto"/>
              <w:jc w:val="left"/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  <w:lang w:eastAsia="ru-RU"/>
              </w:rPr>
            </w:pPr>
            <w:r w:rsidRPr="00A83303">
              <w:rPr>
                <w:rFonts w:asciiTheme="minorHAnsi" w:hAnsiTheme="minorHAnsi" w:cstheme="minorHAnsi"/>
                <w:sz w:val="16"/>
                <w:szCs w:val="16"/>
              </w:rPr>
              <w:t>0</w:t>
            </w:r>
          </w:p>
        </w:tc>
        <w:tc>
          <w:tcPr>
            <w:tcW w:w="9227" w:type="dxa"/>
            <w:gridSpan w:val="2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1D5BB1E0" w14:textId="77777777" w:rsidR="00E511BC" w:rsidRPr="000B2C22" w:rsidRDefault="00E511BC" w:rsidP="00947006">
            <w:pPr>
              <w:spacing w:line="240" w:lineRule="auto"/>
              <w:jc w:val="left"/>
              <w:rPr>
                <w:rFonts w:ascii="Calibri" w:eastAsia="Times New Roman" w:hAnsi="Calibri" w:cs="Calibri"/>
                <w:color w:val="000000"/>
                <w:sz w:val="16"/>
                <w:lang w:eastAsia="ru-RU"/>
              </w:rPr>
            </w:pPr>
          </w:p>
        </w:tc>
      </w:tr>
      <w:tr w:rsidR="00E511BC" w:rsidRPr="000B2C22" w14:paraId="6B0E5BF4" w14:textId="77777777" w:rsidTr="00E511BC">
        <w:trPr>
          <w:trHeight w:val="114"/>
        </w:trPr>
        <w:tc>
          <w:tcPr>
            <w:tcW w:w="8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8CBAD"/>
            <w:hideMark/>
          </w:tcPr>
          <w:p w14:paraId="2723C558" w14:textId="77777777" w:rsidR="00E511BC" w:rsidRPr="00A83303" w:rsidRDefault="00E511BC" w:rsidP="00947006">
            <w:pPr>
              <w:spacing w:line="240" w:lineRule="auto"/>
              <w:jc w:val="left"/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  <w:lang w:eastAsia="ru-RU"/>
              </w:rPr>
            </w:pPr>
            <w:r w:rsidRPr="00A83303">
              <w:rPr>
                <w:rFonts w:asciiTheme="minorHAnsi" w:hAnsiTheme="minorHAnsi" w:cstheme="minorHAnsi"/>
                <w:sz w:val="16"/>
                <w:szCs w:val="16"/>
              </w:rPr>
              <w:t>0</w:t>
            </w:r>
          </w:p>
        </w:tc>
        <w:tc>
          <w:tcPr>
            <w:tcW w:w="9227" w:type="dxa"/>
            <w:gridSpan w:val="2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22567D37" w14:textId="77777777" w:rsidR="00E511BC" w:rsidRPr="000B2C22" w:rsidRDefault="00E511BC" w:rsidP="00947006">
            <w:pPr>
              <w:spacing w:line="240" w:lineRule="auto"/>
              <w:jc w:val="left"/>
              <w:rPr>
                <w:rFonts w:ascii="Calibri" w:eastAsia="Times New Roman" w:hAnsi="Calibri" w:cs="Calibri"/>
                <w:color w:val="000000"/>
                <w:sz w:val="16"/>
                <w:lang w:eastAsia="ru-RU"/>
              </w:rPr>
            </w:pPr>
          </w:p>
        </w:tc>
      </w:tr>
      <w:tr w:rsidR="00E511BC" w:rsidRPr="000B2C22" w14:paraId="708B6BAE" w14:textId="77777777" w:rsidTr="00E511BC">
        <w:trPr>
          <w:trHeight w:val="114"/>
        </w:trPr>
        <w:tc>
          <w:tcPr>
            <w:tcW w:w="8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8CBAD"/>
            <w:hideMark/>
          </w:tcPr>
          <w:p w14:paraId="20EA8997" w14:textId="77777777" w:rsidR="00E511BC" w:rsidRPr="00A83303" w:rsidRDefault="00E511BC" w:rsidP="00947006">
            <w:pPr>
              <w:spacing w:line="240" w:lineRule="auto"/>
              <w:jc w:val="left"/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  <w:lang w:eastAsia="ru-RU"/>
              </w:rPr>
            </w:pPr>
            <w:r w:rsidRPr="00A83303">
              <w:rPr>
                <w:rFonts w:asciiTheme="minorHAnsi" w:hAnsiTheme="minorHAnsi" w:cstheme="minorHAnsi"/>
                <w:sz w:val="16"/>
                <w:szCs w:val="16"/>
              </w:rPr>
              <w:t>0</w:t>
            </w:r>
          </w:p>
        </w:tc>
        <w:tc>
          <w:tcPr>
            <w:tcW w:w="9227" w:type="dxa"/>
            <w:gridSpan w:val="2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60AD39B3" w14:textId="77777777" w:rsidR="00E511BC" w:rsidRPr="000B2C22" w:rsidRDefault="00E511BC" w:rsidP="00947006">
            <w:pPr>
              <w:spacing w:line="240" w:lineRule="auto"/>
              <w:jc w:val="left"/>
              <w:rPr>
                <w:rFonts w:ascii="Calibri" w:eastAsia="Times New Roman" w:hAnsi="Calibri" w:cs="Calibri"/>
                <w:color w:val="000000"/>
                <w:sz w:val="16"/>
                <w:lang w:eastAsia="ru-RU"/>
              </w:rPr>
            </w:pPr>
          </w:p>
        </w:tc>
      </w:tr>
      <w:tr w:rsidR="00E511BC" w:rsidRPr="000B2C22" w14:paraId="2F657F5F" w14:textId="77777777" w:rsidTr="00E511BC">
        <w:trPr>
          <w:trHeight w:val="114"/>
        </w:trPr>
        <w:tc>
          <w:tcPr>
            <w:tcW w:w="8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8CBAD"/>
            <w:hideMark/>
          </w:tcPr>
          <w:p w14:paraId="2FAEE261" w14:textId="77777777" w:rsidR="00E511BC" w:rsidRPr="00A83303" w:rsidRDefault="00E511BC" w:rsidP="00947006">
            <w:pPr>
              <w:spacing w:line="240" w:lineRule="auto"/>
              <w:jc w:val="left"/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  <w:lang w:eastAsia="ru-RU"/>
              </w:rPr>
            </w:pPr>
            <w:r w:rsidRPr="00A83303">
              <w:rPr>
                <w:rFonts w:asciiTheme="minorHAnsi" w:hAnsiTheme="minorHAnsi" w:cstheme="minorHAnsi"/>
                <w:sz w:val="16"/>
                <w:szCs w:val="16"/>
              </w:rPr>
              <w:t>1</w:t>
            </w:r>
          </w:p>
        </w:tc>
        <w:tc>
          <w:tcPr>
            <w:tcW w:w="9227" w:type="dxa"/>
            <w:gridSpan w:val="2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632F79EE" w14:textId="77777777" w:rsidR="00E511BC" w:rsidRPr="000B2C22" w:rsidRDefault="00E511BC" w:rsidP="00947006">
            <w:pPr>
              <w:spacing w:line="240" w:lineRule="auto"/>
              <w:jc w:val="left"/>
              <w:rPr>
                <w:rFonts w:ascii="Calibri" w:eastAsia="Times New Roman" w:hAnsi="Calibri" w:cs="Calibri"/>
                <w:color w:val="000000"/>
                <w:sz w:val="16"/>
                <w:lang w:eastAsia="ru-RU"/>
              </w:rPr>
            </w:pPr>
          </w:p>
        </w:tc>
      </w:tr>
      <w:tr w:rsidR="00E511BC" w:rsidRPr="000B2C22" w14:paraId="2B892288" w14:textId="77777777" w:rsidTr="00E511BC">
        <w:trPr>
          <w:trHeight w:val="114"/>
        </w:trPr>
        <w:tc>
          <w:tcPr>
            <w:tcW w:w="8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8CBAD"/>
            <w:hideMark/>
          </w:tcPr>
          <w:p w14:paraId="63D4262B" w14:textId="77777777" w:rsidR="00E511BC" w:rsidRPr="00A83303" w:rsidRDefault="00E511BC" w:rsidP="00947006">
            <w:pPr>
              <w:spacing w:line="240" w:lineRule="auto"/>
              <w:jc w:val="left"/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  <w:lang w:eastAsia="ru-RU"/>
              </w:rPr>
            </w:pPr>
            <w:r w:rsidRPr="00A83303">
              <w:rPr>
                <w:rFonts w:asciiTheme="minorHAnsi" w:hAnsiTheme="minorHAnsi" w:cstheme="minorHAnsi"/>
                <w:sz w:val="16"/>
                <w:szCs w:val="16"/>
              </w:rPr>
              <w:t>3</w:t>
            </w:r>
          </w:p>
        </w:tc>
        <w:tc>
          <w:tcPr>
            <w:tcW w:w="9227" w:type="dxa"/>
            <w:gridSpan w:val="2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CC92479" w14:textId="77777777" w:rsidR="00E511BC" w:rsidRPr="000B2C22" w:rsidRDefault="00E511BC" w:rsidP="00947006">
            <w:pPr>
              <w:spacing w:line="240" w:lineRule="auto"/>
              <w:jc w:val="left"/>
              <w:rPr>
                <w:rFonts w:ascii="Calibri" w:eastAsia="Times New Roman" w:hAnsi="Calibri" w:cs="Calibri"/>
                <w:color w:val="000000"/>
                <w:sz w:val="16"/>
                <w:lang w:eastAsia="ru-RU"/>
              </w:rPr>
            </w:pPr>
          </w:p>
        </w:tc>
      </w:tr>
      <w:tr w:rsidR="00E511BC" w:rsidRPr="000B2C22" w14:paraId="11DC3D47" w14:textId="77777777" w:rsidTr="00E511BC">
        <w:trPr>
          <w:trHeight w:val="114"/>
        </w:trPr>
        <w:tc>
          <w:tcPr>
            <w:tcW w:w="8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0CECE"/>
            <w:hideMark/>
          </w:tcPr>
          <w:p w14:paraId="46FE7673" w14:textId="77777777" w:rsidR="00E511BC" w:rsidRPr="00A83303" w:rsidRDefault="00E511BC" w:rsidP="00947006">
            <w:pPr>
              <w:spacing w:line="240" w:lineRule="auto"/>
              <w:jc w:val="left"/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  <w:lang w:eastAsia="ru-RU"/>
              </w:rPr>
            </w:pPr>
            <w:r w:rsidRPr="00A83303">
              <w:rPr>
                <w:rFonts w:asciiTheme="minorHAnsi" w:hAnsiTheme="minorHAnsi" w:cstheme="minorHAnsi"/>
                <w:sz w:val="16"/>
                <w:szCs w:val="16"/>
              </w:rPr>
              <w:t>0</w:t>
            </w:r>
          </w:p>
        </w:tc>
        <w:tc>
          <w:tcPr>
            <w:tcW w:w="9227" w:type="dxa"/>
            <w:gridSpan w:val="2"/>
            <w:vMerge w:val="restart"/>
            <w:tcBorders>
              <w:top w:val="nil"/>
              <w:left w:val="single" w:sz="4" w:space="0" w:color="auto"/>
              <w:right w:val="single" w:sz="4" w:space="0" w:color="auto"/>
            </w:tcBorders>
            <w:shd w:val="clear" w:color="000000" w:fill="D0CECE"/>
            <w:vAlign w:val="center"/>
            <w:hideMark/>
          </w:tcPr>
          <w:p w14:paraId="2B12F8B7" w14:textId="77777777" w:rsidR="00E511BC" w:rsidRPr="000B2C22" w:rsidRDefault="00E511BC" w:rsidP="00947006">
            <w:pPr>
              <w:spacing w:line="240" w:lineRule="auto"/>
              <w:jc w:val="left"/>
              <w:rPr>
                <w:rFonts w:ascii="Calibri" w:eastAsia="Times New Roman" w:hAnsi="Calibri" w:cs="Calibri"/>
                <w:color w:val="000000"/>
                <w:sz w:val="16"/>
                <w:lang w:eastAsia="ru-RU"/>
              </w:rPr>
            </w:pPr>
            <w:r w:rsidRPr="000B2C22">
              <w:rPr>
                <w:rFonts w:ascii="Calibri" w:eastAsia="Times New Roman" w:hAnsi="Calibri" w:cs="Calibri"/>
                <w:color w:val="000000"/>
                <w:sz w:val="16"/>
                <w:lang w:eastAsia="ru-RU"/>
              </w:rPr>
              <w:t xml:space="preserve"> Относительная осевая нагрузка на подшипник по передачам</w:t>
            </w:r>
          </w:p>
        </w:tc>
      </w:tr>
      <w:tr w:rsidR="00E511BC" w:rsidRPr="000B2C22" w14:paraId="404AF9C8" w14:textId="77777777" w:rsidTr="00E511BC">
        <w:trPr>
          <w:trHeight w:val="114"/>
        </w:trPr>
        <w:tc>
          <w:tcPr>
            <w:tcW w:w="8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0CECE"/>
            <w:hideMark/>
          </w:tcPr>
          <w:p w14:paraId="49279A7E" w14:textId="77777777" w:rsidR="00E511BC" w:rsidRPr="00A83303" w:rsidRDefault="00E511BC" w:rsidP="00947006">
            <w:pPr>
              <w:spacing w:line="240" w:lineRule="auto"/>
              <w:jc w:val="left"/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  <w:lang w:eastAsia="ru-RU"/>
              </w:rPr>
            </w:pPr>
            <w:r w:rsidRPr="00A83303">
              <w:rPr>
                <w:rFonts w:asciiTheme="minorHAnsi" w:hAnsiTheme="minorHAnsi" w:cstheme="minorHAnsi"/>
                <w:sz w:val="16"/>
                <w:szCs w:val="16"/>
              </w:rPr>
              <w:t>3</w:t>
            </w:r>
          </w:p>
        </w:tc>
        <w:tc>
          <w:tcPr>
            <w:tcW w:w="9227" w:type="dxa"/>
            <w:gridSpan w:val="2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0F5EBB7A" w14:textId="77777777" w:rsidR="00E511BC" w:rsidRPr="000B2C22" w:rsidRDefault="00E511BC" w:rsidP="00947006">
            <w:pPr>
              <w:spacing w:line="240" w:lineRule="auto"/>
              <w:jc w:val="left"/>
              <w:rPr>
                <w:rFonts w:ascii="Calibri" w:eastAsia="Times New Roman" w:hAnsi="Calibri" w:cs="Calibri"/>
                <w:color w:val="000000"/>
                <w:sz w:val="16"/>
                <w:lang w:eastAsia="ru-RU"/>
              </w:rPr>
            </w:pPr>
          </w:p>
        </w:tc>
      </w:tr>
      <w:tr w:rsidR="00E511BC" w:rsidRPr="000B2C22" w14:paraId="48D5DA23" w14:textId="77777777" w:rsidTr="00E511BC">
        <w:trPr>
          <w:trHeight w:val="114"/>
        </w:trPr>
        <w:tc>
          <w:tcPr>
            <w:tcW w:w="8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0CECE"/>
            <w:hideMark/>
          </w:tcPr>
          <w:p w14:paraId="175D4BEB" w14:textId="77777777" w:rsidR="00E511BC" w:rsidRPr="00A83303" w:rsidRDefault="00E511BC" w:rsidP="00947006">
            <w:pPr>
              <w:spacing w:line="240" w:lineRule="auto"/>
              <w:jc w:val="left"/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  <w:lang w:eastAsia="ru-RU"/>
              </w:rPr>
            </w:pPr>
            <w:r w:rsidRPr="00A83303">
              <w:rPr>
                <w:rFonts w:asciiTheme="minorHAnsi" w:hAnsiTheme="minorHAnsi" w:cstheme="minorHAnsi"/>
                <w:sz w:val="16"/>
                <w:szCs w:val="16"/>
              </w:rPr>
              <w:t>2</w:t>
            </w:r>
          </w:p>
        </w:tc>
        <w:tc>
          <w:tcPr>
            <w:tcW w:w="9227" w:type="dxa"/>
            <w:gridSpan w:val="2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71363D2D" w14:textId="77777777" w:rsidR="00E511BC" w:rsidRPr="000B2C22" w:rsidRDefault="00E511BC" w:rsidP="00947006">
            <w:pPr>
              <w:spacing w:line="240" w:lineRule="auto"/>
              <w:jc w:val="left"/>
              <w:rPr>
                <w:rFonts w:ascii="Calibri" w:eastAsia="Times New Roman" w:hAnsi="Calibri" w:cs="Calibri"/>
                <w:color w:val="000000"/>
                <w:sz w:val="16"/>
                <w:lang w:eastAsia="ru-RU"/>
              </w:rPr>
            </w:pPr>
          </w:p>
        </w:tc>
      </w:tr>
      <w:tr w:rsidR="00E511BC" w:rsidRPr="000B2C22" w14:paraId="061BD510" w14:textId="77777777" w:rsidTr="00E511BC">
        <w:trPr>
          <w:trHeight w:val="114"/>
        </w:trPr>
        <w:tc>
          <w:tcPr>
            <w:tcW w:w="8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0CECE"/>
            <w:hideMark/>
          </w:tcPr>
          <w:p w14:paraId="4F1E550B" w14:textId="77777777" w:rsidR="00E511BC" w:rsidRPr="00A83303" w:rsidRDefault="00E511BC" w:rsidP="00947006">
            <w:pPr>
              <w:spacing w:line="240" w:lineRule="auto"/>
              <w:jc w:val="left"/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  <w:lang w:eastAsia="ru-RU"/>
              </w:rPr>
            </w:pPr>
            <w:r w:rsidRPr="00A83303">
              <w:rPr>
                <w:rFonts w:asciiTheme="minorHAnsi" w:hAnsiTheme="minorHAnsi" w:cstheme="minorHAnsi"/>
                <w:sz w:val="16"/>
                <w:szCs w:val="16"/>
              </w:rPr>
              <w:t>25</w:t>
            </w:r>
          </w:p>
        </w:tc>
        <w:tc>
          <w:tcPr>
            <w:tcW w:w="9227" w:type="dxa"/>
            <w:gridSpan w:val="2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59B16927" w14:textId="77777777" w:rsidR="00E511BC" w:rsidRPr="000B2C22" w:rsidRDefault="00E511BC" w:rsidP="00947006">
            <w:pPr>
              <w:spacing w:line="240" w:lineRule="auto"/>
              <w:jc w:val="left"/>
              <w:rPr>
                <w:rFonts w:ascii="Calibri" w:eastAsia="Times New Roman" w:hAnsi="Calibri" w:cs="Calibri"/>
                <w:color w:val="000000"/>
                <w:sz w:val="16"/>
                <w:lang w:eastAsia="ru-RU"/>
              </w:rPr>
            </w:pPr>
          </w:p>
        </w:tc>
      </w:tr>
      <w:tr w:rsidR="00E511BC" w:rsidRPr="000B2C22" w14:paraId="2D97D972" w14:textId="77777777" w:rsidTr="00E511BC">
        <w:trPr>
          <w:trHeight w:val="114"/>
        </w:trPr>
        <w:tc>
          <w:tcPr>
            <w:tcW w:w="8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0CECE"/>
            <w:hideMark/>
          </w:tcPr>
          <w:p w14:paraId="74C97CC2" w14:textId="77777777" w:rsidR="00E511BC" w:rsidRPr="00A83303" w:rsidRDefault="00E511BC" w:rsidP="00947006">
            <w:pPr>
              <w:spacing w:line="240" w:lineRule="auto"/>
              <w:jc w:val="left"/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  <w:lang w:eastAsia="ru-RU"/>
              </w:rPr>
            </w:pPr>
            <w:r w:rsidRPr="00A83303">
              <w:rPr>
                <w:rFonts w:asciiTheme="minorHAnsi" w:hAnsiTheme="minorHAnsi" w:cstheme="minorHAnsi"/>
                <w:sz w:val="16"/>
                <w:szCs w:val="16"/>
              </w:rPr>
              <w:t>25</w:t>
            </w:r>
          </w:p>
        </w:tc>
        <w:tc>
          <w:tcPr>
            <w:tcW w:w="9227" w:type="dxa"/>
            <w:gridSpan w:val="2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70C41649" w14:textId="77777777" w:rsidR="00E511BC" w:rsidRPr="000B2C22" w:rsidRDefault="00E511BC" w:rsidP="00947006">
            <w:pPr>
              <w:spacing w:line="240" w:lineRule="auto"/>
              <w:jc w:val="left"/>
              <w:rPr>
                <w:rFonts w:ascii="Calibri" w:eastAsia="Times New Roman" w:hAnsi="Calibri" w:cs="Calibri"/>
                <w:color w:val="000000"/>
                <w:sz w:val="16"/>
                <w:lang w:eastAsia="ru-RU"/>
              </w:rPr>
            </w:pPr>
          </w:p>
        </w:tc>
      </w:tr>
      <w:tr w:rsidR="00E511BC" w:rsidRPr="000B2C22" w14:paraId="20BDDD85" w14:textId="77777777" w:rsidTr="00E511BC">
        <w:trPr>
          <w:trHeight w:val="114"/>
        </w:trPr>
        <w:tc>
          <w:tcPr>
            <w:tcW w:w="8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0CECE"/>
            <w:hideMark/>
          </w:tcPr>
          <w:p w14:paraId="357DA5AF" w14:textId="77777777" w:rsidR="00E511BC" w:rsidRPr="00A83303" w:rsidRDefault="00E511BC" w:rsidP="00947006">
            <w:pPr>
              <w:spacing w:line="240" w:lineRule="auto"/>
              <w:jc w:val="left"/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  <w:lang w:eastAsia="ru-RU"/>
              </w:rPr>
            </w:pPr>
            <w:r w:rsidRPr="00A83303">
              <w:rPr>
                <w:rFonts w:asciiTheme="minorHAnsi" w:hAnsiTheme="minorHAnsi" w:cstheme="minorHAnsi"/>
                <w:sz w:val="16"/>
                <w:szCs w:val="16"/>
              </w:rPr>
              <w:t>39</w:t>
            </w:r>
          </w:p>
        </w:tc>
        <w:tc>
          <w:tcPr>
            <w:tcW w:w="9227" w:type="dxa"/>
            <w:gridSpan w:val="2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3049F80D" w14:textId="77777777" w:rsidR="00E511BC" w:rsidRPr="000B2C22" w:rsidRDefault="00E511BC" w:rsidP="00947006">
            <w:pPr>
              <w:spacing w:line="240" w:lineRule="auto"/>
              <w:jc w:val="left"/>
              <w:rPr>
                <w:rFonts w:ascii="Calibri" w:eastAsia="Times New Roman" w:hAnsi="Calibri" w:cs="Calibri"/>
                <w:color w:val="000000"/>
                <w:sz w:val="16"/>
                <w:lang w:eastAsia="ru-RU"/>
              </w:rPr>
            </w:pPr>
          </w:p>
        </w:tc>
      </w:tr>
      <w:tr w:rsidR="00E511BC" w:rsidRPr="000B2C22" w14:paraId="411DBF5A" w14:textId="77777777" w:rsidTr="00E511BC">
        <w:trPr>
          <w:trHeight w:val="114"/>
        </w:trPr>
        <w:tc>
          <w:tcPr>
            <w:tcW w:w="8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0CECE"/>
            <w:hideMark/>
          </w:tcPr>
          <w:p w14:paraId="2EE80624" w14:textId="77777777" w:rsidR="00E511BC" w:rsidRPr="00A83303" w:rsidRDefault="00E511BC" w:rsidP="00947006">
            <w:pPr>
              <w:spacing w:line="240" w:lineRule="auto"/>
              <w:jc w:val="left"/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  <w:lang w:eastAsia="ru-RU"/>
              </w:rPr>
            </w:pPr>
            <w:r w:rsidRPr="00A83303">
              <w:rPr>
                <w:rFonts w:asciiTheme="minorHAnsi" w:hAnsiTheme="minorHAnsi" w:cstheme="minorHAnsi"/>
                <w:sz w:val="16"/>
                <w:szCs w:val="16"/>
              </w:rPr>
              <w:t>1</w:t>
            </w:r>
          </w:p>
        </w:tc>
        <w:tc>
          <w:tcPr>
            <w:tcW w:w="9227" w:type="dxa"/>
            <w:gridSpan w:val="2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16407038" w14:textId="77777777" w:rsidR="00E511BC" w:rsidRPr="000B2C22" w:rsidRDefault="00E511BC" w:rsidP="00947006">
            <w:pPr>
              <w:spacing w:line="240" w:lineRule="auto"/>
              <w:jc w:val="left"/>
              <w:rPr>
                <w:rFonts w:ascii="Calibri" w:eastAsia="Times New Roman" w:hAnsi="Calibri" w:cs="Calibri"/>
                <w:color w:val="000000"/>
                <w:sz w:val="16"/>
                <w:lang w:eastAsia="ru-RU"/>
              </w:rPr>
            </w:pPr>
          </w:p>
        </w:tc>
      </w:tr>
      <w:tr w:rsidR="00E511BC" w:rsidRPr="000B2C22" w14:paraId="7544CBC9" w14:textId="77777777" w:rsidTr="00E511BC">
        <w:trPr>
          <w:trHeight w:val="114"/>
        </w:trPr>
        <w:tc>
          <w:tcPr>
            <w:tcW w:w="8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0CECE"/>
            <w:hideMark/>
          </w:tcPr>
          <w:p w14:paraId="2D42C394" w14:textId="77777777" w:rsidR="00E511BC" w:rsidRPr="00A83303" w:rsidRDefault="00E511BC" w:rsidP="00947006">
            <w:pPr>
              <w:spacing w:line="240" w:lineRule="auto"/>
              <w:jc w:val="left"/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  <w:lang w:eastAsia="ru-RU"/>
              </w:rPr>
            </w:pPr>
            <w:r w:rsidRPr="00A83303">
              <w:rPr>
                <w:rFonts w:asciiTheme="minorHAnsi" w:hAnsiTheme="minorHAnsi" w:cstheme="minorHAnsi"/>
                <w:sz w:val="16"/>
                <w:szCs w:val="16"/>
              </w:rPr>
              <w:t>0</w:t>
            </w:r>
          </w:p>
        </w:tc>
        <w:tc>
          <w:tcPr>
            <w:tcW w:w="9227" w:type="dxa"/>
            <w:gridSpan w:val="2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7555BD1C" w14:textId="77777777" w:rsidR="00E511BC" w:rsidRPr="000B2C22" w:rsidRDefault="00E511BC" w:rsidP="00947006">
            <w:pPr>
              <w:spacing w:line="240" w:lineRule="auto"/>
              <w:jc w:val="left"/>
              <w:rPr>
                <w:rFonts w:ascii="Calibri" w:eastAsia="Times New Roman" w:hAnsi="Calibri" w:cs="Calibri"/>
                <w:color w:val="000000"/>
                <w:sz w:val="16"/>
                <w:lang w:eastAsia="ru-RU"/>
              </w:rPr>
            </w:pPr>
          </w:p>
        </w:tc>
      </w:tr>
      <w:tr w:rsidR="00E511BC" w:rsidRPr="000B2C22" w14:paraId="7C50A422" w14:textId="77777777" w:rsidTr="00E511BC">
        <w:trPr>
          <w:trHeight w:val="114"/>
        </w:trPr>
        <w:tc>
          <w:tcPr>
            <w:tcW w:w="8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0CECE"/>
            <w:hideMark/>
          </w:tcPr>
          <w:p w14:paraId="6B4ADE85" w14:textId="77777777" w:rsidR="00E511BC" w:rsidRPr="00A83303" w:rsidRDefault="00E511BC" w:rsidP="00947006">
            <w:pPr>
              <w:spacing w:line="240" w:lineRule="auto"/>
              <w:jc w:val="left"/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  <w:lang w:eastAsia="ru-RU"/>
              </w:rPr>
            </w:pPr>
            <w:r w:rsidRPr="00A83303">
              <w:rPr>
                <w:rFonts w:asciiTheme="minorHAnsi" w:hAnsiTheme="minorHAnsi" w:cstheme="minorHAnsi"/>
                <w:sz w:val="16"/>
                <w:szCs w:val="16"/>
              </w:rPr>
              <w:t>2</w:t>
            </w:r>
          </w:p>
        </w:tc>
        <w:tc>
          <w:tcPr>
            <w:tcW w:w="9227" w:type="dxa"/>
            <w:gridSpan w:val="2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324781F0" w14:textId="77777777" w:rsidR="00E511BC" w:rsidRPr="000B2C22" w:rsidRDefault="00E511BC" w:rsidP="00947006">
            <w:pPr>
              <w:spacing w:line="240" w:lineRule="auto"/>
              <w:jc w:val="left"/>
              <w:rPr>
                <w:rFonts w:ascii="Calibri" w:eastAsia="Times New Roman" w:hAnsi="Calibri" w:cs="Calibri"/>
                <w:color w:val="000000"/>
                <w:sz w:val="16"/>
                <w:lang w:eastAsia="ru-RU"/>
              </w:rPr>
            </w:pPr>
          </w:p>
        </w:tc>
      </w:tr>
      <w:tr w:rsidR="00E511BC" w:rsidRPr="000B2C22" w14:paraId="5C277EB6" w14:textId="77777777" w:rsidTr="00E511BC">
        <w:trPr>
          <w:trHeight w:val="114"/>
        </w:trPr>
        <w:tc>
          <w:tcPr>
            <w:tcW w:w="8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0CECE"/>
            <w:hideMark/>
          </w:tcPr>
          <w:p w14:paraId="3CB5A549" w14:textId="77777777" w:rsidR="00E511BC" w:rsidRPr="00A83303" w:rsidRDefault="00E511BC" w:rsidP="00947006">
            <w:pPr>
              <w:spacing w:line="240" w:lineRule="auto"/>
              <w:jc w:val="left"/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  <w:lang w:eastAsia="ru-RU"/>
              </w:rPr>
            </w:pPr>
            <w:r w:rsidRPr="00A83303">
              <w:rPr>
                <w:rFonts w:asciiTheme="minorHAnsi" w:hAnsiTheme="minorHAnsi" w:cstheme="minorHAnsi"/>
                <w:sz w:val="16"/>
                <w:szCs w:val="16"/>
              </w:rPr>
              <w:t>7</w:t>
            </w:r>
          </w:p>
        </w:tc>
        <w:tc>
          <w:tcPr>
            <w:tcW w:w="9227" w:type="dxa"/>
            <w:gridSpan w:val="2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F92C1F4" w14:textId="77777777" w:rsidR="00E511BC" w:rsidRPr="000B2C22" w:rsidRDefault="00E511BC" w:rsidP="00947006">
            <w:pPr>
              <w:spacing w:line="240" w:lineRule="auto"/>
              <w:jc w:val="left"/>
              <w:rPr>
                <w:rFonts w:ascii="Calibri" w:eastAsia="Times New Roman" w:hAnsi="Calibri" w:cs="Calibri"/>
                <w:color w:val="000000"/>
                <w:sz w:val="16"/>
                <w:lang w:eastAsia="ru-RU"/>
              </w:rPr>
            </w:pPr>
          </w:p>
        </w:tc>
      </w:tr>
      <w:tr w:rsidR="00E511BC" w:rsidRPr="000B2C22" w14:paraId="7179F904" w14:textId="77777777" w:rsidTr="00E511BC">
        <w:trPr>
          <w:trHeight w:val="114"/>
        </w:trPr>
        <w:tc>
          <w:tcPr>
            <w:tcW w:w="838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000000" w:fill="F8CBAD"/>
            <w:hideMark/>
          </w:tcPr>
          <w:p w14:paraId="7234FA7C" w14:textId="77777777" w:rsidR="00E511BC" w:rsidRPr="00A83303" w:rsidRDefault="00E511BC" w:rsidP="00947006">
            <w:pPr>
              <w:spacing w:line="240" w:lineRule="auto"/>
              <w:jc w:val="left"/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  <w:lang w:eastAsia="ru-RU"/>
              </w:rPr>
            </w:pPr>
            <w:r w:rsidRPr="00A83303">
              <w:rPr>
                <w:rFonts w:asciiTheme="minorHAnsi" w:hAnsiTheme="minorHAnsi" w:cstheme="minorHAnsi"/>
                <w:sz w:val="16"/>
                <w:szCs w:val="16"/>
              </w:rPr>
              <w:t>400</w:t>
            </w:r>
          </w:p>
        </w:tc>
        <w:tc>
          <w:tcPr>
            <w:tcW w:w="35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8CBAD"/>
            <w:vAlign w:val="center"/>
            <w:hideMark/>
          </w:tcPr>
          <w:p w14:paraId="757A563D" w14:textId="77777777" w:rsidR="00E511BC" w:rsidRPr="000B2C22" w:rsidRDefault="00E511BC" w:rsidP="00947006">
            <w:pPr>
              <w:spacing w:line="240" w:lineRule="auto"/>
              <w:jc w:val="left"/>
              <w:rPr>
                <w:rFonts w:ascii="Calibri" w:eastAsia="Times New Roman" w:hAnsi="Calibri" w:cs="Calibri"/>
                <w:color w:val="000000"/>
                <w:sz w:val="16"/>
                <w:lang w:eastAsia="ru-RU"/>
              </w:rPr>
            </w:pPr>
            <w:r w:rsidRPr="000B2C22">
              <w:rPr>
                <w:rFonts w:ascii="Calibri" w:eastAsia="Times New Roman" w:hAnsi="Calibri" w:cs="Calibri"/>
                <w:color w:val="000000"/>
                <w:sz w:val="16"/>
                <w:lang w:eastAsia="ru-RU"/>
              </w:rPr>
              <w:t>Тип движителя</w:t>
            </w:r>
          </w:p>
        </w:tc>
        <w:tc>
          <w:tcPr>
            <w:tcW w:w="5670" w:type="dxa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8CBAD"/>
            <w:vAlign w:val="center"/>
            <w:hideMark/>
          </w:tcPr>
          <w:p w14:paraId="714B5147" w14:textId="77777777" w:rsidR="00E511BC" w:rsidRPr="000B2C22" w:rsidRDefault="00E511BC" w:rsidP="00947006">
            <w:pPr>
              <w:spacing w:line="240" w:lineRule="auto"/>
              <w:jc w:val="left"/>
              <w:rPr>
                <w:rFonts w:ascii="Calibri" w:eastAsia="Times New Roman" w:hAnsi="Calibri" w:cs="Calibri"/>
                <w:color w:val="000000"/>
                <w:sz w:val="16"/>
                <w:lang w:eastAsia="ru-RU"/>
              </w:rPr>
            </w:pPr>
            <w:r w:rsidRPr="000B2C22">
              <w:rPr>
                <w:rFonts w:ascii="Calibri" w:eastAsia="Times New Roman" w:hAnsi="Calibri" w:cs="Calibri"/>
                <w:color w:val="000000"/>
                <w:sz w:val="16"/>
                <w:lang w:eastAsia="ru-RU"/>
              </w:rPr>
              <w:t>1 - колесный (от 4 до 11 передач</w:t>
            </w:r>
            <w:proofErr w:type="gramStart"/>
            <w:r w:rsidRPr="000B2C22">
              <w:rPr>
                <w:rFonts w:ascii="Calibri" w:eastAsia="Times New Roman" w:hAnsi="Calibri" w:cs="Calibri"/>
                <w:color w:val="000000"/>
                <w:sz w:val="16"/>
                <w:lang w:eastAsia="ru-RU"/>
              </w:rPr>
              <w:t xml:space="preserve">);   </w:t>
            </w:r>
            <w:proofErr w:type="gramEnd"/>
            <w:r w:rsidRPr="000B2C22">
              <w:rPr>
                <w:rFonts w:ascii="Calibri" w:eastAsia="Times New Roman" w:hAnsi="Calibri" w:cs="Calibri"/>
                <w:color w:val="000000"/>
                <w:sz w:val="16"/>
                <w:lang w:eastAsia="ru-RU"/>
              </w:rPr>
              <w:t xml:space="preserve">  2 - гусеничный (от 3 до 8 передач)</w:t>
            </w:r>
          </w:p>
        </w:tc>
      </w:tr>
      <w:tr w:rsidR="00E511BC" w:rsidRPr="000B2C22" w14:paraId="2FE8D188" w14:textId="77777777" w:rsidTr="00E511BC">
        <w:trPr>
          <w:trHeight w:val="114"/>
        </w:trPr>
        <w:tc>
          <w:tcPr>
            <w:tcW w:w="838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000000" w:fill="BDD7EE"/>
            <w:hideMark/>
          </w:tcPr>
          <w:p w14:paraId="6F5301C4" w14:textId="77777777" w:rsidR="00E511BC" w:rsidRPr="00A83303" w:rsidRDefault="00E511BC" w:rsidP="00947006">
            <w:pPr>
              <w:spacing w:line="240" w:lineRule="auto"/>
              <w:jc w:val="left"/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  <w:lang w:eastAsia="ru-RU"/>
              </w:rPr>
            </w:pPr>
            <w:r w:rsidRPr="00A83303">
              <w:rPr>
                <w:rFonts w:asciiTheme="minorHAnsi" w:hAnsiTheme="minorHAnsi" w:cstheme="minorHAnsi"/>
                <w:sz w:val="16"/>
                <w:szCs w:val="16"/>
              </w:rPr>
              <w:t>2000</w:t>
            </w:r>
          </w:p>
        </w:tc>
        <w:tc>
          <w:tcPr>
            <w:tcW w:w="9227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BDD7EE"/>
            <w:vAlign w:val="center"/>
            <w:hideMark/>
          </w:tcPr>
          <w:p w14:paraId="5E77AB05" w14:textId="77777777" w:rsidR="00E511BC" w:rsidRPr="000B2C22" w:rsidRDefault="00E511BC" w:rsidP="00947006">
            <w:pPr>
              <w:spacing w:line="240" w:lineRule="auto"/>
              <w:jc w:val="left"/>
              <w:rPr>
                <w:rFonts w:ascii="Calibri" w:eastAsia="Times New Roman" w:hAnsi="Calibri" w:cs="Calibri"/>
                <w:color w:val="000000"/>
                <w:sz w:val="16"/>
                <w:lang w:eastAsia="ru-RU"/>
              </w:rPr>
            </w:pPr>
            <w:r w:rsidRPr="000B2C22">
              <w:rPr>
                <w:rFonts w:ascii="Calibri" w:eastAsia="Times New Roman" w:hAnsi="Calibri" w:cs="Calibri"/>
                <w:color w:val="000000"/>
                <w:sz w:val="16"/>
                <w:lang w:eastAsia="ru-RU"/>
              </w:rPr>
              <w:t>Число сателлитов планетарного ряда</w:t>
            </w:r>
          </w:p>
        </w:tc>
      </w:tr>
      <w:tr w:rsidR="00E511BC" w:rsidRPr="000B2C22" w14:paraId="6F6C1A33" w14:textId="77777777" w:rsidTr="00E511BC">
        <w:trPr>
          <w:trHeight w:val="114"/>
        </w:trPr>
        <w:tc>
          <w:tcPr>
            <w:tcW w:w="838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000000" w:fill="FFFF00"/>
            <w:hideMark/>
          </w:tcPr>
          <w:p w14:paraId="11BB2BC5" w14:textId="77777777" w:rsidR="00E511BC" w:rsidRPr="00A83303" w:rsidRDefault="00E511BC" w:rsidP="00947006">
            <w:pPr>
              <w:spacing w:line="240" w:lineRule="auto"/>
              <w:jc w:val="left"/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  <w:lang w:eastAsia="ru-RU"/>
              </w:rPr>
            </w:pPr>
            <w:r w:rsidRPr="00A83303">
              <w:rPr>
                <w:rFonts w:asciiTheme="minorHAnsi" w:hAnsiTheme="minorHAnsi" w:cstheme="minorHAnsi"/>
                <w:sz w:val="16"/>
                <w:szCs w:val="16"/>
              </w:rPr>
              <w:t>0.44</w:t>
            </w:r>
          </w:p>
        </w:tc>
        <w:tc>
          <w:tcPr>
            <w:tcW w:w="9227" w:type="dxa"/>
            <w:gridSpan w:val="2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000000" w:fill="FFFF00"/>
            <w:vAlign w:val="center"/>
            <w:hideMark/>
          </w:tcPr>
          <w:p w14:paraId="548AE47B" w14:textId="77777777" w:rsidR="00E511BC" w:rsidRPr="000B2C22" w:rsidRDefault="00E511BC" w:rsidP="00947006">
            <w:pPr>
              <w:spacing w:line="240" w:lineRule="auto"/>
              <w:jc w:val="left"/>
              <w:rPr>
                <w:rFonts w:ascii="Calibri" w:eastAsia="Times New Roman" w:hAnsi="Calibri" w:cs="Calibri"/>
                <w:color w:val="000000"/>
                <w:sz w:val="16"/>
                <w:lang w:eastAsia="ru-RU"/>
              </w:rPr>
            </w:pPr>
            <w:r w:rsidRPr="000B2C22">
              <w:rPr>
                <w:rFonts w:ascii="Calibri" w:eastAsia="Times New Roman" w:hAnsi="Calibri" w:cs="Calibri"/>
                <w:color w:val="000000"/>
                <w:sz w:val="16"/>
                <w:lang w:eastAsia="ru-RU"/>
              </w:rPr>
              <w:t xml:space="preserve">Какая используется функция распределения работы по </w:t>
            </w:r>
            <w:proofErr w:type="gramStart"/>
            <w:r w:rsidRPr="000B2C22">
              <w:rPr>
                <w:rFonts w:ascii="Calibri" w:eastAsia="Times New Roman" w:hAnsi="Calibri" w:cs="Calibri"/>
                <w:color w:val="000000"/>
                <w:sz w:val="16"/>
                <w:lang w:eastAsia="ru-RU"/>
              </w:rPr>
              <w:t xml:space="preserve">передачам:   </w:t>
            </w:r>
            <w:proofErr w:type="gramEnd"/>
            <w:r w:rsidRPr="000B2C22">
              <w:rPr>
                <w:rFonts w:ascii="Calibri" w:eastAsia="Times New Roman" w:hAnsi="Calibri" w:cs="Calibri"/>
                <w:color w:val="000000"/>
                <w:sz w:val="16"/>
                <w:lang w:eastAsia="ru-RU"/>
              </w:rPr>
              <w:t xml:space="preserve">   0 - заданная в программе;        1 - оригинальная</w:t>
            </w:r>
          </w:p>
        </w:tc>
      </w:tr>
    </w:tbl>
    <w:p w14:paraId="559062C4" w14:textId="035FA101" w:rsidR="00E511BC" w:rsidRDefault="00E511BC" w:rsidP="00E511BC">
      <w:pPr>
        <w:spacing w:after="160" w:line="240" w:lineRule="auto"/>
        <w:jc w:val="left"/>
        <w:rPr>
          <w:sz w:val="2"/>
          <w:szCs w:val="2"/>
        </w:rPr>
      </w:pPr>
    </w:p>
    <w:p w14:paraId="06B057AB" w14:textId="77777777" w:rsidR="00E511BC" w:rsidRDefault="00E511BC">
      <w:pPr>
        <w:spacing w:after="160" w:line="240" w:lineRule="auto"/>
        <w:ind w:firstLine="737"/>
        <w:jc w:val="left"/>
        <w:rPr>
          <w:sz w:val="2"/>
          <w:szCs w:val="2"/>
        </w:rPr>
      </w:pPr>
      <w:r>
        <w:rPr>
          <w:sz w:val="2"/>
          <w:szCs w:val="2"/>
        </w:rPr>
        <w:br w:type="page"/>
      </w:r>
    </w:p>
    <w:p w14:paraId="3AF399CC" w14:textId="350E3092" w:rsidR="00E511BC" w:rsidRPr="003E3F16" w:rsidRDefault="00E511BC" w:rsidP="003E3F16">
      <w:pPr>
        <w:pStyle w:val="af9"/>
      </w:pPr>
      <w:bookmarkStart w:id="60" w:name="_Toc233079125"/>
      <w:bookmarkStart w:id="61" w:name="_Toc233310932"/>
      <w:r w:rsidRPr="003E3F16">
        <w:lastRenderedPageBreak/>
        <w:t>ПРИЛОЖЕНИЕ Ж</w:t>
      </w:r>
      <w:bookmarkEnd w:id="60"/>
      <w:bookmarkEnd w:id="61"/>
    </w:p>
    <w:p w14:paraId="44E53EE8" w14:textId="77777777" w:rsidR="00E511BC" w:rsidRPr="00313C01" w:rsidRDefault="00E511BC" w:rsidP="00E511BC">
      <w:pPr>
        <w:spacing w:line="240" w:lineRule="auto"/>
        <w:ind w:firstLine="567"/>
        <w:jc w:val="left"/>
        <w:rPr>
          <w:rFonts w:eastAsia="Calibri"/>
          <w:b/>
          <w:bCs/>
          <w:kern w:val="2"/>
          <w14:ligatures w14:val="standardContextual"/>
        </w:rPr>
      </w:pPr>
      <w:r>
        <w:rPr>
          <w:rFonts w:eastAsia="Calibri"/>
          <w:b/>
          <w:bCs/>
          <w:kern w:val="2"/>
          <w14:ligatures w14:val="standardContextual"/>
        </w:rPr>
        <w:t>1 планетарный ряд</w:t>
      </w:r>
    </w:p>
    <w:p w14:paraId="29AB3205" w14:textId="77777777" w:rsidR="00E511BC" w:rsidRPr="00A83303" w:rsidRDefault="00E511BC" w:rsidP="00E511BC">
      <w:pPr>
        <w:spacing w:line="240" w:lineRule="auto"/>
        <w:jc w:val="left"/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</w:pPr>
      <w:r w:rsidRPr="00313C01"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  <w:t xml:space="preserve">        </w:t>
      </w:r>
      <w:r w:rsidRPr="00A83303"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  <w:t>ИСХОДНЫЕ ДАННЫЕ</w:t>
      </w:r>
    </w:p>
    <w:p w14:paraId="27AAC2FC" w14:textId="77777777" w:rsidR="00E511BC" w:rsidRPr="00A83303" w:rsidRDefault="00E511BC" w:rsidP="00E511BC">
      <w:pPr>
        <w:spacing w:line="240" w:lineRule="auto"/>
        <w:jc w:val="left"/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</w:pPr>
      <w:r w:rsidRPr="00A83303"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  <w:t xml:space="preserve"> Тип подшипника: роликовый радиальный или радиально-упорный</w:t>
      </w:r>
    </w:p>
    <w:p w14:paraId="5D06F6DE" w14:textId="77777777" w:rsidR="00E511BC" w:rsidRPr="00A83303" w:rsidRDefault="00E511BC" w:rsidP="00E511BC">
      <w:pPr>
        <w:spacing w:line="240" w:lineRule="auto"/>
        <w:jc w:val="left"/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</w:pPr>
      <w:r w:rsidRPr="00A83303"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  <w:t xml:space="preserve"> Диаметр тел качения - 2, мм</w:t>
      </w:r>
    </w:p>
    <w:p w14:paraId="6F397AC3" w14:textId="77777777" w:rsidR="00E511BC" w:rsidRPr="00A83303" w:rsidRDefault="00E511BC" w:rsidP="00E511BC">
      <w:pPr>
        <w:spacing w:line="240" w:lineRule="auto"/>
        <w:jc w:val="left"/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</w:pPr>
      <w:r w:rsidRPr="00A83303"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  <w:t xml:space="preserve"> Диаметр окружности центров тел качения - 22, мм</w:t>
      </w:r>
    </w:p>
    <w:p w14:paraId="0B277C0F" w14:textId="77777777" w:rsidR="00E511BC" w:rsidRPr="00A83303" w:rsidRDefault="00E511BC" w:rsidP="00E511BC">
      <w:pPr>
        <w:spacing w:line="240" w:lineRule="auto"/>
        <w:jc w:val="left"/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</w:pPr>
      <w:r w:rsidRPr="00A83303"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  <w:t xml:space="preserve"> Длина роликов - 15, мм</w:t>
      </w:r>
    </w:p>
    <w:p w14:paraId="04CF109D" w14:textId="77777777" w:rsidR="00E511BC" w:rsidRPr="00A83303" w:rsidRDefault="00E511BC" w:rsidP="00E511BC">
      <w:pPr>
        <w:spacing w:line="240" w:lineRule="auto"/>
        <w:jc w:val="left"/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</w:pPr>
      <w:r w:rsidRPr="00A83303"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  <w:t xml:space="preserve"> Число тел качения в одном ряду подшипника - 34</w:t>
      </w:r>
    </w:p>
    <w:p w14:paraId="16BCFD40" w14:textId="77777777" w:rsidR="00E511BC" w:rsidRPr="00A83303" w:rsidRDefault="00E511BC" w:rsidP="00E511BC">
      <w:pPr>
        <w:spacing w:line="240" w:lineRule="auto"/>
        <w:jc w:val="left"/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</w:pPr>
      <w:r w:rsidRPr="00A83303"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  <w:t xml:space="preserve"> Число рядов тел качения - 1</w:t>
      </w:r>
    </w:p>
    <w:p w14:paraId="6B4C4C26" w14:textId="77777777" w:rsidR="00E511BC" w:rsidRPr="00A83303" w:rsidRDefault="00E511BC" w:rsidP="00E511BC">
      <w:pPr>
        <w:spacing w:line="240" w:lineRule="auto"/>
        <w:jc w:val="left"/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</w:pPr>
      <w:r w:rsidRPr="00A83303"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  <w:t xml:space="preserve"> Номинальный угол контакта подшипника - 0, град.</w:t>
      </w:r>
    </w:p>
    <w:p w14:paraId="69124E14" w14:textId="77777777" w:rsidR="00E511BC" w:rsidRPr="00A83303" w:rsidRDefault="00E511BC" w:rsidP="00E511BC">
      <w:pPr>
        <w:spacing w:line="240" w:lineRule="auto"/>
        <w:jc w:val="left"/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</w:pPr>
      <w:r w:rsidRPr="00A83303"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  <w:t xml:space="preserve"> Вращается внешнее кольцо подшипника</w:t>
      </w:r>
    </w:p>
    <w:p w14:paraId="7E4A5444" w14:textId="77777777" w:rsidR="00E511BC" w:rsidRPr="00A83303" w:rsidRDefault="00E511BC" w:rsidP="00E511BC">
      <w:pPr>
        <w:spacing w:line="240" w:lineRule="auto"/>
        <w:jc w:val="left"/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</w:pPr>
      <w:r w:rsidRPr="00A83303"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  <w:t xml:space="preserve"> Количество передач в КПП - 9</w:t>
      </w:r>
    </w:p>
    <w:p w14:paraId="048FB057" w14:textId="77777777" w:rsidR="00E511BC" w:rsidRPr="00A83303" w:rsidRDefault="00E511BC" w:rsidP="00E511BC">
      <w:pPr>
        <w:spacing w:line="240" w:lineRule="auto"/>
        <w:jc w:val="left"/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</w:pPr>
      <w:r w:rsidRPr="00A83303"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  <w:t xml:space="preserve"> Максимальный момент на ведущем валу КПП - 1250, Нм</w:t>
      </w:r>
    </w:p>
    <w:p w14:paraId="176CA1FF" w14:textId="77777777" w:rsidR="00E511BC" w:rsidRPr="00A83303" w:rsidRDefault="00E511BC" w:rsidP="00E511BC">
      <w:pPr>
        <w:spacing w:line="240" w:lineRule="auto"/>
        <w:jc w:val="left"/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</w:pPr>
      <w:r w:rsidRPr="00A83303"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  <w:t xml:space="preserve"> Максимальная частота вращения ведущего вала КПП - 251.2, об/мин</w:t>
      </w:r>
    </w:p>
    <w:p w14:paraId="3D8F6371" w14:textId="77777777" w:rsidR="00E511BC" w:rsidRPr="00A83303" w:rsidRDefault="00E511BC" w:rsidP="00E511BC">
      <w:pPr>
        <w:spacing w:line="240" w:lineRule="auto"/>
        <w:jc w:val="left"/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</w:pPr>
      <w:r w:rsidRPr="00A83303"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  <w:t xml:space="preserve"> Коэффициент использования момента двигателя - 0.35</w:t>
      </w:r>
    </w:p>
    <w:p w14:paraId="40E6BB8B" w14:textId="77777777" w:rsidR="00E511BC" w:rsidRPr="00A83303" w:rsidRDefault="00E511BC" w:rsidP="00E511BC">
      <w:pPr>
        <w:spacing w:line="240" w:lineRule="auto"/>
        <w:jc w:val="left"/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</w:pPr>
      <w:r w:rsidRPr="00A83303"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  <w:t xml:space="preserve"> Средняя частота вращения двигателя - 172.7, об/мин</w:t>
      </w:r>
    </w:p>
    <w:p w14:paraId="6EB5A700" w14:textId="77777777" w:rsidR="00E511BC" w:rsidRPr="00A83303" w:rsidRDefault="00E511BC" w:rsidP="00E511BC">
      <w:pPr>
        <w:spacing w:line="240" w:lineRule="auto"/>
        <w:jc w:val="left"/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</w:pPr>
      <w:r w:rsidRPr="00A83303"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  <w:t xml:space="preserve"> Пробег до капитального ремонта - 250000, км</w:t>
      </w:r>
    </w:p>
    <w:p w14:paraId="49D48D3B" w14:textId="77777777" w:rsidR="00E511BC" w:rsidRPr="00A83303" w:rsidRDefault="00E511BC" w:rsidP="00E511BC">
      <w:pPr>
        <w:spacing w:line="240" w:lineRule="auto"/>
        <w:jc w:val="left"/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</w:pPr>
      <w:r w:rsidRPr="00A83303"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  <w:t xml:space="preserve"> Средняя скорость - 35, км/ч</w:t>
      </w:r>
    </w:p>
    <w:p w14:paraId="7A3AEF5D" w14:textId="77777777" w:rsidR="00E511BC" w:rsidRPr="00A83303" w:rsidRDefault="00E511BC" w:rsidP="00E511BC">
      <w:pPr>
        <w:spacing w:line="240" w:lineRule="auto"/>
        <w:jc w:val="left"/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</w:pPr>
      <w:r w:rsidRPr="00A83303"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  <w:t xml:space="preserve"> Относительная угловая скорость подшипника (для ПР - сателлитов)</w:t>
      </w:r>
    </w:p>
    <w:p w14:paraId="41FDC84F" w14:textId="77777777" w:rsidR="00E511BC" w:rsidRPr="00A83303" w:rsidRDefault="00E511BC" w:rsidP="00E511BC">
      <w:pPr>
        <w:spacing w:line="240" w:lineRule="auto"/>
        <w:jc w:val="left"/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</w:pPr>
      <w:r w:rsidRPr="00A83303"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  <w:t xml:space="preserve"> на передачах:</w:t>
      </w:r>
    </w:p>
    <w:p w14:paraId="3FFA4C8D" w14:textId="77777777" w:rsidR="00E511BC" w:rsidRPr="00A83303" w:rsidRDefault="00E511BC" w:rsidP="00E511BC">
      <w:pPr>
        <w:spacing w:line="240" w:lineRule="auto"/>
        <w:jc w:val="left"/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</w:pPr>
      <w:r w:rsidRPr="00A83303"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  <w:t xml:space="preserve"> 1 - -1.558</w:t>
      </w:r>
    </w:p>
    <w:p w14:paraId="00578C80" w14:textId="77777777" w:rsidR="00E511BC" w:rsidRPr="00A83303" w:rsidRDefault="00E511BC" w:rsidP="00E511BC">
      <w:pPr>
        <w:spacing w:line="240" w:lineRule="auto"/>
        <w:jc w:val="left"/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</w:pPr>
      <w:r w:rsidRPr="00A83303"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  <w:t xml:space="preserve"> 2 - -0.924</w:t>
      </w:r>
    </w:p>
    <w:p w14:paraId="39B5C4B8" w14:textId="77777777" w:rsidR="00E511BC" w:rsidRPr="00A83303" w:rsidRDefault="00E511BC" w:rsidP="00E511BC">
      <w:pPr>
        <w:spacing w:line="240" w:lineRule="auto"/>
        <w:jc w:val="left"/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</w:pPr>
      <w:r w:rsidRPr="00A83303"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  <w:t xml:space="preserve"> 3 - 0</w:t>
      </w:r>
    </w:p>
    <w:p w14:paraId="0D48A5DC" w14:textId="77777777" w:rsidR="00E511BC" w:rsidRPr="00A83303" w:rsidRDefault="00E511BC" w:rsidP="00E511BC">
      <w:pPr>
        <w:spacing w:line="240" w:lineRule="auto"/>
        <w:jc w:val="left"/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</w:pPr>
      <w:r w:rsidRPr="00A83303"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  <w:t xml:space="preserve"> 4 - 0.799</w:t>
      </w:r>
    </w:p>
    <w:p w14:paraId="370F90B6" w14:textId="77777777" w:rsidR="00E511BC" w:rsidRPr="00A83303" w:rsidRDefault="00E511BC" w:rsidP="00E511BC">
      <w:pPr>
        <w:spacing w:line="240" w:lineRule="auto"/>
        <w:jc w:val="left"/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</w:pPr>
      <w:r w:rsidRPr="00A83303"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  <w:t xml:space="preserve"> 5 - 0</w:t>
      </w:r>
    </w:p>
    <w:p w14:paraId="6B2F5AE6" w14:textId="77777777" w:rsidR="00E511BC" w:rsidRPr="00A83303" w:rsidRDefault="00E511BC" w:rsidP="00E511BC">
      <w:pPr>
        <w:spacing w:line="240" w:lineRule="auto"/>
        <w:jc w:val="left"/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</w:pPr>
      <w:r w:rsidRPr="00A83303"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  <w:t xml:space="preserve"> 6 - -0.924</w:t>
      </w:r>
    </w:p>
    <w:p w14:paraId="12BF2005" w14:textId="77777777" w:rsidR="00E511BC" w:rsidRPr="00A83303" w:rsidRDefault="00E511BC" w:rsidP="00E511BC">
      <w:pPr>
        <w:spacing w:line="240" w:lineRule="auto"/>
        <w:jc w:val="left"/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</w:pPr>
      <w:r w:rsidRPr="00A83303"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  <w:t xml:space="preserve"> 7 - -1.558</w:t>
      </w:r>
    </w:p>
    <w:p w14:paraId="493C1A09" w14:textId="77777777" w:rsidR="00E511BC" w:rsidRPr="00A83303" w:rsidRDefault="00E511BC" w:rsidP="00E511BC">
      <w:pPr>
        <w:spacing w:line="240" w:lineRule="auto"/>
        <w:jc w:val="left"/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</w:pPr>
      <w:r w:rsidRPr="00A83303"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  <w:t xml:space="preserve"> 8 - -2.41</w:t>
      </w:r>
    </w:p>
    <w:p w14:paraId="21BFAA48" w14:textId="77777777" w:rsidR="00E511BC" w:rsidRPr="00A83303" w:rsidRDefault="00E511BC" w:rsidP="00E511BC">
      <w:pPr>
        <w:spacing w:line="240" w:lineRule="auto"/>
        <w:jc w:val="left"/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</w:pPr>
      <w:r w:rsidRPr="00A83303"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  <w:t xml:space="preserve"> 9 - 0</w:t>
      </w:r>
    </w:p>
    <w:p w14:paraId="50F44BEB" w14:textId="77777777" w:rsidR="00E511BC" w:rsidRPr="00A83303" w:rsidRDefault="00E511BC" w:rsidP="00E511BC">
      <w:pPr>
        <w:spacing w:line="240" w:lineRule="auto"/>
        <w:jc w:val="left"/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</w:pPr>
      <w:r w:rsidRPr="00A83303"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  <w:t xml:space="preserve"> Относительная угловая скорость водила на передачах:</w:t>
      </w:r>
    </w:p>
    <w:p w14:paraId="47116650" w14:textId="77777777" w:rsidR="00E511BC" w:rsidRPr="00A83303" w:rsidRDefault="00E511BC" w:rsidP="00E511BC">
      <w:pPr>
        <w:spacing w:line="240" w:lineRule="auto"/>
        <w:jc w:val="left"/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</w:pPr>
      <w:r w:rsidRPr="00A83303"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  <w:t xml:space="preserve"> 1 - 0.353</w:t>
      </w:r>
    </w:p>
    <w:p w14:paraId="018EF324" w14:textId="77777777" w:rsidR="00E511BC" w:rsidRPr="00A83303" w:rsidRDefault="00E511BC" w:rsidP="00E511BC">
      <w:pPr>
        <w:spacing w:line="240" w:lineRule="auto"/>
        <w:jc w:val="left"/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</w:pPr>
      <w:r w:rsidRPr="00A83303"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  <w:t xml:space="preserve"> 2 - 0.616</w:t>
      </w:r>
    </w:p>
    <w:p w14:paraId="64126B04" w14:textId="77777777" w:rsidR="00E511BC" w:rsidRPr="00A83303" w:rsidRDefault="00E511BC" w:rsidP="00E511BC">
      <w:pPr>
        <w:spacing w:line="240" w:lineRule="auto"/>
        <w:jc w:val="left"/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</w:pPr>
      <w:r w:rsidRPr="00A83303"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  <w:t xml:space="preserve"> 3 - 1</w:t>
      </w:r>
    </w:p>
    <w:p w14:paraId="31A06879" w14:textId="77777777" w:rsidR="00E511BC" w:rsidRPr="00A83303" w:rsidRDefault="00E511BC" w:rsidP="00E511BC">
      <w:pPr>
        <w:spacing w:line="240" w:lineRule="auto"/>
        <w:jc w:val="left"/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</w:pPr>
      <w:r w:rsidRPr="00A83303"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  <w:t xml:space="preserve"> 4 - 1.332</w:t>
      </w:r>
    </w:p>
    <w:p w14:paraId="71D4BE19" w14:textId="77777777" w:rsidR="00E511BC" w:rsidRPr="00A83303" w:rsidRDefault="00E511BC" w:rsidP="00E511BC">
      <w:pPr>
        <w:spacing w:line="240" w:lineRule="auto"/>
        <w:jc w:val="left"/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</w:pPr>
      <w:r w:rsidRPr="00A83303"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  <w:t xml:space="preserve"> 5 - 1</w:t>
      </w:r>
    </w:p>
    <w:p w14:paraId="098DC49D" w14:textId="77777777" w:rsidR="00E511BC" w:rsidRPr="00A83303" w:rsidRDefault="00E511BC" w:rsidP="00E511BC">
      <w:pPr>
        <w:spacing w:line="240" w:lineRule="auto"/>
        <w:jc w:val="left"/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</w:pPr>
      <w:r w:rsidRPr="00A83303"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  <w:t xml:space="preserve"> 6 - 0.616</w:t>
      </w:r>
    </w:p>
    <w:p w14:paraId="1EBC7482" w14:textId="77777777" w:rsidR="00E511BC" w:rsidRPr="00A83303" w:rsidRDefault="00E511BC" w:rsidP="00E511BC">
      <w:pPr>
        <w:spacing w:line="240" w:lineRule="auto"/>
        <w:jc w:val="left"/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</w:pPr>
      <w:r w:rsidRPr="00A83303"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  <w:t xml:space="preserve"> 7 - 0.353</w:t>
      </w:r>
    </w:p>
    <w:p w14:paraId="3ECE5EEA" w14:textId="77777777" w:rsidR="00E511BC" w:rsidRPr="00A83303" w:rsidRDefault="00E511BC" w:rsidP="00E511BC">
      <w:pPr>
        <w:spacing w:line="240" w:lineRule="auto"/>
        <w:jc w:val="left"/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</w:pPr>
      <w:r w:rsidRPr="00A83303"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  <w:t xml:space="preserve"> 8 - 0</w:t>
      </w:r>
    </w:p>
    <w:p w14:paraId="0E1C1FFC" w14:textId="77777777" w:rsidR="00E511BC" w:rsidRPr="00A83303" w:rsidRDefault="00E511BC" w:rsidP="00E511BC">
      <w:pPr>
        <w:spacing w:line="240" w:lineRule="auto"/>
        <w:jc w:val="left"/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</w:pPr>
      <w:r w:rsidRPr="00A83303"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  <w:t xml:space="preserve"> 9 - 1</w:t>
      </w:r>
    </w:p>
    <w:p w14:paraId="6803CC61" w14:textId="77777777" w:rsidR="00E511BC" w:rsidRPr="00A83303" w:rsidRDefault="00E511BC" w:rsidP="00E511BC">
      <w:pPr>
        <w:spacing w:line="240" w:lineRule="auto"/>
        <w:jc w:val="left"/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</w:pPr>
      <w:r w:rsidRPr="00A83303"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  <w:t xml:space="preserve"> Масса сателлита - 0.21, кг</w:t>
      </w:r>
    </w:p>
    <w:p w14:paraId="74C48A2A" w14:textId="77777777" w:rsidR="00E511BC" w:rsidRPr="00A83303" w:rsidRDefault="00E511BC" w:rsidP="00E511BC">
      <w:pPr>
        <w:spacing w:line="240" w:lineRule="auto"/>
        <w:jc w:val="left"/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</w:pPr>
      <w:r w:rsidRPr="00A83303"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  <w:t xml:space="preserve"> Радиус осей сателлитов - 77.67, мм</w:t>
      </w:r>
    </w:p>
    <w:p w14:paraId="32F560CC" w14:textId="77777777" w:rsidR="00E511BC" w:rsidRPr="00A83303" w:rsidRDefault="00E511BC" w:rsidP="00E511BC">
      <w:pPr>
        <w:spacing w:line="240" w:lineRule="auto"/>
        <w:jc w:val="left"/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</w:pPr>
      <w:r w:rsidRPr="00A83303"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  <w:t xml:space="preserve"> Относительный момент на водиле по передачам</w:t>
      </w:r>
    </w:p>
    <w:p w14:paraId="0A8F4F8C" w14:textId="77777777" w:rsidR="00E511BC" w:rsidRPr="00A83303" w:rsidRDefault="00E511BC" w:rsidP="00E511BC">
      <w:pPr>
        <w:spacing w:line="240" w:lineRule="auto"/>
        <w:jc w:val="left"/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</w:pPr>
      <w:r w:rsidRPr="00A83303"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  <w:t xml:space="preserve"> 1 - 1</w:t>
      </w:r>
    </w:p>
    <w:p w14:paraId="36EB74BE" w14:textId="77777777" w:rsidR="00E511BC" w:rsidRPr="00A83303" w:rsidRDefault="00E511BC" w:rsidP="00E511BC">
      <w:pPr>
        <w:spacing w:line="240" w:lineRule="auto"/>
        <w:jc w:val="left"/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</w:pPr>
      <w:r w:rsidRPr="00A83303"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  <w:t xml:space="preserve"> 2 - 1.74</w:t>
      </w:r>
    </w:p>
    <w:p w14:paraId="01EA706C" w14:textId="77777777" w:rsidR="00E511BC" w:rsidRPr="00A83303" w:rsidRDefault="00E511BC" w:rsidP="00E511BC">
      <w:pPr>
        <w:spacing w:line="240" w:lineRule="auto"/>
        <w:jc w:val="left"/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</w:pPr>
      <w:r w:rsidRPr="00A83303"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  <w:t xml:space="preserve"> 3 - 2.83</w:t>
      </w:r>
    </w:p>
    <w:p w14:paraId="19E79915" w14:textId="77777777" w:rsidR="00E511BC" w:rsidRPr="00A83303" w:rsidRDefault="00E511BC" w:rsidP="00E511BC">
      <w:pPr>
        <w:spacing w:line="240" w:lineRule="auto"/>
        <w:jc w:val="left"/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</w:pPr>
      <w:r w:rsidRPr="00A83303"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  <w:t xml:space="preserve"> 4 - 0.89</w:t>
      </w:r>
    </w:p>
    <w:p w14:paraId="64E876CC" w14:textId="77777777" w:rsidR="00E511BC" w:rsidRPr="00A83303" w:rsidRDefault="00E511BC" w:rsidP="00E511BC">
      <w:pPr>
        <w:spacing w:line="240" w:lineRule="auto"/>
        <w:jc w:val="left"/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</w:pPr>
      <w:r w:rsidRPr="00A83303"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  <w:t xml:space="preserve"> 5 - -0.75</w:t>
      </w:r>
    </w:p>
    <w:p w14:paraId="45225B7B" w14:textId="77777777" w:rsidR="00E511BC" w:rsidRPr="00A83303" w:rsidRDefault="00E511BC" w:rsidP="00E511BC">
      <w:pPr>
        <w:spacing w:line="240" w:lineRule="auto"/>
        <w:jc w:val="left"/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</w:pPr>
      <w:r w:rsidRPr="00A83303"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  <w:t xml:space="preserve"> 6 - 0</w:t>
      </w:r>
    </w:p>
    <w:p w14:paraId="521C62B0" w14:textId="77777777" w:rsidR="00E511BC" w:rsidRPr="00A83303" w:rsidRDefault="00E511BC" w:rsidP="00E511BC">
      <w:pPr>
        <w:spacing w:line="240" w:lineRule="auto"/>
        <w:jc w:val="left"/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</w:pPr>
      <w:r w:rsidRPr="00A83303"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  <w:t xml:space="preserve"> 7 - 0.13</w:t>
      </w:r>
    </w:p>
    <w:p w14:paraId="2602CE15" w14:textId="77777777" w:rsidR="00E511BC" w:rsidRPr="00A83303" w:rsidRDefault="00E511BC" w:rsidP="00E511BC">
      <w:pPr>
        <w:spacing w:line="240" w:lineRule="auto"/>
        <w:jc w:val="left"/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</w:pPr>
      <w:r w:rsidRPr="00A83303"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  <w:t xml:space="preserve"> 8 - 0</w:t>
      </w:r>
    </w:p>
    <w:p w14:paraId="54A8D4CB" w14:textId="77777777" w:rsidR="00E511BC" w:rsidRPr="00A83303" w:rsidRDefault="00E511BC" w:rsidP="00E511BC">
      <w:pPr>
        <w:spacing w:line="240" w:lineRule="auto"/>
        <w:jc w:val="left"/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</w:pPr>
      <w:r w:rsidRPr="00A83303"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  <w:t xml:space="preserve"> 9 - 2.83</w:t>
      </w:r>
    </w:p>
    <w:p w14:paraId="6BF84F6D" w14:textId="77777777" w:rsidR="00E511BC" w:rsidRPr="00A83303" w:rsidRDefault="00E511BC" w:rsidP="00E511BC">
      <w:pPr>
        <w:spacing w:line="240" w:lineRule="auto"/>
        <w:jc w:val="left"/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</w:pPr>
      <w:r w:rsidRPr="00A83303"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  <w:t xml:space="preserve"> Относительная осевая нагрузка на подшипник по передачам:</w:t>
      </w:r>
    </w:p>
    <w:p w14:paraId="300C0714" w14:textId="77777777" w:rsidR="00E511BC" w:rsidRPr="00A83303" w:rsidRDefault="00E511BC" w:rsidP="00E511BC">
      <w:pPr>
        <w:spacing w:line="240" w:lineRule="auto"/>
        <w:jc w:val="left"/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</w:pPr>
      <w:r w:rsidRPr="00A83303"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  <w:t xml:space="preserve"> 1 - 0</w:t>
      </w:r>
    </w:p>
    <w:p w14:paraId="5878551E" w14:textId="77777777" w:rsidR="00E511BC" w:rsidRPr="00A83303" w:rsidRDefault="00E511BC" w:rsidP="00E511BC">
      <w:pPr>
        <w:spacing w:line="240" w:lineRule="auto"/>
        <w:jc w:val="left"/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</w:pPr>
      <w:r w:rsidRPr="00A83303"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  <w:t xml:space="preserve"> 2 - 0</w:t>
      </w:r>
    </w:p>
    <w:p w14:paraId="1B664B59" w14:textId="77777777" w:rsidR="00E511BC" w:rsidRPr="00A83303" w:rsidRDefault="00E511BC" w:rsidP="00E511BC">
      <w:pPr>
        <w:spacing w:line="240" w:lineRule="auto"/>
        <w:jc w:val="left"/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</w:pPr>
      <w:r w:rsidRPr="00A83303"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  <w:t xml:space="preserve"> 3 - 0</w:t>
      </w:r>
    </w:p>
    <w:p w14:paraId="3E655AF1" w14:textId="77777777" w:rsidR="00E511BC" w:rsidRPr="00A83303" w:rsidRDefault="00E511BC" w:rsidP="00E511BC">
      <w:pPr>
        <w:spacing w:line="240" w:lineRule="auto"/>
        <w:jc w:val="left"/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</w:pPr>
      <w:r w:rsidRPr="00A83303"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  <w:t xml:space="preserve"> 4 - 0</w:t>
      </w:r>
    </w:p>
    <w:p w14:paraId="515E9F93" w14:textId="77777777" w:rsidR="00E511BC" w:rsidRPr="00A83303" w:rsidRDefault="00E511BC" w:rsidP="00E511BC">
      <w:pPr>
        <w:spacing w:line="240" w:lineRule="auto"/>
        <w:jc w:val="left"/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</w:pPr>
      <w:r w:rsidRPr="00A83303"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  <w:t xml:space="preserve"> 5 - 0</w:t>
      </w:r>
    </w:p>
    <w:p w14:paraId="361CA3F1" w14:textId="77777777" w:rsidR="00E511BC" w:rsidRPr="00A83303" w:rsidRDefault="00E511BC" w:rsidP="00E511BC">
      <w:pPr>
        <w:spacing w:line="240" w:lineRule="auto"/>
        <w:jc w:val="left"/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</w:pPr>
      <w:r w:rsidRPr="00A83303"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  <w:t xml:space="preserve"> 6 - 0</w:t>
      </w:r>
    </w:p>
    <w:p w14:paraId="03CA30B7" w14:textId="77777777" w:rsidR="00E511BC" w:rsidRPr="00A83303" w:rsidRDefault="00E511BC" w:rsidP="00E511BC">
      <w:pPr>
        <w:spacing w:line="240" w:lineRule="auto"/>
        <w:jc w:val="left"/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</w:pPr>
      <w:r w:rsidRPr="00A83303"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  <w:t xml:space="preserve"> 7 - 0</w:t>
      </w:r>
    </w:p>
    <w:p w14:paraId="7EBB9FFD" w14:textId="77777777" w:rsidR="00E511BC" w:rsidRPr="00A83303" w:rsidRDefault="00E511BC" w:rsidP="00E511BC">
      <w:pPr>
        <w:spacing w:line="240" w:lineRule="auto"/>
        <w:jc w:val="left"/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</w:pPr>
      <w:r w:rsidRPr="00A83303"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  <w:t xml:space="preserve"> 8 - 0</w:t>
      </w:r>
    </w:p>
    <w:p w14:paraId="7EF59FFF" w14:textId="77777777" w:rsidR="00E511BC" w:rsidRPr="00A83303" w:rsidRDefault="00E511BC" w:rsidP="00E511BC">
      <w:pPr>
        <w:spacing w:line="240" w:lineRule="auto"/>
        <w:jc w:val="left"/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</w:pPr>
      <w:r w:rsidRPr="00A83303"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  <w:t xml:space="preserve"> 9 - 0</w:t>
      </w:r>
    </w:p>
    <w:p w14:paraId="3007F9D7" w14:textId="77777777" w:rsidR="00E511BC" w:rsidRPr="00A83303" w:rsidRDefault="00E511BC" w:rsidP="00E511BC">
      <w:pPr>
        <w:spacing w:line="240" w:lineRule="auto"/>
        <w:jc w:val="left"/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</w:pPr>
      <w:r w:rsidRPr="00A83303"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  <w:t xml:space="preserve"> Тип движителя: колесный</w:t>
      </w:r>
    </w:p>
    <w:p w14:paraId="3D087EDA" w14:textId="77777777" w:rsidR="00E511BC" w:rsidRPr="00A83303" w:rsidRDefault="00E511BC" w:rsidP="00E511BC">
      <w:pPr>
        <w:spacing w:line="240" w:lineRule="auto"/>
        <w:jc w:val="left"/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</w:pPr>
      <w:r w:rsidRPr="00A83303"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  <w:t xml:space="preserve"> ****************************************************</w:t>
      </w:r>
    </w:p>
    <w:p w14:paraId="09F7518F" w14:textId="77777777" w:rsidR="00E511BC" w:rsidRPr="00A83303" w:rsidRDefault="00E511BC" w:rsidP="00E511BC">
      <w:pPr>
        <w:spacing w:line="240" w:lineRule="auto"/>
        <w:jc w:val="left"/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</w:pPr>
      <w:r w:rsidRPr="00A83303"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  <w:t xml:space="preserve">  </w:t>
      </w:r>
    </w:p>
    <w:p w14:paraId="70007EB0" w14:textId="77777777" w:rsidR="00E511BC" w:rsidRPr="00A83303" w:rsidRDefault="00E511BC" w:rsidP="00E511BC">
      <w:pPr>
        <w:spacing w:line="240" w:lineRule="auto"/>
        <w:jc w:val="left"/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</w:pPr>
      <w:r w:rsidRPr="00A83303"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  <w:t xml:space="preserve"> РАСЧЕТ СТАТИЧЕСКОЙ ГРУЗОПОДЪЕМНОСТИ:</w:t>
      </w:r>
    </w:p>
    <w:p w14:paraId="5E09186D" w14:textId="77777777" w:rsidR="00E511BC" w:rsidRPr="00A83303" w:rsidRDefault="00E511BC" w:rsidP="00E511BC">
      <w:pPr>
        <w:spacing w:line="240" w:lineRule="auto"/>
        <w:jc w:val="left"/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</w:pPr>
      <w:r w:rsidRPr="00A83303"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  <w:t xml:space="preserve">   </w:t>
      </w:r>
    </w:p>
    <w:p w14:paraId="1DFAFC6B" w14:textId="77777777" w:rsidR="00E511BC" w:rsidRPr="00A83303" w:rsidRDefault="00E511BC" w:rsidP="00E511BC">
      <w:pPr>
        <w:spacing w:line="240" w:lineRule="auto"/>
        <w:jc w:val="left"/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</w:pPr>
      <w:r w:rsidRPr="00A83303"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  <w:t xml:space="preserve"> Максимальная радиальная нагрузка на подшипник - 15216.6, Н</w:t>
      </w:r>
    </w:p>
    <w:p w14:paraId="40B26126" w14:textId="77777777" w:rsidR="00E511BC" w:rsidRPr="00A83303" w:rsidRDefault="00E511BC" w:rsidP="00E511BC">
      <w:pPr>
        <w:spacing w:line="240" w:lineRule="auto"/>
        <w:jc w:val="left"/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</w:pPr>
      <w:r w:rsidRPr="00A83303"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  <w:t xml:space="preserve"> Максимальная осевая нагрузка на подшипник - 0, Н</w:t>
      </w:r>
    </w:p>
    <w:p w14:paraId="1645C533" w14:textId="77777777" w:rsidR="00E511BC" w:rsidRPr="00A83303" w:rsidRDefault="00E511BC" w:rsidP="00E511BC">
      <w:pPr>
        <w:spacing w:line="240" w:lineRule="auto"/>
        <w:jc w:val="left"/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</w:pPr>
      <w:r w:rsidRPr="00A83303"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  <w:t xml:space="preserve"> СТАТИЧЕСКАЯ РАДИАЛЬНАЯ И ЭКВИВАЛЕНТНАЯ РАДИАЛЬНАЯ ГРУЗОПОДЪEМНОСТЬ:</w:t>
      </w:r>
    </w:p>
    <w:p w14:paraId="0DAAF991" w14:textId="77777777" w:rsidR="00E511BC" w:rsidRPr="00A83303" w:rsidRDefault="00E511BC" w:rsidP="00E511BC">
      <w:pPr>
        <w:spacing w:line="240" w:lineRule="auto"/>
        <w:jc w:val="left"/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</w:pPr>
      <w:r w:rsidRPr="00A83303"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  <w:t xml:space="preserve"> C(</w:t>
      </w:r>
      <w:proofErr w:type="spellStart"/>
      <w:r w:rsidRPr="00A83303"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  <w:t>or</w:t>
      </w:r>
      <w:proofErr w:type="spellEnd"/>
      <w:r w:rsidRPr="00A83303"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  <w:t>)=</w:t>
      </w:r>
      <w:proofErr w:type="gramStart"/>
      <w:r w:rsidRPr="00A83303"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  <w:t>40800;  P</w:t>
      </w:r>
      <w:proofErr w:type="gramEnd"/>
      <w:r w:rsidRPr="00A83303"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  <w:t>(</w:t>
      </w:r>
      <w:proofErr w:type="spellStart"/>
      <w:r w:rsidRPr="00A83303"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  <w:t>or</w:t>
      </w:r>
      <w:proofErr w:type="spellEnd"/>
      <w:r w:rsidRPr="00A83303"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  <w:t>)=15216.6</w:t>
      </w:r>
    </w:p>
    <w:p w14:paraId="7334E074" w14:textId="77777777" w:rsidR="00E511BC" w:rsidRPr="00A83303" w:rsidRDefault="00E511BC" w:rsidP="00E511BC">
      <w:pPr>
        <w:spacing w:line="240" w:lineRule="auto"/>
        <w:jc w:val="left"/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</w:pPr>
      <w:r w:rsidRPr="00A83303"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  <w:t xml:space="preserve"> ****************************************************</w:t>
      </w:r>
    </w:p>
    <w:p w14:paraId="4E93A57F" w14:textId="77777777" w:rsidR="00E511BC" w:rsidRPr="00A83303" w:rsidRDefault="00E511BC" w:rsidP="00E511BC">
      <w:pPr>
        <w:spacing w:line="240" w:lineRule="auto"/>
        <w:jc w:val="left"/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</w:pPr>
      <w:r w:rsidRPr="00A83303"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  <w:t xml:space="preserve">  </w:t>
      </w:r>
    </w:p>
    <w:p w14:paraId="1140CD96" w14:textId="77777777" w:rsidR="00E511BC" w:rsidRPr="00A83303" w:rsidRDefault="00E511BC" w:rsidP="00E511BC">
      <w:pPr>
        <w:spacing w:line="240" w:lineRule="auto"/>
        <w:jc w:val="left"/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</w:pPr>
      <w:r w:rsidRPr="00A83303"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  <w:t xml:space="preserve"> РАСПРЕДЕЛЕНИЕ ВРЕМЕНИ РАБОТЫ ПОДШИПНИКА ПО ПЕРЕДАЧАМ:</w:t>
      </w:r>
    </w:p>
    <w:p w14:paraId="7E1B9BCD" w14:textId="77777777" w:rsidR="00E511BC" w:rsidRPr="00A83303" w:rsidRDefault="00E511BC" w:rsidP="00E511BC">
      <w:pPr>
        <w:spacing w:line="240" w:lineRule="auto"/>
        <w:jc w:val="left"/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</w:pPr>
      <w:r w:rsidRPr="00A83303"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  <w:t xml:space="preserve"> 1 </w:t>
      </w:r>
      <w:proofErr w:type="gramStart"/>
      <w:r w:rsidRPr="00A83303"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  <w:t>-  0.005</w:t>
      </w:r>
      <w:proofErr w:type="gramEnd"/>
      <w:r w:rsidRPr="00A83303"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  <w:t>:</w:t>
      </w:r>
    </w:p>
    <w:p w14:paraId="0434FD0A" w14:textId="77777777" w:rsidR="00E511BC" w:rsidRPr="00A83303" w:rsidRDefault="00E511BC" w:rsidP="00E511BC">
      <w:pPr>
        <w:spacing w:line="240" w:lineRule="auto"/>
        <w:jc w:val="left"/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</w:pPr>
      <w:r w:rsidRPr="00A83303"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  <w:t xml:space="preserve"> 2 </w:t>
      </w:r>
      <w:proofErr w:type="gramStart"/>
      <w:r w:rsidRPr="00A83303"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  <w:t>-  0.01</w:t>
      </w:r>
      <w:proofErr w:type="gramEnd"/>
      <w:r w:rsidRPr="00A83303"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  <w:t>:</w:t>
      </w:r>
    </w:p>
    <w:p w14:paraId="7FDC1BF5" w14:textId="77777777" w:rsidR="00E511BC" w:rsidRPr="00A83303" w:rsidRDefault="00E511BC" w:rsidP="00E511BC">
      <w:pPr>
        <w:spacing w:line="240" w:lineRule="auto"/>
        <w:jc w:val="left"/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</w:pPr>
      <w:r w:rsidRPr="00A83303"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  <w:t xml:space="preserve"> 3 </w:t>
      </w:r>
      <w:proofErr w:type="gramStart"/>
      <w:r w:rsidRPr="00A83303"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  <w:t>-  0.02</w:t>
      </w:r>
      <w:proofErr w:type="gramEnd"/>
      <w:r w:rsidRPr="00A83303"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  <w:t>:</w:t>
      </w:r>
    </w:p>
    <w:p w14:paraId="3A29701A" w14:textId="77777777" w:rsidR="00E511BC" w:rsidRPr="00A83303" w:rsidRDefault="00E511BC" w:rsidP="00E511BC">
      <w:pPr>
        <w:spacing w:line="240" w:lineRule="auto"/>
        <w:jc w:val="left"/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</w:pPr>
      <w:r w:rsidRPr="00A83303"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  <w:lastRenderedPageBreak/>
        <w:t xml:space="preserve"> 4 </w:t>
      </w:r>
      <w:proofErr w:type="gramStart"/>
      <w:r w:rsidRPr="00A83303"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  <w:t>-  0.035</w:t>
      </w:r>
      <w:proofErr w:type="gramEnd"/>
      <w:r w:rsidRPr="00A83303"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  <w:t>:</w:t>
      </w:r>
    </w:p>
    <w:p w14:paraId="62BE7713" w14:textId="77777777" w:rsidR="00E511BC" w:rsidRPr="00A83303" w:rsidRDefault="00E511BC" w:rsidP="00E511BC">
      <w:pPr>
        <w:spacing w:line="240" w:lineRule="auto"/>
        <w:jc w:val="left"/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</w:pPr>
      <w:r w:rsidRPr="00A83303"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  <w:t xml:space="preserve"> 5 </w:t>
      </w:r>
      <w:proofErr w:type="gramStart"/>
      <w:r w:rsidRPr="00A83303"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  <w:t>-  0.055</w:t>
      </w:r>
      <w:proofErr w:type="gramEnd"/>
      <w:r w:rsidRPr="00A83303"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  <w:t>:</w:t>
      </w:r>
    </w:p>
    <w:p w14:paraId="3FEB07BE" w14:textId="77777777" w:rsidR="00E511BC" w:rsidRPr="00A83303" w:rsidRDefault="00E511BC" w:rsidP="00E511BC">
      <w:pPr>
        <w:spacing w:line="240" w:lineRule="auto"/>
        <w:jc w:val="left"/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</w:pPr>
      <w:r w:rsidRPr="00A83303"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  <w:t xml:space="preserve"> 6 </w:t>
      </w:r>
      <w:proofErr w:type="gramStart"/>
      <w:r w:rsidRPr="00A83303"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  <w:t>-  0.09</w:t>
      </w:r>
      <w:proofErr w:type="gramEnd"/>
      <w:r w:rsidRPr="00A83303"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  <w:t>:</w:t>
      </w:r>
    </w:p>
    <w:p w14:paraId="3694D6D2" w14:textId="77777777" w:rsidR="00E511BC" w:rsidRPr="00A83303" w:rsidRDefault="00E511BC" w:rsidP="00E511BC">
      <w:pPr>
        <w:spacing w:line="240" w:lineRule="auto"/>
        <w:jc w:val="left"/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</w:pPr>
      <w:r w:rsidRPr="00A83303"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  <w:t xml:space="preserve"> 7 </w:t>
      </w:r>
      <w:proofErr w:type="gramStart"/>
      <w:r w:rsidRPr="00A83303"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  <w:t>-  0.15</w:t>
      </w:r>
      <w:proofErr w:type="gramEnd"/>
      <w:r w:rsidRPr="00A83303"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  <w:t>:</w:t>
      </w:r>
    </w:p>
    <w:p w14:paraId="0702051E" w14:textId="77777777" w:rsidR="00E511BC" w:rsidRPr="00A83303" w:rsidRDefault="00E511BC" w:rsidP="00E511BC">
      <w:pPr>
        <w:spacing w:line="240" w:lineRule="auto"/>
        <w:jc w:val="left"/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</w:pPr>
      <w:r w:rsidRPr="00A83303"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  <w:t xml:space="preserve"> 8 </w:t>
      </w:r>
      <w:proofErr w:type="gramStart"/>
      <w:r w:rsidRPr="00A83303"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  <w:t>-  0.235</w:t>
      </w:r>
      <w:proofErr w:type="gramEnd"/>
      <w:r w:rsidRPr="00A83303"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  <w:t>:</w:t>
      </w:r>
    </w:p>
    <w:p w14:paraId="738B06AB" w14:textId="77777777" w:rsidR="00E511BC" w:rsidRPr="00A83303" w:rsidRDefault="00E511BC" w:rsidP="00E511BC">
      <w:pPr>
        <w:spacing w:line="240" w:lineRule="auto"/>
        <w:jc w:val="left"/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</w:pPr>
      <w:r w:rsidRPr="00A83303"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  <w:t xml:space="preserve"> 9 </w:t>
      </w:r>
      <w:proofErr w:type="gramStart"/>
      <w:r w:rsidRPr="00A83303"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  <w:t>-  0.3</w:t>
      </w:r>
      <w:proofErr w:type="gramEnd"/>
      <w:r w:rsidRPr="00A83303"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  <w:t>:</w:t>
      </w:r>
    </w:p>
    <w:p w14:paraId="378BC5DB" w14:textId="77777777" w:rsidR="00E511BC" w:rsidRPr="00A83303" w:rsidRDefault="00E511BC" w:rsidP="00E511BC">
      <w:pPr>
        <w:spacing w:line="240" w:lineRule="auto"/>
        <w:jc w:val="left"/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</w:pPr>
      <w:r w:rsidRPr="00A83303"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  <w:t xml:space="preserve"> РАДИАЛЬНАЯ, ЦЕНТРОБЕЖНАЯ И СУММАРНАЯ РАДИАЛЬНАЯ СИЛЫ</w:t>
      </w:r>
    </w:p>
    <w:p w14:paraId="08324697" w14:textId="77777777" w:rsidR="00E511BC" w:rsidRPr="00A83303" w:rsidRDefault="00E511BC" w:rsidP="00E511BC">
      <w:pPr>
        <w:spacing w:line="240" w:lineRule="auto"/>
        <w:jc w:val="left"/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</w:pPr>
      <w:r w:rsidRPr="00A83303"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  <w:t xml:space="preserve"> ПО ПЕРЕДАЧАМ, H:</w:t>
      </w:r>
    </w:p>
    <w:p w14:paraId="0BCAD524" w14:textId="77777777" w:rsidR="00E511BC" w:rsidRPr="00A83303" w:rsidRDefault="00E511BC" w:rsidP="00E511BC">
      <w:pPr>
        <w:spacing w:line="240" w:lineRule="auto"/>
        <w:jc w:val="left"/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</w:pPr>
      <w:r w:rsidRPr="00A83303"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  <w:t xml:space="preserve"> 1 -    1877.60       60.62     1878.58:</w:t>
      </w:r>
    </w:p>
    <w:p w14:paraId="7F5F8816" w14:textId="77777777" w:rsidR="00E511BC" w:rsidRPr="00A83303" w:rsidRDefault="00E511BC" w:rsidP="00E511BC">
      <w:pPr>
        <w:spacing w:line="240" w:lineRule="auto"/>
        <w:jc w:val="left"/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</w:pPr>
      <w:r w:rsidRPr="00A83303"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  <w:t xml:space="preserve"> 2 -    3267.03      184.59     3272.24:</w:t>
      </w:r>
    </w:p>
    <w:p w14:paraId="0EF4B52C" w14:textId="77777777" w:rsidR="00E511BC" w:rsidRPr="00A83303" w:rsidRDefault="00E511BC" w:rsidP="00E511BC">
      <w:pPr>
        <w:spacing w:line="240" w:lineRule="auto"/>
        <w:jc w:val="left"/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</w:pPr>
      <w:r w:rsidRPr="00A83303"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  <w:t xml:space="preserve"> 3 -    5313.61      486.47     5335.84:</w:t>
      </w:r>
    </w:p>
    <w:p w14:paraId="5CD71227" w14:textId="77777777" w:rsidR="00E511BC" w:rsidRPr="00A83303" w:rsidRDefault="00E511BC" w:rsidP="00E511BC">
      <w:pPr>
        <w:spacing w:line="240" w:lineRule="auto"/>
        <w:jc w:val="left"/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</w:pPr>
      <w:r w:rsidRPr="00A83303"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  <w:t xml:space="preserve"> 4 -    1671.07      863.11     1880.80:</w:t>
      </w:r>
    </w:p>
    <w:p w14:paraId="41E052B6" w14:textId="77777777" w:rsidR="00E511BC" w:rsidRPr="00A83303" w:rsidRDefault="00E511BC" w:rsidP="00E511BC">
      <w:pPr>
        <w:spacing w:line="240" w:lineRule="auto"/>
        <w:jc w:val="left"/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</w:pPr>
      <w:r w:rsidRPr="00A83303"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  <w:t xml:space="preserve"> 5 -    1408.20      486.47     1489.86:</w:t>
      </w:r>
    </w:p>
    <w:p w14:paraId="55D1E336" w14:textId="77777777" w:rsidR="00E511BC" w:rsidRPr="00A83303" w:rsidRDefault="00E511BC" w:rsidP="00E511BC">
      <w:pPr>
        <w:spacing w:line="240" w:lineRule="auto"/>
        <w:jc w:val="left"/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</w:pPr>
      <w:r w:rsidRPr="00A83303"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  <w:t xml:space="preserve"> 6 -       0.00      184.59      184.59:</w:t>
      </w:r>
    </w:p>
    <w:p w14:paraId="70067950" w14:textId="77777777" w:rsidR="00E511BC" w:rsidRPr="00A83303" w:rsidRDefault="00E511BC" w:rsidP="00E511BC">
      <w:pPr>
        <w:spacing w:line="240" w:lineRule="auto"/>
        <w:jc w:val="left"/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</w:pPr>
      <w:r w:rsidRPr="00A83303"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  <w:t xml:space="preserve"> 7 -     244.09       60.62      251.50:</w:t>
      </w:r>
    </w:p>
    <w:p w14:paraId="4368E514" w14:textId="77777777" w:rsidR="00E511BC" w:rsidRPr="00A83303" w:rsidRDefault="00E511BC" w:rsidP="00E511BC">
      <w:pPr>
        <w:spacing w:line="240" w:lineRule="auto"/>
        <w:jc w:val="left"/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</w:pPr>
      <w:r w:rsidRPr="00A83303"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  <w:t xml:space="preserve"> 8 -       0.00        0.00        0.00:</w:t>
      </w:r>
    </w:p>
    <w:p w14:paraId="2A290337" w14:textId="77777777" w:rsidR="00E511BC" w:rsidRPr="00A83303" w:rsidRDefault="00E511BC" w:rsidP="00E511BC">
      <w:pPr>
        <w:spacing w:line="240" w:lineRule="auto"/>
        <w:jc w:val="left"/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</w:pPr>
      <w:r w:rsidRPr="00A83303"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  <w:t xml:space="preserve"> 9 -    5313.61      486.47     5335.84:</w:t>
      </w:r>
    </w:p>
    <w:p w14:paraId="026D0B62" w14:textId="77777777" w:rsidR="00E511BC" w:rsidRPr="00A83303" w:rsidRDefault="00E511BC" w:rsidP="00E511BC">
      <w:pPr>
        <w:spacing w:line="240" w:lineRule="auto"/>
        <w:jc w:val="left"/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</w:pPr>
      <w:r w:rsidRPr="00A83303"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  <w:t xml:space="preserve"> CУММАРНОЕ ЧИСЛО ОБОРОТОВ </w:t>
      </w:r>
      <w:proofErr w:type="gramStart"/>
      <w:r w:rsidRPr="00A83303"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  <w:t>ПОДШИПНИКА  N</w:t>
      </w:r>
      <w:proofErr w:type="gramEnd"/>
      <w:r w:rsidRPr="00A83303"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  <w:t>= 6.87004e+07</w:t>
      </w:r>
    </w:p>
    <w:p w14:paraId="2C5A5D22" w14:textId="77777777" w:rsidR="00E511BC" w:rsidRPr="00A83303" w:rsidRDefault="00E511BC" w:rsidP="00E511BC">
      <w:pPr>
        <w:spacing w:line="240" w:lineRule="auto"/>
        <w:jc w:val="left"/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</w:pPr>
      <w:r w:rsidRPr="00A83303"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  <w:t xml:space="preserve"> СРЕДНЯЯ РАДИАЛЬНАЯ СИЛА F(r)= 947.935 H</w:t>
      </w:r>
    </w:p>
    <w:p w14:paraId="21B3B37A" w14:textId="77777777" w:rsidR="00E511BC" w:rsidRPr="00A83303" w:rsidRDefault="00E511BC" w:rsidP="00E511BC">
      <w:pPr>
        <w:spacing w:line="240" w:lineRule="auto"/>
        <w:jc w:val="left"/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</w:pPr>
      <w:r w:rsidRPr="00A83303"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  <w:t xml:space="preserve"> СРЕДНЯЯ ОСЕВАЯ СИЛА     F(a)= 0 H</w:t>
      </w:r>
    </w:p>
    <w:p w14:paraId="05F91CCD" w14:textId="77777777" w:rsidR="00E511BC" w:rsidRPr="00A83303" w:rsidRDefault="00E511BC" w:rsidP="00E511BC">
      <w:pPr>
        <w:spacing w:line="240" w:lineRule="auto"/>
        <w:jc w:val="left"/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</w:pPr>
      <w:r w:rsidRPr="00A83303"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  <w:t xml:space="preserve"> ****************************************************</w:t>
      </w:r>
    </w:p>
    <w:p w14:paraId="40D290E8" w14:textId="77777777" w:rsidR="00E511BC" w:rsidRPr="00A83303" w:rsidRDefault="00E511BC" w:rsidP="00E511BC">
      <w:pPr>
        <w:spacing w:line="240" w:lineRule="auto"/>
        <w:jc w:val="left"/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</w:pPr>
      <w:r w:rsidRPr="00A83303"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  <w:t xml:space="preserve">  </w:t>
      </w:r>
    </w:p>
    <w:p w14:paraId="690DE31B" w14:textId="77777777" w:rsidR="00E511BC" w:rsidRPr="00A83303" w:rsidRDefault="00E511BC" w:rsidP="00E511BC">
      <w:pPr>
        <w:spacing w:line="240" w:lineRule="auto"/>
        <w:jc w:val="left"/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</w:pPr>
      <w:r w:rsidRPr="00A83303"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  <w:t xml:space="preserve"> РАСЧЕТ ДИНАМИЧЕСКОЙ ГРУЗОПОДЪЕМНОСТИ:</w:t>
      </w:r>
    </w:p>
    <w:p w14:paraId="54CE5FF2" w14:textId="77777777" w:rsidR="00E511BC" w:rsidRPr="00A83303" w:rsidRDefault="00E511BC" w:rsidP="00E511BC">
      <w:pPr>
        <w:spacing w:line="240" w:lineRule="auto"/>
        <w:jc w:val="left"/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</w:pPr>
      <w:r w:rsidRPr="00A83303"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  <w:t xml:space="preserve">  </w:t>
      </w:r>
    </w:p>
    <w:p w14:paraId="0C43984A" w14:textId="77777777" w:rsidR="00E511BC" w:rsidRPr="00A83303" w:rsidRDefault="00E511BC" w:rsidP="00E511BC">
      <w:pPr>
        <w:spacing w:line="240" w:lineRule="auto"/>
        <w:jc w:val="left"/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</w:pPr>
      <w:r w:rsidRPr="00A83303"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  <w:t xml:space="preserve"> КОЭФ., ЗАВИСЯЩИЙ ОТ ГЕОМЕТРИИ, ТОЧНОСТИ И МАТЕРИАЛА ПОДШИПНИКА:</w:t>
      </w:r>
    </w:p>
    <w:p w14:paraId="18360C67" w14:textId="77777777" w:rsidR="00E511BC" w:rsidRPr="00A83303" w:rsidRDefault="00E511BC" w:rsidP="00E511BC">
      <w:pPr>
        <w:spacing w:line="240" w:lineRule="auto"/>
        <w:jc w:val="left"/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</w:pPr>
      <w:r w:rsidRPr="00A83303"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  <w:t xml:space="preserve"> F(c): 82.9273 </w:t>
      </w:r>
    </w:p>
    <w:p w14:paraId="6C8683C3" w14:textId="77777777" w:rsidR="00E511BC" w:rsidRPr="00A83303" w:rsidRDefault="00E511BC" w:rsidP="00E511BC">
      <w:pPr>
        <w:spacing w:line="240" w:lineRule="auto"/>
        <w:jc w:val="left"/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</w:pPr>
      <w:r w:rsidRPr="00A83303"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  <w:t xml:space="preserve"> КОЭФФИЦИЕНТ, ХАРАКТЕРИЗУЮЩИЙ СВОЙСТВА СТАЛИ:</w:t>
      </w:r>
    </w:p>
    <w:p w14:paraId="7F79C074" w14:textId="77777777" w:rsidR="00E511BC" w:rsidRPr="00A83303" w:rsidRDefault="00E511BC" w:rsidP="00E511BC">
      <w:pPr>
        <w:spacing w:line="240" w:lineRule="auto"/>
        <w:jc w:val="left"/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</w:pPr>
      <w:r w:rsidRPr="00A83303"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  <w:t xml:space="preserve"> B(m</w:t>
      </w:r>
      <w:proofErr w:type="gramStart"/>
      <w:r w:rsidRPr="00A83303"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  <w:t>):-</w:t>
      </w:r>
      <w:proofErr w:type="gramEnd"/>
      <w:r w:rsidRPr="00A83303"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  <w:t xml:space="preserve"> 1.3 </w:t>
      </w:r>
    </w:p>
    <w:p w14:paraId="7CD922A4" w14:textId="77777777" w:rsidR="00E511BC" w:rsidRPr="00A83303" w:rsidRDefault="00E511BC" w:rsidP="00E511BC">
      <w:pPr>
        <w:spacing w:line="240" w:lineRule="auto"/>
        <w:jc w:val="left"/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</w:pPr>
      <w:r w:rsidRPr="00A83303"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  <w:t xml:space="preserve"> КОЭФФИЦИЕНТЫ ДИНАМИЧЕСКИХ РАДИАЛЬНОЙ И ОСЕВОЙ НАГРУЗОК:</w:t>
      </w:r>
    </w:p>
    <w:p w14:paraId="3112DB33" w14:textId="77777777" w:rsidR="00E511BC" w:rsidRPr="00A83303" w:rsidRDefault="00E511BC" w:rsidP="00E511BC">
      <w:pPr>
        <w:spacing w:line="240" w:lineRule="auto"/>
        <w:jc w:val="left"/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</w:pPr>
      <w:r w:rsidRPr="00A83303"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  <w:t xml:space="preserve"> X= 0; Y= 0</w:t>
      </w:r>
    </w:p>
    <w:p w14:paraId="3B70037A" w14:textId="77777777" w:rsidR="00E511BC" w:rsidRPr="00A83303" w:rsidRDefault="00E511BC" w:rsidP="00E511BC">
      <w:pPr>
        <w:spacing w:line="240" w:lineRule="auto"/>
        <w:jc w:val="left"/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</w:pPr>
      <w:r w:rsidRPr="00A83303"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  <w:t xml:space="preserve"> ДИНАМИЧЕСКИЙ КОЭФФИЦИЕНТ K(Б)= 1.4</w:t>
      </w:r>
    </w:p>
    <w:p w14:paraId="534231E4" w14:textId="77777777" w:rsidR="00E511BC" w:rsidRPr="00A83303" w:rsidRDefault="00E511BC" w:rsidP="00E511BC">
      <w:pPr>
        <w:spacing w:line="240" w:lineRule="auto"/>
        <w:jc w:val="left"/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</w:pPr>
      <w:r w:rsidRPr="00A83303"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  <w:t xml:space="preserve"> ТЕМПЕРАТУРНЫЙ КОЭФФИЦИЕНТ К(Т)= 1</w:t>
      </w:r>
    </w:p>
    <w:p w14:paraId="2D80D81D" w14:textId="77777777" w:rsidR="00E511BC" w:rsidRPr="00A83303" w:rsidRDefault="00E511BC" w:rsidP="00E511BC">
      <w:pPr>
        <w:spacing w:line="240" w:lineRule="auto"/>
        <w:jc w:val="left"/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</w:pPr>
      <w:r w:rsidRPr="00A83303"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  <w:t xml:space="preserve"> КОЭФФИЦИЕНТ V= 1.2</w:t>
      </w:r>
    </w:p>
    <w:p w14:paraId="42EF93AC" w14:textId="77777777" w:rsidR="00E511BC" w:rsidRPr="00A83303" w:rsidRDefault="00E511BC" w:rsidP="00E511BC">
      <w:pPr>
        <w:spacing w:line="240" w:lineRule="auto"/>
        <w:jc w:val="left"/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</w:pPr>
      <w:r w:rsidRPr="00A83303"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  <w:t xml:space="preserve"> БАЗОВАЯ ДИНАМИЧЕСКАЯ РАДИАЛЬНАЯ РАСЧЕТНАЯ ГРУЗОПОДЪEМНОСТЬ:</w:t>
      </w:r>
    </w:p>
    <w:p w14:paraId="7C00FDBB" w14:textId="77777777" w:rsidR="00E511BC" w:rsidRPr="00A83303" w:rsidRDefault="00E511BC" w:rsidP="00E511BC">
      <w:pPr>
        <w:spacing w:line="240" w:lineRule="auto"/>
        <w:jc w:val="left"/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</w:pPr>
      <w:r w:rsidRPr="00A83303"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  <w:t xml:space="preserve"> C(r)= 22221.1 </w:t>
      </w:r>
    </w:p>
    <w:p w14:paraId="4D12DD61" w14:textId="77777777" w:rsidR="00E511BC" w:rsidRPr="00A83303" w:rsidRDefault="00E511BC" w:rsidP="00E511BC">
      <w:pPr>
        <w:spacing w:line="240" w:lineRule="auto"/>
        <w:jc w:val="left"/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</w:pPr>
      <w:r w:rsidRPr="00A83303"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  <w:t xml:space="preserve"> БАЗОВАЯ ДИНАМИЧЕСКАЯ ЭКВИВАЛЕНТНАЯ РАДИАЛЬНАЯ НАГРУЗКА:</w:t>
      </w:r>
    </w:p>
    <w:p w14:paraId="67C3A22F" w14:textId="77777777" w:rsidR="00E511BC" w:rsidRPr="00A83303" w:rsidRDefault="00E511BC" w:rsidP="00E511BC">
      <w:pPr>
        <w:spacing w:line="240" w:lineRule="auto"/>
        <w:jc w:val="left"/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</w:pPr>
      <w:r w:rsidRPr="00A83303"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  <w:t xml:space="preserve"> P(r)= 947.935</w:t>
      </w:r>
    </w:p>
    <w:p w14:paraId="5731DE02" w14:textId="77777777" w:rsidR="00E511BC" w:rsidRPr="00A83303" w:rsidRDefault="00E511BC" w:rsidP="00E511BC">
      <w:pPr>
        <w:spacing w:line="240" w:lineRule="auto"/>
        <w:jc w:val="left"/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</w:pPr>
      <w:r w:rsidRPr="00A83303"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  <w:t xml:space="preserve"> КОЭФФИЦИЕНТ </w:t>
      </w:r>
      <w:proofErr w:type="gramStart"/>
      <w:r w:rsidRPr="00A83303"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  <w:t>A(</w:t>
      </w:r>
      <w:proofErr w:type="gramEnd"/>
      <w:r w:rsidRPr="00A83303"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  <w:t>23)= 0.8</w:t>
      </w:r>
    </w:p>
    <w:p w14:paraId="2F1ED303" w14:textId="77777777" w:rsidR="00E511BC" w:rsidRPr="00A83303" w:rsidRDefault="00E511BC" w:rsidP="00E511BC">
      <w:pPr>
        <w:spacing w:line="240" w:lineRule="auto"/>
        <w:jc w:val="left"/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</w:pPr>
      <w:r w:rsidRPr="00A83303"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  <w:t xml:space="preserve"> БАЗОВЫЙ РАСЧЕТНЫЙ РЕСУРС, [МИЛ.ОБОРОТОВ </w:t>
      </w:r>
      <w:proofErr w:type="gramStart"/>
      <w:r w:rsidRPr="00A83303"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  <w:t>L(</w:t>
      </w:r>
      <w:proofErr w:type="gramEnd"/>
      <w:r w:rsidRPr="00A83303"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  <w:t>10)=29492.6</w:t>
      </w:r>
    </w:p>
    <w:p w14:paraId="4C91DD3A" w14:textId="77777777" w:rsidR="00E511BC" w:rsidRPr="00A83303" w:rsidRDefault="00E511BC" w:rsidP="00E511BC">
      <w:pPr>
        <w:spacing w:line="240" w:lineRule="auto"/>
        <w:jc w:val="left"/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</w:pPr>
      <w:r w:rsidRPr="00A83303"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  <w:t xml:space="preserve"> ТРЕБУЕМЫЙ РЕСУРС, [МИЛ.ОБОРОТОВ]   L(T)=68.7004</w:t>
      </w:r>
    </w:p>
    <w:p w14:paraId="12E0CA52" w14:textId="77777777" w:rsidR="00E511BC" w:rsidRDefault="00E511BC" w:rsidP="00E511BC">
      <w:pPr>
        <w:spacing w:line="240" w:lineRule="auto"/>
        <w:jc w:val="left"/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</w:pPr>
      <w:r w:rsidRPr="00A83303"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  <w:t xml:space="preserve"> РАСЧЕТНЫЙ РЕСУРС ПОДШИПНИКОВ В КИЛОМЕТРАХ </w:t>
      </w:r>
      <w:proofErr w:type="gramStart"/>
      <w:r w:rsidRPr="00A83303"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  <w:t>ПРОБЕГА  L</w:t>
      </w:r>
      <w:proofErr w:type="gramEnd"/>
      <w:r w:rsidRPr="00A83303"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  <w:t>(s)=1.07323e+08</w:t>
      </w:r>
    </w:p>
    <w:p w14:paraId="54BE73DF" w14:textId="77777777" w:rsidR="00E511BC" w:rsidRPr="00313C01" w:rsidRDefault="00E511BC" w:rsidP="00E511BC">
      <w:pPr>
        <w:spacing w:line="240" w:lineRule="auto"/>
        <w:jc w:val="left"/>
        <w:rPr>
          <w:rFonts w:eastAsia="Calibri"/>
          <w:b/>
          <w:bCs/>
          <w:kern w:val="2"/>
          <w:sz w:val="22"/>
          <w14:ligatures w14:val="standardContextual"/>
        </w:rPr>
      </w:pPr>
      <w:r>
        <w:rPr>
          <w:rFonts w:eastAsia="Calibri"/>
          <w:b/>
          <w:bCs/>
          <w:kern w:val="2"/>
          <w14:ligatures w14:val="standardContextual"/>
        </w:rPr>
        <w:t>2 планетарный ряд</w:t>
      </w:r>
    </w:p>
    <w:p w14:paraId="297001D0" w14:textId="77777777" w:rsidR="00E511BC" w:rsidRPr="00A83303" w:rsidRDefault="00E511BC" w:rsidP="00E511BC">
      <w:pPr>
        <w:spacing w:line="240" w:lineRule="auto"/>
        <w:jc w:val="left"/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</w:pPr>
      <w:r w:rsidRPr="00313C01"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  <w:t xml:space="preserve">        </w:t>
      </w:r>
      <w:r w:rsidRPr="00A83303"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  <w:t>ИСХОДНЫЕ ДАННЫЕ</w:t>
      </w:r>
    </w:p>
    <w:p w14:paraId="49024D32" w14:textId="77777777" w:rsidR="00E511BC" w:rsidRPr="00A83303" w:rsidRDefault="00E511BC" w:rsidP="00E511BC">
      <w:pPr>
        <w:spacing w:line="240" w:lineRule="auto"/>
        <w:jc w:val="left"/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</w:pPr>
      <w:r w:rsidRPr="00A83303"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  <w:t xml:space="preserve"> Тип подшипника: роликовый радиальный или радиально-упорный</w:t>
      </w:r>
    </w:p>
    <w:p w14:paraId="78585FB0" w14:textId="77777777" w:rsidR="00E511BC" w:rsidRPr="00A83303" w:rsidRDefault="00E511BC" w:rsidP="00E511BC">
      <w:pPr>
        <w:spacing w:line="240" w:lineRule="auto"/>
        <w:jc w:val="left"/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</w:pPr>
      <w:r w:rsidRPr="00A83303"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  <w:t xml:space="preserve"> Диаметр тел качения - 2, мм</w:t>
      </w:r>
    </w:p>
    <w:p w14:paraId="715BCBAF" w14:textId="77777777" w:rsidR="00E511BC" w:rsidRPr="00A83303" w:rsidRDefault="00E511BC" w:rsidP="00E511BC">
      <w:pPr>
        <w:spacing w:line="240" w:lineRule="auto"/>
        <w:jc w:val="left"/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</w:pPr>
      <w:r w:rsidRPr="00A83303"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  <w:t xml:space="preserve"> Диаметр окружности центров тел качения - 22, мм</w:t>
      </w:r>
    </w:p>
    <w:p w14:paraId="69A1F660" w14:textId="77777777" w:rsidR="00E511BC" w:rsidRPr="00A83303" w:rsidRDefault="00E511BC" w:rsidP="00E511BC">
      <w:pPr>
        <w:spacing w:line="240" w:lineRule="auto"/>
        <w:jc w:val="left"/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</w:pPr>
      <w:r w:rsidRPr="00A83303"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  <w:t xml:space="preserve"> Длина роликов - 15, мм</w:t>
      </w:r>
    </w:p>
    <w:p w14:paraId="0575C02F" w14:textId="77777777" w:rsidR="00E511BC" w:rsidRPr="00A83303" w:rsidRDefault="00E511BC" w:rsidP="00E511BC">
      <w:pPr>
        <w:spacing w:line="240" w:lineRule="auto"/>
        <w:jc w:val="left"/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</w:pPr>
      <w:r w:rsidRPr="00A83303"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  <w:t xml:space="preserve"> Число тел качения в одном ряду подшипника - 34</w:t>
      </w:r>
    </w:p>
    <w:p w14:paraId="115A6F7E" w14:textId="77777777" w:rsidR="00E511BC" w:rsidRPr="00A83303" w:rsidRDefault="00E511BC" w:rsidP="00E511BC">
      <w:pPr>
        <w:spacing w:line="240" w:lineRule="auto"/>
        <w:jc w:val="left"/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</w:pPr>
      <w:r w:rsidRPr="00A83303"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  <w:t xml:space="preserve"> Число рядов тел качения - 1</w:t>
      </w:r>
    </w:p>
    <w:p w14:paraId="5573F2E3" w14:textId="77777777" w:rsidR="00E511BC" w:rsidRPr="00A83303" w:rsidRDefault="00E511BC" w:rsidP="00E511BC">
      <w:pPr>
        <w:spacing w:line="240" w:lineRule="auto"/>
        <w:jc w:val="left"/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</w:pPr>
      <w:r w:rsidRPr="00A83303"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  <w:t xml:space="preserve"> Номинальный угол контакта подшипника - 0, град.</w:t>
      </w:r>
    </w:p>
    <w:p w14:paraId="5C39DE8E" w14:textId="77777777" w:rsidR="00E511BC" w:rsidRPr="00A83303" w:rsidRDefault="00E511BC" w:rsidP="00E511BC">
      <w:pPr>
        <w:spacing w:line="240" w:lineRule="auto"/>
        <w:jc w:val="left"/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</w:pPr>
      <w:r w:rsidRPr="00A83303"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  <w:t xml:space="preserve"> Вращается внешнее кольцо подшипника</w:t>
      </w:r>
    </w:p>
    <w:p w14:paraId="331BE399" w14:textId="77777777" w:rsidR="00E511BC" w:rsidRPr="00A83303" w:rsidRDefault="00E511BC" w:rsidP="00E511BC">
      <w:pPr>
        <w:spacing w:line="240" w:lineRule="auto"/>
        <w:jc w:val="left"/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</w:pPr>
      <w:r w:rsidRPr="00A83303"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  <w:t xml:space="preserve"> Количество передач в КПП - 9</w:t>
      </w:r>
    </w:p>
    <w:p w14:paraId="4FF741A4" w14:textId="77777777" w:rsidR="00E511BC" w:rsidRPr="00A83303" w:rsidRDefault="00E511BC" w:rsidP="00E511BC">
      <w:pPr>
        <w:spacing w:line="240" w:lineRule="auto"/>
        <w:jc w:val="left"/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</w:pPr>
      <w:r w:rsidRPr="00A83303"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  <w:t xml:space="preserve"> Максимальный момент на ведущем валу КПП - 1250, Нм</w:t>
      </w:r>
    </w:p>
    <w:p w14:paraId="5B9E2158" w14:textId="77777777" w:rsidR="00E511BC" w:rsidRPr="00A83303" w:rsidRDefault="00E511BC" w:rsidP="00E511BC">
      <w:pPr>
        <w:spacing w:line="240" w:lineRule="auto"/>
        <w:jc w:val="left"/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</w:pPr>
      <w:r w:rsidRPr="00A83303"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  <w:t xml:space="preserve"> Максимальная частота вращения ведущего вала КПП - 251.2, об/мин</w:t>
      </w:r>
    </w:p>
    <w:p w14:paraId="5C7214F8" w14:textId="77777777" w:rsidR="00E511BC" w:rsidRPr="00A83303" w:rsidRDefault="00E511BC" w:rsidP="00E511BC">
      <w:pPr>
        <w:spacing w:line="240" w:lineRule="auto"/>
        <w:jc w:val="left"/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</w:pPr>
      <w:r w:rsidRPr="00A83303"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  <w:t xml:space="preserve"> Коэффициент использования момента двигателя - 0.35</w:t>
      </w:r>
    </w:p>
    <w:p w14:paraId="1F9B4C6E" w14:textId="77777777" w:rsidR="00E511BC" w:rsidRPr="00A83303" w:rsidRDefault="00E511BC" w:rsidP="00E511BC">
      <w:pPr>
        <w:spacing w:line="240" w:lineRule="auto"/>
        <w:jc w:val="left"/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</w:pPr>
      <w:r w:rsidRPr="00A83303"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  <w:t xml:space="preserve"> Средняя частота вращения двигателя - 172.7, об/мин</w:t>
      </w:r>
    </w:p>
    <w:p w14:paraId="23CFE5BD" w14:textId="77777777" w:rsidR="00E511BC" w:rsidRPr="00A83303" w:rsidRDefault="00E511BC" w:rsidP="00E511BC">
      <w:pPr>
        <w:spacing w:line="240" w:lineRule="auto"/>
        <w:jc w:val="left"/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</w:pPr>
      <w:r w:rsidRPr="00A83303"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  <w:t xml:space="preserve"> Пробег до капитального ремонта - 250000, км</w:t>
      </w:r>
    </w:p>
    <w:p w14:paraId="79AD4BF6" w14:textId="77777777" w:rsidR="00E511BC" w:rsidRPr="00A83303" w:rsidRDefault="00E511BC" w:rsidP="00E511BC">
      <w:pPr>
        <w:spacing w:line="240" w:lineRule="auto"/>
        <w:jc w:val="left"/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</w:pPr>
      <w:r w:rsidRPr="00A83303"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  <w:t xml:space="preserve"> Средняя скорость - 35, км/ч</w:t>
      </w:r>
    </w:p>
    <w:p w14:paraId="08482770" w14:textId="77777777" w:rsidR="00E511BC" w:rsidRPr="00A83303" w:rsidRDefault="00E511BC" w:rsidP="00E511BC">
      <w:pPr>
        <w:spacing w:line="240" w:lineRule="auto"/>
        <w:jc w:val="left"/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</w:pPr>
      <w:r w:rsidRPr="00A83303"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  <w:t xml:space="preserve"> Относительная угловая скорость подшипника (для ПР - сателлитов)</w:t>
      </w:r>
    </w:p>
    <w:p w14:paraId="531DABF5" w14:textId="77777777" w:rsidR="00E511BC" w:rsidRPr="00A83303" w:rsidRDefault="00E511BC" w:rsidP="00E511BC">
      <w:pPr>
        <w:spacing w:line="240" w:lineRule="auto"/>
        <w:jc w:val="left"/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</w:pPr>
      <w:r w:rsidRPr="00A83303"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  <w:t xml:space="preserve"> на передачах:</w:t>
      </w:r>
    </w:p>
    <w:p w14:paraId="345ABFA7" w14:textId="77777777" w:rsidR="00E511BC" w:rsidRPr="00A83303" w:rsidRDefault="00E511BC" w:rsidP="00E511BC">
      <w:pPr>
        <w:spacing w:line="240" w:lineRule="auto"/>
        <w:jc w:val="left"/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</w:pPr>
      <w:r w:rsidRPr="00A83303"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  <w:t xml:space="preserve"> 1 - 0</w:t>
      </w:r>
    </w:p>
    <w:p w14:paraId="187747DB" w14:textId="77777777" w:rsidR="00E511BC" w:rsidRPr="00A83303" w:rsidRDefault="00E511BC" w:rsidP="00E511BC">
      <w:pPr>
        <w:spacing w:line="240" w:lineRule="auto"/>
        <w:jc w:val="left"/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</w:pPr>
      <w:r w:rsidRPr="00A83303"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  <w:t xml:space="preserve"> 2 - 0.566</w:t>
      </w:r>
    </w:p>
    <w:p w14:paraId="330C5C66" w14:textId="77777777" w:rsidR="00E511BC" w:rsidRPr="00A83303" w:rsidRDefault="00E511BC" w:rsidP="00E511BC">
      <w:pPr>
        <w:spacing w:line="240" w:lineRule="auto"/>
        <w:jc w:val="left"/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</w:pPr>
      <w:r w:rsidRPr="00A83303"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  <w:t xml:space="preserve"> 3 - 1.392</w:t>
      </w:r>
    </w:p>
    <w:p w14:paraId="7C418599" w14:textId="77777777" w:rsidR="00E511BC" w:rsidRPr="00A83303" w:rsidRDefault="00E511BC" w:rsidP="00E511BC">
      <w:pPr>
        <w:spacing w:line="240" w:lineRule="auto"/>
        <w:jc w:val="left"/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</w:pPr>
      <w:r w:rsidRPr="00A83303"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  <w:t xml:space="preserve"> 4 - 2.105</w:t>
      </w:r>
    </w:p>
    <w:p w14:paraId="78AF48E6" w14:textId="77777777" w:rsidR="00E511BC" w:rsidRPr="00A83303" w:rsidRDefault="00E511BC" w:rsidP="00E511BC">
      <w:pPr>
        <w:spacing w:line="240" w:lineRule="auto"/>
        <w:jc w:val="left"/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</w:pPr>
      <w:r w:rsidRPr="00A83303"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  <w:t xml:space="preserve"> 5 - 0</w:t>
      </w:r>
    </w:p>
    <w:p w14:paraId="778C8561" w14:textId="77777777" w:rsidR="00E511BC" w:rsidRPr="00A83303" w:rsidRDefault="00E511BC" w:rsidP="00E511BC">
      <w:pPr>
        <w:spacing w:line="240" w:lineRule="auto"/>
        <w:jc w:val="left"/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</w:pPr>
      <w:r w:rsidRPr="00A83303"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  <w:t xml:space="preserve"> 6 - -2.436</w:t>
      </w:r>
    </w:p>
    <w:p w14:paraId="64E5D4BE" w14:textId="77777777" w:rsidR="00E511BC" w:rsidRPr="00A83303" w:rsidRDefault="00E511BC" w:rsidP="00E511BC">
      <w:pPr>
        <w:spacing w:line="240" w:lineRule="auto"/>
        <w:jc w:val="left"/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</w:pPr>
      <w:r w:rsidRPr="00A83303"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  <w:t xml:space="preserve"> 7 - -4.105</w:t>
      </w:r>
    </w:p>
    <w:p w14:paraId="601F7CA0" w14:textId="77777777" w:rsidR="00E511BC" w:rsidRPr="00A83303" w:rsidRDefault="00E511BC" w:rsidP="00E511BC">
      <w:pPr>
        <w:spacing w:line="240" w:lineRule="auto"/>
        <w:jc w:val="left"/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</w:pPr>
      <w:r w:rsidRPr="00A83303"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  <w:t xml:space="preserve"> 8 - -6.349</w:t>
      </w:r>
    </w:p>
    <w:p w14:paraId="32FCECC7" w14:textId="77777777" w:rsidR="00E511BC" w:rsidRPr="00A83303" w:rsidRDefault="00E511BC" w:rsidP="00E511BC">
      <w:pPr>
        <w:spacing w:line="240" w:lineRule="auto"/>
        <w:jc w:val="left"/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</w:pPr>
      <w:r w:rsidRPr="00A83303"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  <w:t xml:space="preserve"> 9 - 4.105</w:t>
      </w:r>
    </w:p>
    <w:p w14:paraId="2C14624A" w14:textId="77777777" w:rsidR="00E511BC" w:rsidRPr="00A83303" w:rsidRDefault="00E511BC" w:rsidP="00E511BC">
      <w:pPr>
        <w:spacing w:line="240" w:lineRule="auto"/>
        <w:jc w:val="left"/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</w:pPr>
      <w:r w:rsidRPr="00A83303"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  <w:t xml:space="preserve"> Относительная угловая скорость водила на передачах:</w:t>
      </w:r>
    </w:p>
    <w:p w14:paraId="250B7C1D" w14:textId="77777777" w:rsidR="00E511BC" w:rsidRPr="00A83303" w:rsidRDefault="00E511BC" w:rsidP="00E511BC">
      <w:pPr>
        <w:spacing w:line="240" w:lineRule="auto"/>
        <w:jc w:val="left"/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</w:pPr>
      <w:r w:rsidRPr="00A83303"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  <w:t xml:space="preserve"> 1 - 0</w:t>
      </w:r>
    </w:p>
    <w:p w14:paraId="44A52619" w14:textId="77777777" w:rsidR="00E511BC" w:rsidRPr="00A83303" w:rsidRDefault="00E511BC" w:rsidP="00E511BC">
      <w:pPr>
        <w:spacing w:line="240" w:lineRule="auto"/>
        <w:jc w:val="left"/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</w:pPr>
      <w:r w:rsidRPr="00A83303"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  <w:t xml:space="preserve"> 2 - 0.269</w:t>
      </w:r>
    </w:p>
    <w:p w14:paraId="0EB36474" w14:textId="77777777" w:rsidR="00E511BC" w:rsidRPr="00A83303" w:rsidRDefault="00E511BC" w:rsidP="00E511BC">
      <w:pPr>
        <w:spacing w:line="240" w:lineRule="auto"/>
        <w:jc w:val="left"/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</w:pPr>
      <w:r w:rsidRPr="00A83303"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  <w:t xml:space="preserve"> 3 - 0.661</w:t>
      </w:r>
    </w:p>
    <w:p w14:paraId="132161AD" w14:textId="77777777" w:rsidR="00E511BC" w:rsidRPr="00A83303" w:rsidRDefault="00E511BC" w:rsidP="00E511BC">
      <w:pPr>
        <w:spacing w:line="240" w:lineRule="auto"/>
        <w:jc w:val="left"/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</w:pPr>
      <w:r w:rsidRPr="00A83303"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  <w:t xml:space="preserve"> 4 - 1</w:t>
      </w:r>
    </w:p>
    <w:p w14:paraId="02ACF1C8" w14:textId="77777777" w:rsidR="00E511BC" w:rsidRPr="00A83303" w:rsidRDefault="00E511BC" w:rsidP="00E511BC">
      <w:pPr>
        <w:spacing w:line="240" w:lineRule="auto"/>
        <w:jc w:val="left"/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</w:pPr>
      <w:r w:rsidRPr="00A83303"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  <w:t xml:space="preserve"> 5 - 1</w:t>
      </w:r>
    </w:p>
    <w:p w14:paraId="3FC44785" w14:textId="77777777" w:rsidR="00E511BC" w:rsidRPr="00A83303" w:rsidRDefault="00E511BC" w:rsidP="00E511BC">
      <w:pPr>
        <w:spacing w:line="240" w:lineRule="auto"/>
        <w:jc w:val="left"/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</w:pPr>
      <w:r w:rsidRPr="00A83303"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  <w:t xml:space="preserve"> 6 - 1</w:t>
      </w:r>
    </w:p>
    <w:p w14:paraId="67F88631" w14:textId="77777777" w:rsidR="00E511BC" w:rsidRPr="00A83303" w:rsidRDefault="00E511BC" w:rsidP="00E511BC">
      <w:pPr>
        <w:spacing w:line="240" w:lineRule="auto"/>
        <w:jc w:val="left"/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</w:pPr>
      <w:r w:rsidRPr="00A83303"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  <w:t xml:space="preserve"> 7 - 1</w:t>
      </w:r>
    </w:p>
    <w:p w14:paraId="44410494" w14:textId="77777777" w:rsidR="00E511BC" w:rsidRPr="00A83303" w:rsidRDefault="00E511BC" w:rsidP="00E511BC">
      <w:pPr>
        <w:spacing w:line="240" w:lineRule="auto"/>
        <w:jc w:val="left"/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</w:pPr>
      <w:r w:rsidRPr="00A83303"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  <w:t xml:space="preserve"> 8 - 1</w:t>
      </w:r>
    </w:p>
    <w:p w14:paraId="0D59887F" w14:textId="77777777" w:rsidR="00E511BC" w:rsidRPr="00A83303" w:rsidRDefault="00E511BC" w:rsidP="00E511BC">
      <w:pPr>
        <w:spacing w:line="240" w:lineRule="auto"/>
        <w:jc w:val="left"/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</w:pPr>
      <w:r w:rsidRPr="00A83303"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  <w:t xml:space="preserve"> 9 - 0</w:t>
      </w:r>
    </w:p>
    <w:p w14:paraId="3ED624BD" w14:textId="77777777" w:rsidR="00E511BC" w:rsidRPr="00A83303" w:rsidRDefault="00E511BC" w:rsidP="00E511BC">
      <w:pPr>
        <w:spacing w:line="240" w:lineRule="auto"/>
        <w:jc w:val="left"/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</w:pPr>
      <w:r w:rsidRPr="00A83303"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  <w:lastRenderedPageBreak/>
        <w:t xml:space="preserve"> Масса сателлита - 0.26, кг</w:t>
      </w:r>
    </w:p>
    <w:p w14:paraId="384C2DC5" w14:textId="77777777" w:rsidR="00E511BC" w:rsidRPr="00A83303" w:rsidRDefault="00E511BC" w:rsidP="00E511BC">
      <w:pPr>
        <w:spacing w:line="240" w:lineRule="auto"/>
        <w:jc w:val="left"/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</w:pPr>
      <w:r w:rsidRPr="00A83303"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  <w:t xml:space="preserve"> Радиус осей сателлитов - 77.65, мм</w:t>
      </w:r>
    </w:p>
    <w:p w14:paraId="5D84A080" w14:textId="77777777" w:rsidR="00E511BC" w:rsidRPr="00A83303" w:rsidRDefault="00E511BC" w:rsidP="00E511BC">
      <w:pPr>
        <w:spacing w:line="240" w:lineRule="auto"/>
        <w:jc w:val="left"/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</w:pPr>
      <w:r w:rsidRPr="00A83303"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  <w:t xml:space="preserve"> Относительный момент на водиле по передачам</w:t>
      </w:r>
    </w:p>
    <w:p w14:paraId="440E48B5" w14:textId="77777777" w:rsidR="00E511BC" w:rsidRPr="00A83303" w:rsidRDefault="00E511BC" w:rsidP="00E511BC">
      <w:pPr>
        <w:spacing w:line="240" w:lineRule="auto"/>
        <w:jc w:val="left"/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</w:pPr>
      <w:r w:rsidRPr="00A83303"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  <w:t xml:space="preserve"> 1 - 6.94</w:t>
      </w:r>
    </w:p>
    <w:p w14:paraId="73082B68" w14:textId="77777777" w:rsidR="00E511BC" w:rsidRPr="00A83303" w:rsidRDefault="00E511BC" w:rsidP="00E511BC">
      <w:pPr>
        <w:spacing w:line="240" w:lineRule="auto"/>
        <w:jc w:val="left"/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</w:pPr>
      <w:r w:rsidRPr="00A83303"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  <w:t xml:space="preserve"> 2 - 3.72</w:t>
      </w:r>
    </w:p>
    <w:p w14:paraId="1B7624F4" w14:textId="77777777" w:rsidR="00E511BC" w:rsidRPr="00A83303" w:rsidRDefault="00E511BC" w:rsidP="00E511BC">
      <w:pPr>
        <w:spacing w:line="240" w:lineRule="auto"/>
        <w:jc w:val="left"/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</w:pPr>
      <w:r w:rsidRPr="00A83303"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  <w:t xml:space="preserve"> 3 - 2.22</w:t>
      </w:r>
    </w:p>
    <w:p w14:paraId="1E7454F9" w14:textId="77777777" w:rsidR="00E511BC" w:rsidRPr="00A83303" w:rsidRDefault="00E511BC" w:rsidP="00E511BC">
      <w:pPr>
        <w:spacing w:line="240" w:lineRule="auto"/>
        <w:jc w:val="left"/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</w:pPr>
      <w:r w:rsidRPr="00A83303"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  <w:t xml:space="preserve"> 4 - 0.88</w:t>
      </w:r>
    </w:p>
    <w:p w14:paraId="6FEC8E00" w14:textId="77777777" w:rsidR="00E511BC" w:rsidRPr="00A83303" w:rsidRDefault="00E511BC" w:rsidP="00E511BC">
      <w:pPr>
        <w:spacing w:line="240" w:lineRule="auto"/>
        <w:jc w:val="left"/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</w:pPr>
      <w:r w:rsidRPr="00A83303"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  <w:t xml:space="preserve"> 5 - 0</w:t>
      </w:r>
    </w:p>
    <w:p w14:paraId="61108305" w14:textId="77777777" w:rsidR="00E511BC" w:rsidRPr="00A83303" w:rsidRDefault="00E511BC" w:rsidP="00E511BC">
      <w:pPr>
        <w:spacing w:line="240" w:lineRule="auto"/>
        <w:jc w:val="left"/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</w:pPr>
      <w:r w:rsidRPr="00A83303"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  <w:t xml:space="preserve"> 6 - 0</w:t>
      </w:r>
    </w:p>
    <w:p w14:paraId="517F3BBE" w14:textId="77777777" w:rsidR="00E511BC" w:rsidRPr="00A83303" w:rsidRDefault="00E511BC" w:rsidP="00E511BC">
      <w:pPr>
        <w:spacing w:line="240" w:lineRule="auto"/>
        <w:jc w:val="left"/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</w:pPr>
      <w:r w:rsidRPr="00A83303"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  <w:t xml:space="preserve"> 7 - 0</w:t>
      </w:r>
    </w:p>
    <w:p w14:paraId="1923DB91" w14:textId="77777777" w:rsidR="00E511BC" w:rsidRPr="00A83303" w:rsidRDefault="00E511BC" w:rsidP="00E511BC">
      <w:pPr>
        <w:spacing w:line="240" w:lineRule="auto"/>
        <w:jc w:val="left"/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</w:pPr>
      <w:r w:rsidRPr="00A83303"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  <w:t xml:space="preserve"> 8 - 0</w:t>
      </w:r>
    </w:p>
    <w:p w14:paraId="0FAB009A" w14:textId="77777777" w:rsidR="00E511BC" w:rsidRPr="00A83303" w:rsidRDefault="00E511BC" w:rsidP="00E511BC">
      <w:pPr>
        <w:spacing w:line="240" w:lineRule="auto"/>
        <w:jc w:val="left"/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</w:pPr>
      <w:r w:rsidRPr="00A83303"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  <w:t xml:space="preserve"> 9 - 0</w:t>
      </w:r>
    </w:p>
    <w:p w14:paraId="2E42CCE4" w14:textId="77777777" w:rsidR="00E511BC" w:rsidRPr="00A83303" w:rsidRDefault="00E511BC" w:rsidP="00E511BC">
      <w:pPr>
        <w:spacing w:line="240" w:lineRule="auto"/>
        <w:jc w:val="left"/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</w:pPr>
      <w:r w:rsidRPr="00A83303"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  <w:t xml:space="preserve"> Относительная осевая нагрузка на подшипник по передачам:</w:t>
      </w:r>
    </w:p>
    <w:p w14:paraId="53BB2277" w14:textId="77777777" w:rsidR="00E511BC" w:rsidRPr="00A83303" w:rsidRDefault="00E511BC" w:rsidP="00E511BC">
      <w:pPr>
        <w:spacing w:line="240" w:lineRule="auto"/>
        <w:jc w:val="left"/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</w:pPr>
      <w:r w:rsidRPr="00A83303"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  <w:t xml:space="preserve"> 1 - 0</w:t>
      </w:r>
    </w:p>
    <w:p w14:paraId="4D260EB0" w14:textId="77777777" w:rsidR="00E511BC" w:rsidRPr="00A83303" w:rsidRDefault="00E511BC" w:rsidP="00E511BC">
      <w:pPr>
        <w:spacing w:line="240" w:lineRule="auto"/>
        <w:jc w:val="left"/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</w:pPr>
      <w:r w:rsidRPr="00A83303"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  <w:t xml:space="preserve"> 2 - 0</w:t>
      </w:r>
    </w:p>
    <w:p w14:paraId="480E5F83" w14:textId="77777777" w:rsidR="00E511BC" w:rsidRPr="00A83303" w:rsidRDefault="00E511BC" w:rsidP="00E511BC">
      <w:pPr>
        <w:spacing w:line="240" w:lineRule="auto"/>
        <w:jc w:val="left"/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</w:pPr>
      <w:r w:rsidRPr="00A83303"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  <w:t xml:space="preserve"> 3 - 0</w:t>
      </w:r>
    </w:p>
    <w:p w14:paraId="6A72FBCE" w14:textId="77777777" w:rsidR="00E511BC" w:rsidRPr="00A83303" w:rsidRDefault="00E511BC" w:rsidP="00E511BC">
      <w:pPr>
        <w:spacing w:line="240" w:lineRule="auto"/>
        <w:jc w:val="left"/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</w:pPr>
      <w:r w:rsidRPr="00A83303"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  <w:t xml:space="preserve"> 4 - 0</w:t>
      </w:r>
    </w:p>
    <w:p w14:paraId="5832F828" w14:textId="77777777" w:rsidR="00E511BC" w:rsidRPr="00A83303" w:rsidRDefault="00E511BC" w:rsidP="00E511BC">
      <w:pPr>
        <w:spacing w:line="240" w:lineRule="auto"/>
        <w:jc w:val="left"/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</w:pPr>
      <w:r w:rsidRPr="00A83303"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  <w:t xml:space="preserve"> 5 - 0</w:t>
      </w:r>
    </w:p>
    <w:p w14:paraId="36670D12" w14:textId="77777777" w:rsidR="00E511BC" w:rsidRPr="00A83303" w:rsidRDefault="00E511BC" w:rsidP="00E511BC">
      <w:pPr>
        <w:spacing w:line="240" w:lineRule="auto"/>
        <w:jc w:val="left"/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</w:pPr>
      <w:r w:rsidRPr="00A83303"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  <w:t xml:space="preserve"> 6 - 0</w:t>
      </w:r>
    </w:p>
    <w:p w14:paraId="2A6D2CA7" w14:textId="77777777" w:rsidR="00E511BC" w:rsidRPr="00A83303" w:rsidRDefault="00E511BC" w:rsidP="00E511BC">
      <w:pPr>
        <w:spacing w:line="240" w:lineRule="auto"/>
        <w:jc w:val="left"/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</w:pPr>
      <w:r w:rsidRPr="00A83303"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  <w:t xml:space="preserve"> 7 - 0</w:t>
      </w:r>
    </w:p>
    <w:p w14:paraId="3956D697" w14:textId="77777777" w:rsidR="00E511BC" w:rsidRPr="00A83303" w:rsidRDefault="00E511BC" w:rsidP="00E511BC">
      <w:pPr>
        <w:spacing w:line="240" w:lineRule="auto"/>
        <w:jc w:val="left"/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</w:pPr>
      <w:r w:rsidRPr="00A83303"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  <w:t xml:space="preserve"> 8 - 0</w:t>
      </w:r>
    </w:p>
    <w:p w14:paraId="5373231D" w14:textId="77777777" w:rsidR="00E511BC" w:rsidRPr="00A83303" w:rsidRDefault="00E511BC" w:rsidP="00E511BC">
      <w:pPr>
        <w:spacing w:line="240" w:lineRule="auto"/>
        <w:jc w:val="left"/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</w:pPr>
      <w:r w:rsidRPr="00A83303"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  <w:t xml:space="preserve"> 9 - 0</w:t>
      </w:r>
    </w:p>
    <w:p w14:paraId="0316FB96" w14:textId="77777777" w:rsidR="00E511BC" w:rsidRPr="00A83303" w:rsidRDefault="00E511BC" w:rsidP="00E511BC">
      <w:pPr>
        <w:spacing w:line="240" w:lineRule="auto"/>
        <w:jc w:val="left"/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</w:pPr>
      <w:r w:rsidRPr="00A83303"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  <w:t xml:space="preserve"> Тип движителя: колесный</w:t>
      </w:r>
    </w:p>
    <w:p w14:paraId="23BE5A1F" w14:textId="77777777" w:rsidR="00E511BC" w:rsidRPr="00A83303" w:rsidRDefault="00E511BC" w:rsidP="00E511BC">
      <w:pPr>
        <w:spacing w:line="240" w:lineRule="auto"/>
        <w:jc w:val="left"/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</w:pPr>
      <w:r w:rsidRPr="00A83303"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  <w:t xml:space="preserve"> ****************************************************</w:t>
      </w:r>
    </w:p>
    <w:p w14:paraId="58942CAE" w14:textId="77777777" w:rsidR="00E511BC" w:rsidRPr="00A83303" w:rsidRDefault="00E511BC" w:rsidP="00E511BC">
      <w:pPr>
        <w:spacing w:line="240" w:lineRule="auto"/>
        <w:jc w:val="left"/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</w:pPr>
      <w:r w:rsidRPr="00A83303"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  <w:t xml:space="preserve">  </w:t>
      </w:r>
    </w:p>
    <w:p w14:paraId="478302C0" w14:textId="77777777" w:rsidR="00E511BC" w:rsidRPr="00A83303" w:rsidRDefault="00E511BC" w:rsidP="00E511BC">
      <w:pPr>
        <w:spacing w:line="240" w:lineRule="auto"/>
        <w:jc w:val="left"/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</w:pPr>
      <w:r w:rsidRPr="00A83303"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  <w:t xml:space="preserve"> РАСЧЕТ СТАТИЧЕСКОЙ ГРУЗОПОДЪЕМНОСТИ:</w:t>
      </w:r>
    </w:p>
    <w:p w14:paraId="080D5D0A" w14:textId="77777777" w:rsidR="00E511BC" w:rsidRPr="00A83303" w:rsidRDefault="00E511BC" w:rsidP="00E511BC">
      <w:pPr>
        <w:spacing w:line="240" w:lineRule="auto"/>
        <w:jc w:val="left"/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</w:pPr>
      <w:r w:rsidRPr="00A83303"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  <w:t xml:space="preserve">   </w:t>
      </w:r>
    </w:p>
    <w:p w14:paraId="03B70195" w14:textId="77777777" w:rsidR="00E511BC" w:rsidRPr="00A83303" w:rsidRDefault="00E511BC" w:rsidP="00E511BC">
      <w:pPr>
        <w:spacing w:line="240" w:lineRule="auto"/>
        <w:jc w:val="left"/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</w:pPr>
      <w:r w:rsidRPr="00A83303"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  <w:t xml:space="preserve"> Максимальная радиальная нагрузка на подшипник - 37239.8, Н</w:t>
      </w:r>
    </w:p>
    <w:p w14:paraId="1EC46668" w14:textId="77777777" w:rsidR="00E511BC" w:rsidRPr="00A83303" w:rsidRDefault="00E511BC" w:rsidP="00E511BC">
      <w:pPr>
        <w:spacing w:line="240" w:lineRule="auto"/>
        <w:jc w:val="left"/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</w:pPr>
      <w:r w:rsidRPr="00A83303"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  <w:t xml:space="preserve"> Максимальная осевая нагрузка на подшипник - 0, Н</w:t>
      </w:r>
    </w:p>
    <w:p w14:paraId="6F995CE0" w14:textId="77777777" w:rsidR="00E511BC" w:rsidRPr="00A83303" w:rsidRDefault="00E511BC" w:rsidP="00E511BC">
      <w:pPr>
        <w:spacing w:line="240" w:lineRule="auto"/>
        <w:jc w:val="left"/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</w:pPr>
      <w:r w:rsidRPr="00A83303"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  <w:t xml:space="preserve"> СТАТИЧЕСКАЯ РАДИАЛЬНАЯ И ЭКВИВАЛЕНТНАЯ РАДИАЛЬНАЯ ГРУЗОПОДЪEМНОСТЬ:</w:t>
      </w:r>
    </w:p>
    <w:p w14:paraId="698CE6F2" w14:textId="77777777" w:rsidR="00E511BC" w:rsidRPr="00A83303" w:rsidRDefault="00E511BC" w:rsidP="00E511BC">
      <w:pPr>
        <w:spacing w:line="240" w:lineRule="auto"/>
        <w:jc w:val="left"/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</w:pPr>
      <w:r w:rsidRPr="00A83303"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  <w:t xml:space="preserve"> C(</w:t>
      </w:r>
      <w:proofErr w:type="spellStart"/>
      <w:r w:rsidRPr="00A83303"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  <w:t>or</w:t>
      </w:r>
      <w:proofErr w:type="spellEnd"/>
      <w:r w:rsidRPr="00A83303"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  <w:t>)=</w:t>
      </w:r>
      <w:proofErr w:type="gramStart"/>
      <w:r w:rsidRPr="00A83303"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  <w:t>40800;  P</w:t>
      </w:r>
      <w:proofErr w:type="gramEnd"/>
      <w:r w:rsidRPr="00A83303"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  <w:t>(</w:t>
      </w:r>
      <w:proofErr w:type="spellStart"/>
      <w:r w:rsidRPr="00A83303"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  <w:t>or</w:t>
      </w:r>
      <w:proofErr w:type="spellEnd"/>
      <w:r w:rsidRPr="00A83303"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  <w:t>)=37239.8</w:t>
      </w:r>
    </w:p>
    <w:p w14:paraId="5D84CF91" w14:textId="77777777" w:rsidR="00E511BC" w:rsidRPr="00A83303" w:rsidRDefault="00E511BC" w:rsidP="00E511BC">
      <w:pPr>
        <w:spacing w:line="240" w:lineRule="auto"/>
        <w:jc w:val="left"/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</w:pPr>
      <w:r w:rsidRPr="00A83303"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  <w:t xml:space="preserve"> ****************************************************</w:t>
      </w:r>
    </w:p>
    <w:p w14:paraId="4B1BDEF8" w14:textId="77777777" w:rsidR="00E511BC" w:rsidRPr="00A83303" w:rsidRDefault="00E511BC" w:rsidP="00E511BC">
      <w:pPr>
        <w:spacing w:line="240" w:lineRule="auto"/>
        <w:jc w:val="left"/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</w:pPr>
      <w:r w:rsidRPr="00A83303"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  <w:t xml:space="preserve">  </w:t>
      </w:r>
    </w:p>
    <w:p w14:paraId="07459C26" w14:textId="77777777" w:rsidR="00E511BC" w:rsidRPr="00A83303" w:rsidRDefault="00E511BC" w:rsidP="00E511BC">
      <w:pPr>
        <w:spacing w:line="240" w:lineRule="auto"/>
        <w:jc w:val="left"/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</w:pPr>
      <w:r w:rsidRPr="00A83303"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  <w:t xml:space="preserve"> РАСПРЕДЕЛЕНИЕ ВРЕМЕНИ РАБОТЫ ПОДШИПНИКА ПО ПЕРЕДАЧАМ:</w:t>
      </w:r>
    </w:p>
    <w:p w14:paraId="14841F4C" w14:textId="77777777" w:rsidR="00E511BC" w:rsidRPr="00A83303" w:rsidRDefault="00E511BC" w:rsidP="00E511BC">
      <w:pPr>
        <w:spacing w:line="240" w:lineRule="auto"/>
        <w:jc w:val="left"/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</w:pPr>
      <w:r w:rsidRPr="00A83303"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  <w:t xml:space="preserve"> 1 </w:t>
      </w:r>
      <w:proofErr w:type="gramStart"/>
      <w:r w:rsidRPr="00A83303"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  <w:t>-  0.005</w:t>
      </w:r>
      <w:proofErr w:type="gramEnd"/>
      <w:r w:rsidRPr="00A83303"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  <w:t>:</w:t>
      </w:r>
    </w:p>
    <w:p w14:paraId="2BB150A5" w14:textId="77777777" w:rsidR="00E511BC" w:rsidRPr="00A83303" w:rsidRDefault="00E511BC" w:rsidP="00E511BC">
      <w:pPr>
        <w:spacing w:line="240" w:lineRule="auto"/>
        <w:jc w:val="left"/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</w:pPr>
      <w:r w:rsidRPr="00A83303"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  <w:t xml:space="preserve"> 2 </w:t>
      </w:r>
      <w:proofErr w:type="gramStart"/>
      <w:r w:rsidRPr="00A83303"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  <w:t>-  0.01</w:t>
      </w:r>
      <w:proofErr w:type="gramEnd"/>
      <w:r w:rsidRPr="00A83303"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  <w:t>:</w:t>
      </w:r>
    </w:p>
    <w:p w14:paraId="4C6F9FF5" w14:textId="77777777" w:rsidR="00E511BC" w:rsidRPr="00A83303" w:rsidRDefault="00E511BC" w:rsidP="00E511BC">
      <w:pPr>
        <w:spacing w:line="240" w:lineRule="auto"/>
        <w:jc w:val="left"/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</w:pPr>
      <w:r w:rsidRPr="00A83303"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  <w:t xml:space="preserve"> 3 </w:t>
      </w:r>
      <w:proofErr w:type="gramStart"/>
      <w:r w:rsidRPr="00A83303"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  <w:t>-  0.02</w:t>
      </w:r>
      <w:proofErr w:type="gramEnd"/>
      <w:r w:rsidRPr="00A83303"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  <w:t>:</w:t>
      </w:r>
    </w:p>
    <w:p w14:paraId="715867EC" w14:textId="77777777" w:rsidR="00E511BC" w:rsidRPr="00A83303" w:rsidRDefault="00E511BC" w:rsidP="00E511BC">
      <w:pPr>
        <w:spacing w:line="240" w:lineRule="auto"/>
        <w:jc w:val="left"/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</w:pPr>
      <w:r w:rsidRPr="00A83303"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  <w:t xml:space="preserve"> 4 </w:t>
      </w:r>
      <w:proofErr w:type="gramStart"/>
      <w:r w:rsidRPr="00A83303"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  <w:t>-  0.035</w:t>
      </w:r>
      <w:proofErr w:type="gramEnd"/>
      <w:r w:rsidRPr="00A83303"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  <w:t>:</w:t>
      </w:r>
    </w:p>
    <w:p w14:paraId="6797B47B" w14:textId="77777777" w:rsidR="00E511BC" w:rsidRPr="00A83303" w:rsidRDefault="00E511BC" w:rsidP="00E511BC">
      <w:pPr>
        <w:spacing w:line="240" w:lineRule="auto"/>
        <w:jc w:val="left"/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</w:pPr>
      <w:r w:rsidRPr="00A83303"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  <w:t xml:space="preserve"> 5 </w:t>
      </w:r>
      <w:proofErr w:type="gramStart"/>
      <w:r w:rsidRPr="00A83303"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  <w:t>-  0.055</w:t>
      </w:r>
      <w:proofErr w:type="gramEnd"/>
      <w:r w:rsidRPr="00A83303"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  <w:t>:</w:t>
      </w:r>
    </w:p>
    <w:p w14:paraId="41F3B451" w14:textId="77777777" w:rsidR="00E511BC" w:rsidRPr="00A83303" w:rsidRDefault="00E511BC" w:rsidP="00E511BC">
      <w:pPr>
        <w:spacing w:line="240" w:lineRule="auto"/>
        <w:jc w:val="left"/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</w:pPr>
      <w:r w:rsidRPr="00A83303"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  <w:t xml:space="preserve"> 6 </w:t>
      </w:r>
      <w:proofErr w:type="gramStart"/>
      <w:r w:rsidRPr="00A83303"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  <w:t>-  0.09</w:t>
      </w:r>
      <w:proofErr w:type="gramEnd"/>
      <w:r w:rsidRPr="00A83303"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  <w:t>:</w:t>
      </w:r>
    </w:p>
    <w:p w14:paraId="3D5954E7" w14:textId="77777777" w:rsidR="00E511BC" w:rsidRPr="00A83303" w:rsidRDefault="00E511BC" w:rsidP="00E511BC">
      <w:pPr>
        <w:spacing w:line="240" w:lineRule="auto"/>
        <w:jc w:val="left"/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</w:pPr>
      <w:r w:rsidRPr="00A83303"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  <w:t xml:space="preserve"> 7 </w:t>
      </w:r>
      <w:proofErr w:type="gramStart"/>
      <w:r w:rsidRPr="00A83303"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  <w:t>-  0.15</w:t>
      </w:r>
      <w:proofErr w:type="gramEnd"/>
      <w:r w:rsidRPr="00A83303"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  <w:t>:</w:t>
      </w:r>
    </w:p>
    <w:p w14:paraId="271AF4B7" w14:textId="77777777" w:rsidR="00E511BC" w:rsidRPr="00A83303" w:rsidRDefault="00E511BC" w:rsidP="00E511BC">
      <w:pPr>
        <w:spacing w:line="240" w:lineRule="auto"/>
        <w:jc w:val="left"/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</w:pPr>
      <w:r w:rsidRPr="00A83303"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  <w:t xml:space="preserve"> 8 </w:t>
      </w:r>
      <w:proofErr w:type="gramStart"/>
      <w:r w:rsidRPr="00A83303"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  <w:t>-  0.235</w:t>
      </w:r>
      <w:proofErr w:type="gramEnd"/>
      <w:r w:rsidRPr="00A83303"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  <w:t>:</w:t>
      </w:r>
    </w:p>
    <w:p w14:paraId="502ADF4E" w14:textId="77777777" w:rsidR="00E511BC" w:rsidRPr="00A83303" w:rsidRDefault="00E511BC" w:rsidP="00E511BC">
      <w:pPr>
        <w:spacing w:line="240" w:lineRule="auto"/>
        <w:jc w:val="left"/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</w:pPr>
      <w:r w:rsidRPr="00A83303"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  <w:t xml:space="preserve"> 9 </w:t>
      </w:r>
      <w:proofErr w:type="gramStart"/>
      <w:r w:rsidRPr="00A83303"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  <w:t>-  0.3</w:t>
      </w:r>
      <w:proofErr w:type="gramEnd"/>
      <w:r w:rsidRPr="00A83303"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  <w:t>:</w:t>
      </w:r>
    </w:p>
    <w:p w14:paraId="17C59079" w14:textId="77777777" w:rsidR="00E511BC" w:rsidRPr="00A83303" w:rsidRDefault="00E511BC" w:rsidP="00E511BC">
      <w:pPr>
        <w:spacing w:line="240" w:lineRule="auto"/>
        <w:jc w:val="left"/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</w:pPr>
      <w:r w:rsidRPr="00A83303"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  <w:t xml:space="preserve"> РАДИАЛЬНАЯ, ЦЕНТРОБЕЖНАЯ И СУММАРНАЯ РАДИАЛЬНАЯ СИЛЫ</w:t>
      </w:r>
    </w:p>
    <w:p w14:paraId="11444355" w14:textId="77777777" w:rsidR="00E511BC" w:rsidRPr="00A83303" w:rsidRDefault="00E511BC" w:rsidP="00E511BC">
      <w:pPr>
        <w:spacing w:line="240" w:lineRule="auto"/>
        <w:jc w:val="left"/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</w:pPr>
      <w:r w:rsidRPr="00A83303"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  <w:t xml:space="preserve"> ПО ПЕРЕДАЧАМ, H:</w:t>
      </w:r>
    </w:p>
    <w:p w14:paraId="02D7D166" w14:textId="77777777" w:rsidR="00E511BC" w:rsidRPr="00A83303" w:rsidRDefault="00E511BC" w:rsidP="00E511BC">
      <w:pPr>
        <w:spacing w:line="240" w:lineRule="auto"/>
        <w:jc w:val="left"/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</w:pPr>
      <w:r w:rsidRPr="00A83303"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  <w:t xml:space="preserve"> 1 -   13033.91        0.00    13033.91:</w:t>
      </w:r>
    </w:p>
    <w:p w14:paraId="2C88EE67" w14:textId="77777777" w:rsidR="00E511BC" w:rsidRPr="00A83303" w:rsidRDefault="00E511BC" w:rsidP="00E511BC">
      <w:pPr>
        <w:spacing w:line="240" w:lineRule="auto"/>
        <w:jc w:val="left"/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</w:pPr>
      <w:r w:rsidRPr="00A83303"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  <w:t xml:space="preserve"> 2 -    6986.48       43.57     6986.61:</w:t>
      </w:r>
    </w:p>
    <w:p w14:paraId="1C2EAFAD" w14:textId="77777777" w:rsidR="00E511BC" w:rsidRPr="00A83303" w:rsidRDefault="00E511BC" w:rsidP="00E511BC">
      <w:pPr>
        <w:spacing w:line="240" w:lineRule="auto"/>
        <w:jc w:val="left"/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</w:pPr>
      <w:r w:rsidRPr="00A83303"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  <w:t xml:space="preserve"> 3 -    4169.35      263.09     4177.64:</w:t>
      </w:r>
    </w:p>
    <w:p w14:paraId="46164A8D" w14:textId="77777777" w:rsidR="00E511BC" w:rsidRPr="00A83303" w:rsidRDefault="00E511BC" w:rsidP="00E511BC">
      <w:pPr>
        <w:spacing w:line="240" w:lineRule="auto"/>
        <w:jc w:val="left"/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</w:pPr>
      <w:r w:rsidRPr="00A83303"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  <w:t xml:space="preserve"> 4 -    1652.72      602.14     1758.99:</w:t>
      </w:r>
    </w:p>
    <w:p w14:paraId="6036E0BB" w14:textId="77777777" w:rsidR="00E511BC" w:rsidRPr="00A83303" w:rsidRDefault="00E511BC" w:rsidP="00E511BC">
      <w:pPr>
        <w:spacing w:line="240" w:lineRule="auto"/>
        <w:jc w:val="left"/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</w:pPr>
      <w:r w:rsidRPr="00A83303"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  <w:t xml:space="preserve"> 5 -       0.00      602.14      602.14:</w:t>
      </w:r>
    </w:p>
    <w:p w14:paraId="34585A26" w14:textId="77777777" w:rsidR="00E511BC" w:rsidRPr="00A83303" w:rsidRDefault="00E511BC" w:rsidP="00E511BC">
      <w:pPr>
        <w:spacing w:line="240" w:lineRule="auto"/>
        <w:jc w:val="left"/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</w:pPr>
      <w:r w:rsidRPr="00A83303"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  <w:t xml:space="preserve"> 6 -       0.00      602.14      602.14:</w:t>
      </w:r>
    </w:p>
    <w:p w14:paraId="3C873314" w14:textId="77777777" w:rsidR="00E511BC" w:rsidRPr="00A83303" w:rsidRDefault="00E511BC" w:rsidP="00E511BC">
      <w:pPr>
        <w:spacing w:line="240" w:lineRule="auto"/>
        <w:jc w:val="left"/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</w:pPr>
      <w:r w:rsidRPr="00A83303"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  <w:t xml:space="preserve"> 7 -       0.00      602.14      602.14:</w:t>
      </w:r>
    </w:p>
    <w:p w14:paraId="29BF66DA" w14:textId="77777777" w:rsidR="00E511BC" w:rsidRPr="00A83303" w:rsidRDefault="00E511BC" w:rsidP="00E511BC">
      <w:pPr>
        <w:spacing w:line="240" w:lineRule="auto"/>
        <w:jc w:val="left"/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</w:pPr>
      <w:r w:rsidRPr="00A83303"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  <w:t xml:space="preserve"> 8 -       0.00      602.14      602.14:</w:t>
      </w:r>
    </w:p>
    <w:p w14:paraId="2ED971D8" w14:textId="77777777" w:rsidR="00E511BC" w:rsidRPr="00A83303" w:rsidRDefault="00E511BC" w:rsidP="00E511BC">
      <w:pPr>
        <w:spacing w:line="240" w:lineRule="auto"/>
        <w:jc w:val="left"/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</w:pPr>
      <w:r w:rsidRPr="00A83303"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  <w:t xml:space="preserve"> 9 -       0.00        0.00        0.00:</w:t>
      </w:r>
    </w:p>
    <w:p w14:paraId="66F12B3B" w14:textId="77777777" w:rsidR="00E511BC" w:rsidRPr="00A83303" w:rsidRDefault="00E511BC" w:rsidP="00E511BC">
      <w:pPr>
        <w:spacing w:line="240" w:lineRule="auto"/>
        <w:jc w:val="left"/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</w:pPr>
      <w:r w:rsidRPr="00A83303"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  <w:t xml:space="preserve"> CУММАРНОЕ ЧИСЛО ОБОРОТОВ </w:t>
      </w:r>
      <w:proofErr w:type="gramStart"/>
      <w:r w:rsidRPr="00A83303"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  <w:t>ПОДШИПНИКА  N</w:t>
      </w:r>
      <w:proofErr w:type="gramEnd"/>
      <w:r w:rsidRPr="00A83303"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  <w:t>= 2.71313e+08</w:t>
      </w:r>
    </w:p>
    <w:p w14:paraId="4D146660" w14:textId="77777777" w:rsidR="00E511BC" w:rsidRPr="00A83303" w:rsidRDefault="00E511BC" w:rsidP="00E511BC">
      <w:pPr>
        <w:spacing w:line="240" w:lineRule="auto"/>
        <w:jc w:val="left"/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</w:pPr>
      <w:r w:rsidRPr="00A83303"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  <w:t xml:space="preserve"> СРЕДНЯЯ РАДИАЛЬНАЯ СИЛА F(r)= 1257.72 H</w:t>
      </w:r>
    </w:p>
    <w:p w14:paraId="22A858F4" w14:textId="77777777" w:rsidR="00E511BC" w:rsidRPr="00A83303" w:rsidRDefault="00E511BC" w:rsidP="00E511BC">
      <w:pPr>
        <w:spacing w:line="240" w:lineRule="auto"/>
        <w:jc w:val="left"/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</w:pPr>
      <w:r w:rsidRPr="00A83303"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  <w:t xml:space="preserve"> СРЕДНЯЯ ОСЕВАЯ СИЛА     F(a)= 0 H</w:t>
      </w:r>
    </w:p>
    <w:p w14:paraId="2F694795" w14:textId="77777777" w:rsidR="00E511BC" w:rsidRPr="00A83303" w:rsidRDefault="00E511BC" w:rsidP="00E511BC">
      <w:pPr>
        <w:spacing w:line="240" w:lineRule="auto"/>
        <w:jc w:val="left"/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</w:pPr>
      <w:r w:rsidRPr="00A83303"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  <w:t xml:space="preserve"> ****************************************************</w:t>
      </w:r>
    </w:p>
    <w:p w14:paraId="74EBE8C8" w14:textId="77777777" w:rsidR="00E511BC" w:rsidRPr="00A83303" w:rsidRDefault="00E511BC" w:rsidP="00E511BC">
      <w:pPr>
        <w:spacing w:line="240" w:lineRule="auto"/>
        <w:jc w:val="left"/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</w:pPr>
      <w:r w:rsidRPr="00A83303"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  <w:t xml:space="preserve">  </w:t>
      </w:r>
    </w:p>
    <w:p w14:paraId="194E2FB4" w14:textId="77777777" w:rsidR="00E511BC" w:rsidRPr="00A83303" w:rsidRDefault="00E511BC" w:rsidP="00E511BC">
      <w:pPr>
        <w:spacing w:line="240" w:lineRule="auto"/>
        <w:jc w:val="left"/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</w:pPr>
      <w:r w:rsidRPr="00A83303"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  <w:t xml:space="preserve"> РАСЧЕТ ДИНАМИЧЕСКОЙ ГРУЗОПОДЪЕМНОСТИ:</w:t>
      </w:r>
    </w:p>
    <w:p w14:paraId="6788C75B" w14:textId="77777777" w:rsidR="00E511BC" w:rsidRPr="00A83303" w:rsidRDefault="00E511BC" w:rsidP="00E511BC">
      <w:pPr>
        <w:spacing w:line="240" w:lineRule="auto"/>
        <w:jc w:val="left"/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</w:pPr>
      <w:r w:rsidRPr="00A83303"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  <w:t xml:space="preserve">  </w:t>
      </w:r>
    </w:p>
    <w:p w14:paraId="0554EC64" w14:textId="77777777" w:rsidR="00E511BC" w:rsidRPr="00A83303" w:rsidRDefault="00E511BC" w:rsidP="00E511BC">
      <w:pPr>
        <w:spacing w:line="240" w:lineRule="auto"/>
        <w:jc w:val="left"/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</w:pPr>
      <w:r w:rsidRPr="00A83303"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  <w:t xml:space="preserve"> КОЭФ., ЗАВИСЯЩИЙ ОТ ГЕОМЕТРИИ, ТОЧНОСТИ И МАТЕРИАЛА ПОДШИПНИКА:</w:t>
      </w:r>
    </w:p>
    <w:p w14:paraId="25FD753F" w14:textId="77777777" w:rsidR="00E511BC" w:rsidRPr="00A83303" w:rsidRDefault="00E511BC" w:rsidP="00E511BC">
      <w:pPr>
        <w:spacing w:line="240" w:lineRule="auto"/>
        <w:jc w:val="left"/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</w:pPr>
      <w:r w:rsidRPr="00A83303"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  <w:t xml:space="preserve"> F(c): 82.9273 </w:t>
      </w:r>
    </w:p>
    <w:p w14:paraId="0787BF37" w14:textId="77777777" w:rsidR="00E511BC" w:rsidRPr="00A83303" w:rsidRDefault="00E511BC" w:rsidP="00E511BC">
      <w:pPr>
        <w:spacing w:line="240" w:lineRule="auto"/>
        <w:jc w:val="left"/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</w:pPr>
      <w:r w:rsidRPr="00A83303"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  <w:t xml:space="preserve"> КОЭФФИЦИЕНТ, ХАРАКТЕРИЗУЮЩИЙ СВОЙСТВА СТАЛИ:</w:t>
      </w:r>
    </w:p>
    <w:p w14:paraId="7DBF65D6" w14:textId="77777777" w:rsidR="00E511BC" w:rsidRPr="00A83303" w:rsidRDefault="00E511BC" w:rsidP="00E511BC">
      <w:pPr>
        <w:spacing w:line="240" w:lineRule="auto"/>
        <w:jc w:val="left"/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</w:pPr>
      <w:r w:rsidRPr="00A83303"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  <w:t xml:space="preserve"> B(m</w:t>
      </w:r>
      <w:proofErr w:type="gramStart"/>
      <w:r w:rsidRPr="00A83303"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  <w:t>):-</w:t>
      </w:r>
      <w:proofErr w:type="gramEnd"/>
      <w:r w:rsidRPr="00A83303"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  <w:t xml:space="preserve"> 1.3 </w:t>
      </w:r>
    </w:p>
    <w:p w14:paraId="32B2C02C" w14:textId="77777777" w:rsidR="00E511BC" w:rsidRPr="00A83303" w:rsidRDefault="00E511BC" w:rsidP="00E511BC">
      <w:pPr>
        <w:spacing w:line="240" w:lineRule="auto"/>
        <w:jc w:val="left"/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</w:pPr>
      <w:r w:rsidRPr="00A83303"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  <w:t xml:space="preserve"> КОЭФФИЦИЕНТЫ ДИНАМИЧЕСКИХ РАДИАЛЬНОЙ И ОСЕВОЙ НАГРУЗОК:</w:t>
      </w:r>
    </w:p>
    <w:p w14:paraId="0E833486" w14:textId="77777777" w:rsidR="00E511BC" w:rsidRPr="00A83303" w:rsidRDefault="00E511BC" w:rsidP="00E511BC">
      <w:pPr>
        <w:spacing w:line="240" w:lineRule="auto"/>
        <w:jc w:val="left"/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</w:pPr>
      <w:r w:rsidRPr="00A83303"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  <w:t xml:space="preserve"> X= 0; Y= 0</w:t>
      </w:r>
    </w:p>
    <w:p w14:paraId="5A82B8AB" w14:textId="77777777" w:rsidR="00E511BC" w:rsidRPr="00A83303" w:rsidRDefault="00E511BC" w:rsidP="00E511BC">
      <w:pPr>
        <w:spacing w:line="240" w:lineRule="auto"/>
        <w:jc w:val="left"/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</w:pPr>
      <w:r w:rsidRPr="00A83303"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  <w:t xml:space="preserve"> ДИНАМИЧЕСКИЙ КОЭФФИЦИЕНТ K(Б)= 1.4</w:t>
      </w:r>
    </w:p>
    <w:p w14:paraId="63F3569B" w14:textId="77777777" w:rsidR="00E511BC" w:rsidRPr="00A83303" w:rsidRDefault="00E511BC" w:rsidP="00E511BC">
      <w:pPr>
        <w:spacing w:line="240" w:lineRule="auto"/>
        <w:jc w:val="left"/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</w:pPr>
      <w:r w:rsidRPr="00A83303"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  <w:t xml:space="preserve"> ТЕМПЕРАТУРНЫЙ КОЭФФИЦИЕНТ К(Т)= 1</w:t>
      </w:r>
    </w:p>
    <w:p w14:paraId="094E5406" w14:textId="77777777" w:rsidR="00E511BC" w:rsidRPr="00A83303" w:rsidRDefault="00E511BC" w:rsidP="00E511BC">
      <w:pPr>
        <w:spacing w:line="240" w:lineRule="auto"/>
        <w:jc w:val="left"/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</w:pPr>
      <w:r w:rsidRPr="00A83303"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  <w:t xml:space="preserve"> КОЭФФИЦИЕНТ V= 1.2</w:t>
      </w:r>
    </w:p>
    <w:p w14:paraId="1CFA2A3F" w14:textId="77777777" w:rsidR="00E511BC" w:rsidRPr="00A83303" w:rsidRDefault="00E511BC" w:rsidP="00E511BC">
      <w:pPr>
        <w:spacing w:line="240" w:lineRule="auto"/>
        <w:jc w:val="left"/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</w:pPr>
      <w:r w:rsidRPr="00A83303"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  <w:t xml:space="preserve"> БАЗОВАЯ ДИНАМИЧЕСКАЯ РАДИАЛЬНАЯ РАСЧЕТНАЯ ГРУЗОПОДЪEМНОСТЬ:</w:t>
      </w:r>
    </w:p>
    <w:p w14:paraId="443371FA" w14:textId="77777777" w:rsidR="00E511BC" w:rsidRPr="00A83303" w:rsidRDefault="00E511BC" w:rsidP="00E511BC">
      <w:pPr>
        <w:spacing w:line="240" w:lineRule="auto"/>
        <w:jc w:val="left"/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</w:pPr>
      <w:r w:rsidRPr="00A83303"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  <w:t xml:space="preserve"> C(r)= 22221.1 </w:t>
      </w:r>
    </w:p>
    <w:p w14:paraId="04A85B6A" w14:textId="77777777" w:rsidR="00E511BC" w:rsidRPr="00A83303" w:rsidRDefault="00E511BC" w:rsidP="00E511BC">
      <w:pPr>
        <w:spacing w:line="240" w:lineRule="auto"/>
        <w:jc w:val="left"/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</w:pPr>
      <w:r w:rsidRPr="00A83303"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  <w:t xml:space="preserve"> БАЗОВАЯ ДИНАМИЧЕСКАЯ ЭКВИВАЛЕНТНАЯ РАДИАЛЬНАЯ НАГРУЗКА:</w:t>
      </w:r>
    </w:p>
    <w:p w14:paraId="49C7B1F2" w14:textId="77777777" w:rsidR="00E511BC" w:rsidRPr="00A83303" w:rsidRDefault="00E511BC" w:rsidP="00E511BC">
      <w:pPr>
        <w:spacing w:line="240" w:lineRule="auto"/>
        <w:jc w:val="left"/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</w:pPr>
      <w:r w:rsidRPr="00A83303"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  <w:t xml:space="preserve"> P(r)= 1257.72</w:t>
      </w:r>
    </w:p>
    <w:p w14:paraId="0D0272D9" w14:textId="77777777" w:rsidR="00E511BC" w:rsidRPr="00A83303" w:rsidRDefault="00E511BC" w:rsidP="00E511BC">
      <w:pPr>
        <w:spacing w:line="240" w:lineRule="auto"/>
        <w:jc w:val="left"/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</w:pPr>
      <w:r w:rsidRPr="00A83303"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  <w:t xml:space="preserve"> КОЭФФИЦИЕНТ </w:t>
      </w:r>
      <w:proofErr w:type="gramStart"/>
      <w:r w:rsidRPr="00A83303"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  <w:t>A(</w:t>
      </w:r>
      <w:proofErr w:type="gramEnd"/>
      <w:r w:rsidRPr="00A83303"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  <w:t>23)= 0.8</w:t>
      </w:r>
    </w:p>
    <w:p w14:paraId="31FCB1D2" w14:textId="77777777" w:rsidR="00E511BC" w:rsidRPr="00A83303" w:rsidRDefault="00E511BC" w:rsidP="00E511BC">
      <w:pPr>
        <w:spacing w:line="240" w:lineRule="auto"/>
        <w:jc w:val="left"/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</w:pPr>
      <w:r w:rsidRPr="00A83303"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  <w:t xml:space="preserve"> БАЗОВЫЙ РАСЧЕТНЫЙ РЕСУРС, [МИЛ.ОБОРОТОВ </w:t>
      </w:r>
      <w:proofErr w:type="gramStart"/>
      <w:r w:rsidRPr="00A83303"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  <w:t>L(</w:t>
      </w:r>
      <w:proofErr w:type="gramEnd"/>
      <w:r w:rsidRPr="00A83303"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  <w:t>10)=11491.1</w:t>
      </w:r>
    </w:p>
    <w:p w14:paraId="463E879A" w14:textId="77777777" w:rsidR="00E511BC" w:rsidRPr="00A83303" w:rsidRDefault="00E511BC" w:rsidP="00E511BC">
      <w:pPr>
        <w:spacing w:line="240" w:lineRule="auto"/>
        <w:jc w:val="left"/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</w:pPr>
      <w:r w:rsidRPr="00A83303"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  <w:t xml:space="preserve"> ТРЕБУЕМЫЙ РЕСУРС, [МИЛ.ОБОРОТОВ]   L(T)=271.313</w:t>
      </w:r>
    </w:p>
    <w:p w14:paraId="67E4EF44" w14:textId="77777777" w:rsidR="00E511BC" w:rsidRDefault="00E511BC" w:rsidP="00E511BC">
      <w:pPr>
        <w:spacing w:line="240" w:lineRule="auto"/>
        <w:jc w:val="left"/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</w:pPr>
      <w:r w:rsidRPr="00A83303"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  <w:t xml:space="preserve"> РАСЧЕТНЫЙ РЕСУРС ПОДШИПНИКОВ В КИЛОМЕТРАХ </w:t>
      </w:r>
      <w:proofErr w:type="gramStart"/>
      <w:r w:rsidRPr="00A83303"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  <w:t>ПРОБЕГА  L</w:t>
      </w:r>
      <w:proofErr w:type="gramEnd"/>
      <w:r w:rsidRPr="00A83303"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  <w:t>(s)=1.05884e+07</w:t>
      </w:r>
    </w:p>
    <w:p w14:paraId="54BBF91D" w14:textId="77777777" w:rsidR="00E511BC" w:rsidRDefault="00E511BC" w:rsidP="00E511BC">
      <w:pPr>
        <w:spacing w:line="240" w:lineRule="auto"/>
        <w:jc w:val="left"/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</w:pPr>
    </w:p>
    <w:p w14:paraId="4A50BF93" w14:textId="77777777" w:rsidR="00E511BC" w:rsidRDefault="00E511BC" w:rsidP="00E511BC">
      <w:pPr>
        <w:spacing w:line="240" w:lineRule="auto"/>
        <w:jc w:val="left"/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</w:pPr>
    </w:p>
    <w:p w14:paraId="16D255C7" w14:textId="77777777" w:rsidR="00E511BC" w:rsidRPr="00313C01" w:rsidRDefault="00E511BC" w:rsidP="00E511BC">
      <w:pPr>
        <w:spacing w:line="240" w:lineRule="auto"/>
        <w:jc w:val="left"/>
        <w:rPr>
          <w:rFonts w:eastAsia="Calibri"/>
          <w:b/>
          <w:bCs/>
          <w:kern w:val="2"/>
          <w:sz w:val="22"/>
          <w14:ligatures w14:val="standardContextual"/>
        </w:rPr>
      </w:pPr>
      <w:r>
        <w:rPr>
          <w:rFonts w:eastAsia="Calibri"/>
          <w:b/>
          <w:bCs/>
          <w:kern w:val="2"/>
          <w14:ligatures w14:val="standardContextual"/>
        </w:rPr>
        <w:lastRenderedPageBreak/>
        <w:t>3 планетарный ряд</w:t>
      </w:r>
    </w:p>
    <w:p w14:paraId="1E3171EF" w14:textId="77777777" w:rsidR="00E511BC" w:rsidRPr="00A83303" w:rsidRDefault="00E511BC" w:rsidP="00E511BC">
      <w:pPr>
        <w:spacing w:line="240" w:lineRule="auto"/>
        <w:jc w:val="left"/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</w:pPr>
      <w:r w:rsidRPr="00313C01"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  <w:t xml:space="preserve">        </w:t>
      </w:r>
      <w:r w:rsidRPr="00A83303"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  <w:t>ИСХОДНЫЕ ДАННЫЕ</w:t>
      </w:r>
    </w:p>
    <w:p w14:paraId="69ECB1F7" w14:textId="77777777" w:rsidR="00E511BC" w:rsidRPr="00A83303" w:rsidRDefault="00E511BC" w:rsidP="00E511BC">
      <w:pPr>
        <w:spacing w:line="240" w:lineRule="auto"/>
        <w:jc w:val="left"/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</w:pPr>
      <w:r w:rsidRPr="00A83303"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  <w:t xml:space="preserve"> Тип подшипника: роликовый радиальный или радиально-упорный</w:t>
      </w:r>
    </w:p>
    <w:p w14:paraId="38745042" w14:textId="77777777" w:rsidR="00E511BC" w:rsidRPr="00A83303" w:rsidRDefault="00E511BC" w:rsidP="00E511BC">
      <w:pPr>
        <w:spacing w:line="240" w:lineRule="auto"/>
        <w:jc w:val="left"/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</w:pPr>
      <w:r w:rsidRPr="00A83303"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  <w:t xml:space="preserve"> Диаметр тел качения - 2, мм</w:t>
      </w:r>
    </w:p>
    <w:p w14:paraId="6137D3A9" w14:textId="77777777" w:rsidR="00E511BC" w:rsidRPr="00A83303" w:rsidRDefault="00E511BC" w:rsidP="00E511BC">
      <w:pPr>
        <w:spacing w:line="240" w:lineRule="auto"/>
        <w:jc w:val="left"/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</w:pPr>
      <w:r w:rsidRPr="00A83303"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  <w:t xml:space="preserve"> Диаметр окружности центров тел качения - 22, мм</w:t>
      </w:r>
    </w:p>
    <w:p w14:paraId="35BFD283" w14:textId="77777777" w:rsidR="00E511BC" w:rsidRPr="00A83303" w:rsidRDefault="00E511BC" w:rsidP="00E511BC">
      <w:pPr>
        <w:spacing w:line="240" w:lineRule="auto"/>
        <w:jc w:val="left"/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</w:pPr>
      <w:r w:rsidRPr="00A83303"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  <w:t xml:space="preserve"> Длина роликов - 15, мм</w:t>
      </w:r>
    </w:p>
    <w:p w14:paraId="1AFBB672" w14:textId="77777777" w:rsidR="00E511BC" w:rsidRPr="00A83303" w:rsidRDefault="00E511BC" w:rsidP="00E511BC">
      <w:pPr>
        <w:spacing w:line="240" w:lineRule="auto"/>
        <w:jc w:val="left"/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</w:pPr>
      <w:r w:rsidRPr="00A83303"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  <w:t xml:space="preserve"> Число тел качения в одном ряду подшипника - 34</w:t>
      </w:r>
    </w:p>
    <w:p w14:paraId="4592F87F" w14:textId="77777777" w:rsidR="00E511BC" w:rsidRPr="00A83303" w:rsidRDefault="00E511BC" w:rsidP="00E511BC">
      <w:pPr>
        <w:spacing w:line="240" w:lineRule="auto"/>
        <w:jc w:val="left"/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</w:pPr>
      <w:r w:rsidRPr="00A83303"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  <w:t xml:space="preserve"> Число рядов тел качения - 1</w:t>
      </w:r>
    </w:p>
    <w:p w14:paraId="32540C1C" w14:textId="77777777" w:rsidR="00E511BC" w:rsidRPr="00A83303" w:rsidRDefault="00E511BC" w:rsidP="00E511BC">
      <w:pPr>
        <w:spacing w:line="240" w:lineRule="auto"/>
        <w:jc w:val="left"/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</w:pPr>
      <w:r w:rsidRPr="00A83303"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  <w:t xml:space="preserve"> Номинальный угол контакта подшипника - 0, град.</w:t>
      </w:r>
    </w:p>
    <w:p w14:paraId="5D615E32" w14:textId="77777777" w:rsidR="00E511BC" w:rsidRPr="00A83303" w:rsidRDefault="00E511BC" w:rsidP="00E511BC">
      <w:pPr>
        <w:spacing w:line="240" w:lineRule="auto"/>
        <w:jc w:val="left"/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</w:pPr>
      <w:r w:rsidRPr="00A83303"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  <w:t xml:space="preserve"> Вращается внешнее кольцо подшипника</w:t>
      </w:r>
    </w:p>
    <w:p w14:paraId="7B677DB3" w14:textId="77777777" w:rsidR="00E511BC" w:rsidRPr="00A83303" w:rsidRDefault="00E511BC" w:rsidP="00E511BC">
      <w:pPr>
        <w:spacing w:line="240" w:lineRule="auto"/>
        <w:jc w:val="left"/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</w:pPr>
      <w:r w:rsidRPr="00A83303"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  <w:t xml:space="preserve"> Количество передач в КПП - 9</w:t>
      </w:r>
    </w:p>
    <w:p w14:paraId="4C4E3E8D" w14:textId="77777777" w:rsidR="00E511BC" w:rsidRPr="00A83303" w:rsidRDefault="00E511BC" w:rsidP="00E511BC">
      <w:pPr>
        <w:spacing w:line="240" w:lineRule="auto"/>
        <w:jc w:val="left"/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</w:pPr>
      <w:r w:rsidRPr="00A83303"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  <w:t xml:space="preserve"> Максимальный момент на ведущем валу КПП - 1250, Нм</w:t>
      </w:r>
    </w:p>
    <w:p w14:paraId="70C2913E" w14:textId="77777777" w:rsidR="00E511BC" w:rsidRPr="00A83303" w:rsidRDefault="00E511BC" w:rsidP="00E511BC">
      <w:pPr>
        <w:spacing w:line="240" w:lineRule="auto"/>
        <w:jc w:val="left"/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</w:pPr>
      <w:r w:rsidRPr="00A83303"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  <w:t xml:space="preserve"> Максимальная частота вращения ведущего вала КПП - 251.2, об/мин</w:t>
      </w:r>
    </w:p>
    <w:p w14:paraId="734AF88C" w14:textId="77777777" w:rsidR="00E511BC" w:rsidRPr="00A83303" w:rsidRDefault="00E511BC" w:rsidP="00E511BC">
      <w:pPr>
        <w:spacing w:line="240" w:lineRule="auto"/>
        <w:jc w:val="left"/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</w:pPr>
      <w:r w:rsidRPr="00A83303"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  <w:t xml:space="preserve"> Коэффициент использования момента двигателя - 0.35</w:t>
      </w:r>
    </w:p>
    <w:p w14:paraId="1E2E0AF9" w14:textId="77777777" w:rsidR="00E511BC" w:rsidRPr="00A83303" w:rsidRDefault="00E511BC" w:rsidP="00E511BC">
      <w:pPr>
        <w:spacing w:line="240" w:lineRule="auto"/>
        <w:jc w:val="left"/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</w:pPr>
      <w:r w:rsidRPr="00A83303"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  <w:t xml:space="preserve"> Средняя частота вращения двигателя - 172.7, об/мин</w:t>
      </w:r>
    </w:p>
    <w:p w14:paraId="6767AC86" w14:textId="77777777" w:rsidR="00E511BC" w:rsidRPr="00A83303" w:rsidRDefault="00E511BC" w:rsidP="00E511BC">
      <w:pPr>
        <w:spacing w:line="240" w:lineRule="auto"/>
        <w:jc w:val="left"/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</w:pPr>
      <w:r w:rsidRPr="00A83303"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  <w:t xml:space="preserve"> Пробег до капитального ремонта - 250000, км</w:t>
      </w:r>
    </w:p>
    <w:p w14:paraId="0F52881E" w14:textId="77777777" w:rsidR="00E511BC" w:rsidRPr="00A83303" w:rsidRDefault="00E511BC" w:rsidP="00E511BC">
      <w:pPr>
        <w:spacing w:line="240" w:lineRule="auto"/>
        <w:jc w:val="left"/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</w:pPr>
      <w:r w:rsidRPr="00A83303"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  <w:t xml:space="preserve"> Средняя скорость - 35, км/ч</w:t>
      </w:r>
    </w:p>
    <w:p w14:paraId="6C3CAEE7" w14:textId="77777777" w:rsidR="00E511BC" w:rsidRPr="00A83303" w:rsidRDefault="00E511BC" w:rsidP="00E511BC">
      <w:pPr>
        <w:spacing w:line="240" w:lineRule="auto"/>
        <w:jc w:val="left"/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</w:pPr>
      <w:r w:rsidRPr="00A83303"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  <w:t xml:space="preserve"> Относительная угловая скорость подшипника (для ПР - сателлитов)</w:t>
      </w:r>
    </w:p>
    <w:p w14:paraId="6F0EC31C" w14:textId="77777777" w:rsidR="00E511BC" w:rsidRPr="00A83303" w:rsidRDefault="00E511BC" w:rsidP="00E511BC">
      <w:pPr>
        <w:spacing w:line="240" w:lineRule="auto"/>
        <w:jc w:val="left"/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</w:pPr>
      <w:r w:rsidRPr="00A83303"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  <w:t xml:space="preserve"> на передачах:</w:t>
      </w:r>
    </w:p>
    <w:p w14:paraId="245FF84B" w14:textId="77777777" w:rsidR="00E511BC" w:rsidRPr="00A83303" w:rsidRDefault="00E511BC" w:rsidP="00E511BC">
      <w:pPr>
        <w:spacing w:line="240" w:lineRule="auto"/>
        <w:jc w:val="left"/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</w:pPr>
      <w:r w:rsidRPr="00A83303"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  <w:t xml:space="preserve"> 1 - 1.459</w:t>
      </w:r>
    </w:p>
    <w:p w14:paraId="10C5171C" w14:textId="77777777" w:rsidR="00E511BC" w:rsidRPr="00A83303" w:rsidRDefault="00E511BC" w:rsidP="00E511BC">
      <w:pPr>
        <w:spacing w:line="240" w:lineRule="auto"/>
        <w:jc w:val="left"/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</w:pPr>
      <w:r w:rsidRPr="00A83303"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  <w:t xml:space="preserve"> 2 - 0.865</w:t>
      </w:r>
    </w:p>
    <w:p w14:paraId="74145A0C" w14:textId="77777777" w:rsidR="00E511BC" w:rsidRPr="00A83303" w:rsidRDefault="00E511BC" w:rsidP="00E511BC">
      <w:pPr>
        <w:spacing w:line="240" w:lineRule="auto"/>
        <w:jc w:val="left"/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</w:pPr>
      <w:r w:rsidRPr="00A83303"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  <w:t xml:space="preserve"> 3 - 0</w:t>
      </w:r>
    </w:p>
    <w:p w14:paraId="4BCF6622" w14:textId="77777777" w:rsidR="00E511BC" w:rsidRPr="00A83303" w:rsidRDefault="00E511BC" w:rsidP="00E511BC">
      <w:pPr>
        <w:spacing w:line="240" w:lineRule="auto"/>
        <w:jc w:val="left"/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</w:pPr>
      <w:r w:rsidRPr="00A83303"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  <w:t xml:space="preserve"> 4 - -0.748</w:t>
      </w:r>
    </w:p>
    <w:p w14:paraId="6E8E1638" w14:textId="77777777" w:rsidR="00E511BC" w:rsidRPr="00A83303" w:rsidRDefault="00E511BC" w:rsidP="00E511BC">
      <w:pPr>
        <w:spacing w:line="240" w:lineRule="auto"/>
        <w:jc w:val="left"/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</w:pPr>
      <w:r w:rsidRPr="00A83303"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  <w:t xml:space="preserve"> 5 - 0</w:t>
      </w:r>
    </w:p>
    <w:p w14:paraId="5BF74373" w14:textId="77777777" w:rsidR="00E511BC" w:rsidRPr="00A83303" w:rsidRDefault="00E511BC" w:rsidP="00E511BC">
      <w:pPr>
        <w:spacing w:line="240" w:lineRule="auto"/>
        <w:jc w:val="left"/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</w:pPr>
      <w:r w:rsidRPr="00A83303"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  <w:t xml:space="preserve"> 6 - 0.856</w:t>
      </w:r>
    </w:p>
    <w:p w14:paraId="37E37C34" w14:textId="77777777" w:rsidR="00E511BC" w:rsidRPr="00A83303" w:rsidRDefault="00E511BC" w:rsidP="00E511BC">
      <w:pPr>
        <w:spacing w:line="240" w:lineRule="auto"/>
        <w:jc w:val="left"/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</w:pPr>
      <w:r w:rsidRPr="00A83303"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  <w:t xml:space="preserve"> 7 - 1.459</w:t>
      </w:r>
    </w:p>
    <w:p w14:paraId="2D20A02C" w14:textId="77777777" w:rsidR="00E511BC" w:rsidRPr="00A83303" w:rsidRDefault="00E511BC" w:rsidP="00E511BC">
      <w:pPr>
        <w:spacing w:line="240" w:lineRule="auto"/>
        <w:jc w:val="left"/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</w:pPr>
      <w:r w:rsidRPr="00A83303"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  <w:t xml:space="preserve"> 8 - 2.256</w:t>
      </w:r>
    </w:p>
    <w:p w14:paraId="57AD842F" w14:textId="77777777" w:rsidR="00E511BC" w:rsidRPr="00A83303" w:rsidRDefault="00E511BC" w:rsidP="00E511BC">
      <w:pPr>
        <w:spacing w:line="240" w:lineRule="auto"/>
        <w:jc w:val="left"/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</w:pPr>
      <w:r w:rsidRPr="00A83303"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  <w:t xml:space="preserve"> 9 - 0</w:t>
      </w:r>
    </w:p>
    <w:p w14:paraId="36B4F4DD" w14:textId="77777777" w:rsidR="00E511BC" w:rsidRPr="00A83303" w:rsidRDefault="00E511BC" w:rsidP="00E511BC">
      <w:pPr>
        <w:spacing w:line="240" w:lineRule="auto"/>
        <w:jc w:val="left"/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</w:pPr>
      <w:r w:rsidRPr="00A83303"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  <w:t xml:space="preserve"> Относительная угловая скорость водила на передачах:</w:t>
      </w:r>
    </w:p>
    <w:p w14:paraId="57228A71" w14:textId="77777777" w:rsidR="00E511BC" w:rsidRPr="00A83303" w:rsidRDefault="00E511BC" w:rsidP="00E511BC">
      <w:pPr>
        <w:spacing w:line="240" w:lineRule="auto"/>
        <w:jc w:val="left"/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</w:pPr>
      <w:r w:rsidRPr="00A83303"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  <w:t xml:space="preserve"> 1 - 0</w:t>
      </w:r>
    </w:p>
    <w:p w14:paraId="6325E7D1" w14:textId="77777777" w:rsidR="00E511BC" w:rsidRPr="00A83303" w:rsidRDefault="00E511BC" w:rsidP="00E511BC">
      <w:pPr>
        <w:spacing w:line="240" w:lineRule="auto"/>
        <w:jc w:val="left"/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</w:pPr>
      <w:r w:rsidRPr="00A83303"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  <w:t xml:space="preserve"> 2 - 0.407</w:t>
      </w:r>
    </w:p>
    <w:p w14:paraId="403B23CD" w14:textId="77777777" w:rsidR="00E511BC" w:rsidRPr="00A83303" w:rsidRDefault="00E511BC" w:rsidP="00E511BC">
      <w:pPr>
        <w:spacing w:line="240" w:lineRule="auto"/>
        <w:jc w:val="left"/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</w:pPr>
      <w:r w:rsidRPr="00A83303"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  <w:t xml:space="preserve"> 3 - 1</w:t>
      </w:r>
    </w:p>
    <w:p w14:paraId="37D95860" w14:textId="77777777" w:rsidR="00E511BC" w:rsidRPr="00A83303" w:rsidRDefault="00E511BC" w:rsidP="00E511BC">
      <w:pPr>
        <w:spacing w:line="240" w:lineRule="auto"/>
        <w:jc w:val="left"/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</w:pPr>
      <w:r w:rsidRPr="00A83303"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  <w:t xml:space="preserve"> 4 - 1.513</w:t>
      </w:r>
    </w:p>
    <w:p w14:paraId="282019BE" w14:textId="77777777" w:rsidR="00E511BC" w:rsidRPr="00A83303" w:rsidRDefault="00E511BC" w:rsidP="00E511BC">
      <w:pPr>
        <w:spacing w:line="240" w:lineRule="auto"/>
        <w:jc w:val="left"/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</w:pPr>
      <w:r w:rsidRPr="00A83303"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  <w:t xml:space="preserve"> 5 - 1</w:t>
      </w:r>
    </w:p>
    <w:p w14:paraId="728850B5" w14:textId="77777777" w:rsidR="00E511BC" w:rsidRPr="00A83303" w:rsidRDefault="00E511BC" w:rsidP="00E511BC">
      <w:pPr>
        <w:spacing w:line="240" w:lineRule="auto"/>
        <w:jc w:val="left"/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</w:pPr>
      <w:r w:rsidRPr="00A83303"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  <w:t xml:space="preserve"> 6 - 0.407</w:t>
      </w:r>
    </w:p>
    <w:p w14:paraId="728D22EA" w14:textId="77777777" w:rsidR="00E511BC" w:rsidRPr="00A83303" w:rsidRDefault="00E511BC" w:rsidP="00E511BC">
      <w:pPr>
        <w:spacing w:line="240" w:lineRule="auto"/>
        <w:jc w:val="left"/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</w:pPr>
      <w:r w:rsidRPr="00A83303"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  <w:t xml:space="preserve"> 7 - 0</w:t>
      </w:r>
    </w:p>
    <w:p w14:paraId="2B817241" w14:textId="77777777" w:rsidR="00E511BC" w:rsidRPr="00A83303" w:rsidRDefault="00E511BC" w:rsidP="00E511BC">
      <w:pPr>
        <w:spacing w:line="240" w:lineRule="auto"/>
        <w:jc w:val="left"/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</w:pPr>
      <w:r w:rsidRPr="00A83303"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  <w:t xml:space="preserve"> 8 - -0.546</w:t>
      </w:r>
    </w:p>
    <w:p w14:paraId="2008FC36" w14:textId="77777777" w:rsidR="00E511BC" w:rsidRPr="00A83303" w:rsidRDefault="00E511BC" w:rsidP="00E511BC">
      <w:pPr>
        <w:spacing w:line="240" w:lineRule="auto"/>
        <w:jc w:val="left"/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</w:pPr>
      <w:r w:rsidRPr="00A83303"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  <w:t xml:space="preserve"> 9 - 1</w:t>
      </w:r>
    </w:p>
    <w:p w14:paraId="13C059DE" w14:textId="77777777" w:rsidR="00E511BC" w:rsidRPr="00A83303" w:rsidRDefault="00E511BC" w:rsidP="00E511BC">
      <w:pPr>
        <w:spacing w:line="240" w:lineRule="auto"/>
        <w:jc w:val="left"/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</w:pPr>
      <w:r w:rsidRPr="00A83303"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  <w:t xml:space="preserve"> Масса сателлита - 0.26, кг</w:t>
      </w:r>
    </w:p>
    <w:p w14:paraId="5544609B" w14:textId="77777777" w:rsidR="00E511BC" w:rsidRPr="00A83303" w:rsidRDefault="00E511BC" w:rsidP="00E511BC">
      <w:pPr>
        <w:spacing w:line="240" w:lineRule="auto"/>
        <w:jc w:val="left"/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</w:pPr>
      <w:r w:rsidRPr="00A83303"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  <w:t xml:space="preserve"> Радиус осей сателлитов - 77.65, мм</w:t>
      </w:r>
    </w:p>
    <w:p w14:paraId="3B3AF4AC" w14:textId="77777777" w:rsidR="00E511BC" w:rsidRPr="00A83303" w:rsidRDefault="00E511BC" w:rsidP="00E511BC">
      <w:pPr>
        <w:spacing w:line="240" w:lineRule="auto"/>
        <w:jc w:val="left"/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</w:pPr>
      <w:r w:rsidRPr="00A83303"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  <w:t xml:space="preserve"> Относительный момент на водиле по передачам</w:t>
      </w:r>
    </w:p>
    <w:p w14:paraId="5FC94692" w14:textId="77777777" w:rsidR="00E511BC" w:rsidRPr="00A83303" w:rsidRDefault="00E511BC" w:rsidP="00E511BC">
      <w:pPr>
        <w:spacing w:line="240" w:lineRule="auto"/>
        <w:jc w:val="left"/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</w:pPr>
      <w:r w:rsidRPr="00A83303"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  <w:t xml:space="preserve"> 1 - 4.29</w:t>
      </w:r>
    </w:p>
    <w:p w14:paraId="47A531F2" w14:textId="77777777" w:rsidR="00E511BC" w:rsidRPr="00A83303" w:rsidRDefault="00E511BC" w:rsidP="00E511BC">
      <w:pPr>
        <w:spacing w:line="240" w:lineRule="auto"/>
        <w:jc w:val="left"/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</w:pPr>
      <w:r w:rsidRPr="00A83303"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  <w:t xml:space="preserve"> 2 - 4.29</w:t>
      </w:r>
    </w:p>
    <w:p w14:paraId="2779E1C3" w14:textId="77777777" w:rsidR="00E511BC" w:rsidRPr="00A83303" w:rsidRDefault="00E511BC" w:rsidP="00E511BC">
      <w:pPr>
        <w:spacing w:line="240" w:lineRule="auto"/>
        <w:jc w:val="left"/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</w:pPr>
      <w:r w:rsidRPr="00A83303"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  <w:t xml:space="preserve"> 3 - 4.29</w:t>
      </w:r>
    </w:p>
    <w:p w14:paraId="09D6CF4F" w14:textId="77777777" w:rsidR="00E511BC" w:rsidRPr="00A83303" w:rsidRDefault="00E511BC" w:rsidP="00E511BC">
      <w:pPr>
        <w:spacing w:line="240" w:lineRule="auto"/>
        <w:jc w:val="left"/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</w:pPr>
      <w:r w:rsidRPr="00A83303"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  <w:t xml:space="preserve"> 4 - 1.02</w:t>
      </w:r>
    </w:p>
    <w:p w14:paraId="10DBB888" w14:textId="77777777" w:rsidR="00E511BC" w:rsidRPr="00A83303" w:rsidRDefault="00E511BC" w:rsidP="00E511BC">
      <w:pPr>
        <w:spacing w:line="240" w:lineRule="auto"/>
        <w:jc w:val="left"/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</w:pPr>
      <w:r w:rsidRPr="00A83303"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  <w:t xml:space="preserve"> 5 - -1.14</w:t>
      </w:r>
    </w:p>
    <w:p w14:paraId="58430109" w14:textId="77777777" w:rsidR="00E511BC" w:rsidRPr="00A83303" w:rsidRDefault="00E511BC" w:rsidP="00E511BC">
      <w:pPr>
        <w:spacing w:line="240" w:lineRule="auto"/>
        <w:jc w:val="left"/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</w:pPr>
      <w:r w:rsidRPr="00A83303"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  <w:t xml:space="preserve"> 6 - 0</w:t>
      </w:r>
    </w:p>
    <w:p w14:paraId="1D8BA8FD" w14:textId="77777777" w:rsidR="00E511BC" w:rsidRPr="00A83303" w:rsidRDefault="00E511BC" w:rsidP="00E511BC">
      <w:pPr>
        <w:spacing w:line="240" w:lineRule="auto"/>
        <w:jc w:val="left"/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</w:pPr>
      <w:r w:rsidRPr="00A83303"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  <w:t xml:space="preserve"> 7 - 0.54</w:t>
      </w:r>
    </w:p>
    <w:p w14:paraId="11DEA8E9" w14:textId="77777777" w:rsidR="00E511BC" w:rsidRPr="00A83303" w:rsidRDefault="00E511BC" w:rsidP="00E511BC">
      <w:pPr>
        <w:spacing w:line="240" w:lineRule="auto"/>
        <w:jc w:val="left"/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</w:pPr>
      <w:r w:rsidRPr="00A83303"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  <w:t xml:space="preserve"> 8 - 0.46</w:t>
      </w:r>
    </w:p>
    <w:p w14:paraId="2602B28F" w14:textId="77777777" w:rsidR="00E511BC" w:rsidRPr="00A83303" w:rsidRDefault="00E511BC" w:rsidP="00E511BC">
      <w:pPr>
        <w:spacing w:line="240" w:lineRule="auto"/>
        <w:jc w:val="left"/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</w:pPr>
      <w:r w:rsidRPr="00A83303"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  <w:t xml:space="preserve"> 9 - 4.29</w:t>
      </w:r>
    </w:p>
    <w:p w14:paraId="5088EF77" w14:textId="77777777" w:rsidR="00E511BC" w:rsidRPr="00A83303" w:rsidRDefault="00E511BC" w:rsidP="00E511BC">
      <w:pPr>
        <w:spacing w:line="240" w:lineRule="auto"/>
        <w:jc w:val="left"/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</w:pPr>
      <w:r w:rsidRPr="00A83303"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  <w:t xml:space="preserve"> Относительная осевая нагрузка на подшипник по передачам:</w:t>
      </w:r>
    </w:p>
    <w:p w14:paraId="30578811" w14:textId="77777777" w:rsidR="00E511BC" w:rsidRPr="00A83303" w:rsidRDefault="00E511BC" w:rsidP="00E511BC">
      <w:pPr>
        <w:spacing w:line="240" w:lineRule="auto"/>
        <w:jc w:val="left"/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</w:pPr>
      <w:r w:rsidRPr="00A83303"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  <w:t xml:space="preserve"> 1 - 0</w:t>
      </w:r>
    </w:p>
    <w:p w14:paraId="290BB3DE" w14:textId="77777777" w:rsidR="00E511BC" w:rsidRPr="00A83303" w:rsidRDefault="00E511BC" w:rsidP="00E511BC">
      <w:pPr>
        <w:spacing w:line="240" w:lineRule="auto"/>
        <w:jc w:val="left"/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</w:pPr>
      <w:r w:rsidRPr="00A83303"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  <w:t xml:space="preserve"> 2 - 0</w:t>
      </w:r>
    </w:p>
    <w:p w14:paraId="41000E43" w14:textId="77777777" w:rsidR="00E511BC" w:rsidRPr="00A83303" w:rsidRDefault="00E511BC" w:rsidP="00E511BC">
      <w:pPr>
        <w:spacing w:line="240" w:lineRule="auto"/>
        <w:jc w:val="left"/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</w:pPr>
      <w:r w:rsidRPr="00A83303"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  <w:t xml:space="preserve"> 3 - 0</w:t>
      </w:r>
    </w:p>
    <w:p w14:paraId="3A2FE62C" w14:textId="77777777" w:rsidR="00E511BC" w:rsidRPr="00A83303" w:rsidRDefault="00E511BC" w:rsidP="00E511BC">
      <w:pPr>
        <w:spacing w:line="240" w:lineRule="auto"/>
        <w:jc w:val="left"/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</w:pPr>
      <w:r w:rsidRPr="00A83303"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  <w:t xml:space="preserve"> 4 - 0</w:t>
      </w:r>
    </w:p>
    <w:p w14:paraId="5A9E0AE9" w14:textId="77777777" w:rsidR="00E511BC" w:rsidRPr="00A83303" w:rsidRDefault="00E511BC" w:rsidP="00E511BC">
      <w:pPr>
        <w:spacing w:line="240" w:lineRule="auto"/>
        <w:jc w:val="left"/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</w:pPr>
      <w:r w:rsidRPr="00A83303"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  <w:t xml:space="preserve"> 5 - 0</w:t>
      </w:r>
    </w:p>
    <w:p w14:paraId="7C15802E" w14:textId="77777777" w:rsidR="00E511BC" w:rsidRPr="00A83303" w:rsidRDefault="00E511BC" w:rsidP="00E511BC">
      <w:pPr>
        <w:spacing w:line="240" w:lineRule="auto"/>
        <w:jc w:val="left"/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</w:pPr>
      <w:r w:rsidRPr="00A83303"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  <w:t xml:space="preserve"> 6 - 0</w:t>
      </w:r>
    </w:p>
    <w:p w14:paraId="5FE3685C" w14:textId="77777777" w:rsidR="00E511BC" w:rsidRPr="00A83303" w:rsidRDefault="00E511BC" w:rsidP="00E511BC">
      <w:pPr>
        <w:spacing w:line="240" w:lineRule="auto"/>
        <w:jc w:val="left"/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</w:pPr>
      <w:r w:rsidRPr="00A83303"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  <w:t xml:space="preserve"> 7 - 0</w:t>
      </w:r>
    </w:p>
    <w:p w14:paraId="322770CF" w14:textId="77777777" w:rsidR="00E511BC" w:rsidRPr="00A83303" w:rsidRDefault="00E511BC" w:rsidP="00E511BC">
      <w:pPr>
        <w:spacing w:line="240" w:lineRule="auto"/>
        <w:jc w:val="left"/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</w:pPr>
      <w:r w:rsidRPr="00A83303"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  <w:t xml:space="preserve"> 8 - 0</w:t>
      </w:r>
    </w:p>
    <w:p w14:paraId="2E1F7171" w14:textId="77777777" w:rsidR="00E511BC" w:rsidRPr="00A83303" w:rsidRDefault="00E511BC" w:rsidP="00E511BC">
      <w:pPr>
        <w:spacing w:line="240" w:lineRule="auto"/>
        <w:jc w:val="left"/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</w:pPr>
      <w:r w:rsidRPr="00A83303"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  <w:t xml:space="preserve"> 9 - 0</w:t>
      </w:r>
    </w:p>
    <w:p w14:paraId="074FD764" w14:textId="77777777" w:rsidR="00E511BC" w:rsidRPr="00A83303" w:rsidRDefault="00E511BC" w:rsidP="00E511BC">
      <w:pPr>
        <w:spacing w:line="240" w:lineRule="auto"/>
        <w:jc w:val="left"/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</w:pPr>
      <w:r w:rsidRPr="00A83303"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  <w:t xml:space="preserve"> Тип движителя: колесный</w:t>
      </w:r>
    </w:p>
    <w:p w14:paraId="1D06DAEA" w14:textId="77777777" w:rsidR="00E511BC" w:rsidRPr="00A83303" w:rsidRDefault="00E511BC" w:rsidP="00E511BC">
      <w:pPr>
        <w:spacing w:line="240" w:lineRule="auto"/>
        <w:jc w:val="left"/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</w:pPr>
      <w:r w:rsidRPr="00A83303"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  <w:t xml:space="preserve"> ****************************************************</w:t>
      </w:r>
    </w:p>
    <w:p w14:paraId="2B0916B4" w14:textId="77777777" w:rsidR="00E511BC" w:rsidRPr="00A83303" w:rsidRDefault="00E511BC" w:rsidP="00E511BC">
      <w:pPr>
        <w:spacing w:line="240" w:lineRule="auto"/>
        <w:jc w:val="left"/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</w:pPr>
      <w:r w:rsidRPr="00A83303"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  <w:t xml:space="preserve">  </w:t>
      </w:r>
    </w:p>
    <w:p w14:paraId="16B8CD1D" w14:textId="77777777" w:rsidR="00E511BC" w:rsidRPr="00A83303" w:rsidRDefault="00E511BC" w:rsidP="00E511BC">
      <w:pPr>
        <w:spacing w:line="240" w:lineRule="auto"/>
        <w:jc w:val="left"/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</w:pPr>
      <w:r w:rsidRPr="00A83303"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  <w:t xml:space="preserve"> РАСЧЕТ СТАТИЧЕСКОЙ ГРУЗОПОДЪЕМНОСТИ:</w:t>
      </w:r>
    </w:p>
    <w:p w14:paraId="4AA17D38" w14:textId="77777777" w:rsidR="00E511BC" w:rsidRPr="00A83303" w:rsidRDefault="00E511BC" w:rsidP="00E511BC">
      <w:pPr>
        <w:spacing w:line="240" w:lineRule="auto"/>
        <w:jc w:val="left"/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</w:pPr>
      <w:r w:rsidRPr="00A83303"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  <w:t xml:space="preserve">   </w:t>
      </w:r>
    </w:p>
    <w:p w14:paraId="304DA336" w14:textId="77777777" w:rsidR="00E511BC" w:rsidRPr="00A83303" w:rsidRDefault="00E511BC" w:rsidP="00E511BC">
      <w:pPr>
        <w:spacing w:line="240" w:lineRule="auto"/>
        <w:jc w:val="left"/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</w:pPr>
      <w:r w:rsidRPr="00A83303"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  <w:t xml:space="preserve"> Максимальная радиальная нагрузка на подшипник - 23055.2, Н</w:t>
      </w:r>
    </w:p>
    <w:p w14:paraId="2D7B2E9A" w14:textId="77777777" w:rsidR="00E511BC" w:rsidRPr="00A83303" w:rsidRDefault="00E511BC" w:rsidP="00E511BC">
      <w:pPr>
        <w:spacing w:line="240" w:lineRule="auto"/>
        <w:jc w:val="left"/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</w:pPr>
      <w:r w:rsidRPr="00A83303"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  <w:t xml:space="preserve"> Максимальная осевая нагрузка на подшипник - 0, Н</w:t>
      </w:r>
    </w:p>
    <w:p w14:paraId="69B79792" w14:textId="77777777" w:rsidR="00E511BC" w:rsidRPr="00A83303" w:rsidRDefault="00E511BC" w:rsidP="00E511BC">
      <w:pPr>
        <w:spacing w:line="240" w:lineRule="auto"/>
        <w:jc w:val="left"/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</w:pPr>
      <w:r w:rsidRPr="00A83303"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  <w:t xml:space="preserve"> СТАТИЧЕСКАЯ РАДИАЛЬНАЯ И ЭКВИВАЛЕНТНАЯ РАДИАЛЬНАЯ ГРУЗОПОДЪEМНОСТЬ:</w:t>
      </w:r>
    </w:p>
    <w:p w14:paraId="433E9CC6" w14:textId="77777777" w:rsidR="00E511BC" w:rsidRPr="00A83303" w:rsidRDefault="00E511BC" w:rsidP="00E511BC">
      <w:pPr>
        <w:spacing w:line="240" w:lineRule="auto"/>
        <w:jc w:val="left"/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</w:pPr>
      <w:r w:rsidRPr="00A83303"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  <w:t xml:space="preserve"> C(</w:t>
      </w:r>
      <w:proofErr w:type="spellStart"/>
      <w:r w:rsidRPr="00A83303"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  <w:t>or</w:t>
      </w:r>
      <w:proofErr w:type="spellEnd"/>
      <w:r w:rsidRPr="00A83303"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  <w:t>)=</w:t>
      </w:r>
      <w:proofErr w:type="gramStart"/>
      <w:r w:rsidRPr="00A83303"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  <w:t>40800;  P</w:t>
      </w:r>
      <w:proofErr w:type="gramEnd"/>
      <w:r w:rsidRPr="00A83303"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  <w:t>(</w:t>
      </w:r>
      <w:proofErr w:type="spellStart"/>
      <w:r w:rsidRPr="00A83303"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  <w:t>or</w:t>
      </w:r>
      <w:proofErr w:type="spellEnd"/>
      <w:r w:rsidRPr="00A83303"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  <w:t>)=23055.2</w:t>
      </w:r>
    </w:p>
    <w:p w14:paraId="54111E83" w14:textId="77777777" w:rsidR="00E511BC" w:rsidRPr="00A83303" w:rsidRDefault="00E511BC" w:rsidP="00E511BC">
      <w:pPr>
        <w:spacing w:line="240" w:lineRule="auto"/>
        <w:jc w:val="left"/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</w:pPr>
      <w:r w:rsidRPr="00A83303"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  <w:t xml:space="preserve"> ****************************************************</w:t>
      </w:r>
    </w:p>
    <w:p w14:paraId="2FCC657A" w14:textId="77777777" w:rsidR="00E511BC" w:rsidRPr="00A83303" w:rsidRDefault="00E511BC" w:rsidP="00E511BC">
      <w:pPr>
        <w:spacing w:line="240" w:lineRule="auto"/>
        <w:jc w:val="left"/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</w:pPr>
      <w:r w:rsidRPr="00A83303"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  <w:t xml:space="preserve">  </w:t>
      </w:r>
    </w:p>
    <w:p w14:paraId="4F5DC3A6" w14:textId="77777777" w:rsidR="00E511BC" w:rsidRPr="00A83303" w:rsidRDefault="00E511BC" w:rsidP="00E511BC">
      <w:pPr>
        <w:spacing w:line="240" w:lineRule="auto"/>
        <w:jc w:val="left"/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</w:pPr>
      <w:r w:rsidRPr="00A83303"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  <w:t xml:space="preserve"> РАСПРЕДЕЛЕНИЕ ВРЕМЕНИ РАБОТЫ ПОДШИПНИКА ПО ПЕРЕДАЧАМ:</w:t>
      </w:r>
    </w:p>
    <w:p w14:paraId="5B279856" w14:textId="77777777" w:rsidR="00E511BC" w:rsidRPr="00A83303" w:rsidRDefault="00E511BC" w:rsidP="00E511BC">
      <w:pPr>
        <w:spacing w:line="240" w:lineRule="auto"/>
        <w:jc w:val="left"/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</w:pPr>
      <w:r w:rsidRPr="00A83303"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  <w:t xml:space="preserve"> 1 </w:t>
      </w:r>
      <w:proofErr w:type="gramStart"/>
      <w:r w:rsidRPr="00A83303"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  <w:t>-  0.005</w:t>
      </w:r>
      <w:proofErr w:type="gramEnd"/>
      <w:r w:rsidRPr="00A83303"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  <w:t>:</w:t>
      </w:r>
    </w:p>
    <w:p w14:paraId="190BFDB3" w14:textId="77777777" w:rsidR="00E511BC" w:rsidRPr="00A83303" w:rsidRDefault="00E511BC" w:rsidP="00E511BC">
      <w:pPr>
        <w:spacing w:line="240" w:lineRule="auto"/>
        <w:jc w:val="left"/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</w:pPr>
      <w:r w:rsidRPr="00A83303"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  <w:t xml:space="preserve"> 2 </w:t>
      </w:r>
      <w:proofErr w:type="gramStart"/>
      <w:r w:rsidRPr="00A83303"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  <w:t>-  0.01</w:t>
      </w:r>
      <w:proofErr w:type="gramEnd"/>
      <w:r w:rsidRPr="00A83303"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  <w:t>:</w:t>
      </w:r>
    </w:p>
    <w:p w14:paraId="7C10896D" w14:textId="77777777" w:rsidR="00E511BC" w:rsidRPr="00A83303" w:rsidRDefault="00E511BC" w:rsidP="00E511BC">
      <w:pPr>
        <w:spacing w:line="240" w:lineRule="auto"/>
        <w:jc w:val="left"/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</w:pPr>
      <w:r w:rsidRPr="00A83303"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  <w:t xml:space="preserve"> 3 </w:t>
      </w:r>
      <w:proofErr w:type="gramStart"/>
      <w:r w:rsidRPr="00A83303"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  <w:t>-  0.02</w:t>
      </w:r>
      <w:proofErr w:type="gramEnd"/>
      <w:r w:rsidRPr="00A83303"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  <w:t>:</w:t>
      </w:r>
    </w:p>
    <w:p w14:paraId="21750CCA" w14:textId="77777777" w:rsidR="00E511BC" w:rsidRPr="00A83303" w:rsidRDefault="00E511BC" w:rsidP="00E511BC">
      <w:pPr>
        <w:spacing w:line="240" w:lineRule="auto"/>
        <w:jc w:val="left"/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</w:pPr>
      <w:r w:rsidRPr="00A83303"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  <w:t xml:space="preserve"> 4 </w:t>
      </w:r>
      <w:proofErr w:type="gramStart"/>
      <w:r w:rsidRPr="00A83303"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  <w:t>-  0.035</w:t>
      </w:r>
      <w:proofErr w:type="gramEnd"/>
      <w:r w:rsidRPr="00A83303"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  <w:t>:</w:t>
      </w:r>
    </w:p>
    <w:p w14:paraId="22787455" w14:textId="77777777" w:rsidR="00E511BC" w:rsidRPr="00A83303" w:rsidRDefault="00E511BC" w:rsidP="00E511BC">
      <w:pPr>
        <w:spacing w:line="240" w:lineRule="auto"/>
        <w:jc w:val="left"/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</w:pPr>
      <w:r w:rsidRPr="00A83303"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  <w:t xml:space="preserve"> 5 </w:t>
      </w:r>
      <w:proofErr w:type="gramStart"/>
      <w:r w:rsidRPr="00A83303"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  <w:t>-  0.055</w:t>
      </w:r>
      <w:proofErr w:type="gramEnd"/>
      <w:r w:rsidRPr="00A83303"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  <w:t>:</w:t>
      </w:r>
    </w:p>
    <w:p w14:paraId="02139748" w14:textId="77777777" w:rsidR="00E511BC" w:rsidRPr="00A83303" w:rsidRDefault="00E511BC" w:rsidP="00E511BC">
      <w:pPr>
        <w:spacing w:line="240" w:lineRule="auto"/>
        <w:jc w:val="left"/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</w:pPr>
      <w:r w:rsidRPr="00A83303"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  <w:t xml:space="preserve"> 6 </w:t>
      </w:r>
      <w:proofErr w:type="gramStart"/>
      <w:r w:rsidRPr="00A83303"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  <w:t>-  0.09</w:t>
      </w:r>
      <w:proofErr w:type="gramEnd"/>
      <w:r w:rsidRPr="00A83303"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  <w:t>:</w:t>
      </w:r>
    </w:p>
    <w:p w14:paraId="449F53B0" w14:textId="77777777" w:rsidR="00E511BC" w:rsidRPr="00A83303" w:rsidRDefault="00E511BC" w:rsidP="00E511BC">
      <w:pPr>
        <w:spacing w:line="240" w:lineRule="auto"/>
        <w:jc w:val="left"/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</w:pPr>
      <w:r w:rsidRPr="00A83303"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  <w:t xml:space="preserve"> 7 </w:t>
      </w:r>
      <w:proofErr w:type="gramStart"/>
      <w:r w:rsidRPr="00A83303"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  <w:t>-  0.15</w:t>
      </w:r>
      <w:proofErr w:type="gramEnd"/>
      <w:r w:rsidRPr="00A83303"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  <w:t>:</w:t>
      </w:r>
    </w:p>
    <w:p w14:paraId="2F5A5910" w14:textId="77777777" w:rsidR="00E511BC" w:rsidRPr="00A83303" w:rsidRDefault="00E511BC" w:rsidP="00E511BC">
      <w:pPr>
        <w:spacing w:line="240" w:lineRule="auto"/>
        <w:jc w:val="left"/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</w:pPr>
      <w:r w:rsidRPr="00A83303"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  <w:lastRenderedPageBreak/>
        <w:t xml:space="preserve"> 8 </w:t>
      </w:r>
      <w:proofErr w:type="gramStart"/>
      <w:r w:rsidRPr="00A83303"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  <w:t>-  0.235</w:t>
      </w:r>
      <w:proofErr w:type="gramEnd"/>
      <w:r w:rsidRPr="00A83303"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  <w:t>:</w:t>
      </w:r>
    </w:p>
    <w:p w14:paraId="3817884A" w14:textId="77777777" w:rsidR="00E511BC" w:rsidRPr="00A83303" w:rsidRDefault="00E511BC" w:rsidP="00E511BC">
      <w:pPr>
        <w:spacing w:line="240" w:lineRule="auto"/>
        <w:jc w:val="left"/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</w:pPr>
      <w:r w:rsidRPr="00A83303"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  <w:t xml:space="preserve"> 9 </w:t>
      </w:r>
      <w:proofErr w:type="gramStart"/>
      <w:r w:rsidRPr="00A83303"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  <w:t>-  0.3</w:t>
      </w:r>
      <w:proofErr w:type="gramEnd"/>
      <w:r w:rsidRPr="00A83303"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  <w:t>:</w:t>
      </w:r>
    </w:p>
    <w:p w14:paraId="79D451AD" w14:textId="77777777" w:rsidR="00E511BC" w:rsidRPr="00A83303" w:rsidRDefault="00E511BC" w:rsidP="00E511BC">
      <w:pPr>
        <w:spacing w:line="240" w:lineRule="auto"/>
        <w:jc w:val="left"/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</w:pPr>
      <w:r w:rsidRPr="00A83303"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  <w:t xml:space="preserve"> РАДИАЛЬНАЯ, ЦЕНТРОБЕЖНАЯ И СУММАРНАЯ РАДИАЛЬНАЯ СИЛЫ</w:t>
      </w:r>
    </w:p>
    <w:p w14:paraId="614E4F09" w14:textId="77777777" w:rsidR="00E511BC" w:rsidRPr="00A83303" w:rsidRDefault="00E511BC" w:rsidP="00E511BC">
      <w:pPr>
        <w:spacing w:line="240" w:lineRule="auto"/>
        <w:jc w:val="left"/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</w:pPr>
      <w:r w:rsidRPr="00A83303"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  <w:t xml:space="preserve"> ПО ПЕРЕДАЧАМ, H:</w:t>
      </w:r>
    </w:p>
    <w:p w14:paraId="143AE969" w14:textId="77777777" w:rsidR="00E511BC" w:rsidRPr="00A83303" w:rsidRDefault="00E511BC" w:rsidP="00E511BC">
      <w:pPr>
        <w:spacing w:line="240" w:lineRule="auto"/>
        <w:jc w:val="left"/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</w:pPr>
      <w:r w:rsidRPr="00A83303"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  <w:t xml:space="preserve"> 1 -    8056.99        0.00     8056.99:</w:t>
      </w:r>
    </w:p>
    <w:p w14:paraId="33190C28" w14:textId="77777777" w:rsidR="00E511BC" w:rsidRPr="00A83303" w:rsidRDefault="00E511BC" w:rsidP="00E511BC">
      <w:pPr>
        <w:spacing w:line="240" w:lineRule="auto"/>
        <w:jc w:val="left"/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</w:pPr>
      <w:r w:rsidRPr="00A83303"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  <w:t xml:space="preserve"> 2 -    8056.99       99.74     8057.60:</w:t>
      </w:r>
    </w:p>
    <w:p w14:paraId="62F4180C" w14:textId="77777777" w:rsidR="00E511BC" w:rsidRPr="00A83303" w:rsidRDefault="00E511BC" w:rsidP="00E511BC">
      <w:pPr>
        <w:spacing w:line="240" w:lineRule="auto"/>
        <w:jc w:val="left"/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</w:pPr>
      <w:r w:rsidRPr="00A83303"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  <w:t xml:space="preserve"> 3 -    8056.99      602.14     8079.46:</w:t>
      </w:r>
    </w:p>
    <w:p w14:paraId="494B6312" w14:textId="77777777" w:rsidR="00E511BC" w:rsidRPr="00A83303" w:rsidRDefault="00E511BC" w:rsidP="00E511BC">
      <w:pPr>
        <w:spacing w:line="240" w:lineRule="auto"/>
        <w:jc w:val="left"/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</w:pPr>
      <w:r w:rsidRPr="00A83303"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  <w:t xml:space="preserve"> 4 -    1915.65     1378.41     2360.02:</w:t>
      </w:r>
    </w:p>
    <w:p w14:paraId="6C2473CA" w14:textId="77777777" w:rsidR="00E511BC" w:rsidRPr="00A83303" w:rsidRDefault="00E511BC" w:rsidP="00E511BC">
      <w:pPr>
        <w:spacing w:line="240" w:lineRule="auto"/>
        <w:jc w:val="left"/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</w:pPr>
      <w:r w:rsidRPr="00A83303"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  <w:t xml:space="preserve"> 5 -    2141.02      602.14     2224.08:</w:t>
      </w:r>
    </w:p>
    <w:p w14:paraId="4D7B0CCF" w14:textId="77777777" w:rsidR="00E511BC" w:rsidRPr="00A83303" w:rsidRDefault="00E511BC" w:rsidP="00E511BC">
      <w:pPr>
        <w:spacing w:line="240" w:lineRule="auto"/>
        <w:jc w:val="left"/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</w:pPr>
      <w:r w:rsidRPr="00A83303"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  <w:t xml:space="preserve"> 6 -       0.00       99.74       99.74:</w:t>
      </w:r>
    </w:p>
    <w:p w14:paraId="04A747EE" w14:textId="77777777" w:rsidR="00E511BC" w:rsidRPr="00A83303" w:rsidRDefault="00E511BC" w:rsidP="00E511BC">
      <w:pPr>
        <w:spacing w:line="240" w:lineRule="auto"/>
        <w:jc w:val="left"/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</w:pPr>
      <w:r w:rsidRPr="00A83303"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  <w:t xml:space="preserve"> 7 -    1014.17        0.00     1014.17:</w:t>
      </w:r>
    </w:p>
    <w:p w14:paraId="207F2A10" w14:textId="77777777" w:rsidR="00E511BC" w:rsidRPr="00A83303" w:rsidRDefault="00E511BC" w:rsidP="00E511BC">
      <w:pPr>
        <w:spacing w:line="240" w:lineRule="auto"/>
        <w:jc w:val="left"/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</w:pPr>
      <w:r w:rsidRPr="00A83303"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  <w:t xml:space="preserve"> 8 -     863.92      179.51      882.37:</w:t>
      </w:r>
    </w:p>
    <w:p w14:paraId="497D6EEB" w14:textId="77777777" w:rsidR="00E511BC" w:rsidRPr="00A83303" w:rsidRDefault="00E511BC" w:rsidP="00E511BC">
      <w:pPr>
        <w:spacing w:line="240" w:lineRule="auto"/>
        <w:jc w:val="left"/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</w:pPr>
      <w:r w:rsidRPr="00A83303"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  <w:t xml:space="preserve"> 9 -    8056.99      602.14     8079.46:</w:t>
      </w:r>
    </w:p>
    <w:p w14:paraId="6C1515AB" w14:textId="77777777" w:rsidR="00E511BC" w:rsidRPr="00A83303" w:rsidRDefault="00E511BC" w:rsidP="00E511BC">
      <w:pPr>
        <w:spacing w:line="240" w:lineRule="auto"/>
        <w:jc w:val="left"/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</w:pPr>
      <w:r w:rsidRPr="00A83303"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  <w:t xml:space="preserve"> CУММАРНОЕ ЧИСЛО ОБОРОТОВ </w:t>
      </w:r>
      <w:proofErr w:type="gramStart"/>
      <w:r w:rsidRPr="00A83303"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  <w:t>ПОДШИПНИКА  N</w:t>
      </w:r>
      <w:proofErr w:type="gramEnd"/>
      <w:r w:rsidRPr="00A83303"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  <w:t>= 6.42574e+07</w:t>
      </w:r>
    </w:p>
    <w:p w14:paraId="7FED3B53" w14:textId="77777777" w:rsidR="00E511BC" w:rsidRPr="00A83303" w:rsidRDefault="00E511BC" w:rsidP="00E511BC">
      <w:pPr>
        <w:spacing w:line="240" w:lineRule="auto"/>
        <w:jc w:val="left"/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</w:pPr>
      <w:r w:rsidRPr="00A83303"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  <w:t xml:space="preserve"> СРЕДНЯЯ РАДИАЛЬНАЯ СИЛА F(r)= 2473.06 H</w:t>
      </w:r>
    </w:p>
    <w:p w14:paraId="4B09E93F" w14:textId="77777777" w:rsidR="00E511BC" w:rsidRPr="00A83303" w:rsidRDefault="00E511BC" w:rsidP="00E511BC">
      <w:pPr>
        <w:spacing w:line="240" w:lineRule="auto"/>
        <w:jc w:val="left"/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</w:pPr>
      <w:r w:rsidRPr="00A83303"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  <w:t xml:space="preserve"> СРЕДНЯЯ ОСЕВАЯ СИЛА     F(a)= 0 H</w:t>
      </w:r>
    </w:p>
    <w:p w14:paraId="5645E6BC" w14:textId="77777777" w:rsidR="00E511BC" w:rsidRPr="00A83303" w:rsidRDefault="00E511BC" w:rsidP="00E511BC">
      <w:pPr>
        <w:spacing w:line="240" w:lineRule="auto"/>
        <w:jc w:val="left"/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</w:pPr>
      <w:r w:rsidRPr="00A83303"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  <w:t xml:space="preserve"> ****************************************************</w:t>
      </w:r>
    </w:p>
    <w:p w14:paraId="52B193C3" w14:textId="77777777" w:rsidR="00E511BC" w:rsidRPr="00A83303" w:rsidRDefault="00E511BC" w:rsidP="00E511BC">
      <w:pPr>
        <w:spacing w:line="240" w:lineRule="auto"/>
        <w:jc w:val="left"/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</w:pPr>
      <w:r w:rsidRPr="00A83303"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  <w:t xml:space="preserve">  </w:t>
      </w:r>
    </w:p>
    <w:p w14:paraId="017E750A" w14:textId="77777777" w:rsidR="00E511BC" w:rsidRPr="00A83303" w:rsidRDefault="00E511BC" w:rsidP="00E511BC">
      <w:pPr>
        <w:spacing w:line="240" w:lineRule="auto"/>
        <w:jc w:val="left"/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</w:pPr>
      <w:r w:rsidRPr="00A83303"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  <w:t xml:space="preserve"> РАСЧЕТ ДИНАМИЧЕСКОЙ ГРУЗОПОДЪЕМНОСТИ:</w:t>
      </w:r>
    </w:p>
    <w:p w14:paraId="6B5CA1E6" w14:textId="77777777" w:rsidR="00E511BC" w:rsidRPr="00A83303" w:rsidRDefault="00E511BC" w:rsidP="00E511BC">
      <w:pPr>
        <w:spacing w:line="240" w:lineRule="auto"/>
        <w:jc w:val="left"/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</w:pPr>
      <w:r w:rsidRPr="00A83303"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  <w:t xml:space="preserve">  </w:t>
      </w:r>
    </w:p>
    <w:p w14:paraId="5BBBE745" w14:textId="77777777" w:rsidR="00E511BC" w:rsidRPr="00A83303" w:rsidRDefault="00E511BC" w:rsidP="00E511BC">
      <w:pPr>
        <w:spacing w:line="240" w:lineRule="auto"/>
        <w:jc w:val="left"/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</w:pPr>
      <w:r w:rsidRPr="00A83303"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  <w:t xml:space="preserve"> КОЭФ., ЗАВИСЯЩИЙ ОТ ГЕОМЕТРИИ, ТОЧНОСТИ И МАТЕРИАЛА ПОДШИПНИКА:</w:t>
      </w:r>
    </w:p>
    <w:p w14:paraId="52A42B0A" w14:textId="77777777" w:rsidR="00E511BC" w:rsidRPr="00A83303" w:rsidRDefault="00E511BC" w:rsidP="00E511BC">
      <w:pPr>
        <w:spacing w:line="240" w:lineRule="auto"/>
        <w:jc w:val="left"/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</w:pPr>
      <w:r w:rsidRPr="00A83303"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  <w:t xml:space="preserve"> F(c): 82.9273 </w:t>
      </w:r>
    </w:p>
    <w:p w14:paraId="7F140AD3" w14:textId="77777777" w:rsidR="00E511BC" w:rsidRPr="00A83303" w:rsidRDefault="00E511BC" w:rsidP="00E511BC">
      <w:pPr>
        <w:spacing w:line="240" w:lineRule="auto"/>
        <w:jc w:val="left"/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</w:pPr>
      <w:r w:rsidRPr="00A83303"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  <w:t xml:space="preserve"> КОЭФФИЦИЕНТ, ХАРАКТЕРИЗУЮЩИЙ СВОЙСТВА СТАЛИ:</w:t>
      </w:r>
    </w:p>
    <w:p w14:paraId="3EF04BF2" w14:textId="77777777" w:rsidR="00E511BC" w:rsidRPr="00A83303" w:rsidRDefault="00E511BC" w:rsidP="00E511BC">
      <w:pPr>
        <w:spacing w:line="240" w:lineRule="auto"/>
        <w:jc w:val="left"/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</w:pPr>
      <w:r w:rsidRPr="00A83303"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  <w:t xml:space="preserve"> B(m</w:t>
      </w:r>
      <w:proofErr w:type="gramStart"/>
      <w:r w:rsidRPr="00A83303"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  <w:t>):-</w:t>
      </w:r>
      <w:proofErr w:type="gramEnd"/>
      <w:r w:rsidRPr="00A83303"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  <w:t xml:space="preserve"> 1.3 </w:t>
      </w:r>
    </w:p>
    <w:p w14:paraId="239E502B" w14:textId="77777777" w:rsidR="00E511BC" w:rsidRPr="00A83303" w:rsidRDefault="00E511BC" w:rsidP="00E511BC">
      <w:pPr>
        <w:spacing w:line="240" w:lineRule="auto"/>
        <w:jc w:val="left"/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</w:pPr>
      <w:r w:rsidRPr="00A83303"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  <w:t xml:space="preserve"> КОЭФФИЦИЕНТЫ ДИНАМИЧЕСКИХ РАДИАЛЬНОЙ И ОСЕВОЙ НАГРУЗОК:</w:t>
      </w:r>
    </w:p>
    <w:p w14:paraId="0B763F84" w14:textId="77777777" w:rsidR="00E511BC" w:rsidRPr="00A83303" w:rsidRDefault="00E511BC" w:rsidP="00E511BC">
      <w:pPr>
        <w:spacing w:line="240" w:lineRule="auto"/>
        <w:jc w:val="left"/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</w:pPr>
      <w:r w:rsidRPr="00A83303"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  <w:t xml:space="preserve"> X= 0; Y= 0</w:t>
      </w:r>
    </w:p>
    <w:p w14:paraId="526F5FC7" w14:textId="77777777" w:rsidR="00E511BC" w:rsidRPr="00A83303" w:rsidRDefault="00E511BC" w:rsidP="00E511BC">
      <w:pPr>
        <w:spacing w:line="240" w:lineRule="auto"/>
        <w:jc w:val="left"/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</w:pPr>
      <w:r w:rsidRPr="00A83303"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  <w:t xml:space="preserve"> ДИНАМИЧЕСКИЙ КОЭФФИЦИЕНТ K(Б)= 1.4</w:t>
      </w:r>
    </w:p>
    <w:p w14:paraId="15BA314F" w14:textId="77777777" w:rsidR="00E511BC" w:rsidRPr="00A83303" w:rsidRDefault="00E511BC" w:rsidP="00E511BC">
      <w:pPr>
        <w:spacing w:line="240" w:lineRule="auto"/>
        <w:jc w:val="left"/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</w:pPr>
      <w:r w:rsidRPr="00A83303"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  <w:t xml:space="preserve"> ТЕМПЕРАТУРНЫЙ КОЭФФИЦИЕНТ К(Т)= 1</w:t>
      </w:r>
    </w:p>
    <w:p w14:paraId="23025946" w14:textId="77777777" w:rsidR="00E511BC" w:rsidRPr="00A83303" w:rsidRDefault="00E511BC" w:rsidP="00E511BC">
      <w:pPr>
        <w:spacing w:line="240" w:lineRule="auto"/>
        <w:jc w:val="left"/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</w:pPr>
      <w:r w:rsidRPr="00A83303"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  <w:t xml:space="preserve"> КОЭФФИЦИЕНТ V= 1.2</w:t>
      </w:r>
    </w:p>
    <w:p w14:paraId="2C27A766" w14:textId="77777777" w:rsidR="00E511BC" w:rsidRPr="00A83303" w:rsidRDefault="00E511BC" w:rsidP="00E511BC">
      <w:pPr>
        <w:spacing w:line="240" w:lineRule="auto"/>
        <w:jc w:val="left"/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</w:pPr>
      <w:r w:rsidRPr="00A83303"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  <w:t xml:space="preserve"> БАЗОВАЯ ДИНАМИЧЕСКАЯ РАДИАЛЬНАЯ РАСЧЕТНАЯ ГРУЗОПОДЪEМНОСТЬ:</w:t>
      </w:r>
    </w:p>
    <w:p w14:paraId="084DCD26" w14:textId="77777777" w:rsidR="00E511BC" w:rsidRPr="00A83303" w:rsidRDefault="00E511BC" w:rsidP="00E511BC">
      <w:pPr>
        <w:spacing w:line="240" w:lineRule="auto"/>
        <w:jc w:val="left"/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</w:pPr>
      <w:r w:rsidRPr="00A83303"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  <w:t xml:space="preserve"> C(r)= 22221.1 </w:t>
      </w:r>
    </w:p>
    <w:p w14:paraId="2BC3DD28" w14:textId="77777777" w:rsidR="00E511BC" w:rsidRPr="00A83303" w:rsidRDefault="00E511BC" w:rsidP="00E511BC">
      <w:pPr>
        <w:spacing w:line="240" w:lineRule="auto"/>
        <w:jc w:val="left"/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</w:pPr>
      <w:r w:rsidRPr="00A83303"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  <w:t xml:space="preserve"> БАЗОВАЯ ДИНАМИЧЕСКАЯ ЭКВИВАЛЕНТНАЯ РАДИАЛЬНАЯ НАГРУЗКА:</w:t>
      </w:r>
    </w:p>
    <w:p w14:paraId="140823C5" w14:textId="77777777" w:rsidR="00E511BC" w:rsidRPr="00A83303" w:rsidRDefault="00E511BC" w:rsidP="00E511BC">
      <w:pPr>
        <w:spacing w:line="240" w:lineRule="auto"/>
        <w:jc w:val="left"/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</w:pPr>
      <w:r w:rsidRPr="00A83303"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  <w:t xml:space="preserve"> P(r)= 2473.06</w:t>
      </w:r>
    </w:p>
    <w:p w14:paraId="1751070C" w14:textId="77777777" w:rsidR="00E511BC" w:rsidRPr="00A83303" w:rsidRDefault="00E511BC" w:rsidP="00E511BC">
      <w:pPr>
        <w:spacing w:line="240" w:lineRule="auto"/>
        <w:jc w:val="left"/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</w:pPr>
      <w:r w:rsidRPr="00A83303"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  <w:t xml:space="preserve"> КОЭФФИЦИЕНТ </w:t>
      </w:r>
      <w:proofErr w:type="gramStart"/>
      <w:r w:rsidRPr="00A83303"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  <w:t>A(</w:t>
      </w:r>
      <w:proofErr w:type="gramEnd"/>
      <w:r w:rsidRPr="00A83303"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  <w:t>23)= 0.8</w:t>
      </w:r>
    </w:p>
    <w:p w14:paraId="1A881FF8" w14:textId="77777777" w:rsidR="00E511BC" w:rsidRPr="00A83303" w:rsidRDefault="00E511BC" w:rsidP="00E511BC">
      <w:pPr>
        <w:spacing w:line="240" w:lineRule="auto"/>
        <w:jc w:val="left"/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</w:pPr>
      <w:r w:rsidRPr="00A83303"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  <w:t xml:space="preserve"> БАЗОВЫЙ РАСЧЕТНЫЙ РЕСУРС, [МИЛ.ОБОРОТОВ </w:t>
      </w:r>
      <w:proofErr w:type="gramStart"/>
      <w:r w:rsidRPr="00A83303"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  <w:t>L(</w:t>
      </w:r>
      <w:proofErr w:type="gramEnd"/>
      <w:r w:rsidRPr="00A83303"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  <w:t>10)=1206.5</w:t>
      </w:r>
    </w:p>
    <w:p w14:paraId="733F20F1" w14:textId="77777777" w:rsidR="00E511BC" w:rsidRPr="00A83303" w:rsidRDefault="00E511BC" w:rsidP="00E511BC">
      <w:pPr>
        <w:spacing w:line="240" w:lineRule="auto"/>
        <w:jc w:val="left"/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</w:pPr>
      <w:r w:rsidRPr="00A83303"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  <w:t xml:space="preserve"> ТРЕБУЕМЫЙ РЕСУРС, [МИЛ.ОБОРОТОВ]   L(T)=64.2574</w:t>
      </w:r>
    </w:p>
    <w:p w14:paraId="57DFB210" w14:textId="77777777" w:rsidR="00E511BC" w:rsidRPr="00313C01" w:rsidRDefault="00E511BC" w:rsidP="00E511BC">
      <w:pPr>
        <w:spacing w:line="240" w:lineRule="auto"/>
        <w:jc w:val="left"/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</w:pPr>
      <w:r w:rsidRPr="00A83303"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  <w:t xml:space="preserve"> РАСЧЕТНЫЙ РЕСУРС ПОДШИПНИКОВ В КИЛОМЕТРАХ </w:t>
      </w:r>
      <w:proofErr w:type="gramStart"/>
      <w:r w:rsidRPr="00A83303"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  <w:t>ПРОБЕГА  L</w:t>
      </w:r>
      <w:proofErr w:type="gramEnd"/>
      <w:r w:rsidRPr="00A83303"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  <w:t>(s)=4.694e+06</w:t>
      </w:r>
    </w:p>
    <w:p w14:paraId="3BBEFB09" w14:textId="77777777" w:rsidR="00E511BC" w:rsidRPr="00313C01" w:rsidRDefault="00E511BC" w:rsidP="00E511BC">
      <w:pPr>
        <w:rPr>
          <w:rFonts w:eastAsia="Calibri"/>
          <w:b/>
          <w:bCs/>
          <w:kern w:val="2"/>
          <w:sz w:val="22"/>
          <w14:ligatures w14:val="standardContextual"/>
        </w:rPr>
      </w:pPr>
      <w:r>
        <w:rPr>
          <w:rFonts w:eastAsia="Calibri"/>
          <w:b/>
          <w:bCs/>
          <w:kern w:val="2"/>
          <w14:ligatures w14:val="standardContextual"/>
        </w:rPr>
        <w:t>4 планетарный ряд</w:t>
      </w:r>
    </w:p>
    <w:p w14:paraId="28B15F57" w14:textId="77777777" w:rsidR="00E511BC" w:rsidRPr="00A83303" w:rsidRDefault="00E511BC" w:rsidP="00E511BC">
      <w:pPr>
        <w:spacing w:line="240" w:lineRule="auto"/>
        <w:jc w:val="left"/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</w:pPr>
      <w:r w:rsidRPr="00313C01"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  <w:t xml:space="preserve">        </w:t>
      </w:r>
      <w:r w:rsidRPr="00A83303"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  <w:t>ИСХОДНЫЕ ДАННЫЕ</w:t>
      </w:r>
    </w:p>
    <w:p w14:paraId="37A342A1" w14:textId="77777777" w:rsidR="00E511BC" w:rsidRPr="00A83303" w:rsidRDefault="00E511BC" w:rsidP="00E511BC">
      <w:pPr>
        <w:spacing w:line="240" w:lineRule="auto"/>
        <w:jc w:val="left"/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</w:pPr>
      <w:r w:rsidRPr="00A83303"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  <w:t xml:space="preserve"> Тип подшипника: роликовый радиальный или радиально-упорный</w:t>
      </w:r>
    </w:p>
    <w:p w14:paraId="0D3FF2E8" w14:textId="77777777" w:rsidR="00E511BC" w:rsidRPr="00A83303" w:rsidRDefault="00E511BC" w:rsidP="00E511BC">
      <w:pPr>
        <w:spacing w:line="240" w:lineRule="auto"/>
        <w:jc w:val="left"/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</w:pPr>
      <w:r w:rsidRPr="00A83303"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  <w:t xml:space="preserve"> Диаметр тел качения - 2, мм</w:t>
      </w:r>
    </w:p>
    <w:p w14:paraId="69566EA4" w14:textId="77777777" w:rsidR="00E511BC" w:rsidRPr="00A83303" w:rsidRDefault="00E511BC" w:rsidP="00E511BC">
      <w:pPr>
        <w:spacing w:line="240" w:lineRule="auto"/>
        <w:jc w:val="left"/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</w:pPr>
      <w:r w:rsidRPr="00A83303"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  <w:t xml:space="preserve"> Диаметр окружности центров тел качения - 23, мм</w:t>
      </w:r>
    </w:p>
    <w:p w14:paraId="33DF8AE8" w14:textId="77777777" w:rsidR="00E511BC" w:rsidRPr="00A83303" w:rsidRDefault="00E511BC" w:rsidP="00E511BC">
      <w:pPr>
        <w:spacing w:line="240" w:lineRule="auto"/>
        <w:jc w:val="left"/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</w:pPr>
      <w:r w:rsidRPr="00A83303"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  <w:t xml:space="preserve"> Длина роликов - 20, мм</w:t>
      </w:r>
    </w:p>
    <w:p w14:paraId="21E0AD64" w14:textId="77777777" w:rsidR="00E511BC" w:rsidRPr="00A83303" w:rsidRDefault="00E511BC" w:rsidP="00E511BC">
      <w:pPr>
        <w:spacing w:line="240" w:lineRule="auto"/>
        <w:jc w:val="left"/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</w:pPr>
      <w:r w:rsidRPr="00A83303"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  <w:t xml:space="preserve"> Число тел качения в одном ряду подшипника - 24</w:t>
      </w:r>
    </w:p>
    <w:p w14:paraId="43689744" w14:textId="77777777" w:rsidR="00E511BC" w:rsidRPr="00A83303" w:rsidRDefault="00E511BC" w:rsidP="00E511BC">
      <w:pPr>
        <w:spacing w:line="240" w:lineRule="auto"/>
        <w:jc w:val="left"/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</w:pPr>
      <w:r w:rsidRPr="00A83303"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  <w:t xml:space="preserve"> Число рядов тел качения - 1</w:t>
      </w:r>
    </w:p>
    <w:p w14:paraId="1E7FDF8D" w14:textId="77777777" w:rsidR="00E511BC" w:rsidRPr="00A83303" w:rsidRDefault="00E511BC" w:rsidP="00E511BC">
      <w:pPr>
        <w:spacing w:line="240" w:lineRule="auto"/>
        <w:jc w:val="left"/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</w:pPr>
      <w:r w:rsidRPr="00A83303"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  <w:t xml:space="preserve"> Номинальный угол контакта подшипника - 0, град.</w:t>
      </w:r>
    </w:p>
    <w:p w14:paraId="2AAFE184" w14:textId="77777777" w:rsidR="00E511BC" w:rsidRPr="00A83303" w:rsidRDefault="00E511BC" w:rsidP="00E511BC">
      <w:pPr>
        <w:spacing w:line="240" w:lineRule="auto"/>
        <w:jc w:val="left"/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</w:pPr>
      <w:r w:rsidRPr="00A83303"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  <w:t xml:space="preserve"> Вращается внешнее кольцо подшипника</w:t>
      </w:r>
    </w:p>
    <w:p w14:paraId="386B4EC2" w14:textId="77777777" w:rsidR="00E511BC" w:rsidRPr="00A83303" w:rsidRDefault="00E511BC" w:rsidP="00E511BC">
      <w:pPr>
        <w:spacing w:line="240" w:lineRule="auto"/>
        <w:jc w:val="left"/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</w:pPr>
      <w:r w:rsidRPr="00A83303"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  <w:t xml:space="preserve"> Количество передач в КПП - 9</w:t>
      </w:r>
    </w:p>
    <w:p w14:paraId="07B93F19" w14:textId="77777777" w:rsidR="00E511BC" w:rsidRPr="00A83303" w:rsidRDefault="00E511BC" w:rsidP="00E511BC">
      <w:pPr>
        <w:spacing w:line="240" w:lineRule="auto"/>
        <w:jc w:val="left"/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</w:pPr>
      <w:r w:rsidRPr="00A83303"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  <w:t xml:space="preserve"> Максимальный момент на ведущем валу КПП - 1250, Нм</w:t>
      </w:r>
    </w:p>
    <w:p w14:paraId="68B654A8" w14:textId="77777777" w:rsidR="00E511BC" w:rsidRPr="00A83303" w:rsidRDefault="00E511BC" w:rsidP="00E511BC">
      <w:pPr>
        <w:spacing w:line="240" w:lineRule="auto"/>
        <w:jc w:val="left"/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</w:pPr>
      <w:r w:rsidRPr="00A83303"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  <w:t xml:space="preserve"> Максимальная частота вращения ведущего вала КПП - 251.2, об/мин</w:t>
      </w:r>
    </w:p>
    <w:p w14:paraId="35DAA22D" w14:textId="77777777" w:rsidR="00E511BC" w:rsidRPr="00A83303" w:rsidRDefault="00E511BC" w:rsidP="00E511BC">
      <w:pPr>
        <w:spacing w:line="240" w:lineRule="auto"/>
        <w:jc w:val="left"/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</w:pPr>
      <w:r w:rsidRPr="00A83303"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  <w:t xml:space="preserve"> Коэффициент использования момента двигателя - 0.35</w:t>
      </w:r>
    </w:p>
    <w:p w14:paraId="1F8C5677" w14:textId="77777777" w:rsidR="00E511BC" w:rsidRPr="00A83303" w:rsidRDefault="00E511BC" w:rsidP="00E511BC">
      <w:pPr>
        <w:spacing w:line="240" w:lineRule="auto"/>
        <w:jc w:val="left"/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</w:pPr>
      <w:r w:rsidRPr="00A83303"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  <w:t xml:space="preserve"> Средняя частота вращения двигателя - 172.7, об/мин</w:t>
      </w:r>
    </w:p>
    <w:p w14:paraId="65DDDCF5" w14:textId="77777777" w:rsidR="00E511BC" w:rsidRPr="00A83303" w:rsidRDefault="00E511BC" w:rsidP="00E511BC">
      <w:pPr>
        <w:spacing w:line="240" w:lineRule="auto"/>
        <w:jc w:val="left"/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</w:pPr>
      <w:r w:rsidRPr="00A83303"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  <w:t xml:space="preserve"> Пробег до капитального ремонта - 250000, км</w:t>
      </w:r>
    </w:p>
    <w:p w14:paraId="0B729905" w14:textId="77777777" w:rsidR="00E511BC" w:rsidRPr="00A83303" w:rsidRDefault="00E511BC" w:rsidP="00E511BC">
      <w:pPr>
        <w:spacing w:line="240" w:lineRule="auto"/>
        <w:jc w:val="left"/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</w:pPr>
      <w:r w:rsidRPr="00A83303"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  <w:t xml:space="preserve"> Средняя скорость - 35, км/ч</w:t>
      </w:r>
    </w:p>
    <w:p w14:paraId="46650B84" w14:textId="77777777" w:rsidR="00E511BC" w:rsidRPr="00A83303" w:rsidRDefault="00E511BC" w:rsidP="00E511BC">
      <w:pPr>
        <w:spacing w:line="240" w:lineRule="auto"/>
        <w:jc w:val="left"/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</w:pPr>
      <w:r w:rsidRPr="00A83303"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  <w:t xml:space="preserve"> Относительная угловая скорость подшипника (для ПР - сателлитов)</w:t>
      </w:r>
    </w:p>
    <w:p w14:paraId="2D77915C" w14:textId="77777777" w:rsidR="00E511BC" w:rsidRPr="00A83303" w:rsidRDefault="00E511BC" w:rsidP="00E511BC">
      <w:pPr>
        <w:spacing w:line="240" w:lineRule="auto"/>
        <w:jc w:val="left"/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</w:pPr>
      <w:r w:rsidRPr="00A83303"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  <w:t xml:space="preserve"> на передачах:</w:t>
      </w:r>
    </w:p>
    <w:p w14:paraId="5F10380F" w14:textId="77777777" w:rsidR="00E511BC" w:rsidRPr="00A83303" w:rsidRDefault="00E511BC" w:rsidP="00E511BC">
      <w:pPr>
        <w:spacing w:line="240" w:lineRule="auto"/>
        <w:jc w:val="left"/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</w:pPr>
      <w:r w:rsidRPr="00A83303"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  <w:t xml:space="preserve"> 1 - 0.497</w:t>
      </w:r>
    </w:p>
    <w:p w14:paraId="0C4375CA" w14:textId="77777777" w:rsidR="00E511BC" w:rsidRPr="00A83303" w:rsidRDefault="00E511BC" w:rsidP="00E511BC">
      <w:pPr>
        <w:spacing w:line="240" w:lineRule="auto"/>
        <w:jc w:val="left"/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</w:pPr>
      <w:r w:rsidRPr="00A83303"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  <w:t xml:space="preserve"> 2 - 0.195</w:t>
      </w:r>
    </w:p>
    <w:p w14:paraId="130A6DCC" w14:textId="77777777" w:rsidR="00E511BC" w:rsidRPr="00A83303" w:rsidRDefault="00E511BC" w:rsidP="00E511BC">
      <w:pPr>
        <w:spacing w:line="240" w:lineRule="auto"/>
        <w:jc w:val="left"/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</w:pPr>
      <w:r w:rsidRPr="00A83303"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  <w:t xml:space="preserve"> 3 - -0.246</w:t>
      </w:r>
    </w:p>
    <w:p w14:paraId="1222F36B" w14:textId="77777777" w:rsidR="00E511BC" w:rsidRPr="00A83303" w:rsidRDefault="00E511BC" w:rsidP="00E511BC">
      <w:pPr>
        <w:spacing w:line="240" w:lineRule="auto"/>
        <w:jc w:val="left"/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</w:pPr>
      <w:r w:rsidRPr="00A83303"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  <w:t xml:space="preserve"> 4 - -0.626</w:t>
      </w:r>
    </w:p>
    <w:p w14:paraId="61E10E36" w14:textId="77777777" w:rsidR="00E511BC" w:rsidRPr="00A83303" w:rsidRDefault="00E511BC" w:rsidP="00E511BC">
      <w:pPr>
        <w:spacing w:line="240" w:lineRule="auto"/>
        <w:jc w:val="left"/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</w:pPr>
      <w:r w:rsidRPr="00A83303"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  <w:t xml:space="preserve"> 5 - 0</w:t>
      </w:r>
    </w:p>
    <w:p w14:paraId="11EB0C41" w14:textId="77777777" w:rsidR="00E511BC" w:rsidRPr="00A83303" w:rsidRDefault="00E511BC" w:rsidP="00E511BC">
      <w:pPr>
        <w:spacing w:line="240" w:lineRule="auto"/>
        <w:jc w:val="left"/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</w:pPr>
      <w:r w:rsidRPr="00A83303"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  <w:t xml:space="preserve"> 6 - 0.725</w:t>
      </w:r>
    </w:p>
    <w:p w14:paraId="0141DCE7" w14:textId="77777777" w:rsidR="00E511BC" w:rsidRPr="00A83303" w:rsidRDefault="00E511BC" w:rsidP="00E511BC">
      <w:pPr>
        <w:spacing w:line="240" w:lineRule="auto"/>
        <w:jc w:val="left"/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</w:pPr>
      <w:r w:rsidRPr="00A83303"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  <w:t xml:space="preserve"> 7 - 1.221</w:t>
      </w:r>
    </w:p>
    <w:p w14:paraId="56C441BD" w14:textId="77777777" w:rsidR="00E511BC" w:rsidRPr="00A83303" w:rsidRDefault="00E511BC" w:rsidP="00E511BC">
      <w:pPr>
        <w:spacing w:line="240" w:lineRule="auto"/>
        <w:jc w:val="left"/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</w:pPr>
      <w:r w:rsidRPr="00A83303"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  <w:t xml:space="preserve"> 8 - 1.889</w:t>
      </w:r>
    </w:p>
    <w:p w14:paraId="421AD5DD" w14:textId="77777777" w:rsidR="00E511BC" w:rsidRPr="00A83303" w:rsidRDefault="00E511BC" w:rsidP="00E511BC">
      <w:pPr>
        <w:spacing w:line="240" w:lineRule="auto"/>
        <w:jc w:val="left"/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</w:pPr>
      <w:r w:rsidRPr="00A83303"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  <w:t xml:space="preserve"> 9 - -0.725</w:t>
      </w:r>
    </w:p>
    <w:p w14:paraId="1A8B5B4D" w14:textId="77777777" w:rsidR="00E511BC" w:rsidRPr="00A83303" w:rsidRDefault="00E511BC" w:rsidP="00E511BC">
      <w:pPr>
        <w:spacing w:line="240" w:lineRule="auto"/>
        <w:jc w:val="left"/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</w:pPr>
      <w:r w:rsidRPr="00A83303"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  <w:t xml:space="preserve"> Относительная угловая скорость водила на передачах:</w:t>
      </w:r>
    </w:p>
    <w:p w14:paraId="6F3A4E8B" w14:textId="77777777" w:rsidR="00E511BC" w:rsidRPr="00A83303" w:rsidRDefault="00E511BC" w:rsidP="00E511BC">
      <w:pPr>
        <w:spacing w:line="240" w:lineRule="auto"/>
        <w:jc w:val="left"/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</w:pPr>
      <w:r w:rsidRPr="00A83303"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  <w:t xml:space="preserve"> 1 - 0</w:t>
      </w:r>
    </w:p>
    <w:p w14:paraId="2AE425D4" w14:textId="77777777" w:rsidR="00E511BC" w:rsidRPr="00A83303" w:rsidRDefault="00E511BC" w:rsidP="00E511BC">
      <w:pPr>
        <w:spacing w:line="240" w:lineRule="auto"/>
        <w:jc w:val="left"/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</w:pPr>
      <w:r w:rsidRPr="00A83303"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  <w:t xml:space="preserve"> 2 - 0.269</w:t>
      </w:r>
    </w:p>
    <w:p w14:paraId="0D8C0F42" w14:textId="77777777" w:rsidR="00E511BC" w:rsidRPr="00A83303" w:rsidRDefault="00E511BC" w:rsidP="00E511BC">
      <w:pPr>
        <w:spacing w:line="240" w:lineRule="auto"/>
        <w:jc w:val="left"/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</w:pPr>
      <w:r w:rsidRPr="00A83303"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  <w:t xml:space="preserve"> 3 - 0.661</w:t>
      </w:r>
    </w:p>
    <w:p w14:paraId="51321744" w14:textId="77777777" w:rsidR="00E511BC" w:rsidRPr="00A83303" w:rsidRDefault="00E511BC" w:rsidP="00E511BC">
      <w:pPr>
        <w:spacing w:line="240" w:lineRule="auto"/>
        <w:jc w:val="left"/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</w:pPr>
      <w:r w:rsidRPr="00A83303"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  <w:t xml:space="preserve"> 4 - 1</w:t>
      </w:r>
    </w:p>
    <w:p w14:paraId="09B35FB4" w14:textId="77777777" w:rsidR="00E511BC" w:rsidRPr="00A83303" w:rsidRDefault="00E511BC" w:rsidP="00E511BC">
      <w:pPr>
        <w:spacing w:line="240" w:lineRule="auto"/>
        <w:jc w:val="left"/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</w:pPr>
      <w:r w:rsidRPr="00A83303"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  <w:t xml:space="preserve"> 5 - 1</w:t>
      </w:r>
    </w:p>
    <w:p w14:paraId="416B2141" w14:textId="77777777" w:rsidR="00E511BC" w:rsidRPr="00A83303" w:rsidRDefault="00E511BC" w:rsidP="00E511BC">
      <w:pPr>
        <w:spacing w:line="240" w:lineRule="auto"/>
        <w:jc w:val="left"/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</w:pPr>
      <w:r w:rsidRPr="00A83303"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  <w:t xml:space="preserve"> 6 - 1</w:t>
      </w:r>
    </w:p>
    <w:p w14:paraId="45E7A28A" w14:textId="77777777" w:rsidR="00E511BC" w:rsidRPr="00A83303" w:rsidRDefault="00E511BC" w:rsidP="00E511BC">
      <w:pPr>
        <w:spacing w:line="240" w:lineRule="auto"/>
        <w:jc w:val="left"/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</w:pPr>
      <w:r w:rsidRPr="00A83303"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  <w:t xml:space="preserve"> 7 - 1</w:t>
      </w:r>
    </w:p>
    <w:p w14:paraId="62535F7F" w14:textId="77777777" w:rsidR="00E511BC" w:rsidRPr="00A83303" w:rsidRDefault="00E511BC" w:rsidP="00E511BC">
      <w:pPr>
        <w:spacing w:line="240" w:lineRule="auto"/>
        <w:jc w:val="left"/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</w:pPr>
      <w:r w:rsidRPr="00A83303"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  <w:t xml:space="preserve"> 8 - 1</w:t>
      </w:r>
    </w:p>
    <w:p w14:paraId="33838366" w14:textId="77777777" w:rsidR="00E511BC" w:rsidRPr="00A83303" w:rsidRDefault="00E511BC" w:rsidP="00E511BC">
      <w:pPr>
        <w:spacing w:line="240" w:lineRule="auto"/>
        <w:jc w:val="left"/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</w:pPr>
      <w:r w:rsidRPr="00A83303"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  <w:t xml:space="preserve"> 9 - 0</w:t>
      </w:r>
    </w:p>
    <w:p w14:paraId="5754A7FC" w14:textId="77777777" w:rsidR="00E511BC" w:rsidRPr="00A83303" w:rsidRDefault="00E511BC" w:rsidP="00E511BC">
      <w:pPr>
        <w:spacing w:line="240" w:lineRule="auto"/>
        <w:jc w:val="left"/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</w:pPr>
      <w:r w:rsidRPr="00A83303"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  <w:t xml:space="preserve"> Масса сателлита - 0.865, кг</w:t>
      </w:r>
    </w:p>
    <w:p w14:paraId="65BD56C5" w14:textId="77777777" w:rsidR="00E511BC" w:rsidRPr="00A83303" w:rsidRDefault="00E511BC" w:rsidP="00E511BC">
      <w:pPr>
        <w:spacing w:line="240" w:lineRule="auto"/>
        <w:jc w:val="left"/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</w:pPr>
      <w:r w:rsidRPr="00A83303"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  <w:t xml:space="preserve"> Радиус осей сателлитов - 83, мм</w:t>
      </w:r>
    </w:p>
    <w:p w14:paraId="2BB6B6CF" w14:textId="77777777" w:rsidR="00E511BC" w:rsidRPr="00A83303" w:rsidRDefault="00E511BC" w:rsidP="00E511BC">
      <w:pPr>
        <w:spacing w:line="240" w:lineRule="auto"/>
        <w:jc w:val="left"/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</w:pPr>
      <w:r w:rsidRPr="00A83303"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  <w:t xml:space="preserve"> Относительный момент на водиле по передачам</w:t>
      </w:r>
    </w:p>
    <w:p w14:paraId="1B8FE49D" w14:textId="77777777" w:rsidR="00E511BC" w:rsidRPr="00A83303" w:rsidRDefault="00E511BC" w:rsidP="00E511BC">
      <w:pPr>
        <w:spacing w:line="240" w:lineRule="auto"/>
        <w:jc w:val="left"/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</w:pPr>
      <w:r w:rsidRPr="00A83303"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  <w:lastRenderedPageBreak/>
        <w:t xml:space="preserve"> 1 - -6.94</w:t>
      </w:r>
    </w:p>
    <w:p w14:paraId="7A422476" w14:textId="77777777" w:rsidR="00E511BC" w:rsidRPr="00A83303" w:rsidRDefault="00E511BC" w:rsidP="00E511BC">
      <w:pPr>
        <w:spacing w:line="240" w:lineRule="auto"/>
        <w:jc w:val="left"/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</w:pPr>
      <w:r w:rsidRPr="00A83303"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  <w:t xml:space="preserve"> 2 - -3.72</w:t>
      </w:r>
    </w:p>
    <w:p w14:paraId="567DC35E" w14:textId="77777777" w:rsidR="00E511BC" w:rsidRPr="00A83303" w:rsidRDefault="00E511BC" w:rsidP="00E511BC">
      <w:pPr>
        <w:spacing w:line="240" w:lineRule="auto"/>
        <w:jc w:val="left"/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</w:pPr>
      <w:r w:rsidRPr="00A83303"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  <w:t xml:space="preserve"> 3 - -2.22</w:t>
      </w:r>
    </w:p>
    <w:p w14:paraId="31BCDAC5" w14:textId="77777777" w:rsidR="00E511BC" w:rsidRPr="00A83303" w:rsidRDefault="00E511BC" w:rsidP="00E511BC">
      <w:pPr>
        <w:spacing w:line="240" w:lineRule="auto"/>
        <w:jc w:val="left"/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</w:pPr>
      <w:r w:rsidRPr="00A83303"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  <w:t xml:space="preserve"> 4 - -1.64</w:t>
      </w:r>
    </w:p>
    <w:p w14:paraId="35218771" w14:textId="77777777" w:rsidR="00E511BC" w:rsidRPr="00A83303" w:rsidRDefault="00E511BC" w:rsidP="00E511BC">
      <w:pPr>
        <w:spacing w:line="240" w:lineRule="auto"/>
        <w:jc w:val="left"/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</w:pPr>
      <w:r w:rsidRPr="00A83303"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  <w:t xml:space="preserve"> 5 - -1.27</w:t>
      </w:r>
    </w:p>
    <w:p w14:paraId="6255C5A7" w14:textId="77777777" w:rsidR="00E511BC" w:rsidRPr="00A83303" w:rsidRDefault="00E511BC" w:rsidP="00E511BC">
      <w:pPr>
        <w:spacing w:line="240" w:lineRule="auto"/>
        <w:jc w:val="left"/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</w:pPr>
      <w:r w:rsidRPr="00A83303"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  <w:t xml:space="preserve"> 6 - -1</w:t>
      </w:r>
    </w:p>
    <w:p w14:paraId="0F8C7C13" w14:textId="77777777" w:rsidR="00E511BC" w:rsidRPr="00A83303" w:rsidRDefault="00E511BC" w:rsidP="00E511BC">
      <w:pPr>
        <w:spacing w:line="240" w:lineRule="auto"/>
        <w:jc w:val="left"/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</w:pPr>
      <w:r w:rsidRPr="00A83303"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  <w:t xml:space="preserve"> 7 - -0.87</w:t>
      </w:r>
    </w:p>
    <w:p w14:paraId="1B80A7AA" w14:textId="77777777" w:rsidR="00E511BC" w:rsidRPr="00A83303" w:rsidRDefault="00E511BC" w:rsidP="00E511BC">
      <w:pPr>
        <w:spacing w:line="240" w:lineRule="auto"/>
        <w:jc w:val="left"/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</w:pPr>
      <w:r w:rsidRPr="00A83303"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  <w:t xml:space="preserve"> 8 - -0.75</w:t>
      </w:r>
    </w:p>
    <w:p w14:paraId="31ACF887" w14:textId="77777777" w:rsidR="00E511BC" w:rsidRPr="00A83303" w:rsidRDefault="00E511BC" w:rsidP="00E511BC">
      <w:pPr>
        <w:spacing w:line="240" w:lineRule="auto"/>
        <w:jc w:val="left"/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</w:pPr>
      <w:r w:rsidRPr="00A83303"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  <w:t xml:space="preserve"> 9 - 4.76</w:t>
      </w:r>
    </w:p>
    <w:p w14:paraId="53C72FBA" w14:textId="77777777" w:rsidR="00E511BC" w:rsidRPr="00A83303" w:rsidRDefault="00E511BC" w:rsidP="00E511BC">
      <w:pPr>
        <w:spacing w:line="240" w:lineRule="auto"/>
        <w:jc w:val="left"/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</w:pPr>
      <w:r w:rsidRPr="00A83303"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  <w:t xml:space="preserve"> Относительная осевая нагрузка на подшипник по передачам:</w:t>
      </w:r>
    </w:p>
    <w:p w14:paraId="1B7EE6DD" w14:textId="77777777" w:rsidR="00E511BC" w:rsidRPr="00A83303" w:rsidRDefault="00E511BC" w:rsidP="00E511BC">
      <w:pPr>
        <w:spacing w:line="240" w:lineRule="auto"/>
        <w:jc w:val="left"/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</w:pPr>
      <w:r w:rsidRPr="00A83303"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  <w:t xml:space="preserve"> 1 - 0</w:t>
      </w:r>
    </w:p>
    <w:p w14:paraId="6E6B5C29" w14:textId="77777777" w:rsidR="00E511BC" w:rsidRPr="00A83303" w:rsidRDefault="00E511BC" w:rsidP="00E511BC">
      <w:pPr>
        <w:spacing w:line="240" w:lineRule="auto"/>
        <w:jc w:val="left"/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</w:pPr>
      <w:r w:rsidRPr="00A83303"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  <w:t xml:space="preserve"> 2 - 0</w:t>
      </w:r>
    </w:p>
    <w:p w14:paraId="27BB93B9" w14:textId="77777777" w:rsidR="00E511BC" w:rsidRPr="00A83303" w:rsidRDefault="00E511BC" w:rsidP="00E511BC">
      <w:pPr>
        <w:spacing w:line="240" w:lineRule="auto"/>
        <w:jc w:val="left"/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</w:pPr>
      <w:r w:rsidRPr="00A83303"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  <w:t xml:space="preserve"> 3 - 0</w:t>
      </w:r>
    </w:p>
    <w:p w14:paraId="621ED960" w14:textId="77777777" w:rsidR="00E511BC" w:rsidRPr="00A83303" w:rsidRDefault="00E511BC" w:rsidP="00E511BC">
      <w:pPr>
        <w:spacing w:line="240" w:lineRule="auto"/>
        <w:jc w:val="left"/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</w:pPr>
      <w:r w:rsidRPr="00A83303"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  <w:t xml:space="preserve"> 4 - 0</w:t>
      </w:r>
    </w:p>
    <w:p w14:paraId="5486286B" w14:textId="77777777" w:rsidR="00E511BC" w:rsidRPr="00A83303" w:rsidRDefault="00E511BC" w:rsidP="00E511BC">
      <w:pPr>
        <w:spacing w:line="240" w:lineRule="auto"/>
        <w:jc w:val="left"/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</w:pPr>
      <w:r w:rsidRPr="00A83303"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  <w:t xml:space="preserve"> 5 - 0</w:t>
      </w:r>
    </w:p>
    <w:p w14:paraId="39C963F8" w14:textId="77777777" w:rsidR="00E511BC" w:rsidRPr="00A83303" w:rsidRDefault="00E511BC" w:rsidP="00E511BC">
      <w:pPr>
        <w:spacing w:line="240" w:lineRule="auto"/>
        <w:jc w:val="left"/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</w:pPr>
      <w:r w:rsidRPr="00A83303"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  <w:t xml:space="preserve"> 6 - 0</w:t>
      </w:r>
    </w:p>
    <w:p w14:paraId="7E0CE56D" w14:textId="77777777" w:rsidR="00E511BC" w:rsidRPr="00A83303" w:rsidRDefault="00E511BC" w:rsidP="00E511BC">
      <w:pPr>
        <w:spacing w:line="240" w:lineRule="auto"/>
        <w:jc w:val="left"/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</w:pPr>
      <w:r w:rsidRPr="00A83303"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  <w:t xml:space="preserve"> 7 - 0</w:t>
      </w:r>
    </w:p>
    <w:p w14:paraId="4FCA799D" w14:textId="77777777" w:rsidR="00E511BC" w:rsidRPr="00A83303" w:rsidRDefault="00E511BC" w:rsidP="00E511BC">
      <w:pPr>
        <w:spacing w:line="240" w:lineRule="auto"/>
        <w:jc w:val="left"/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</w:pPr>
      <w:r w:rsidRPr="00A83303"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  <w:t xml:space="preserve"> 8 - 0</w:t>
      </w:r>
    </w:p>
    <w:p w14:paraId="25A84EFC" w14:textId="77777777" w:rsidR="00E511BC" w:rsidRPr="00A83303" w:rsidRDefault="00E511BC" w:rsidP="00E511BC">
      <w:pPr>
        <w:spacing w:line="240" w:lineRule="auto"/>
        <w:jc w:val="left"/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</w:pPr>
      <w:r w:rsidRPr="00A83303"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  <w:t xml:space="preserve"> 9 - 0</w:t>
      </w:r>
    </w:p>
    <w:p w14:paraId="44EACFF2" w14:textId="77777777" w:rsidR="00E511BC" w:rsidRPr="00A83303" w:rsidRDefault="00E511BC" w:rsidP="00E511BC">
      <w:pPr>
        <w:spacing w:line="240" w:lineRule="auto"/>
        <w:jc w:val="left"/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</w:pPr>
      <w:r w:rsidRPr="00A83303"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  <w:t xml:space="preserve"> Тип движителя: колесный</w:t>
      </w:r>
    </w:p>
    <w:p w14:paraId="7F384BCE" w14:textId="77777777" w:rsidR="00E511BC" w:rsidRPr="00A83303" w:rsidRDefault="00E511BC" w:rsidP="00E511BC">
      <w:pPr>
        <w:spacing w:line="240" w:lineRule="auto"/>
        <w:jc w:val="left"/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</w:pPr>
      <w:r w:rsidRPr="00A83303"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  <w:t xml:space="preserve"> ****************************************************</w:t>
      </w:r>
    </w:p>
    <w:p w14:paraId="2DC11652" w14:textId="77777777" w:rsidR="00E511BC" w:rsidRPr="00A83303" w:rsidRDefault="00E511BC" w:rsidP="00E511BC">
      <w:pPr>
        <w:spacing w:line="240" w:lineRule="auto"/>
        <w:jc w:val="left"/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</w:pPr>
      <w:r w:rsidRPr="00A83303"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  <w:t xml:space="preserve">  </w:t>
      </w:r>
    </w:p>
    <w:p w14:paraId="638224A0" w14:textId="77777777" w:rsidR="00E511BC" w:rsidRPr="00A83303" w:rsidRDefault="00E511BC" w:rsidP="00E511BC">
      <w:pPr>
        <w:spacing w:line="240" w:lineRule="auto"/>
        <w:jc w:val="left"/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</w:pPr>
      <w:r w:rsidRPr="00A83303"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  <w:t xml:space="preserve"> РАСЧЕТ СТАТИЧЕСКОЙ ГРУЗОПОДЪЕМНОСТИ:</w:t>
      </w:r>
    </w:p>
    <w:p w14:paraId="12C3E9FD" w14:textId="77777777" w:rsidR="00E511BC" w:rsidRPr="00A83303" w:rsidRDefault="00E511BC" w:rsidP="00E511BC">
      <w:pPr>
        <w:spacing w:line="240" w:lineRule="auto"/>
        <w:jc w:val="left"/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</w:pPr>
      <w:r w:rsidRPr="00A83303"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  <w:t xml:space="preserve">   </w:t>
      </w:r>
    </w:p>
    <w:p w14:paraId="00F45CEA" w14:textId="77777777" w:rsidR="00E511BC" w:rsidRPr="00A83303" w:rsidRDefault="00E511BC" w:rsidP="00E511BC">
      <w:pPr>
        <w:spacing w:line="240" w:lineRule="auto"/>
        <w:jc w:val="left"/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</w:pPr>
      <w:r w:rsidRPr="00A83303"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  <w:t xml:space="preserve"> Максимальная радиальная нагрузка на подшипник - 26129.5, Н</w:t>
      </w:r>
    </w:p>
    <w:p w14:paraId="399D33DB" w14:textId="77777777" w:rsidR="00E511BC" w:rsidRPr="00A83303" w:rsidRDefault="00E511BC" w:rsidP="00E511BC">
      <w:pPr>
        <w:spacing w:line="240" w:lineRule="auto"/>
        <w:jc w:val="left"/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</w:pPr>
      <w:r w:rsidRPr="00A83303"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  <w:t xml:space="preserve"> Максимальная осевая нагрузка на подшипник - 0, Н</w:t>
      </w:r>
    </w:p>
    <w:p w14:paraId="5EDB30E6" w14:textId="77777777" w:rsidR="00E511BC" w:rsidRPr="00A83303" w:rsidRDefault="00E511BC" w:rsidP="00E511BC">
      <w:pPr>
        <w:spacing w:line="240" w:lineRule="auto"/>
        <w:jc w:val="left"/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</w:pPr>
      <w:r w:rsidRPr="00A83303"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  <w:t xml:space="preserve"> СТАТИЧЕСКАЯ РАДИАЛЬНАЯ И ЭКВИВАЛЕНТНАЯ РАДИАЛЬНАЯ ГРУЗОПОДЪEМНОСТЬ:</w:t>
      </w:r>
    </w:p>
    <w:p w14:paraId="19EFD2C8" w14:textId="77777777" w:rsidR="00E511BC" w:rsidRPr="00A83303" w:rsidRDefault="00E511BC" w:rsidP="00E511BC">
      <w:pPr>
        <w:spacing w:line="240" w:lineRule="auto"/>
        <w:jc w:val="left"/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</w:pPr>
      <w:r w:rsidRPr="00A83303"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  <w:t xml:space="preserve"> C(</w:t>
      </w:r>
      <w:proofErr w:type="spellStart"/>
      <w:r w:rsidRPr="00A83303"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  <w:t>or</w:t>
      </w:r>
      <w:proofErr w:type="spellEnd"/>
      <w:r w:rsidRPr="00A83303"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  <w:t>)=</w:t>
      </w:r>
      <w:proofErr w:type="gramStart"/>
      <w:r w:rsidRPr="00A83303"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  <w:t>38567;  P</w:t>
      </w:r>
      <w:proofErr w:type="gramEnd"/>
      <w:r w:rsidRPr="00A83303"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  <w:t>(</w:t>
      </w:r>
      <w:proofErr w:type="spellStart"/>
      <w:r w:rsidRPr="00A83303"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  <w:t>or</w:t>
      </w:r>
      <w:proofErr w:type="spellEnd"/>
      <w:r w:rsidRPr="00A83303"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  <w:t>)=26129.5</w:t>
      </w:r>
    </w:p>
    <w:p w14:paraId="2075F35D" w14:textId="77777777" w:rsidR="00E511BC" w:rsidRPr="00A83303" w:rsidRDefault="00E511BC" w:rsidP="00E511BC">
      <w:pPr>
        <w:spacing w:line="240" w:lineRule="auto"/>
        <w:jc w:val="left"/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</w:pPr>
      <w:r w:rsidRPr="00A83303"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  <w:t xml:space="preserve"> ****************************************************</w:t>
      </w:r>
    </w:p>
    <w:p w14:paraId="6805ECCE" w14:textId="77777777" w:rsidR="00E511BC" w:rsidRPr="00A83303" w:rsidRDefault="00E511BC" w:rsidP="00E511BC">
      <w:pPr>
        <w:spacing w:line="240" w:lineRule="auto"/>
        <w:jc w:val="left"/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</w:pPr>
      <w:r w:rsidRPr="00A83303"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  <w:t xml:space="preserve">  </w:t>
      </w:r>
    </w:p>
    <w:p w14:paraId="465A999D" w14:textId="77777777" w:rsidR="00E511BC" w:rsidRPr="00A83303" w:rsidRDefault="00E511BC" w:rsidP="00E511BC">
      <w:pPr>
        <w:spacing w:line="240" w:lineRule="auto"/>
        <w:jc w:val="left"/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</w:pPr>
      <w:r w:rsidRPr="00A83303"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  <w:t xml:space="preserve"> РАСПРЕДЕЛЕНИЕ ВРЕМЕНИ РАБОТЫ ПОДШИПНИКА ПО ПЕРЕДАЧАМ:</w:t>
      </w:r>
    </w:p>
    <w:p w14:paraId="1CC402C4" w14:textId="77777777" w:rsidR="00E511BC" w:rsidRPr="00A83303" w:rsidRDefault="00E511BC" w:rsidP="00E511BC">
      <w:pPr>
        <w:spacing w:line="240" w:lineRule="auto"/>
        <w:jc w:val="left"/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</w:pPr>
      <w:r w:rsidRPr="00A83303"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  <w:t xml:space="preserve"> 1 </w:t>
      </w:r>
      <w:proofErr w:type="gramStart"/>
      <w:r w:rsidRPr="00A83303"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  <w:t>-  0.005</w:t>
      </w:r>
      <w:proofErr w:type="gramEnd"/>
      <w:r w:rsidRPr="00A83303"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  <w:t>:</w:t>
      </w:r>
    </w:p>
    <w:p w14:paraId="26AACDCE" w14:textId="77777777" w:rsidR="00E511BC" w:rsidRPr="00A83303" w:rsidRDefault="00E511BC" w:rsidP="00E511BC">
      <w:pPr>
        <w:spacing w:line="240" w:lineRule="auto"/>
        <w:jc w:val="left"/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</w:pPr>
      <w:r w:rsidRPr="00A83303"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  <w:t xml:space="preserve"> 2 </w:t>
      </w:r>
      <w:proofErr w:type="gramStart"/>
      <w:r w:rsidRPr="00A83303"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  <w:t>-  0.01</w:t>
      </w:r>
      <w:proofErr w:type="gramEnd"/>
      <w:r w:rsidRPr="00A83303"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  <w:t>:</w:t>
      </w:r>
    </w:p>
    <w:p w14:paraId="01A61EF2" w14:textId="77777777" w:rsidR="00E511BC" w:rsidRPr="00A83303" w:rsidRDefault="00E511BC" w:rsidP="00E511BC">
      <w:pPr>
        <w:spacing w:line="240" w:lineRule="auto"/>
        <w:jc w:val="left"/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</w:pPr>
      <w:r w:rsidRPr="00A83303"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  <w:t xml:space="preserve"> 3 </w:t>
      </w:r>
      <w:proofErr w:type="gramStart"/>
      <w:r w:rsidRPr="00A83303"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  <w:t>-  0.02</w:t>
      </w:r>
      <w:proofErr w:type="gramEnd"/>
      <w:r w:rsidRPr="00A83303"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  <w:t>:</w:t>
      </w:r>
    </w:p>
    <w:p w14:paraId="5CFDEBD9" w14:textId="77777777" w:rsidR="00E511BC" w:rsidRPr="00A83303" w:rsidRDefault="00E511BC" w:rsidP="00E511BC">
      <w:pPr>
        <w:spacing w:line="240" w:lineRule="auto"/>
        <w:jc w:val="left"/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</w:pPr>
      <w:r w:rsidRPr="00A83303"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  <w:t xml:space="preserve"> 4 </w:t>
      </w:r>
      <w:proofErr w:type="gramStart"/>
      <w:r w:rsidRPr="00A83303"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  <w:t>-  0.035</w:t>
      </w:r>
      <w:proofErr w:type="gramEnd"/>
      <w:r w:rsidRPr="00A83303"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  <w:t>:</w:t>
      </w:r>
    </w:p>
    <w:p w14:paraId="144DDE0B" w14:textId="77777777" w:rsidR="00E511BC" w:rsidRPr="00A83303" w:rsidRDefault="00E511BC" w:rsidP="00E511BC">
      <w:pPr>
        <w:spacing w:line="240" w:lineRule="auto"/>
        <w:jc w:val="left"/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</w:pPr>
      <w:r w:rsidRPr="00A83303"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  <w:t xml:space="preserve"> 5 </w:t>
      </w:r>
      <w:proofErr w:type="gramStart"/>
      <w:r w:rsidRPr="00A83303"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  <w:t>-  0.055</w:t>
      </w:r>
      <w:proofErr w:type="gramEnd"/>
      <w:r w:rsidRPr="00A83303"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  <w:t>:</w:t>
      </w:r>
    </w:p>
    <w:p w14:paraId="0A4C14C1" w14:textId="77777777" w:rsidR="00E511BC" w:rsidRPr="00A83303" w:rsidRDefault="00E511BC" w:rsidP="00E511BC">
      <w:pPr>
        <w:spacing w:line="240" w:lineRule="auto"/>
        <w:jc w:val="left"/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</w:pPr>
      <w:r w:rsidRPr="00A83303"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  <w:t xml:space="preserve"> 6 </w:t>
      </w:r>
      <w:proofErr w:type="gramStart"/>
      <w:r w:rsidRPr="00A83303"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  <w:t>-  0.09</w:t>
      </w:r>
      <w:proofErr w:type="gramEnd"/>
      <w:r w:rsidRPr="00A83303"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  <w:t>:</w:t>
      </w:r>
    </w:p>
    <w:p w14:paraId="23C4F1E7" w14:textId="77777777" w:rsidR="00E511BC" w:rsidRPr="00A83303" w:rsidRDefault="00E511BC" w:rsidP="00E511BC">
      <w:pPr>
        <w:spacing w:line="240" w:lineRule="auto"/>
        <w:jc w:val="left"/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</w:pPr>
      <w:r w:rsidRPr="00A83303"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  <w:t xml:space="preserve"> 7 </w:t>
      </w:r>
      <w:proofErr w:type="gramStart"/>
      <w:r w:rsidRPr="00A83303"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  <w:t>-  0.15</w:t>
      </w:r>
      <w:proofErr w:type="gramEnd"/>
      <w:r w:rsidRPr="00A83303"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  <w:t>:</w:t>
      </w:r>
    </w:p>
    <w:p w14:paraId="5580F0D3" w14:textId="77777777" w:rsidR="00E511BC" w:rsidRPr="00A83303" w:rsidRDefault="00E511BC" w:rsidP="00E511BC">
      <w:pPr>
        <w:spacing w:line="240" w:lineRule="auto"/>
        <w:jc w:val="left"/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</w:pPr>
      <w:r w:rsidRPr="00A83303"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  <w:t xml:space="preserve"> 8 </w:t>
      </w:r>
      <w:proofErr w:type="gramStart"/>
      <w:r w:rsidRPr="00A83303"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  <w:t>-  0.235</w:t>
      </w:r>
      <w:proofErr w:type="gramEnd"/>
      <w:r w:rsidRPr="00A83303"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  <w:t>:</w:t>
      </w:r>
    </w:p>
    <w:p w14:paraId="4EA3BA8C" w14:textId="77777777" w:rsidR="00E511BC" w:rsidRPr="00A83303" w:rsidRDefault="00E511BC" w:rsidP="00E511BC">
      <w:pPr>
        <w:spacing w:line="240" w:lineRule="auto"/>
        <w:jc w:val="left"/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</w:pPr>
      <w:r w:rsidRPr="00A83303"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  <w:t xml:space="preserve"> 9 </w:t>
      </w:r>
      <w:proofErr w:type="gramStart"/>
      <w:r w:rsidRPr="00A83303"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  <w:t>-  0.3</w:t>
      </w:r>
      <w:proofErr w:type="gramEnd"/>
      <w:r w:rsidRPr="00A83303"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  <w:t>:</w:t>
      </w:r>
    </w:p>
    <w:p w14:paraId="7A387C46" w14:textId="77777777" w:rsidR="00E511BC" w:rsidRPr="00A83303" w:rsidRDefault="00E511BC" w:rsidP="00E511BC">
      <w:pPr>
        <w:spacing w:line="240" w:lineRule="auto"/>
        <w:jc w:val="left"/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</w:pPr>
      <w:r w:rsidRPr="00A83303"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  <w:t xml:space="preserve"> РАДИАЛЬНАЯ, ЦЕНТРОБЕЖНАЯ И СУММАРНАЯ РАДИАЛЬНАЯ СИЛЫ</w:t>
      </w:r>
    </w:p>
    <w:p w14:paraId="64048D74" w14:textId="77777777" w:rsidR="00E511BC" w:rsidRPr="00A83303" w:rsidRDefault="00E511BC" w:rsidP="00E511BC">
      <w:pPr>
        <w:spacing w:line="240" w:lineRule="auto"/>
        <w:jc w:val="left"/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</w:pPr>
      <w:r w:rsidRPr="00A83303"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  <w:t xml:space="preserve"> ПО ПЕРЕДАЧАМ, H:</w:t>
      </w:r>
    </w:p>
    <w:p w14:paraId="1DB37714" w14:textId="77777777" w:rsidR="00E511BC" w:rsidRPr="00A83303" w:rsidRDefault="00E511BC" w:rsidP="00E511BC">
      <w:pPr>
        <w:spacing w:line="240" w:lineRule="auto"/>
        <w:jc w:val="left"/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</w:pPr>
      <w:r w:rsidRPr="00A83303"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  <w:t xml:space="preserve"> 1 -    9145.33        0.00     9145.33:</w:t>
      </w:r>
    </w:p>
    <w:p w14:paraId="08EC0F3D" w14:textId="77777777" w:rsidR="00E511BC" w:rsidRPr="00A83303" w:rsidRDefault="00E511BC" w:rsidP="00E511BC">
      <w:pPr>
        <w:spacing w:line="240" w:lineRule="auto"/>
        <w:jc w:val="left"/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</w:pPr>
      <w:r w:rsidRPr="00A83303"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  <w:t xml:space="preserve"> 2 -    4902.11      154.95     4904.56:</w:t>
      </w:r>
    </w:p>
    <w:p w14:paraId="631149E3" w14:textId="77777777" w:rsidR="00E511BC" w:rsidRPr="00A83303" w:rsidRDefault="00E511BC" w:rsidP="00E511BC">
      <w:pPr>
        <w:spacing w:line="240" w:lineRule="auto"/>
        <w:jc w:val="left"/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</w:pPr>
      <w:r w:rsidRPr="00A83303"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  <w:t xml:space="preserve"> 3 -    2925.45      935.58     3071.41:</w:t>
      </w:r>
    </w:p>
    <w:p w14:paraId="294C622F" w14:textId="77777777" w:rsidR="00E511BC" w:rsidRPr="00A83303" w:rsidRDefault="00E511BC" w:rsidP="00E511BC">
      <w:pPr>
        <w:spacing w:line="240" w:lineRule="auto"/>
        <w:jc w:val="left"/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</w:pPr>
      <w:r w:rsidRPr="00A83303"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  <w:t xml:space="preserve"> 4 -    2161.14     2141.31     3042.32:</w:t>
      </w:r>
    </w:p>
    <w:p w14:paraId="725F5AF2" w14:textId="77777777" w:rsidR="00E511BC" w:rsidRPr="00A83303" w:rsidRDefault="00E511BC" w:rsidP="00E511BC">
      <w:pPr>
        <w:spacing w:line="240" w:lineRule="auto"/>
        <w:jc w:val="left"/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</w:pPr>
      <w:r w:rsidRPr="00A83303"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  <w:t xml:space="preserve"> 5 -    1673.57     2141.31     2717.72:</w:t>
      </w:r>
    </w:p>
    <w:p w14:paraId="4F30E6C1" w14:textId="77777777" w:rsidR="00E511BC" w:rsidRPr="00A83303" w:rsidRDefault="00E511BC" w:rsidP="00E511BC">
      <w:pPr>
        <w:spacing w:line="240" w:lineRule="auto"/>
        <w:jc w:val="left"/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</w:pPr>
      <w:r w:rsidRPr="00A83303"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  <w:t xml:space="preserve"> 6 -    1317.77     2141.31     2514.30:</w:t>
      </w:r>
    </w:p>
    <w:p w14:paraId="2211693C" w14:textId="77777777" w:rsidR="00E511BC" w:rsidRPr="00A83303" w:rsidRDefault="00E511BC" w:rsidP="00E511BC">
      <w:pPr>
        <w:spacing w:line="240" w:lineRule="auto"/>
        <w:jc w:val="left"/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</w:pPr>
      <w:r w:rsidRPr="00A83303"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  <w:t xml:space="preserve"> 7 -    1146.46     2141.31     2428.90:</w:t>
      </w:r>
    </w:p>
    <w:p w14:paraId="10FEE496" w14:textId="77777777" w:rsidR="00E511BC" w:rsidRPr="00A83303" w:rsidRDefault="00E511BC" w:rsidP="00E511BC">
      <w:pPr>
        <w:spacing w:line="240" w:lineRule="auto"/>
        <w:jc w:val="left"/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</w:pPr>
      <w:r w:rsidRPr="00A83303"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  <w:t xml:space="preserve"> 8 -     988.33     2141.31     2358.39:</w:t>
      </w:r>
    </w:p>
    <w:p w14:paraId="1D941467" w14:textId="77777777" w:rsidR="00E511BC" w:rsidRPr="00A83303" w:rsidRDefault="00E511BC" w:rsidP="00E511BC">
      <w:pPr>
        <w:spacing w:line="240" w:lineRule="auto"/>
        <w:jc w:val="left"/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</w:pPr>
      <w:r w:rsidRPr="00A83303"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  <w:t xml:space="preserve"> 9 -    6272.59        0.00     6272.59:</w:t>
      </w:r>
    </w:p>
    <w:p w14:paraId="54DF78F3" w14:textId="77777777" w:rsidR="00E511BC" w:rsidRPr="00A83303" w:rsidRDefault="00E511BC" w:rsidP="00E511BC">
      <w:pPr>
        <w:spacing w:line="240" w:lineRule="auto"/>
        <w:jc w:val="left"/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</w:pPr>
      <w:r w:rsidRPr="00A83303"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  <w:t xml:space="preserve"> CУММАРНОЕ ЧИСЛО ОБОРОТОВ </w:t>
      </w:r>
      <w:proofErr w:type="gramStart"/>
      <w:r w:rsidRPr="00A83303"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  <w:t>ПОДШИПНИКА  N</w:t>
      </w:r>
      <w:proofErr w:type="gramEnd"/>
      <w:r w:rsidRPr="00A83303"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  <w:t>= 6.96534e+07</w:t>
      </w:r>
    </w:p>
    <w:p w14:paraId="1C2FF1B3" w14:textId="77777777" w:rsidR="00E511BC" w:rsidRPr="00A83303" w:rsidRDefault="00E511BC" w:rsidP="00E511BC">
      <w:pPr>
        <w:spacing w:line="240" w:lineRule="auto"/>
        <w:jc w:val="left"/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</w:pPr>
      <w:r w:rsidRPr="00A83303"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  <w:t xml:space="preserve"> СРЕДНЯЯ РАДИАЛЬНАЯ СИЛА F(r)= 4251.44 H</w:t>
      </w:r>
    </w:p>
    <w:p w14:paraId="76581752" w14:textId="77777777" w:rsidR="00E511BC" w:rsidRPr="00A83303" w:rsidRDefault="00E511BC" w:rsidP="00E511BC">
      <w:pPr>
        <w:spacing w:line="240" w:lineRule="auto"/>
        <w:jc w:val="left"/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</w:pPr>
      <w:r w:rsidRPr="00A83303"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  <w:t xml:space="preserve"> СРЕДНЯЯ ОСЕВАЯ СИЛА     F(a)= 0 H</w:t>
      </w:r>
    </w:p>
    <w:p w14:paraId="2C83A6F1" w14:textId="77777777" w:rsidR="00E511BC" w:rsidRPr="00A83303" w:rsidRDefault="00E511BC" w:rsidP="00E511BC">
      <w:pPr>
        <w:spacing w:line="240" w:lineRule="auto"/>
        <w:jc w:val="left"/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</w:pPr>
      <w:r w:rsidRPr="00A83303"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  <w:t xml:space="preserve"> ****************************************************</w:t>
      </w:r>
    </w:p>
    <w:p w14:paraId="51A832A8" w14:textId="77777777" w:rsidR="00E511BC" w:rsidRPr="00A83303" w:rsidRDefault="00E511BC" w:rsidP="00E511BC">
      <w:pPr>
        <w:spacing w:line="240" w:lineRule="auto"/>
        <w:jc w:val="left"/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</w:pPr>
      <w:r w:rsidRPr="00A83303"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  <w:t xml:space="preserve">  </w:t>
      </w:r>
    </w:p>
    <w:p w14:paraId="3CAC3F55" w14:textId="77777777" w:rsidR="00E511BC" w:rsidRPr="00A83303" w:rsidRDefault="00E511BC" w:rsidP="00E511BC">
      <w:pPr>
        <w:spacing w:line="240" w:lineRule="auto"/>
        <w:jc w:val="left"/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</w:pPr>
      <w:r w:rsidRPr="00A83303"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  <w:t xml:space="preserve"> РАСЧЕТ ДИНАМИЧЕСКОЙ ГРУЗОПОДЪЕМНОСТИ:</w:t>
      </w:r>
    </w:p>
    <w:p w14:paraId="370673B9" w14:textId="77777777" w:rsidR="00E511BC" w:rsidRPr="00A83303" w:rsidRDefault="00E511BC" w:rsidP="00E511BC">
      <w:pPr>
        <w:spacing w:line="240" w:lineRule="auto"/>
        <w:jc w:val="left"/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</w:pPr>
      <w:r w:rsidRPr="00A83303"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  <w:t xml:space="preserve">  </w:t>
      </w:r>
    </w:p>
    <w:p w14:paraId="0D9263DD" w14:textId="77777777" w:rsidR="00E511BC" w:rsidRPr="00A83303" w:rsidRDefault="00E511BC" w:rsidP="00E511BC">
      <w:pPr>
        <w:spacing w:line="240" w:lineRule="auto"/>
        <w:jc w:val="left"/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</w:pPr>
      <w:r w:rsidRPr="00A83303"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  <w:t xml:space="preserve"> КОЭФ., ЗАВИСЯЩИЙ ОТ ГЕОМЕТРИИ, ТОЧНОСТИ И МАТЕРИАЛА ПОДШИПНИКА:</w:t>
      </w:r>
    </w:p>
    <w:p w14:paraId="440DDF17" w14:textId="77777777" w:rsidR="00E511BC" w:rsidRPr="00A83303" w:rsidRDefault="00E511BC" w:rsidP="00E511BC">
      <w:pPr>
        <w:spacing w:line="240" w:lineRule="auto"/>
        <w:jc w:val="left"/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</w:pPr>
      <w:r w:rsidRPr="00A83303"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  <w:t xml:space="preserve"> F(c): 82.313 </w:t>
      </w:r>
    </w:p>
    <w:p w14:paraId="63344BF9" w14:textId="77777777" w:rsidR="00E511BC" w:rsidRPr="00A83303" w:rsidRDefault="00E511BC" w:rsidP="00E511BC">
      <w:pPr>
        <w:spacing w:line="240" w:lineRule="auto"/>
        <w:jc w:val="left"/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</w:pPr>
      <w:r w:rsidRPr="00A83303"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  <w:t xml:space="preserve"> КОЭФФИЦИЕНТ, ХАРАКТЕРИЗУЮЩИЙ СВОЙСТВА СТАЛИ:</w:t>
      </w:r>
    </w:p>
    <w:p w14:paraId="68536865" w14:textId="77777777" w:rsidR="00E511BC" w:rsidRPr="00A83303" w:rsidRDefault="00E511BC" w:rsidP="00E511BC">
      <w:pPr>
        <w:spacing w:line="240" w:lineRule="auto"/>
        <w:jc w:val="left"/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</w:pPr>
      <w:r w:rsidRPr="00A83303"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  <w:t xml:space="preserve"> B(m</w:t>
      </w:r>
      <w:proofErr w:type="gramStart"/>
      <w:r w:rsidRPr="00A83303"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  <w:t>):-</w:t>
      </w:r>
      <w:proofErr w:type="gramEnd"/>
      <w:r w:rsidRPr="00A83303"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  <w:t xml:space="preserve"> 1.3 </w:t>
      </w:r>
    </w:p>
    <w:p w14:paraId="62D8DBD5" w14:textId="77777777" w:rsidR="00E511BC" w:rsidRPr="00A83303" w:rsidRDefault="00E511BC" w:rsidP="00E511BC">
      <w:pPr>
        <w:spacing w:line="240" w:lineRule="auto"/>
        <w:jc w:val="left"/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</w:pPr>
      <w:r w:rsidRPr="00A83303"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  <w:t xml:space="preserve"> КОЭФФИЦИЕНТЫ ДИНАМИЧЕСКИХ РАДИАЛЬНОЙ И ОСЕВОЙ НАГРУЗОК:</w:t>
      </w:r>
    </w:p>
    <w:p w14:paraId="34765EDC" w14:textId="77777777" w:rsidR="00E511BC" w:rsidRPr="00A83303" w:rsidRDefault="00E511BC" w:rsidP="00E511BC">
      <w:pPr>
        <w:spacing w:line="240" w:lineRule="auto"/>
        <w:jc w:val="left"/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</w:pPr>
      <w:r w:rsidRPr="00A83303"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  <w:t xml:space="preserve"> X= 0; Y= 0</w:t>
      </w:r>
    </w:p>
    <w:p w14:paraId="3C21E7A7" w14:textId="77777777" w:rsidR="00E511BC" w:rsidRPr="00A83303" w:rsidRDefault="00E511BC" w:rsidP="00E511BC">
      <w:pPr>
        <w:spacing w:line="240" w:lineRule="auto"/>
        <w:jc w:val="left"/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</w:pPr>
      <w:r w:rsidRPr="00A83303"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  <w:t xml:space="preserve"> ДИНАМИЧЕСКИЙ КОЭФФИЦИЕНТ K(Б)= 1.4</w:t>
      </w:r>
    </w:p>
    <w:p w14:paraId="7BC0C150" w14:textId="77777777" w:rsidR="00E511BC" w:rsidRPr="00A83303" w:rsidRDefault="00E511BC" w:rsidP="00E511BC">
      <w:pPr>
        <w:spacing w:line="240" w:lineRule="auto"/>
        <w:jc w:val="left"/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</w:pPr>
      <w:r w:rsidRPr="00A83303"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  <w:t xml:space="preserve"> ТЕМПЕРАТУРНЫЙ КОЭФФИЦИЕНТ К(Т)= 1</w:t>
      </w:r>
    </w:p>
    <w:p w14:paraId="2CC51D7D" w14:textId="77777777" w:rsidR="00E511BC" w:rsidRPr="00A83303" w:rsidRDefault="00E511BC" w:rsidP="00E511BC">
      <w:pPr>
        <w:spacing w:line="240" w:lineRule="auto"/>
        <w:jc w:val="left"/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</w:pPr>
      <w:r w:rsidRPr="00A83303"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  <w:t xml:space="preserve"> КОЭФФИЦИЕНТ V= 1.2</w:t>
      </w:r>
    </w:p>
    <w:p w14:paraId="21090EF7" w14:textId="77777777" w:rsidR="00E511BC" w:rsidRPr="00A83303" w:rsidRDefault="00E511BC" w:rsidP="00E511BC">
      <w:pPr>
        <w:spacing w:line="240" w:lineRule="auto"/>
        <w:jc w:val="left"/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</w:pPr>
      <w:r w:rsidRPr="00A83303"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  <w:t xml:space="preserve"> БАЗОВАЯ ДИНАМИЧЕСКАЯ РАДИАЛЬНАЯ РАСЧЕТНАЯ ГРУЗОПОДЪEМНОСТЬ:</w:t>
      </w:r>
    </w:p>
    <w:p w14:paraId="738FE94D" w14:textId="77777777" w:rsidR="00E511BC" w:rsidRPr="00A83303" w:rsidRDefault="00E511BC" w:rsidP="00E511BC">
      <w:pPr>
        <w:spacing w:line="240" w:lineRule="auto"/>
        <w:jc w:val="left"/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</w:pPr>
      <w:r w:rsidRPr="00A83303"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  <w:t xml:space="preserve"> C(r)= 21245.2 </w:t>
      </w:r>
    </w:p>
    <w:p w14:paraId="72F62B6D" w14:textId="77777777" w:rsidR="00E511BC" w:rsidRPr="00A83303" w:rsidRDefault="00E511BC" w:rsidP="00E511BC">
      <w:pPr>
        <w:spacing w:line="240" w:lineRule="auto"/>
        <w:jc w:val="left"/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</w:pPr>
      <w:r w:rsidRPr="00A83303"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  <w:t xml:space="preserve"> БАЗОВАЯ ДИНАМИЧЕСКАЯ ЭКВИВАЛЕНТНАЯ РАДИАЛЬНАЯ НАГРУЗКА:</w:t>
      </w:r>
    </w:p>
    <w:p w14:paraId="68ECE98F" w14:textId="77777777" w:rsidR="00E511BC" w:rsidRPr="00A83303" w:rsidRDefault="00E511BC" w:rsidP="00E511BC">
      <w:pPr>
        <w:spacing w:line="240" w:lineRule="auto"/>
        <w:jc w:val="left"/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</w:pPr>
      <w:r w:rsidRPr="00A83303"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  <w:t xml:space="preserve"> P(r)= 4251.44</w:t>
      </w:r>
    </w:p>
    <w:p w14:paraId="63C9019E" w14:textId="77777777" w:rsidR="00E511BC" w:rsidRPr="00A83303" w:rsidRDefault="00E511BC" w:rsidP="00E511BC">
      <w:pPr>
        <w:spacing w:line="240" w:lineRule="auto"/>
        <w:jc w:val="left"/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</w:pPr>
      <w:r w:rsidRPr="00A83303"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  <w:t xml:space="preserve"> КОЭФФИЦИЕНТ </w:t>
      </w:r>
      <w:proofErr w:type="gramStart"/>
      <w:r w:rsidRPr="00A83303"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  <w:t>A(</w:t>
      </w:r>
      <w:proofErr w:type="gramEnd"/>
      <w:r w:rsidRPr="00A83303"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  <w:t>23)= 0.8</w:t>
      </w:r>
    </w:p>
    <w:p w14:paraId="314FEF1A" w14:textId="77777777" w:rsidR="00E511BC" w:rsidRPr="00A83303" w:rsidRDefault="00E511BC" w:rsidP="00E511BC">
      <w:pPr>
        <w:spacing w:line="240" w:lineRule="auto"/>
        <w:jc w:val="left"/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</w:pPr>
      <w:r w:rsidRPr="00A83303"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  <w:t xml:space="preserve"> БАЗОВЫЙ РАСЧЕТНЫЙ РЕСУРС, [МИЛ.ОБОРОТОВ </w:t>
      </w:r>
      <w:proofErr w:type="gramStart"/>
      <w:r w:rsidRPr="00A83303"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  <w:t>L(</w:t>
      </w:r>
      <w:proofErr w:type="gramEnd"/>
      <w:r w:rsidRPr="00A83303"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  <w:t>10)=170.675</w:t>
      </w:r>
    </w:p>
    <w:p w14:paraId="62949714" w14:textId="77777777" w:rsidR="00E511BC" w:rsidRPr="00A83303" w:rsidRDefault="00E511BC" w:rsidP="00E511BC">
      <w:pPr>
        <w:spacing w:line="240" w:lineRule="auto"/>
        <w:jc w:val="left"/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</w:pPr>
      <w:r w:rsidRPr="00A83303"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  <w:t xml:space="preserve"> ТРЕБУЕМЫЙ РЕСУРС, [МИЛ.ОБОРОТОВ]   L(T)=69.6534</w:t>
      </w:r>
    </w:p>
    <w:p w14:paraId="7974C3E9" w14:textId="77777777" w:rsidR="00E511BC" w:rsidRPr="00313C01" w:rsidRDefault="00E511BC" w:rsidP="00E511BC">
      <w:pPr>
        <w:spacing w:line="240" w:lineRule="auto"/>
        <w:jc w:val="left"/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</w:pPr>
      <w:r w:rsidRPr="00A83303"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  <w:t xml:space="preserve"> РАСЧЕТНЫЙ РЕСУРС ПОДШИПНИКОВ В КИЛОМЕТРАХ </w:t>
      </w:r>
      <w:proofErr w:type="gramStart"/>
      <w:r w:rsidRPr="00A83303"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  <w:t>ПРОБЕГА  L</w:t>
      </w:r>
      <w:proofErr w:type="gramEnd"/>
      <w:r w:rsidRPr="00A83303"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  <w:t>(s)=612588</w:t>
      </w:r>
    </w:p>
    <w:p w14:paraId="1ED8EF43" w14:textId="281A079E" w:rsidR="00E511BC" w:rsidRDefault="00E511BC">
      <w:pPr>
        <w:spacing w:after="160" w:line="240" w:lineRule="auto"/>
        <w:ind w:firstLine="737"/>
        <w:jc w:val="left"/>
        <w:rPr>
          <w:szCs w:val="28"/>
        </w:rPr>
      </w:pPr>
      <w:r>
        <w:rPr>
          <w:szCs w:val="28"/>
        </w:rPr>
        <w:br w:type="page"/>
      </w:r>
    </w:p>
    <w:p w14:paraId="101D3A69" w14:textId="2D4A4759" w:rsidR="00E511BC" w:rsidRPr="00E511BC" w:rsidRDefault="00E511BC" w:rsidP="003E3F16">
      <w:pPr>
        <w:pStyle w:val="af9"/>
      </w:pPr>
      <w:bookmarkStart w:id="62" w:name="_Toc233079126"/>
      <w:bookmarkStart w:id="63" w:name="_Toc233310933"/>
      <w:r w:rsidRPr="00E511BC">
        <w:lastRenderedPageBreak/>
        <w:t xml:space="preserve">ПРИЛОЖЕНИЕ </w:t>
      </w:r>
      <w:r>
        <w:t>И</w:t>
      </w:r>
      <w:bookmarkEnd w:id="62"/>
      <w:bookmarkEnd w:id="63"/>
    </w:p>
    <w:p w14:paraId="4082A674" w14:textId="6F3894C4" w:rsidR="00425B4A" w:rsidRPr="00E511BC" w:rsidRDefault="00425B4A" w:rsidP="00425B4A">
      <w:pPr>
        <w:spacing w:after="160" w:line="240" w:lineRule="auto"/>
        <w:jc w:val="center"/>
        <w:rPr>
          <w:szCs w:val="28"/>
        </w:rPr>
      </w:pPr>
      <w:r w:rsidRPr="00425B4A">
        <w:rPr>
          <w:noProof/>
          <w:szCs w:val="28"/>
        </w:rPr>
        <w:drawing>
          <wp:inline distT="0" distB="0" distL="0" distR="0" wp14:anchorId="4D1E1866" wp14:editId="0D2CC00D">
            <wp:extent cx="8687959" cy="5930955"/>
            <wp:effectExtent l="6668" t="0" r="6032" b="6033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 rot="16200000">
                      <a:off x="0" y="0"/>
                      <a:ext cx="8768077" cy="59856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25B4A" w:rsidRPr="00E511BC" w:rsidSect="004118A8">
      <w:headerReference w:type="default" r:id="rId52"/>
      <w:footerReference w:type="default" r:id="rId53"/>
      <w:pgSz w:w="11906" w:h="16838"/>
      <w:pgMar w:top="851" w:right="851" w:bottom="1361" w:left="1701" w:header="420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630A239" w14:textId="77777777" w:rsidR="00B33763" w:rsidRDefault="00B33763" w:rsidP="00F17DBB">
      <w:r>
        <w:separator/>
      </w:r>
    </w:p>
  </w:endnote>
  <w:endnote w:type="continuationSeparator" w:id="0">
    <w:p w14:paraId="5DCDD1F5" w14:textId="77777777" w:rsidR="00B33763" w:rsidRDefault="00B33763" w:rsidP="00F17DB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BECACEB" w14:textId="012C6B6E" w:rsidR="00EA3EB1" w:rsidRPr="009F7385" w:rsidRDefault="00EA3EB1" w:rsidP="009F7385">
    <w:pPr>
      <w:tabs>
        <w:tab w:val="center" w:pos="4677"/>
        <w:tab w:val="right" w:pos="9355"/>
      </w:tabs>
      <w:spacing w:line="240" w:lineRule="auto"/>
      <w:jc w:val="cen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6BB24CE" w14:textId="5E7DD8CD" w:rsidR="009841BB" w:rsidRDefault="009F7385" w:rsidP="009F7385">
    <w:pPr>
      <w:pStyle w:val="a7"/>
      <w:jc w:val="center"/>
    </w:pPr>
    <w:r>
      <w:t>202</w:t>
    </w:r>
    <w:r w:rsidR="004D54A1">
      <w:t xml:space="preserve">6 </w:t>
    </w:r>
    <w:r>
      <w:t>г.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250A4F4" w14:textId="79C93594" w:rsidR="00DA5B42" w:rsidRPr="009F7385" w:rsidRDefault="00DA5B42" w:rsidP="009F7385">
    <w:pPr>
      <w:tabs>
        <w:tab w:val="center" w:pos="4677"/>
        <w:tab w:val="right" w:pos="9355"/>
      </w:tabs>
      <w:spacing w:line="240" w:lineRule="auto"/>
      <w:jc w:val="center"/>
    </w:pPr>
    <w:r>
      <w:rPr>
        <w:noProof/>
        <w:lang w:eastAsia="ru-RU"/>
      </w:rPr>
      <mc:AlternateContent>
        <mc:Choice Requires="wpg">
          <w:drawing>
            <wp:anchor distT="0" distB="0" distL="114300" distR="114300" simplePos="0" relativeHeight="251667456" behindDoc="0" locked="0" layoutInCell="1" allowOverlap="1" wp14:anchorId="37195C3D" wp14:editId="62F4522C">
              <wp:simplePos x="0" y="0"/>
              <wp:positionH relativeFrom="page">
                <wp:posOffset>247650</wp:posOffset>
              </wp:positionH>
              <wp:positionV relativeFrom="page">
                <wp:posOffset>247650</wp:posOffset>
              </wp:positionV>
              <wp:extent cx="6998335" cy="10184130"/>
              <wp:effectExtent l="0" t="0" r="12065" b="7620"/>
              <wp:wrapNone/>
              <wp:docPr id="2032909239" name="Группа 203290923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>
                      <a:xfrm>
                        <a:off x="0" y="0"/>
                        <a:ext cx="6998335" cy="10184130"/>
                        <a:chOff x="0" y="0"/>
                        <a:chExt cx="6999290" cy="10185928"/>
                      </a:xfrm>
                    </wpg:grpSpPr>
                    <wpg:grpSp>
                      <wpg:cNvPr id="1090253904" name="Группа 7"/>
                      <wpg:cNvGrpSpPr/>
                      <wpg:grpSpPr>
                        <a:xfrm>
                          <a:off x="0" y="0"/>
                          <a:ext cx="6998020" cy="10178386"/>
                          <a:chOff x="0" y="0"/>
                          <a:chExt cx="6998020" cy="10178386"/>
                        </a:xfrm>
                      </wpg:grpSpPr>
                      <wps:wsp>
                        <wps:cNvPr id="496833233" name="Rectangle 278"/>
                        <wps:cNvSpPr>
                          <a:spLocks noChangeArrowheads="1"/>
                        </wps:cNvSpPr>
                        <wps:spPr bwMode="auto">
                          <a:xfrm>
                            <a:off x="6981" y="4886107"/>
                            <a:ext cx="443865" cy="5289043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2540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24477955" name="Text Box 284"/>
                        <wps:cNvSpPr txBox="1">
                          <a:spLocks noChangeArrowheads="1"/>
                        </wps:cNvSpPr>
                        <wps:spPr bwMode="auto">
                          <a:xfrm>
                            <a:off x="0" y="9325484"/>
                            <a:ext cx="236855" cy="85290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6C077CF2" w14:textId="77777777" w:rsidR="00DA5B42" w:rsidRPr="00065A85" w:rsidRDefault="00DA5B42" w:rsidP="003D524B">
                              <w:pPr>
                                <w:pStyle w:val="a9"/>
                                <w:rPr>
                                  <w:rFonts w:ascii="Arial" w:hAnsi="Arial" w:cs="Arial"/>
                                </w:rPr>
                              </w:pPr>
                              <w:r w:rsidRPr="00773A44">
                                <w:t>Инв. № подл</w:t>
                              </w:r>
                              <w:r w:rsidRPr="00065A85">
                                <w:rPr>
                                  <w:rFonts w:ascii="Arial" w:hAnsi="Arial" w:cs="Arial"/>
                                </w:rPr>
                                <w:t>.</w:t>
                              </w:r>
                            </w:p>
                          </w:txbxContent>
                        </wps:txbx>
                        <wps:bodyPr rot="0" vert="vert270" wrap="square" lIns="0" tIns="0" rIns="0" bIns="0" anchor="ctr" anchorCtr="0" upright="1">
                          <a:noAutofit/>
                        </wps:bodyPr>
                      </wps:wsp>
                      <wps:wsp>
                        <wps:cNvPr id="115898483" name="Text Box 285"/>
                        <wps:cNvSpPr txBox="1">
                          <a:spLocks noChangeArrowheads="1"/>
                        </wps:cNvSpPr>
                        <wps:spPr bwMode="auto">
                          <a:xfrm>
                            <a:off x="237326" y="9325484"/>
                            <a:ext cx="209857" cy="85283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sdt>
                              <w:sdtPr>
                                <w:rPr>
                                  <w:lang w:val="en-US"/>
                                </w:rPr>
                                <w:alias w:val="Ключевые слова"/>
                                <w:tag w:val=""/>
                                <w:id w:val="-324973879"/>
                                <w:showingPlcHdr/>
                                <w:dataBinding w:prefixMappings="xmlns:ns0='http://purl.org/dc/elements/1.1/' xmlns:ns1='http://schemas.openxmlformats.org/package/2006/metadata/core-properties' " w:xpath="/ns1:coreProperties[1]/ns1:keywords[1]" w:storeItemID="{6C3C8BC8-F283-45AE-878A-BAB7291924A1}"/>
                                <w:text/>
                              </w:sdtPr>
                              <w:sdtContent>
                                <w:p w14:paraId="2C4B86A8" w14:textId="77777777" w:rsidR="00DA5B42" w:rsidRPr="008D7C27" w:rsidRDefault="00DA5B42" w:rsidP="0048208B">
                                  <w:pPr>
                                    <w:pStyle w:val="a9"/>
                                    <w:rPr>
                                      <w:lang w:val="en-US"/>
                                    </w:rPr>
                                  </w:pPr>
                                  <w:r>
                                    <w:rPr>
                                      <w:lang w:val="en-US"/>
                                    </w:rPr>
                                    <w:t xml:space="preserve">     </w:t>
                                  </w:r>
                                </w:p>
                              </w:sdtContent>
                            </w:sdt>
                          </w:txbxContent>
                        </wps:txbx>
                        <wps:bodyPr rot="0" vert="vert270" wrap="square" lIns="0" tIns="0" rIns="0" bIns="0" anchor="ctr" anchorCtr="0" upright="1">
                          <a:noAutofit/>
                        </wps:bodyPr>
                      </wps:wsp>
                      <wps:wsp>
                        <wps:cNvPr id="1830465738" name="Text Box 286"/>
                        <wps:cNvSpPr txBox="1">
                          <a:spLocks noChangeArrowheads="1"/>
                        </wps:cNvSpPr>
                        <wps:spPr bwMode="auto">
                          <a:xfrm>
                            <a:off x="0" y="8034156"/>
                            <a:ext cx="237457" cy="127908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6879A775" w14:textId="77777777" w:rsidR="00DA5B42" w:rsidRPr="00773A44" w:rsidRDefault="00DA5B42" w:rsidP="003D524B">
                              <w:pPr>
                                <w:pStyle w:val="a9"/>
                              </w:pPr>
                              <w:r>
                                <w:t>Подп. и дата</w:t>
                              </w:r>
                            </w:p>
                          </w:txbxContent>
                        </wps:txbx>
                        <wps:bodyPr rot="0" vert="vert270" wrap="square" lIns="0" tIns="0" rIns="0" bIns="0" anchor="ctr" anchorCtr="0" upright="1">
                          <a:noAutofit/>
                        </wps:bodyPr>
                      </wps:wsp>
                      <wps:wsp>
                        <wps:cNvPr id="1413464146" name="Text Box 287"/>
                        <wps:cNvSpPr txBox="1">
                          <a:spLocks noChangeArrowheads="1"/>
                        </wps:cNvSpPr>
                        <wps:spPr bwMode="auto">
                          <a:xfrm>
                            <a:off x="237326" y="8034156"/>
                            <a:ext cx="217131" cy="59051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E1A17D6" w14:textId="77777777" w:rsidR="00DA5B42" w:rsidRPr="008D7C27" w:rsidRDefault="00DA5B42" w:rsidP="0048208B">
                              <w:pPr>
                                <w:pStyle w:val="aa"/>
                                <w:rPr>
                                  <w:lang w:val="en-US"/>
                                </w:rPr>
                              </w:pPr>
                            </w:p>
                          </w:txbxContent>
                        </wps:txbx>
                        <wps:bodyPr rot="0" vert="vert270" wrap="square" lIns="0" tIns="36000" rIns="0" bIns="0" anchor="ctr" anchorCtr="0" upright="1">
                          <a:noAutofit/>
                        </wps:bodyPr>
                      </wps:wsp>
                      <wps:wsp>
                        <wps:cNvPr id="402301011" name="Text Box 288"/>
                        <wps:cNvSpPr txBox="1">
                          <a:spLocks noChangeArrowheads="1"/>
                        </wps:cNvSpPr>
                        <wps:spPr bwMode="auto">
                          <a:xfrm>
                            <a:off x="0" y="7126736"/>
                            <a:ext cx="237457" cy="91353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6A112888" w14:textId="77777777" w:rsidR="00DA5B42" w:rsidRPr="00773A44" w:rsidRDefault="00DA5B42" w:rsidP="003D524B">
                              <w:pPr>
                                <w:pStyle w:val="a9"/>
                              </w:pPr>
                              <w:proofErr w:type="spellStart"/>
                              <w:r w:rsidRPr="00773A44">
                                <w:t>Взам</w:t>
                              </w:r>
                              <w:proofErr w:type="spellEnd"/>
                              <w:r w:rsidRPr="00773A44">
                                <w:t>. инв. №</w:t>
                              </w:r>
                            </w:p>
                          </w:txbxContent>
                        </wps:txbx>
                        <wps:bodyPr rot="0" vert="vert270" wrap="square" lIns="0" tIns="0" rIns="0" bIns="0" anchor="ctr" anchorCtr="0" upright="1">
                          <a:noAutofit/>
                        </wps:bodyPr>
                      </wps:wsp>
                      <wps:wsp>
                        <wps:cNvPr id="932894793" name="Text Box 289"/>
                        <wps:cNvSpPr txBox="1">
                          <a:spLocks noChangeArrowheads="1"/>
                        </wps:cNvSpPr>
                        <wps:spPr bwMode="auto">
                          <a:xfrm>
                            <a:off x="237326" y="7126736"/>
                            <a:ext cx="217464" cy="9132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F4CE7A9" w14:textId="77777777" w:rsidR="00DA5B42" w:rsidRPr="00065A85" w:rsidRDefault="00DA5B42" w:rsidP="0048208B">
                              <w:pPr>
                                <w:pStyle w:val="a9"/>
                              </w:pPr>
                            </w:p>
                          </w:txbxContent>
                        </wps:txbx>
                        <wps:bodyPr rot="0" vert="vert270" wrap="square" lIns="0" tIns="0" rIns="0" bIns="0" anchor="ctr" anchorCtr="0" upright="1">
                          <a:noAutofit/>
                        </wps:bodyPr>
                      </wps:wsp>
                      <wps:wsp>
                        <wps:cNvPr id="1372932843" name="Text Box 292"/>
                        <wps:cNvSpPr txBox="1">
                          <a:spLocks noChangeArrowheads="1"/>
                        </wps:cNvSpPr>
                        <wps:spPr bwMode="auto">
                          <a:xfrm>
                            <a:off x="0" y="4886107"/>
                            <a:ext cx="237448" cy="132887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34601AB5" w14:textId="77777777" w:rsidR="00DA5B42" w:rsidRPr="00773A44" w:rsidRDefault="00DA5B42" w:rsidP="003D524B">
                              <w:pPr>
                                <w:pStyle w:val="a9"/>
                              </w:pPr>
                              <w:r w:rsidRPr="00773A44">
                                <w:t>Подп.</w:t>
                              </w:r>
                              <w:r>
                                <w:t xml:space="preserve"> и</w:t>
                              </w:r>
                              <w:r w:rsidRPr="00773A44">
                                <w:t xml:space="preserve"> дата</w:t>
                              </w:r>
                            </w:p>
                          </w:txbxContent>
                        </wps:txbx>
                        <wps:bodyPr rot="0" vert="vert270" wrap="square" lIns="0" tIns="0" rIns="0" bIns="0" anchor="ctr" anchorCtr="0" upright="1">
                          <a:noAutofit/>
                        </wps:bodyPr>
                      </wps:wsp>
                      <wps:wsp>
                        <wps:cNvPr id="95940133" name="Text Box 293"/>
                        <wps:cNvSpPr txBox="1">
                          <a:spLocks noChangeArrowheads="1"/>
                        </wps:cNvSpPr>
                        <wps:spPr bwMode="auto">
                          <a:xfrm>
                            <a:off x="237326" y="4893088"/>
                            <a:ext cx="217464" cy="131999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65ED6333" w14:textId="77777777" w:rsidR="00DA5B42" w:rsidRPr="00065A85" w:rsidRDefault="00DA5B42" w:rsidP="0048208B">
                              <w:pPr>
                                <w:pStyle w:val="a9"/>
                              </w:pPr>
                            </w:p>
                          </w:txbxContent>
                        </wps:txbx>
                        <wps:bodyPr rot="0" vert="vert270" wrap="square" lIns="0" tIns="0" rIns="0" bIns="0" anchor="ctr" anchorCtr="0" upright="1">
                          <a:noAutofit/>
                        </wps:bodyPr>
                      </wps:wsp>
                      <wps:wsp>
                        <wps:cNvPr id="109858030" name="Text Box 290"/>
                        <wps:cNvSpPr txBox="1">
                          <a:spLocks noChangeArrowheads="1"/>
                        </wps:cNvSpPr>
                        <wps:spPr bwMode="auto">
                          <a:xfrm>
                            <a:off x="0" y="6219317"/>
                            <a:ext cx="237457" cy="91418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F038660" w14:textId="77777777" w:rsidR="00DA5B42" w:rsidRPr="00773A44" w:rsidRDefault="00DA5B42" w:rsidP="003D524B">
                              <w:pPr>
                                <w:pStyle w:val="a9"/>
                              </w:pPr>
                              <w:r w:rsidRPr="007F72E4">
                                <w:t>Ин</w:t>
                              </w:r>
                              <w:r>
                                <w:t xml:space="preserve">в. № </w:t>
                              </w:r>
                              <w:proofErr w:type="spellStart"/>
                              <w:r w:rsidRPr="00773A44">
                                <w:t>дубл</w:t>
                              </w:r>
                              <w:proofErr w:type="spellEnd"/>
                              <w:r w:rsidRPr="00773A44">
                                <w:t>.</w:t>
                              </w:r>
                            </w:p>
                          </w:txbxContent>
                        </wps:txbx>
                        <wps:bodyPr rot="0" vert="vert270" wrap="square" lIns="0" tIns="0" rIns="0" bIns="0" anchor="ctr" anchorCtr="0" upright="1">
                          <a:noAutofit/>
                        </wps:bodyPr>
                      </wps:wsp>
                      <wps:wsp>
                        <wps:cNvPr id="801385359" name="Text Box 291"/>
                        <wps:cNvSpPr txBox="1">
                          <a:spLocks noChangeArrowheads="1"/>
                        </wps:cNvSpPr>
                        <wps:spPr bwMode="auto">
                          <a:xfrm>
                            <a:off x="229269" y="6219683"/>
                            <a:ext cx="217464" cy="9138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546EB77" w14:textId="77777777" w:rsidR="00DA5B42" w:rsidRPr="00065A85" w:rsidRDefault="00DA5B42" w:rsidP="0048208B">
                              <w:pPr>
                                <w:pStyle w:val="a9"/>
                              </w:pPr>
                            </w:p>
                          </w:txbxContent>
                        </wps:txbx>
                        <wps:bodyPr rot="0" vert="vert270" wrap="square" lIns="0" tIns="0" rIns="0" bIns="0" anchor="ctr" anchorCtr="0" upright="1">
                          <a:noAutofit/>
                        </wps:bodyPr>
                      </wps:wsp>
                      <wps:wsp>
                        <wps:cNvPr id="411751552" name="Text Box 305"/>
                        <wps:cNvSpPr txBox="1">
                          <a:spLocks noChangeArrowheads="1"/>
                        </wps:cNvSpPr>
                        <wps:spPr bwMode="auto">
                          <a:xfrm>
                            <a:off x="446730" y="9974639"/>
                            <a:ext cx="306392" cy="19453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CC3FEDC" w14:textId="77777777" w:rsidR="00DA5B42" w:rsidRPr="00065A85" w:rsidRDefault="00DA5B42" w:rsidP="006D6324">
                              <w:pPr>
                                <w:pStyle w:val="a9"/>
                                <w:rPr>
                                  <w:rFonts w:ascii="Arial" w:hAnsi="Arial" w:cs="Arial"/>
                                  <w:sz w:val="16"/>
                                </w:rPr>
                              </w:pPr>
                              <w:r w:rsidRPr="00C43A82">
                                <w:t>Изм</w:t>
                              </w:r>
                              <w:r w:rsidRPr="00065A85">
                                <w:rPr>
                                  <w:rFonts w:ascii="Arial" w:hAnsi="Arial" w:cs="Arial"/>
                                  <w:sz w:val="16"/>
                                </w:rPr>
                                <w:t>.</w:t>
                              </w:r>
                            </w:p>
                          </w:txbxContent>
                        </wps:txbx>
                        <wps:bodyPr rot="0" vert="horz" wrap="square" lIns="0" tIns="0" rIns="0" bIns="0" anchor="ctr" anchorCtr="0" upright="1">
                          <a:noAutofit/>
                        </wps:bodyPr>
                      </wps:wsp>
                      <wps:wsp>
                        <wps:cNvPr id="1758261536" name="Text Box 308"/>
                        <wps:cNvSpPr txBox="1">
                          <a:spLocks noChangeArrowheads="1"/>
                        </wps:cNvSpPr>
                        <wps:spPr bwMode="auto">
                          <a:xfrm>
                            <a:off x="698016" y="9974639"/>
                            <a:ext cx="370903" cy="1940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6151476" w14:textId="77777777" w:rsidR="00DA5B42" w:rsidRPr="0028312C" w:rsidRDefault="00DA5B42" w:rsidP="006D6324">
                              <w:pPr>
                                <w:pStyle w:val="a9"/>
                              </w:pPr>
                              <w:r>
                                <w:t>Лист</w:t>
                              </w:r>
                            </w:p>
                          </w:txbxContent>
                        </wps:txbx>
                        <wps:bodyPr rot="0" vert="horz" wrap="square" lIns="0" tIns="0" rIns="0" bIns="0" anchor="ctr" anchorCtr="0" upright="1">
                          <a:noAutofit/>
                        </wps:bodyPr>
                      </wps:wsp>
                      <wps:wsp>
                        <wps:cNvPr id="437442704" name="Text Box 311"/>
                        <wps:cNvSpPr txBox="1">
                          <a:spLocks noChangeArrowheads="1"/>
                        </wps:cNvSpPr>
                        <wps:spPr bwMode="auto">
                          <a:xfrm>
                            <a:off x="1074944" y="9974639"/>
                            <a:ext cx="852652" cy="19264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1BEEB34" w14:textId="77777777" w:rsidR="00DA5B42" w:rsidRPr="00C43A82" w:rsidRDefault="00DA5B42" w:rsidP="003D524B">
                              <w:pPr>
                                <w:pStyle w:val="a9"/>
                              </w:pPr>
                              <w:r w:rsidRPr="00C43A82">
                                <w:t>№ докум.</w:t>
                              </w:r>
                            </w:p>
                          </w:txbxContent>
                        </wps:txbx>
                        <wps:bodyPr rot="0" vert="horz" wrap="square" lIns="0" tIns="0" rIns="0" bIns="0" anchor="ctr" anchorCtr="0" upright="1">
                          <a:noAutofit/>
                        </wps:bodyPr>
                      </wps:wsp>
                      <wps:wsp>
                        <wps:cNvPr id="1123257494" name="Text Box 314"/>
                        <wps:cNvSpPr txBox="1">
                          <a:spLocks noChangeArrowheads="1"/>
                        </wps:cNvSpPr>
                        <wps:spPr bwMode="auto">
                          <a:xfrm>
                            <a:off x="1926523" y="9974639"/>
                            <a:ext cx="555526" cy="19453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3451F8F1" w14:textId="77777777" w:rsidR="00DA5B42" w:rsidRPr="00C43A82" w:rsidRDefault="00DA5B42" w:rsidP="003D524B">
                              <w:pPr>
                                <w:pStyle w:val="a9"/>
                              </w:pPr>
                              <w:r w:rsidRPr="00C43A82">
                                <w:t>Подп.</w:t>
                              </w:r>
                            </w:p>
                          </w:txbxContent>
                        </wps:txbx>
                        <wps:bodyPr rot="0" vert="horz" wrap="square" lIns="0" tIns="0" rIns="0" bIns="0" anchor="ctr" anchorCtr="0" upright="1">
                          <a:noAutofit/>
                        </wps:bodyPr>
                      </wps:wsp>
                      <wps:wsp>
                        <wps:cNvPr id="856444390" name="Text Box 317"/>
                        <wps:cNvSpPr txBox="1">
                          <a:spLocks noChangeArrowheads="1"/>
                        </wps:cNvSpPr>
                        <wps:spPr bwMode="auto">
                          <a:xfrm>
                            <a:off x="2477955" y="9960678"/>
                            <a:ext cx="370903" cy="2037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7C8013A" w14:textId="77777777" w:rsidR="00DA5B42" w:rsidRPr="00C43A82" w:rsidRDefault="00DA5B42" w:rsidP="00F37427">
                              <w:pPr>
                                <w:pStyle w:val="a9"/>
                              </w:pPr>
                              <w:r w:rsidRPr="00C43A82">
                                <w:t>Дата</w:t>
                              </w:r>
                            </w:p>
                          </w:txbxContent>
                        </wps:txbx>
                        <wps:bodyPr rot="0" vert="horz" wrap="square" lIns="0" tIns="0" rIns="0" bIns="0" anchor="ctr" anchorCtr="0" upright="1">
                          <a:noAutofit/>
                        </wps:bodyPr>
                      </wps:wsp>
                      <wps:wsp>
                        <wps:cNvPr id="1263849507" name="Text Box 320"/>
                        <wps:cNvSpPr txBox="1">
                          <a:spLocks noChangeArrowheads="1"/>
                        </wps:cNvSpPr>
                        <wps:spPr bwMode="auto">
                          <a:xfrm>
                            <a:off x="2861863" y="9618651"/>
                            <a:ext cx="3763978" cy="55937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sdt>
                              <w:sdtPr>
                                <w:alias w:val="Тема"/>
                                <w:tag w:val=""/>
                                <w:id w:val="-1110977079"/>
  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  <w:text/>
                              </w:sdtPr>
                              <w:sdtContent>
                                <w:p w14:paraId="7930723A" w14:textId="10097170" w:rsidR="00DA5B42" w:rsidRPr="0028312C" w:rsidRDefault="00DA5B42" w:rsidP="003D524B">
                                  <w:pPr>
                                    <w:pStyle w:val="ae"/>
                                  </w:pPr>
                                  <w:r>
                                    <w:t>КПСМ09.202</w:t>
                                  </w:r>
                                  <w:r w:rsidR="004D54A1">
                                    <w:t>6</w:t>
                                  </w:r>
                                  <w:r w:rsidR="00B023C8">
                                    <w:t>03</w:t>
                                  </w:r>
                                  <w:r>
                                    <w:t>.000 ПЗ</w:t>
                                  </w:r>
                                </w:p>
                              </w:sdtContent>
                            </w:sdt>
                          </w:txbxContent>
                        </wps:txbx>
                        <wps:bodyPr rot="0" vert="horz" wrap="square" lIns="0" tIns="0" rIns="0" bIns="0" anchor="ctr" anchorCtr="0" upright="1">
                          <a:noAutofit/>
                        </wps:bodyPr>
                      </wps:wsp>
                      <wps:wsp>
                        <wps:cNvPr id="200273238" name="Rectangle 277"/>
                        <wps:cNvSpPr>
                          <a:spLocks noChangeArrowheads="1"/>
                        </wps:cNvSpPr>
                        <wps:spPr bwMode="auto">
                          <a:xfrm>
                            <a:off x="453710" y="0"/>
                            <a:ext cx="6544310" cy="10175875"/>
                          </a:xfrm>
                          <a:prstGeom prst="rect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29923728" name="Text Box 321"/>
                        <wps:cNvSpPr txBox="1">
                          <a:spLocks noChangeArrowheads="1"/>
                        </wps:cNvSpPr>
                        <wps:spPr bwMode="auto">
                          <a:xfrm>
                            <a:off x="6624165" y="9625631"/>
                            <a:ext cx="370774" cy="20749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29B1AAC" w14:textId="77777777" w:rsidR="00DA5B42" w:rsidRPr="00773A44" w:rsidRDefault="00DA5B42" w:rsidP="006D6324">
                              <w:pPr>
                                <w:pStyle w:val="a9"/>
                              </w:pPr>
                              <w:r>
                                <w:t>Лист</w:t>
                              </w:r>
                            </w:p>
                          </w:txbxContent>
                        </wps:txbx>
                        <wps:bodyPr rot="0" vert="horz" wrap="square" lIns="0" tIns="0" rIns="0" bIns="0" anchor="ctr" anchorCtr="0" upright="1">
                          <a:noAutofit/>
                        </wps:bodyPr>
                      </wps:wsp>
                      <wps:wsp>
                        <wps:cNvPr id="1330505451" name="Text Box 322"/>
                        <wps:cNvSpPr txBox="1">
                          <a:spLocks noChangeArrowheads="1"/>
                        </wps:cNvSpPr>
                        <wps:spPr bwMode="auto">
                          <a:xfrm>
                            <a:off x="6624165" y="9855976"/>
                            <a:ext cx="370903" cy="29269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35B1F37" w14:textId="77777777" w:rsidR="00DA5B42" w:rsidRPr="00C43A82" w:rsidRDefault="00DA5B42" w:rsidP="006D6324">
                              <w:pPr>
                                <w:pStyle w:val="a9"/>
                              </w:pPr>
                              <w:r>
                                <w:rPr>
                                  <w:noProof/>
                                  <w:szCs w:val="20"/>
                                </w:rPr>
                                <w:fldChar w:fldCharType="begin"/>
                              </w:r>
                              <w:r>
                                <w:rPr>
                                  <w:noProof/>
                                  <w:szCs w:val="20"/>
                                </w:rPr>
                                <w:instrText xml:space="preserve"> PAGE  \* MERGEFORMAT </w:instrText>
                              </w:r>
                              <w:r>
                                <w:rPr>
                                  <w:noProof/>
                                  <w:szCs w:val="20"/>
                                </w:rPr>
                                <w:fldChar w:fldCharType="separate"/>
                              </w:r>
                              <w:r>
                                <w:rPr>
                                  <w:noProof/>
                                  <w:szCs w:val="20"/>
                                </w:rPr>
                                <w:t>21</w:t>
                              </w:r>
                              <w:r>
                                <w:rPr>
                                  <w:noProof/>
                                  <w:szCs w:val="20"/>
                                </w:rPr>
                                <w:fldChar w:fldCharType="end"/>
                              </w:r>
                            </w:p>
                          </w:txbxContent>
                        </wps:txbx>
                        <wps:bodyPr rot="0" vert="horz" wrap="square" lIns="0" tIns="0" rIns="0" bIns="0" anchor="ctr" anchorCtr="0" upright="1">
                          <a:noAutofit/>
                        </wps:bodyPr>
                      </wps:wsp>
                    </wpg:grpSp>
                    <wpg:grpSp>
                      <wpg:cNvPr id="765961030" name="Группа 8"/>
                      <wpg:cNvGrpSpPr/>
                      <wpg:grpSpPr>
                        <a:xfrm>
                          <a:off x="13961" y="4886107"/>
                          <a:ext cx="6985329" cy="5299821"/>
                          <a:chOff x="0" y="0"/>
                          <a:chExt cx="6985329" cy="5299821"/>
                        </a:xfrm>
                      </wpg:grpSpPr>
                      <wps:wsp>
                        <wps:cNvPr id="1724783919" name="Line 279"/>
                        <wps:cNvCnPr>
                          <a:cxnSpLocks noChangeShapeType="1"/>
                        </wps:cNvCnPr>
                        <wps:spPr bwMode="auto">
                          <a:xfrm>
                            <a:off x="223365" y="0"/>
                            <a:ext cx="0" cy="5299821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501042521" name="Line 280"/>
                        <wps:cNvCnPr>
                          <a:cxnSpLocks noChangeShapeType="1"/>
                        </wps:cNvCnPr>
                        <wps:spPr bwMode="auto">
                          <a:xfrm>
                            <a:off x="0" y="4432397"/>
                            <a:ext cx="444812" cy="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300207462" name="Line 281"/>
                        <wps:cNvCnPr>
                          <a:cxnSpLocks noChangeShapeType="1"/>
                        </wps:cNvCnPr>
                        <wps:spPr bwMode="auto">
                          <a:xfrm>
                            <a:off x="0" y="3148049"/>
                            <a:ext cx="444812" cy="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213150569" name="Line 282"/>
                        <wps:cNvCnPr>
                          <a:cxnSpLocks noChangeShapeType="1"/>
                        </wps:cNvCnPr>
                        <wps:spPr bwMode="auto">
                          <a:xfrm>
                            <a:off x="0" y="2233649"/>
                            <a:ext cx="444812" cy="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883052771" name="Line 283"/>
                        <wps:cNvCnPr>
                          <a:cxnSpLocks noChangeShapeType="1"/>
                        </wps:cNvCnPr>
                        <wps:spPr bwMode="auto">
                          <a:xfrm>
                            <a:off x="0" y="1319249"/>
                            <a:ext cx="444812" cy="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134785425" name="Line 296"/>
                        <wps:cNvCnPr>
                          <a:cxnSpLocks noChangeShapeType="1"/>
                        </wps:cNvCnPr>
                        <wps:spPr bwMode="auto">
                          <a:xfrm>
                            <a:off x="698015" y="4739524"/>
                            <a:ext cx="0" cy="548179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771403733" name="Line 297"/>
                        <wps:cNvCnPr>
                          <a:cxnSpLocks noChangeShapeType="1"/>
                        </wps:cNvCnPr>
                        <wps:spPr bwMode="auto">
                          <a:xfrm>
                            <a:off x="1067963" y="4739524"/>
                            <a:ext cx="0" cy="548179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01701310" name="Line 298"/>
                        <wps:cNvCnPr>
                          <a:cxnSpLocks noChangeShapeType="1"/>
                        </wps:cNvCnPr>
                        <wps:spPr bwMode="auto">
                          <a:xfrm>
                            <a:off x="1919542" y="4739524"/>
                            <a:ext cx="0" cy="548179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904129692" name="Line 299"/>
                        <wps:cNvCnPr>
                          <a:cxnSpLocks noChangeShapeType="1"/>
                        </wps:cNvCnPr>
                        <wps:spPr bwMode="auto">
                          <a:xfrm>
                            <a:off x="2477954" y="4739524"/>
                            <a:ext cx="0" cy="548179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895226715" name="Line 300"/>
                        <wps:cNvCnPr>
                          <a:cxnSpLocks noChangeShapeType="1"/>
                        </wps:cNvCnPr>
                        <wps:spPr bwMode="auto">
                          <a:xfrm>
                            <a:off x="2847902" y="4739524"/>
                            <a:ext cx="0" cy="548179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732289216" name="Line 301"/>
                        <wps:cNvCnPr>
                          <a:cxnSpLocks noChangeShapeType="1"/>
                        </wps:cNvCnPr>
                        <wps:spPr bwMode="auto">
                          <a:xfrm>
                            <a:off x="439749" y="4914028"/>
                            <a:ext cx="2410489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198331067" name="Line 302"/>
                        <wps:cNvCnPr>
                          <a:cxnSpLocks noChangeShapeType="1"/>
                        </wps:cNvCnPr>
                        <wps:spPr bwMode="auto">
                          <a:xfrm>
                            <a:off x="439749" y="5074571"/>
                            <a:ext cx="2410489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511405575" name="Line 318"/>
                        <wps:cNvCnPr>
                          <a:cxnSpLocks noChangeShapeType="1"/>
                        </wps:cNvCnPr>
                        <wps:spPr bwMode="auto">
                          <a:xfrm>
                            <a:off x="6610204" y="4739524"/>
                            <a:ext cx="0" cy="548179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299147899" name="Line 319"/>
                        <wps:cNvCnPr>
                          <a:cxnSpLocks noChangeShapeType="1"/>
                        </wps:cNvCnPr>
                        <wps:spPr bwMode="auto">
                          <a:xfrm>
                            <a:off x="6610204" y="4934968"/>
                            <a:ext cx="370840" cy="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879383716" name="Line 294"/>
                        <wps:cNvCnPr>
                          <a:cxnSpLocks noChangeShapeType="1"/>
                        </wps:cNvCnPr>
                        <wps:spPr bwMode="auto">
                          <a:xfrm flipH="1">
                            <a:off x="439749" y="4732544"/>
                            <a:ext cx="6545580" cy="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wpg:grpSp>
                  </wpg:wg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w14:anchorId="37195C3D" id="Группа 2032909239" o:spid="_x0000_s1026" style="position:absolute;left:0;text-align:left;margin-left:19.5pt;margin-top:19.5pt;width:551.05pt;height:801.9pt;z-index:251667456;mso-position-horizontal-relative:page;mso-position-vertical-relative:page;mso-width-relative:margin;mso-height-relative:margin" coordsize="69992,10185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">
              <v:group id="Группа 7" o:spid="_x0000_s1027" style="position:absolute;width:69980;height:101783" coordsize="69980,10178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">
                <v:rect id="Rectangle 278" o:spid="_x0000_s1028" style="position:absolute;left:69;top:48861;width:4439;height:5289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" strokeweight="2pt"/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 Box 284" o:spid="_x0000_s1029" type="#_x0000_t202" style="position:absolute;top:93254;width:2368;height:852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" filled="f" stroked="f">
                  <v:textbox style="layout-flow:vertical;mso-layout-flow-alt:bottom-to-top" inset="0,0,0,0">
                    <w:txbxContent>
                      <w:p w14:paraId="6C077CF2" w14:textId="77777777" w:rsidR="00DA5B42" w:rsidRPr="00065A85" w:rsidRDefault="00DA5B42" w:rsidP="003D524B">
                        <w:pPr>
                          <w:pStyle w:val="a9"/>
                          <w:rPr>
                            <w:rFonts w:ascii="Arial" w:hAnsi="Arial" w:cs="Arial"/>
                          </w:rPr>
                        </w:pPr>
                        <w:r w:rsidRPr="00773A44">
                          <w:t>Инв. № подл</w:t>
                        </w:r>
                        <w:r w:rsidRPr="00065A85">
                          <w:rPr>
                            <w:rFonts w:ascii="Arial" w:hAnsi="Arial" w:cs="Arial"/>
                          </w:rPr>
                          <w:t>.</w:t>
                        </w:r>
                      </w:p>
                    </w:txbxContent>
                  </v:textbox>
                </v:shape>
                <v:shape id="Text Box 285" o:spid="_x0000_s1030" type="#_x0000_t202" style="position:absolute;left:2373;top:93254;width:2098;height:852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" filled="f" stroked="f">
                  <v:textbox style="layout-flow:vertical;mso-layout-flow-alt:bottom-to-top" inset="0,0,0,0">
                    <w:txbxContent>
                      <w:sdt>
                        <w:sdtPr>
                          <w:rPr>
                            <w:lang w:val="en-US"/>
                          </w:rPr>
                          <w:alias w:val="Ключевые слова"/>
                          <w:tag w:val=""/>
                          <w:id w:val="-324973879"/>
                          <w:showingPlcHdr/>
                          <w:dataBinding w:prefixMappings="xmlns:ns0='http://purl.org/dc/elements/1.1/' xmlns:ns1='http://schemas.openxmlformats.org/package/2006/metadata/core-properties' " w:xpath="/ns1:coreProperties[1]/ns1:keywords[1]" w:storeItemID="{6C3C8BC8-F283-45AE-878A-BAB7291924A1}"/>
                          <w:text/>
                        </w:sdtPr>
                        <w:sdtContent>
                          <w:p w14:paraId="2C4B86A8" w14:textId="77777777" w:rsidR="00DA5B42" w:rsidRPr="008D7C27" w:rsidRDefault="00DA5B42" w:rsidP="0048208B">
                            <w:pPr>
                              <w:pStyle w:val="a9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 xml:space="preserve">     </w:t>
                            </w:r>
                          </w:p>
                        </w:sdtContent>
                      </w:sdt>
                    </w:txbxContent>
                  </v:textbox>
                </v:shape>
                <v:shape id="Text Box 286" o:spid="_x0000_s1031" type="#_x0000_t202" style="position:absolute;top:80341;width:2374;height:1279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" filled="f" stroked="f">
                  <v:textbox style="layout-flow:vertical;mso-layout-flow-alt:bottom-to-top" inset="0,0,0,0">
                    <w:txbxContent>
                      <w:p w14:paraId="6879A775" w14:textId="77777777" w:rsidR="00DA5B42" w:rsidRPr="00773A44" w:rsidRDefault="00DA5B42" w:rsidP="003D524B">
                        <w:pPr>
                          <w:pStyle w:val="a9"/>
                        </w:pPr>
                        <w:r>
                          <w:t>Подп. и дата</w:t>
                        </w:r>
                      </w:p>
                    </w:txbxContent>
                  </v:textbox>
                </v:shape>
                <v:shape id="Text Box 287" o:spid="_x0000_s1032" type="#_x0000_t202" style="position:absolute;left:2373;top:80341;width:2171;height:590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" filled="f" stroked="f">
                  <v:textbox style="layout-flow:vertical;mso-layout-flow-alt:bottom-to-top" inset="0,1mm,0,0">
                    <w:txbxContent>
                      <w:p w14:paraId="1E1A17D6" w14:textId="77777777" w:rsidR="00DA5B42" w:rsidRPr="008D7C27" w:rsidRDefault="00DA5B42" w:rsidP="0048208B">
                        <w:pPr>
                          <w:pStyle w:val="aa"/>
                          <w:rPr>
                            <w:lang w:val="en-US"/>
                          </w:rPr>
                        </w:pPr>
                      </w:p>
                    </w:txbxContent>
                  </v:textbox>
                </v:shape>
                <v:shape id="Text Box 288" o:spid="_x0000_s1033" type="#_x0000_t202" style="position:absolute;top:71267;width:2374;height:913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" filled="f" stroked="f">
                  <v:textbox style="layout-flow:vertical;mso-layout-flow-alt:bottom-to-top" inset="0,0,0,0">
                    <w:txbxContent>
                      <w:p w14:paraId="6A112888" w14:textId="77777777" w:rsidR="00DA5B42" w:rsidRPr="00773A44" w:rsidRDefault="00DA5B42" w:rsidP="003D524B">
                        <w:pPr>
                          <w:pStyle w:val="a9"/>
                        </w:pPr>
                        <w:proofErr w:type="spellStart"/>
                        <w:r w:rsidRPr="00773A44">
                          <w:t>Взам</w:t>
                        </w:r>
                        <w:proofErr w:type="spellEnd"/>
                        <w:r w:rsidRPr="00773A44">
                          <w:t>. инв. №</w:t>
                        </w:r>
                      </w:p>
                    </w:txbxContent>
                  </v:textbox>
                </v:shape>
                <v:shape id="Text Box 289" o:spid="_x0000_s1034" type="#_x0000_t202" style="position:absolute;left:2373;top:71267;width:2174;height:913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" filled="f" stroked="f">
                  <v:textbox style="layout-flow:vertical;mso-layout-flow-alt:bottom-to-top" inset="0,0,0,0">
                    <w:txbxContent>
                      <w:p w14:paraId="2F4CE7A9" w14:textId="77777777" w:rsidR="00DA5B42" w:rsidRPr="00065A85" w:rsidRDefault="00DA5B42" w:rsidP="0048208B">
                        <w:pPr>
                          <w:pStyle w:val="a9"/>
                        </w:pPr>
                      </w:p>
                    </w:txbxContent>
                  </v:textbox>
                </v:shape>
                <v:shape id="Text Box 292" o:spid="_x0000_s1035" type="#_x0000_t202" style="position:absolute;top:48861;width:2374;height:1328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" filled="f" stroked="f">
                  <v:textbox style="layout-flow:vertical;mso-layout-flow-alt:bottom-to-top" inset="0,0,0,0">
                    <w:txbxContent>
                      <w:p w14:paraId="34601AB5" w14:textId="77777777" w:rsidR="00DA5B42" w:rsidRPr="00773A44" w:rsidRDefault="00DA5B42" w:rsidP="003D524B">
                        <w:pPr>
                          <w:pStyle w:val="a9"/>
                        </w:pPr>
                        <w:r w:rsidRPr="00773A44">
                          <w:t>Подп.</w:t>
                        </w:r>
                        <w:r>
                          <w:t xml:space="preserve"> и</w:t>
                        </w:r>
                        <w:r w:rsidRPr="00773A44">
                          <w:t xml:space="preserve"> дата</w:t>
                        </w:r>
                      </w:p>
                    </w:txbxContent>
                  </v:textbox>
                </v:shape>
                <v:shape id="Text Box 293" o:spid="_x0000_s1036" type="#_x0000_t202" style="position:absolute;left:2373;top:48930;width:2174;height:1320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" filled="f" stroked="f">
                  <v:textbox style="layout-flow:vertical;mso-layout-flow-alt:bottom-to-top" inset="0,0,0,0">
                    <w:txbxContent>
                      <w:p w14:paraId="65ED6333" w14:textId="77777777" w:rsidR="00DA5B42" w:rsidRPr="00065A85" w:rsidRDefault="00DA5B42" w:rsidP="0048208B">
                        <w:pPr>
                          <w:pStyle w:val="a9"/>
                        </w:pPr>
                      </w:p>
                    </w:txbxContent>
                  </v:textbox>
                </v:shape>
                <v:shape id="Text Box 290" o:spid="_x0000_s1037" type="#_x0000_t202" style="position:absolute;top:62193;width:2374;height:914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" filled="f" stroked="f">
                  <v:textbox style="layout-flow:vertical;mso-layout-flow-alt:bottom-to-top" inset="0,0,0,0">
                    <w:txbxContent>
                      <w:p w14:paraId="5F038660" w14:textId="77777777" w:rsidR="00DA5B42" w:rsidRPr="00773A44" w:rsidRDefault="00DA5B42" w:rsidP="003D524B">
                        <w:pPr>
                          <w:pStyle w:val="a9"/>
                        </w:pPr>
                        <w:r w:rsidRPr="007F72E4">
                          <w:t>Ин</w:t>
                        </w:r>
                        <w:r>
                          <w:t xml:space="preserve">в. № </w:t>
                        </w:r>
                        <w:proofErr w:type="spellStart"/>
                        <w:r w:rsidRPr="00773A44">
                          <w:t>дубл</w:t>
                        </w:r>
                        <w:proofErr w:type="spellEnd"/>
                        <w:r w:rsidRPr="00773A44">
                          <w:t>.</w:t>
                        </w:r>
                      </w:p>
                    </w:txbxContent>
                  </v:textbox>
                </v:shape>
                <v:shape id="Text Box 291" o:spid="_x0000_s1038" type="#_x0000_t202" style="position:absolute;left:2292;top:62196;width:2175;height:913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" filled="f" stroked="f">
                  <v:textbox style="layout-flow:vertical;mso-layout-flow-alt:bottom-to-top" inset="0,0,0,0">
                    <w:txbxContent>
                      <w:p w14:paraId="2546EB77" w14:textId="77777777" w:rsidR="00DA5B42" w:rsidRPr="00065A85" w:rsidRDefault="00DA5B42" w:rsidP="0048208B">
                        <w:pPr>
                          <w:pStyle w:val="a9"/>
                        </w:pPr>
                      </w:p>
                    </w:txbxContent>
                  </v:textbox>
                </v:shape>
                <v:shape id="Text Box 305" o:spid="_x0000_s1039" type="#_x0000_t202" style="position:absolute;left:4467;top:99746;width:3064;height:194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" filled="f" stroked="f">
                  <v:textbox inset="0,0,0,0">
                    <w:txbxContent>
                      <w:p w14:paraId="2CC3FEDC" w14:textId="77777777" w:rsidR="00DA5B42" w:rsidRPr="00065A85" w:rsidRDefault="00DA5B42" w:rsidP="006D6324">
                        <w:pPr>
                          <w:pStyle w:val="a9"/>
                          <w:rPr>
                            <w:rFonts w:ascii="Arial" w:hAnsi="Arial" w:cs="Arial"/>
                            <w:sz w:val="16"/>
                          </w:rPr>
                        </w:pPr>
                        <w:r w:rsidRPr="00C43A82">
                          <w:t>Изм</w:t>
                        </w:r>
                        <w:r w:rsidRPr="00065A85">
                          <w:rPr>
                            <w:rFonts w:ascii="Arial" w:hAnsi="Arial" w:cs="Arial"/>
                            <w:sz w:val="16"/>
                          </w:rPr>
                          <w:t>.</w:t>
                        </w:r>
                      </w:p>
                    </w:txbxContent>
                  </v:textbox>
                </v:shape>
                <v:shape id="Text Box 308" o:spid="_x0000_s1040" type="#_x0000_t202" style="position:absolute;left:6980;top:99746;width:3709;height:194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" filled="f" stroked="f">
                  <v:textbox inset="0,0,0,0">
                    <w:txbxContent>
                      <w:p w14:paraId="76151476" w14:textId="77777777" w:rsidR="00DA5B42" w:rsidRPr="0028312C" w:rsidRDefault="00DA5B42" w:rsidP="006D6324">
                        <w:pPr>
                          <w:pStyle w:val="a9"/>
                        </w:pPr>
                        <w:r>
                          <w:t>Лист</w:t>
                        </w:r>
                      </w:p>
                    </w:txbxContent>
                  </v:textbox>
                </v:shape>
                <v:shape id="Text Box 311" o:spid="_x0000_s1041" type="#_x0000_t202" style="position:absolute;left:10749;top:99746;width:8526;height:192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" filled="f" stroked="f">
                  <v:textbox inset="0,0,0,0">
                    <w:txbxContent>
                      <w:p w14:paraId="21BEEB34" w14:textId="77777777" w:rsidR="00DA5B42" w:rsidRPr="00C43A82" w:rsidRDefault="00DA5B42" w:rsidP="003D524B">
                        <w:pPr>
                          <w:pStyle w:val="a9"/>
                        </w:pPr>
                        <w:r w:rsidRPr="00C43A82">
                          <w:t>№ докум.</w:t>
                        </w:r>
                      </w:p>
                    </w:txbxContent>
                  </v:textbox>
                </v:shape>
                <v:shape id="Text Box 314" o:spid="_x0000_s1042" type="#_x0000_t202" style="position:absolute;left:19265;top:99746;width:5555;height:194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" filled="f" stroked="f">
                  <v:textbox inset="0,0,0,0">
                    <w:txbxContent>
                      <w:p w14:paraId="3451F8F1" w14:textId="77777777" w:rsidR="00DA5B42" w:rsidRPr="00C43A82" w:rsidRDefault="00DA5B42" w:rsidP="003D524B">
                        <w:pPr>
                          <w:pStyle w:val="a9"/>
                        </w:pPr>
                        <w:r w:rsidRPr="00C43A82">
                          <w:t>Подп.</w:t>
                        </w:r>
                      </w:p>
                    </w:txbxContent>
                  </v:textbox>
                </v:shape>
                <v:shape id="Text Box 317" o:spid="_x0000_s1043" type="#_x0000_t202" style="position:absolute;left:24779;top:99606;width:3709;height:203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" filled="f" stroked="f">
                  <v:textbox inset="0,0,0,0">
                    <w:txbxContent>
                      <w:p w14:paraId="47C8013A" w14:textId="77777777" w:rsidR="00DA5B42" w:rsidRPr="00C43A82" w:rsidRDefault="00DA5B42" w:rsidP="00F37427">
                        <w:pPr>
                          <w:pStyle w:val="a9"/>
                        </w:pPr>
                        <w:r w:rsidRPr="00C43A82">
                          <w:t>Дата</w:t>
                        </w:r>
                      </w:p>
                    </w:txbxContent>
                  </v:textbox>
                </v:shape>
                <v:shape id="Text Box 320" o:spid="_x0000_s1044" type="#_x0000_t202" style="position:absolute;left:28618;top:96186;width:37640;height:559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" filled="f" stroked="f">
                  <v:textbox inset="0,0,0,0">
                    <w:txbxContent>
                      <w:sdt>
                        <w:sdtPr>
                          <w:alias w:val="Тема"/>
                          <w:tag w:val=""/>
                          <w:id w:val="-1110977079"/>
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<w:text/>
                        </w:sdtPr>
                        <w:sdtContent>
                          <w:p w14:paraId="7930723A" w14:textId="10097170" w:rsidR="00DA5B42" w:rsidRPr="0028312C" w:rsidRDefault="00DA5B42" w:rsidP="003D524B">
                            <w:pPr>
                              <w:pStyle w:val="ae"/>
                            </w:pPr>
                            <w:r>
                              <w:t>КПСМ09.202</w:t>
                            </w:r>
                            <w:r w:rsidR="004D54A1">
                              <w:t>6</w:t>
                            </w:r>
                            <w:r w:rsidR="00B023C8">
                              <w:t>03</w:t>
                            </w:r>
                            <w:r>
                              <w:t>.000 ПЗ</w:t>
                            </w:r>
                          </w:p>
                        </w:sdtContent>
                      </w:sdt>
                    </w:txbxContent>
                  </v:textbox>
                </v:shape>
                <v:rect id="Rectangle 277" o:spid="_x0000_s1045" style="position:absolute;left:4537;width:65443;height:10175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" filled="f" strokeweight="2pt"/>
                <v:shape id="Text Box 321" o:spid="_x0000_s1046" type="#_x0000_t202" style="position:absolute;left:66241;top:96256;width:3708;height:207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" filled="f" stroked="f">
                  <v:textbox inset="0,0,0,0">
                    <w:txbxContent>
                      <w:p w14:paraId="529B1AAC" w14:textId="77777777" w:rsidR="00DA5B42" w:rsidRPr="00773A44" w:rsidRDefault="00DA5B42" w:rsidP="006D6324">
                        <w:pPr>
                          <w:pStyle w:val="a9"/>
                        </w:pPr>
                        <w:r>
                          <w:t>Лист</w:t>
                        </w:r>
                      </w:p>
                    </w:txbxContent>
                  </v:textbox>
                </v:shape>
                <v:shape id="Text Box 322" o:spid="_x0000_s1047" type="#_x0000_t202" style="position:absolute;left:66241;top:98559;width:3709;height:292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" filled="f" stroked="f">
                  <v:textbox inset="0,0,0,0">
                    <w:txbxContent>
                      <w:p w14:paraId="235B1F37" w14:textId="77777777" w:rsidR="00DA5B42" w:rsidRPr="00C43A82" w:rsidRDefault="00DA5B42" w:rsidP="006D6324">
                        <w:pPr>
                          <w:pStyle w:val="a9"/>
                        </w:pPr>
                        <w:r>
                          <w:rPr>
                            <w:noProof/>
                            <w:szCs w:val="20"/>
                          </w:rPr>
                          <w:fldChar w:fldCharType="begin"/>
                        </w:r>
                        <w:r>
                          <w:rPr>
                            <w:noProof/>
                            <w:szCs w:val="20"/>
                          </w:rPr>
                          <w:instrText xml:space="preserve"> PAGE  \* MERGEFORMAT </w:instrText>
                        </w:r>
                        <w:r>
                          <w:rPr>
                            <w:noProof/>
                            <w:szCs w:val="20"/>
                          </w:rPr>
                          <w:fldChar w:fldCharType="separate"/>
                        </w:r>
                        <w:r>
                          <w:rPr>
                            <w:noProof/>
                            <w:szCs w:val="20"/>
                          </w:rPr>
                          <w:t>21</w:t>
                        </w:r>
                        <w:r>
                          <w:rPr>
                            <w:noProof/>
                            <w:szCs w:val="20"/>
                          </w:rPr>
                          <w:fldChar w:fldCharType="end"/>
                        </w:r>
                      </w:p>
                    </w:txbxContent>
                  </v:textbox>
                </v:shape>
              </v:group>
              <v:group id="Группа 8" o:spid="_x0000_s1048" style="position:absolute;left:139;top:48861;width:69853;height:52998" coordsize="69853,5299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">
                <v:line id="Line 279" o:spid="_x0000_s1049" style="position:absolute;visibility:visible;mso-wrap-style:square" from="2233,0" to="2233,5299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" strokeweight="2pt"/>
                <v:line id="Line 280" o:spid="_x0000_s1050" style="position:absolute;visibility:visible;mso-wrap-style:square" from="0,44323" to="4448,4432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" strokeweight="2pt"/>
                <v:line id="Line 281" o:spid="_x0000_s1051" style="position:absolute;visibility:visible;mso-wrap-style:square" from="0,31480" to="4448,3148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" strokeweight="2pt"/>
                <v:line id="Line 282" o:spid="_x0000_s1052" style="position:absolute;visibility:visible;mso-wrap-style:square" from="0,22336" to="4448,2233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" strokeweight="2pt"/>
                <v:line id="Line 283" o:spid="_x0000_s1053" style="position:absolute;visibility:visible;mso-wrap-style:square" from="0,13192" to="4448,1319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" strokeweight="2pt"/>
                <v:line id="Line 296" o:spid="_x0000_s1054" style="position:absolute;visibility:visible;mso-wrap-style:square" from="6980,47395" to="6980,5287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" strokeweight="2pt"/>
                <v:line id="Line 297" o:spid="_x0000_s1055" style="position:absolute;visibility:visible;mso-wrap-style:square" from="10679,47395" to="10679,5287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" strokeweight="2pt"/>
                <v:line id="Line 298" o:spid="_x0000_s1056" style="position:absolute;visibility:visible;mso-wrap-style:square" from="19195,47395" to="19195,5287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" strokeweight="2pt"/>
                <v:line id="Line 299" o:spid="_x0000_s1057" style="position:absolute;visibility:visible;mso-wrap-style:square" from="24779,47395" to="24779,5287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" strokeweight="2pt"/>
                <v:line id="Line 300" o:spid="_x0000_s1058" style="position:absolute;visibility:visible;mso-wrap-style:square" from="28479,47395" to="28479,5287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" strokeweight="2pt"/>
                <v:line id="Line 301" o:spid="_x0000_s1059" style="position:absolute;visibility:visible;mso-wrap-style:square" from="4397,49140" to="28502,4914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"/>
                <v:line id="Line 302" o:spid="_x0000_s1060" style="position:absolute;visibility:visible;mso-wrap-style:square" from="4397,50745" to="28502,5074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"/>
                <v:line id="Line 318" o:spid="_x0000_s1061" style="position:absolute;visibility:visible;mso-wrap-style:square" from="66102,47395" to="66102,5287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" strokeweight="2pt"/>
                <v:line id="Line 319" o:spid="_x0000_s1062" style="position:absolute;visibility:visible;mso-wrap-style:square" from="66102,49349" to="69810,4934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" strokeweight="2pt"/>
                <v:line id="Line 294" o:spid="_x0000_s1063" style="position:absolute;flip:x;visibility:visible;mso-wrap-style:square" from="4397,47325" to="69853,4732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" strokeweight="2pt"/>
              </v:group>
              <w10:wrap anchorx="page" anchory="page"/>
            </v:group>
          </w:pict>
        </mc:Fallback>
      </mc:AlternateContent>
    </w: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89049C4" w14:textId="77777777" w:rsidR="008D299C" w:rsidRPr="009F7385" w:rsidRDefault="008D299C" w:rsidP="009F7385">
    <w:pPr>
      <w:tabs>
        <w:tab w:val="center" w:pos="4677"/>
        <w:tab w:val="right" w:pos="9355"/>
      </w:tabs>
      <w:spacing w:line="240" w:lineRule="auto"/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1AB5DAA" w14:textId="77777777" w:rsidR="00B33763" w:rsidRDefault="00B33763" w:rsidP="00F17DBB">
      <w:r>
        <w:separator/>
      </w:r>
    </w:p>
  </w:footnote>
  <w:footnote w:type="continuationSeparator" w:id="0">
    <w:p w14:paraId="5705826C" w14:textId="77777777" w:rsidR="00B33763" w:rsidRDefault="00B33763" w:rsidP="00F17DB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F91971B" w14:textId="47C12B5D" w:rsidR="00645996" w:rsidRDefault="00645996" w:rsidP="00490EB1">
    <w:pPr>
      <w:pStyle w:val="a5"/>
      <w:ind w:right="-58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541A1BD" w14:textId="77777777" w:rsidR="00645996" w:rsidRDefault="00645996">
    <w:pPr>
      <w:pStyle w:val="a5"/>
    </w:pPr>
    <w:r>
      <w:rPr>
        <w:noProof/>
        <w:lang w:eastAsia="ru-RU"/>
      </w:rPr>
      <mc:AlternateContent>
        <mc:Choice Requires="wpg">
          <w:drawing>
            <wp:anchor distT="0" distB="0" distL="114300" distR="114300" simplePos="0" relativeHeight="251663360" behindDoc="0" locked="0" layoutInCell="1" allowOverlap="1" wp14:anchorId="0C14B213" wp14:editId="11002958">
              <wp:simplePos x="0" y="0"/>
              <wp:positionH relativeFrom="page">
                <wp:posOffset>247650</wp:posOffset>
              </wp:positionH>
              <wp:positionV relativeFrom="page">
                <wp:posOffset>247650</wp:posOffset>
              </wp:positionV>
              <wp:extent cx="6998335" cy="10184130"/>
              <wp:effectExtent l="0" t="0" r="12065" b="7620"/>
              <wp:wrapNone/>
              <wp:docPr id="10" name="Группа 1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>
                      <a:xfrm>
                        <a:off x="0" y="0"/>
                        <a:ext cx="6998335" cy="10184130"/>
                        <a:chOff x="0" y="0"/>
                        <a:chExt cx="6999290" cy="10185928"/>
                      </a:xfrm>
                    </wpg:grpSpPr>
                    <wpg:grpSp>
                      <wpg:cNvPr id="2" name="Группа 7"/>
                      <wpg:cNvGrpSpPr/>
                      <wpg:grpSpPr>
                        <a:xfrm>
                          <a:off x="0" y="0"/>
                          <a:ext cx="6998020" cy="10178386"/>
                          <a:chOff x="0" y="0"/>
                          <a:chExt cx="6998020" cy="10178386"/>
                        </a:xfrm>
                      </wpg:grpSpPr>
                      <wps:wsp>
                        <wps:cNvPr id="326" name="Rectangle 278"/>
                        <wps:cNvSpPr>
                          <a:spLocks noChangeArrowheads="1"/>
                        </wps:cNvSpPr>
                        <wps:spPr bwMode="auto">
                          <a:xfrm>
                            <a:off x="6981" y="4886107"/>
                            <a:ext cx="443865" cy="5289043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2540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1" name="Text Box 284"/>
                        <wps:cNvSpPr txBox="1">
                          <a:spLocks noChangeArrowheads="1"/>
                        </wps:cNvSpPr>
                        <wps:spPr bwMode="auto">
                          <a:xfrm>
                            <a:off x="0" y="9325484"/>
                            <a:ext cx="236855" cy="85290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6E8CA6AB" w14:textId="77777777" w:rsidR="00645996" w:rsidRPr="00065A85" w:rsidRDefault="00645996" w:rsidP="003D524B">
                              <w:pPr>
                                <w:pStyle w:val="a9"/>
                                <w:rPr>
                                  <w:rFonts w:ascii="Arial" w:hAnsi="Arial" w:cs="Arial"/>
                                </w:rPr>
                              </w:pPr>
                              <w:r w:rsidRPr="00773A44">
                                <w:t>Инв. № подл</w:t>
                              </w:r>
                              <w:r w:rsidRPr="00065A85">
                                <w:rPr>
                                  <w:rFonts w:ascii="Arial" w:hAnsi="Arial" w:cs="Arial"/>
                                </w:rPr>
                                <w:t>.</w:t>
                              </w:r>
                            </w:p>
                          </w:txbxContent>
                        </wps:txbx>
                        <wps:bodyPr rot="0" vert="vert270" wrap="square" lIns="0" tIns="0" rIns="0" bIns="0" anchor="ctr" anchorCtr="0" upright="1">
                          <a:noAutofit/>
                        </wps:bodyPr>
                      </wps:wsp>
                      <wps:wsp>
                        <wps:cNvPr id="202" name="Text Box 285"/>
                        <wps:cNvSpPr txBox="1">
                          <a:spLocks noChangeArrowheads="1"/>
                        </wps:cNvSpPr>
                        <wps:spPr bwMode="auto">
                          <a:xfrm>
                            <a:off x="237326" y="9325484"/>
                            <a:ext cx="209857" cy="85283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sdt>
                              <w:sdtPr>
                                <w:rPr>
                                  <w:lang w:val="en-US"/>
                                </w:rPr>
                                <w:alias w:val="Ключевые слова"/>
                                <w:tag w:val=""/>
                                <w:id w:val="1374506856"/>
                                <w:showingPlcHdr/>
                                <w:dataBinding w:prefixMappings="xmlns:ns0='http://purl.org/dc/elements/1.1/' xmlns:ns1='http://schemas.openxmlformats.org/package/2006/metadata/core-properties' " w:xpath="/ns1:coreProperties[1]/ns1:keywords[1]" w:storeItemID="{6C3C8BC8-F283-45AE-878A-BAB7291924A1}"/>
                                <w:text/>
                              </w:sdtPr>
                              <w:sdtContent>
                                <w:p w14:paraId="2DFDD902" w14:textId="77777777" w:rsidR="00645996" w:rsidRPr="008D7C27" w:rsidRDefault="00645996" w:rsidP="0048208B">
                                  <w:pPr>
                                    <w:pStyle w:val="a9"/>
                                    <w:rPr>
                                      <w:lang w:val="en-US"/>
                                    </w:rPr>
                                  </w:pPr>
                                  <w:r>
                                    <w:rPr>
                                      <w:lang w:val="en-US"/>
                                    </w:rPr>
                                    <w:t xml:space="preserve">     </w:t>
                                  </w:r>
                                </w:p>
                              </w:sdtContent>
                            </w:sdt>
                          </w:txbxContent>
                        </wps:txbx>
                        <wps:bodyPr rot="0" vert="vert270" wrap="square" lIns="0" tIns="0" rIns="0" bIns="0" anchor="ctr" anchorCtr="0" upright="1">
                          <a:noAutofit/>
                        </wps:bodyPr>
                      </wps:wsp>
                      <wps:wsp>
                        <wps:cNvPr id="203" name="Text Box 286"/>
                        <wps:cNvSpPr txBox="1">
                          <a:spLocks noChangeArrowheads="1"/>
                        </wps:cNvSpPr>
                        <wps:spPr bwMode="auto">
                          <a:xfrm>
                            <a:off x="0" y="8034156"/>
                            <a:ext cx="237457" cy="127908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D2BF134" w14:textId="77777777" w:rsidR="00645996" w:rsidRPr="00773A44" w:rsidRDefault="00645996" w:rsidP="003D524B">
                              <w:pPr>
                                <w:pStyle w:val="a9"/>
                              </w:pPr>
                              <w:r>
                                <w:t>Подп. и дата</w:t>
                              </w:r>
                            </w:p>
                          </w:txbxContent>
                        </wps:txbx>
                        <wps:bodyPr rot="0" vert="vert270" wrap="square" lIns="0" tIns="0" rIns="0" bIns="0" anchor="ctr" anchorCtr="0" upright="1">
                          <a:noAutofit/>
                        </wps:bodyPr>
                      </wps:wsp>
                      <wps:wsp>
                        <wps:cNvPr id="58" name="Text Box 287"/>
                        <wps:cNvSpPr txBox="1">
                          <a:spLocks noChangeArrowheads="1"/>
                        </wps:cNvSpPr>
                        <wps:spPr bwMode="auto">
                          <a:xfrm>
                            <a:off x="237326" y="8034156"/>
                            <a:ext cx="217131" cy="59051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A425B09" w14:textId="77777777" w:rsidR="00645996" w:rsidRPr="008D7C27" w:rsidRDefault="00645996" w:rsidP="0048208B">
                              <w:pPr>
                                <w:pStyle w:val="aa"/>
                                <w:rPr>
                                  <w:lang w:val="en-US"/>
                                </w:rPr>
                              </w:pPr>
                            </w:p>
                          </w:txbxContent>
                        </wps:txbx>
                        <wps:bodyPr rot="0" vert="vert270" wrap="square" lIns="0" tIns="36000" rIns="0" bIns="0" anchor="ctr" anchorCtr="0" upright="1">
                          <a:noAutofit/>
                        </wps:bodyPr>
                      </wps:wsp>
                      <wps:wsp>
                        <wps:cNvPr id="204" name="Text Box 288"/>
                        <wps:cNvSpPr txBox="1">
                          <a:spLocks noChangeArrowheads="1"/>
                        </wps:cNvSpPr>
                        <wps:spPr bwMode="auto">
                          <a:xfrm>
                            <a:off x="0" y="7126736"/>
                            <a:ext cx="237457" cy="91353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B4D7B42" w14:textId="77777777" w:rsidR="00645996" w:rsidRPr="00773A44" w:rsidRDefault="00645996" w:rsidP="003D524B">
                              <w:pPr>
                                <w:pStyle w:val="a9"/>
                              </w:pPr>
                              <w:proofErr w:type="spellStart"/>
                              <w:r w:rsidRPr="00773A44">
                                <w:t>Взам</w:t>
                              </w:r>
                              <w:proofErr w:type="spellEnd"/>
                              <w:r w:rsidRPr="00773A44">
                                <w:t>. инв. №</w:t>
                              </w:r>
                            </w:p>
                          </w:txbxContent>
                        </wps:txbx>
                        <wps:bodyPr rot="0" vert="vert270" wrap="square" lIns="0" tIns="0" rIns="0" bIns="0" anchor="ctr" anchorCtr="0" upright="1">
                          <a:noAutofit/>
                        </wps:bodyPr>
                      </wps:wsp>
                      <wps:wsp>
                        <wps:cNvPr id="205" name="Text Box 289"/>
                        <wps:cNvSpPr txBox="1">
                          <a:spLocks noChangeArrowheads="1"/>
                        </wps:cNvSpPr>
                        <wps:spPr bwMode="auto">
                          <a:xfrm>
                            <a:off x="237326" y="7126736"/>
                            <a:ext cx="217464" cy="9132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6A35AA33" w14:textId="77777777" w:rsidR="00645996" w:rsidRPr="00065A85" w:rsidRDefault="00645996" w:rsidP="0048208B">
                              <w:pPr>
                                <w:pStyle w:val="a9"/>
                              </w:pPr>
                            </w:p>
                          </w:txbxContent>
                        </wps:txbx>
                        <wps:bodyPr rot="0" vert="vert270" wrap="square" lIns="0" tIns="0" rIns="0" bIns="0" anchor="ctr" anchorCtr="0" upright="1">
                          <a:noAutofit/>
                        </wps:bodyPr>
                      </wps:wsp>
                      <wps:wsp>
                        <wps:cNvPr id="328" name="Text Box 292"/>
                        <wps:cNvSpPr txBox="1">
                          <a:spLocks noChangeArrowheads="1"/>
                        </wps:cNvSpPr>
                        <wps:spPr bwMode="auto">
                          <a:xfrm>
                            <a:off x="0" y="4886107"/>
                            <a:ext cx="237448" cy="132887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979F30E" w14:textId="77777777" w:rsidR="00645996" w:rsidRPr="00773A44" w:rsidRDefault="00645996" w:rsidP="003D524B">
                              <w:pPr>
                                <w:pStyle w:val="a9"/>
                              </w:pPr>
                              <w:r w:rsidRPr="00773A44">
                                <w:t>Подп.</w:t>
                              </w:r>
                              <w:r>
                                <w:t xml:space="preserve"> и</w:t>
                              </w:r>
                              <w:r w:rsidRPr="00773A44">
                                <w:t xml:space="preserve"> дата</w:t>
                              </w:r>
                            </w:p>
                          </w:txbxContent>
                        </wps:txbx>
                        <wps:bodyPr rot="0" vert="vert270" wrap="square" lIns="0" tIns="0" rIns="0" bIns="0" anchor="ctr" anchorCtr="0" upright="1">
                          <a:noAutofit/>
                        </wps:bodyPr>
                      </wps:wsp>
                      <wps:wsp>
                        <wps:cNvPr id="329" name="Text Box 293"/>
                        <wps:cNvSpPr txBox="1">
                          <a:spLocks noChangeArrowheads="1"/>
                        </wps:cNvSpPr>
                        <wps:spPr bwMode="auto">
                          <a:xfrm>
                            <a:off x="237326" y="4893088"/>
                            <a:ext cx="217464" cy="131999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3E9CC02A" w14:textId="77777777" w:rsidR="00645996" w:rsidRPr="00065A85" w:rsidRDefault="00645996" w:rsidP="0048208B">
                              <w:pPr>
                                <w:pStyle w:val="a9"/>
                              </w:pPr>
                            </w:p>
                          </w:txbxContent>
                        </wps:txbx>
                        <wps:bodyPr rot="0" vert="vert270" wrap="square" lIns="0" tIns="0" rIns="0" bIns="0" anchor="ctr" anchorCtr="0" upright="1">
                          <a:noAutofit/>
                        </wps:bodyPr>
                      </wps:wsp>
                      <wps:wsp>
                        <wps:cNvPr id="206" name="Text Box 290"/>
                        <wps:cNvSpPr txBox="1">
                          <a:spLocks noChangeArrowheads="1"/>
                        </wps:cNvSpPr>
                        <wps:spPr bwMode="auto">
                          <a:xfrm>
                            <a:off x="0" y="6219317"/>
                            <a:ext cx="237457" cy="91418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6C5E35DA" w14:textId="77777777" w:rsidR="00645996" w:rsidRPr="00773A44" w:rsidRDefault="00645996" w:rsidP="003D524B">
                              <w:pPr>
                                <w:pStyle w:val="a9"/>
                              </w:pPr>
                              <w:r w:rsidRPr="007F72E4">
                                <w:t>Ин</w:t>
                              </w:r>
                              <w:r>
                                <w:t xml:space="preserve">в. № </w:t>
                              </w:r>
                              <w:proofErr w:type="spellStart"/>
                              <w:r w:rsidRPr="00773A44">
                                <w:t>дубл</w:t>
                              </w:r>
                              <w:proofErr w:type="spellEnd"/>
                              <w:r w:rsidRPr="00773A44">
                                <w:t>.</w:t>
                              </w:r>
                            </w:p>
                          </w:txbxContent>
                        </wps:txbx>
                        <wps:bodyPr rot="0" vert="vert270" wrap="square" lIns="0" tIns="0" rIns="0" bIns="0" anchor="ctr" anchorCtr="0" upright="1">
                          <a:noAutofit/>
                        </wps:bodyPr>
                      </wps:wsp>
                      <wps:wsp>
                        <wps:cNvPr id="207" name="Text Box 291"/>
                        <wps:cNvSpPr txBox="1">
                          <a:spLocks noChangeArrowheads="1"/>
                        </wps:cNvSpPr>
                        <wps:spPr bwMode="auto">
                          <a:xfrm>
                            <a:off x="229269" y="6219683"/>
                            <a:ext cx="217464" cy="9138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0C90FD1" w14:textId="77777777" w:rsidR="00645996" w:rsidRPr="00065A85" w:rsidRDefault="00645996" w:rsidP="0048208B">
                              <w:pPr>
                                <w:pStyle w:val="a9"/>
                              </w:pPr>
                            </w:p>
                          </w:txbxContent>
                        </wps:txbx>
                        <wps:bodyPr rot="0" vert="vert270" wrap="square" lIns="0" tIns="0" rIns="0" bIns="0" anchor="ctr" anchorCtr="0" upright="1">
                          <a:noAutofit/>
                        </wps:bodyPr>
                      </wps:wsp>
                      <wps:wsp>
                        <wps:cNvPr id="448" name="Text Box 305"/>
                        <wps:cNvSpPr txBox="1">
                          <a:spLocks noChangeArrowheads="1"/>
                        </wps:cNvSpPr>
                        <wps:spPr bwMode="auto">
                          <a:xfrm>
                            <a:off x="446730" y="9974639"/>
                            <a:ext cx="306392" cy="19453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39A9BE61" w14:textId="77777777" w:rsidR="00645996" w:rsidRPr="00065A85" w:rsidRDefault="00645996" w:rsidP="006D6324">
                              <w:pPr>
                                <w:pStyle w:val="a9"/>
                                <w:rPr>
                                  <w:rFonts w:ascii="Arial" w:hAnsi="Arial" w:cs="Arial"/>
                                  <w:sz w:val="16"/>
                                </w:rPr>
                              </w:pPr>
                              <w:r w:rsidRPr="00C43A82">
                                <w:t>Изм</w:t>
                              </w:r>
                              <w:r w:rsidRPr="00065A85">
                                <w:rPr>
                                  <w:rFonts w:ascii="Arial" w:hAnsi="Arial" w:cs="Arial"/>
                                  <w:sz w:val="16"/>
                                </w:rPr>
                                <w:t>.</w:t>
                              </w:r>
                            </w:p>
                          </w:txbxContent>
                        </wps:txbx>
                        <wps:bodyPr rot="0" vert="horz" wrap="square" lIns="0" tIns="0" rIns="0" bIns="0" anchor="ctr" anchorCtr="0" upright="1">
                          <a:noAutofit/>
                        </wps:bodyPr>
                      </wps:wsp>
                      <wps:wsp>
                        <wps:cNvPr id="340" name="Text Box 308"/>
                        <wps:cNvSpPr txBox="1">
                          <a:spLocks noChangeArrowheads="1"/>
                        </wps:cNvSpPr>
                        <wps:spPr bwMode="auto">
                          <a:xfrm>
                            <a:off x="698016" y="9974639"/>
                            <a:ext cx="370903" cy="1940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CE245B7" w14:textId="77777777" w:rsidR="00645996" w:rsidRPr="0028312C" w:rsidRDefault="00645996" w:rsidP="006D6324">
                              <w:pPr>
                                <w:pStyle w:val="a9"/>
                              </w:pPr>
                              <w:r>
                                <w:t>Лист</w:t>
                              </w:r>
                            </w:p>
                          </w:txbxContent>
                        </wps:txbx>
                        <wps:bodyPr rot="0" vert="horz" wrap="square" lIns="0" tIns="0" rIns="0" bIns="0" anchor="ctr" anchorCtr="0" upright="1">
                          <a:noAutofit/>
                        </wps:bodyPr>
                      </wps:wsp>
                      <wps:wsp>
                        <wps:cNvPr id="343" name="Text Box 311"/>
                        <wps:cNvSpPr txBox="1">
                          <a:spLocks noChangeArrowheads="1"/>
                        </wps:cNvSpPr>
                        <wps:spPr bwMode="auto">
                          <a:xfrm>
                            <a:off x="1074944" y="9974639"/>
                            <a:ext cx="852652" cy="19264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6941B040" w14:textId="77777777" w:rsidR="00645996" w:rsidRPr="00C43A82" w:rsidRDefault="00645996" w:rsidP="003D524B">
                              <w:pPr>
                                <w:pStyle w:val="a9"/>
                              </w:pPr>
                              <w:r w:rsidRPr="00C43A82">
                                <w:t>№ докум.</w:t>
                              </w:r>
                            </w:p>
                          </w:txbxContent>
                        </wps:txbx>
                        <wps:bodyPr rot="0" vert="horz" wrap="square" lIns="0" tIns="0" rIns="0" bIns="0" anchor="ctr" anchorCtr="0" upright="1">
                          <a:noAutofit/>
                        </wps:bodyPr>
                      </wps:wsp>
                      <wps:wsp>
                        <wps:cNvPr id="346" name="Text Box 314"/>
                        <wps:cNvSpPr txBox="1">
                          <a:spLocks noChangeArrowheads="1"/>
                        </wps:cNvSpPr>
                        <wps:spPr bwMode="auto">
                          <a:xfrm>
                            <a:off x="1926523" y="9974639"/>
                            <a:ext cx="555526" cy="19453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3F4EC9AD" w14:textId="77777777" w:rsidR="00645996" w:rsidRPr="00C43A82" w:rsidRDefault="00645996" w:rsidP="003D524B">
                              <w:pPr>
                                <w:pStyle w:val="a9"/>
                              </w:pPr>
                              <w:r w:rsidRPr="00C43A82">
                                <w:t>Подп.</w:t>
                              </w:r>
                            </w:p>
                          </w:txbxContent>
                        </wps:txbx>
                        <wps:bodyPr rot="0" vert="horz" wrap="square" lIns="0" tIns="0" rIns="0" bIns="0" anchor="ctr" anchorCtr="0" upright="1">
                          <a:noAutofit/>
                        </wps:bodyPr>
                      </wps:wsp>
                      <wps:wsp>
                        <wps:cNvPr id="349" name="Text Box 317"/>
                        <wps:cNvSpPr txBox="1">
                          <a:spLocks noChangeArrowheads="1"/>
                        </wps:cNvSpPr>
                        <wps:spPr bwMode="auto">
                          <a:xfrm>
                            <a:off x="2477955" y="9960678"/>
                            <a:ext cx="370903" cy="2037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FF32FD6" w14:textId="77777777" w:rsidR="00645996" w:rsidRPr="00C43A82" w:rsidRDefault="00645996" w:rsidP="00F37427">
                              <w:pPr>
                                <w:pStyle w:val="a9"/>
                              </w:pPr>
                              <w:r w:rsidRPr="00C43A82">
                                <w:t>Дата</w:t>
                              </w:r>
                            </w:p>
                          </w:txbxContent>
                        </wps:txbx>
                        <wps:bodyPr rot="0" vert="horz" wrap="square" lIns="0" tIns="0" rIns="0" bIns="0" anchor="ctr" anchorCtr="0" upright="1">
                          <a:noAutofit/>
                        </wps:bodyPr>
                      </wps:wsp>
                      <wps:wsp>
                        <wps:cNvPr id="63" name="Text Box 320"/>
                        <wps:cNvSpPr txBox="1">
                          <a:spLocks noChangeArrowheads="1"/>
                        </wps:cNvSpPr>
                        <wps:spPr bwMode="auto">
                          <a:xfrm>
                            <a:off x="2861863" y="9618651"/>
                            <a:ext cx="3763978" cy="55937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sdt>
                              <w:sdtPr>
                                <w:alias w:val="Тема"/>
                                <w:tag w:val=""/>
                                <w:id w:val="-2006429649"/>
  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  <w:text/>
                              </w:sdtPr>
                              <w:sdtContent>
                                <w:p w14:paraId="42339741" w14:textId="32C5F06A" w:rsidR="00645996" w:rsidRPr="0028312C" w:rsidRDefault="00B023C8" w:rsidP="003D524B">
                                  <w:pPr>
                                    <w:pStyle w:val="ae"/>
                                  </w:pPr>
                                  <w:r>
                                    <w:t>КПСМ09.202603.000 ПЗ</w:t>
                                  </w:r>
                                </w:p>
                              </w:sdtContent>
                            </w:sdt>
                          </w:txbxContent>
                        </wps:txbx>
                        <wps:bodyPr rot="0" vert="horz" wrap="square" lIns="0" tIns="0" rIns="0" bIns="0" anchor="ctr" anchorCtr="0" upright="1">
                          <a:noAutofit/>
                        </wps:bodyPr>
                      </wps:wsp>
                      <wps:wsp>
                        <wps:cNvPr id="208" name="Rectangle 277"/>
                        <wps:cNvSpPr>
                          <a:spLocks noChangeArrowheads="1"/>
                        </wps:cNvSpPr>
                        <wps:spPr bwMode="auto">
                          <a:xfrm>
                            <a:off x="453710" y="0"/>
                            <a:ext cx="6544310" cy="10175875"/>
                          </a:xfrm>
                          <a:prstGeom prst="rect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0" name="Text Box 321"/>
                        <wps:cNvSpPr txBox="1">
                          <a:spLocks noChangeArrowheads="1"/>
                        </wps:cNvSpPr>
                        <wps:spPr bwMode="auto">
                          <a:xfrm>
                            <a:off x="6624165" y="9625631"/>
                            <a:ext cx="370774" cy="20749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7381820" w14:textId="77777777" w:rsidR="00645996" w:rsidRPr="00773A44" w:rsidRDefault="00645996" w:rsidP="006D6324">
                              <w:pPr>
                                <w:pStyle w:val="a9"/>
                              </w:pPr>
                              <w:r>
                                <w:t>Лист</w:t>
                              </w:r>
                            </w:p>
                          </w:txbxContent>
                        </wps:txbx>
                        <wps:bodyPr rot="0" vert="horz" wrap="square" lIns="0" tIns="0" rIns="0" bIns="0" anchor="ctr" anchorCtr="0" upright="1">
                          <a:noAutofit/>
                        </wps:bodyPr>
                      </wps:wsp>
                      <wps:wsp>
                        <wps:cNvPr id="4" name="Text Box 322"/>
                        <wps:cNvSpPr txBox="1">
                          <a:spLocks noChangeArrowheads="1"/>
                        </wps:cNvSpPr>
                        <wps:spPr bwMode="auto">
                          <a:xfrm>
                            <a:off x="6624165" y="9855976"/>
                            <a:ext cx="370903" cy="29269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789E0CB" w14:textId="77777777" w:rsidR="00645996" w:rsidRPr="00C43A82" w:rsidRDefault="00645996" w:rsidP="006D6324">
                              <w:pPr>
                                <w:pStyle w:val="a9"/>
                              </w:pPr>
                              <w:r>
                                <w:rPr>
                                  <w:noProof/>
                                  <w:szCs w:val="20"/>
                                </w:rPr>
                                <w:fldChar w:fldCharType="begin"/>
                              </w:r>
                              <w:r>
                                <w:rPr>
                                  <w:noProof/>
                                  <w:szCs w:val="20"/>
                                </w:rPr>
                                <w:instrText xml:space="preserve"> PAGE  \* MERGEFORMAT </w:instrText>
                              </w:r>
                              <w:r>
                                <w:rPr>
                                  <w:noProof/>
                                  <w:szCs w:val="20"/>
                                </w:rPr>
                                <w:fldChar w:fldCharType="separate"/>
                              </w:r>
                              <w:r w:rsidR="004E2269">
                                <w:rPr>
                                  <w:noProof/>
                                  <w:szCs w:val="20"/>
                                </w:rPr>
                                <w:t>21</w:t>
                              </w:r>
                              <w:r>
                                <w:rPr>
                                  <w:noProof/>
                                  <w:szCs w:val="20"/>
                                </w:rPr>
                                <w:fldChar w:fldCharType="end"/>
                              </w:r>
                            </w:p>
                          </w:txbxContent>
                        </wps:txbx>
                        <wps:bodyPr rot="0" vert="horz" wrap="square" lIns="0" tIns="0" rIns="0" bIns="0" anchor="ctr" anchorCtr="0" upright="1">
                          <a:noAutofit/>
                        </wps:bodyPr>
                      </wps:wsp>
                    </wpg:grpSp>
                    <wpg:grpSp>
                      <wpg:cNvPr id="18" name="Группа 8"/>
                      <wpg:cNvGrpSpPr/>
                      <wpg:grpSpPr>
                        <a:xfrm>
                          <a:off x="13961" y="4886107"/>
                          <a:ext cx="6985329" cy="5299821"/>
                          <a:chOff x="0" y="0"/>
                          <a:chExt cx="6985329" cy="5299821"/>
                        </a:xfrm>
                      </wpg:grpSpPr>
                      <wps:wsp>
                        <wps:cNvPr id="327" name="Line 279"/>
                        <wps:cNvCnPr>
                          <a:cxnSpLocks noChangeShapeType="1"/>
                        </wps:cNvCnPr>
                        <wps:spPr bwMode="auto">
                          <a:xfrm>
                            <a:off x="223365" y="0"/>
                            <a:ext cx="0" cy="5299821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32" name="Line 280"/>
                        <wps:cNvCnPr>
                          <a:cxnSpLocks noChangeShapeType="1"/>
                        </wps:cNvCnPr>
                        <wps:spPr bwMode="auto">
                          <a:xfrm>
                            <a:off x="0" y="4432397"/>
                            <a:ext cx="444812" cy="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33" name="Line 281"/>
                        <wps:cNvCnPr>
                          <a:cxnSpLocks noChangeShapeType="1"/>
                        </wps:cNvCnPr>
                        <wps:spPr bwMode="auto">
                          <a:xfrm>
                            <a:off x="0" y="3148049"/>
                            <a:ext cx="444812" cy="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34" name="Line 282"/>
                        <wps:cNvCnPr>
                          <a:cxnSpLocks noChangeShapeType="1"/>
                        </wps:cNvCnPr>
                        <wps:spPr bwMode="auto">
                          <a:xfrm>
                            <a:off x="0" y="2233649"/>
                            <a:ext cx="444812" cy="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00" name="Line 283"/>
                        <wps:cNvCnPr>
                          <a:cxnSpLocks noChangeShapeType="1"/>
                        </wps:cNvCnPr>
                        <wps:spPr bwMode="auto">
                          <a:xfrm>
                            <a:off x="0" y="1319249"/>
                            <a:ext cx="444812" cy="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94" name="Line 296"/>
                        <wps:cNvCnPr>
                          <a:cxnSpLocks noChangeShapeType="1"/>
                        </wps:cNvCnPr>
                        <wps:spPr bwMode="auto">
                          <a:xfrm>
                            <a:off x="698015" y="4739524"/>
                            <a:ext cx="0" cy="548179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95" name="Line 297"/>
                        <wps:cNvCnPr>
                          <a:cxnSpLocks noChangeShapeType="1"/>
                        </wps:cNvCnPr>
                        <wps:spPr bwMode="auto">
                          <a:xfrm>
                            <a:off x="1067963" y="4739524"/>
                            <a:ext cx="0" cy="548179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96" name="Line 298"/>
                        <wps:cNvCnPr>
                          <a:cxnSpLocks noChangeShapeType="1"/>
                        </wps:cNvCnPr>
                        <wps:spPr bwMode="auto">
                          <a:xfrm>
                            <a:off x="1919542" y="4739524"/>
                            <a:ext cx="0" cy="548179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97" name="Line 299"/>
                        <wps:cNvCnPr>
                          <a:cxnSpLocks noChangeShapeType="1"/>
                        </wps:cNvCnPr>
                        <wps:spPr bwMode="auto">
                          <a:xfrm>
                            <a:off x="2477954" y="4739524"/>
                            <a:ext cx="0" cy="548179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98" name="Line 300"/>
                        <wps:cNvCnPr>
                          <a:cxnSpLocks noChangeShapeType="1"/>
                        </wps:cNvCnPr>
                        <wps:spPr bwMode="auto">
                          <a:xfrm>
                            <a:off x="2847902" y="4739524"/>
                            <a:ext cx="0" cy="548179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99" name="Line 301"/>
                        <wps:cNvCnPr>
                          <a:cxnSpLocks noChangeShapeType="1"/>
                        </wps:cNvCnPr>
                        <wps:spPr bwMode="auto">
                          <a:xfrm>
                            <a:off x="439749" y="4914028"/>
                            <a:ext cx="2410489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35" name="Line 302"/>
                        <wps:cNvCnPr>
                          <a:cxnSpLocks noChangeShapeType="1"/>
                        </wps:cNvCnPr>
                        <wps:spPr bwMode="auto">
                          <a:xfrm>
                            <a:off x="439749" y="5074571"/>
                            <a:ext cx="2410489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8" name="Line 318"/>
                        <wps:cNvCnPr>
                          <a:cxnSpLocks noChangeShapeType="1"/>
                        </wps:cNvCnPr>
                        <wps:spPr bwMode="auto">
                          <a:xfrm>
                            <a:off x="6610204" y="4739524"/>
                            <a:ext cx="0" cy="548179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9" name="Line 319"/>
                        <wps:cNvCnPr>
                          <a:cxnSpLocks noChangeShapeType="1"/>
                        </wps:cNvCnPr>
                        <wps:spPr bwMode="auto">
                          <a:xfrm>
                            <a:off x="6610204" y="4934968"/>
                            <a:ext cx="370840" cy="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59" name="Line 294"/>
                        <wps:cNvCnPr>
                          <a:cxnSpLocks noChangeShapeType="1"/>
                        </wps:cNvCnPr>
                        <wps:spPr bwMode="auto">
                          <a:xfrm flipH="1">
                            <a:off x="439749" y="4732544"/>
                            <a:ext cx="6545580" cy="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wpg:grpSp>
                  </wpg:wg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w14:anchorId="0C14B213" id="Группа 10" o:spid="_x0000_s1064" style="position:absolute;left:0;text-align:left;margin-left:19.5pt;margin-top:19.5pt;width:551.05pt;height:801.9pt;z-index:251663360;mso-position-horizontal-relative:page;mso-position-vertical-relative:page;mso-width-relative:margin;mso-height-relative:margin" coordsize="69992,10185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">
              <v:group id="Группа 7" o:spid="_x0000_s1065" style="position:absolute;width:69980;height:101783" coordsize="69980,10178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">
                <v:rect id="Rectangle 278" o:spid="_x0000_s1066" style="position:absolute;left:69;top:48861;width:4439;height:5289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" strokeweight="2pt"/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 Box 284" o:spid="_x0000_s1067" type="#_x0000_t202" style="position:absolute;top:93254;width:2368;height:852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" filled="f" stroked="f">
                  <v:textbox style="layout-flow:vertical;mso-layout-flow-alt:bottom-to-top" inset="0,0,0,0">
                    <w:txbxContent>
                      <w:p w14:paraId="6E8CA6AB" w14:textId="77777777" w:rsidR="00645996" w:rsidRPr="00065A85" w:rsidRDefault="00645996" w:rsidP="003D524B">
                        <w:pPr>
                          <w:pStyle w:val="a9"/>
                          <w:rPr>
                            <w:rFonts w:ascii="Arial" w:hAnsi="Arial" w:cs="Arial"/>
                          </w:rPr>
                        </w:pPr>
                        <w:r w:rsidRPr="00773A44">
                          <w:t>Инв. № подл</w:t>
                        </w:r>
                        <w:r w:rsidRPr="00065A85">
                          <w:rPr>
                            <w:rFonts w:ascii="Arial" w:hAnsi="Arial" w:cs="Arial"/>
                          </w:rPr>
                          <w:t>.</w:t>
                        </w:r>
                      </w:p>
                    </w:txbxContent>
                  </v:textbox>
                </v:shape>
                <v:shape id="Text Box 285" o:spid="_x0000_s1068" type="#_x0000_t202" style="position:absolute;left:2373;top:93254;width:2098;height:852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" filled="f" stroked="f">
                  <v:textbox style="layout-flow:vertical;mso-layout-flow-alt:bottom-to-top" inset="0,0,0,0">
                    <w:txbxContent>
                      <w:sdt>
                        <w:sdtPr>
                          <w:rPr>
                            <w:lang w:val="en-US"/>
                          </w:rPr>
                          <w:alias w:val="Ключевые слова"/>
                          <w:tag w:val=""/>
                          <w:id w:val="1374506856"/>
                          <w:showingPlcHdr/>
                          <w:dataBinding w:prefixMappings="xmlns:ns0='http://purl.org/dc/elements/1.1/' xmlns:ns1='http://schemas.openxmlformats.org/package/2006/metadata/core-properties' " w:xpath="/ns1:coreProperties[1]/ns1:keywords[1]" w:storeItemID="{6C3C8BC8-F283-45AE-878A-BAB7291924A1}"/>
                          <w:text/>
                        </w:sdtPr>
                        <w:sdtContent>
                          <w:p w14:paraId="2DFDD902" w14:textId="77777777" w:rsidR="00645996" w:rsidRPr="008D7C27" w:rsidRDefault="00645996" w:rsidP="0048208B">
                            <w:pPr>
                              <w:pStyle w:val="a9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 xml:space="preserve">     </w:t>
                            </w:r>
                          </w:p>
                        </w:sdtContent>
                      </w:sdt>
                    </w:txbxContent>
                  </v:textbox>
                </v:shape>
                <v:shape id="Text Box 286" o:spid="_x0000_s1069" type="#_x0000_t202" style="position:absolute;top:80341;width:2374;height:1279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" filled="f" stroked="f">
                  <v:textbox style="layout-flow:vertical;mso-layout-flow-alt:bottom-to-top" inset="0,0,0,0">
                    <w:txbxContent>
                      <w:p w14:paraId="4D2BF134" w14:textId="77777777" w:rsidR="00645996" w:rsidRPr="00773A44" w:rsidRDefault="00645996" w:rsidP="003D524B">
                        <w:pPr>
                          <w:pStyle w:val="a9"/>
                        </w:pPr>
                        <w:r>
                          <w:t>Подп. и дата</w:t>
                        </w:r>
                      </w:p>
                    </w:txbxContent>
                  </v:textbox>
                </v:shape>
                <v:shape id="Text Box 287" o:spid="_x0000_s1070" type="#_x0000_t202" style="position:absolute;left:2373;top:80341;width:2171;height:590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" filled="f" stroked="f">
                  <v:textbox style="layout-flow:vertical;mso-layout-flow-alt:bottom-to-top" inset="0,1mm,0,0">
                    <w:txbxContent>
                      <w:p w14:paraId="5A425B09" w14:textId="77777777" w:rsidR="00645996" w:rsidRPr="008D7C27" w:rsidRDefault="00645996" w:rsidP="0048208B">
                        <w:pPr>
                          <w:pStyle w:val="aa"/>
                          <w:rPr>
                            <w:lang w:val="en-US"/>
                          </w:rPr>
                        </w:pPr>
                      </w:p>
                    </w:txbxContent>
                  </v:textbox>
                </v:shape>
                <v:shape id="Text Box 288" o:spid="_x0000_s1071" type="#_x0000_t202" style="position:absolute;top:71267;width:2374;height:913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" filled="f" stroked="f">
                  <v:textbox style="layout-flow:vertical;mso-layout-flow-alt:bottom-to-top" inset="0,0,0,0">
                    <w:txbxContent>
                      <w:p w14:paraId="4B4D7B42" w14:textId="77777777" w:rsidR="00645996" w:rsidRPr="00773A44" w:rsidRDefault="00645996" w:rsidP="003D524B">
                        <w:pPr>
                          <w:pStyle w:val="a9"/>
                        </w:pPr>
                        <w:proofErr w:type="spellStart"/>
                        <w:r w:rsidRPr="00773A44">
                          <w:t>Взам</w:t>
                        </w:r>
                        <w:proofErr w:type="spellEnd"/>
                        <w:r w:rsidRPr="00773A44">
                          <w:t>. инв. №</w:t>
                        </w:r>
                      </w:p>
                    </w:txbxContent>
                  </v:textbox>
                </v:shape>
                <v:shape id="Text Box 289" o:spid="_x0000_s1072" type="#_x0000_t202" style="position:absolute;left:2373;top:71267;width:2174;height:913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" filled="f" stroked="f">
                  <v:textbox style="layout-flow:vertical;mso-layout-flow-alt:bottom-to-top" inset="0,0,0,0">
                    <w:txbxContent>
                      <w:p w14:paraId="6A35AA33" w14:textId="77777777" w:rsidR="00645996" w:rsidRPr="00065A85" w:rsidRDefault="00645996" w:rsidP="0048208B">
                        <w:pPr>
                          <w:pStyle w:val="a9"/>
                        </w:pPr>
                      </w:p>
                    </w:txbxContent>
                  </v:textbox>
                </v:shape>
                <v:shape id="Text Box 292" o:spid="_x0000_s1073" type="#_x0000_t202" style="position:absolute;top:48861;width:2374;height:1328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" filled="f" stroked="f">
                  <v:textbox style="layout-flow:vertical;mso-layout-flow-alt:bottom-to-top" inset="0,0,0,0">
                    <w:txbxContent>
                      <w:p w14:paraId="5979F30E" w14:textId="77777777" w:rsidR="00645996" w:rsidRPr="00773A44" w:rsidRDefault="00645996" w:rsidP="003D524B">
                        <w:pPr>
                          <w:pStyle w:val="a9"/>
                        </w:pPr>
                        <w:r w:rsidRPr="00773A44">
                          <w:t>Подп.</w:t>
                        </w:r>
                        <w:r>
                          <w:t xml:space="preserve"> и</w:t>
                        </w:r>
                        <w:r w:rsidRPr="00773A44">
                          <w:t xml:space="preserve"> дата</w:t>
                        </w:r>
                      </w:p>
                    </w:txbxContent>
                  </v:textbox>
                </v:shape>
                <v:shape id="Text Box 293" o:spid="_x0000_s1074" type="#_x0000_t202" style="position:absolute;left:2373;top:48930;width:2174;height:1320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" filled="f" stroked="f">
                  <v:textbox style="layout-flow:vertical;mso-layout-flow-alt:bottom-to-top" inset="0,0,0,0">
                    <w:txbxContent>
                      <w:p w14:paraId="3E9CC02A" w14:textId="77777777" w:rsidR="00645996" w:rsidRPr="00065A85" w:rsidRDefault="00645996" w:rsidP="0048208B">
                        <w:pPr>
                          <w:pStyle w:val="a9"/>
                        </w:pPr>
                      </w:p>
                    </w:txbxContent>
                  </v:textbox>
                </v:shape>
                <v:shape id="Text Box 290" o:spid="_x0000_s1075" type="#_x0000_t202" style="position:absolute;top:62193;width:2374;height:914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" filled="f" stroked="f">
                  <v:textbox style="layout-flow:vertical;mso-layout-flow-alt:bottom-to-top" inset="0,0,0,0">
                    <w:txbxContent>
                      <w:p w14:paraId="6C5E35DA" w14:textId="77777777" w:rsidR="00645996" w:rsidRPr="00773A44" w:rsidRDefault="00645996" w:rsidP="003D524B">
                        <w:pPr>
                          <w:pStyle w:val="a9"/>
                        </w:pPr>
                        <w:r w:rsidRPr="007F72E4">
                          <w:t>Ин</w:t>
                        </w:r>
                        <w:r>
                          <w:t xml:space="preserve">в. № </w:t>
                        </w:r>
                        <w:proofErr w:type="spellStart"/>
                        <w:r w:rsidRPr="00773A44">
                          <w:t>дубл</w:t>
                        </w:r>
                        <w:proofErr w:type="spellEnd"/>
                        <w:r w:rsidRPr="00773A44">
                          <w:t>.</w:t>
                        </w:r>
                      </w:p>
                    </w:txbxContent>
                  </v:textbox>
                </v:shape>
                <v:shape id="Text Box 291" o:spid="_x0000_s1076" type="#_x0000_t202" style="position:absolute;left:2292;top:62196;width:2175;height:913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" filled="f" stroked="f">
                  <v:textbox style="layout-flow:vertical;mso-layout-flow-alt:bottom-to-top" inset="0,0,0,0">
                    <w:txbxContent>
                      <w:p w14:paraId="70C90FD1" w14:textId="77777777" w:rsidR="00645996" w:rsidRPr="00065A85" w:rsidRDefault="00645996" w:rsidP="0048208B">
                        <w:pPr>
                          <w:pStyle w:val="a9"/>
                        </w:pPr>
                      </w:p>
                    </w:txbxContent>
                  </v:textbox>
                </v:shape>
                <v:shape id="Text Box 305" o:spid="_x0000_s1077" type="#_x0000_t202" style="position:absolute;left:4467;top:99746;width:3064;height:194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" filled="f" stroked="f">
                  <v:textbox inset="0,0,0,0">
                    <w:txbxContent>
                      <w:p w14:paraId="39A9BE61" w14:textId="77777777" w:rsidR="00645996" w:rsidRPr="00065A85" w:rsidRDefault="00645996" w:rsidP="006D6324">
                        <w:pPr>
                          <w:pStyle w:val="a9"/>
                          <w:rPr>
                            <w:rFonts w:ascii="Arial" w:hAnsi="Arial" w:cs="Arial"/>
                            <w:sz w:val="16"/>
                          </w:rPr>
                        </w:pPr>
                        <w:r w:rsidRPr="00C43A82">
                          <w:t>Изм</w:t>
                        </w:r>
                        <w:r w:rsidRPr="00065A85">
                          <w:rPr>
                            <w:rFonts w:ascii="Arial" w:hAnsi="Arial" w:cs="Arial"/>
                            <w:sz w:val="16"/>
                          </w:rPr>
                          <w:t>.</w:t>
                        </w:r>
                      </w:p>
                    </w:txbxContent>
                  </v:textbox>
                </v:shape>
                <v:shape id="Text Box 308" o:spid="_x0000_s1078" type="#_x0000_t202" style="position:absolute;left:6980;top:99746;width:3709;height:194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" filled="f" stroked="f">
                  <v:textbox inset="0,0,0,0">
                    <w:txbxContent>
                      <w:p w14:paraId="5CE245B7" w14:textId="77777777" w:rsidR="00645996" w:rsidRPr="0028312C" w:rsidRDefault="00645996" w:rsidP="006D6324">
                        <w:pPr>
                          <w:pStyle w:val="a9"/>
                        </w:pPr>
                        <w:r>
                          <w:t>Лист</w:t>
                        </w:r>
                      </w:p>
                    </w:txbxContent>
                  </v:textbox>
                </v:shape>
                <v:shape id="Text Box 311" o:spid="_x0000_s1079" type="#_x0000_t202" style="position:absolute;left:10749;top:99746;width:8526;height:192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" filled="f" stroked="f">
                  <v:textbox inset="0,0,0,0">
                    <w:txbxContent>
                      <w:p w14:paraId="6941B040" w14:textId="77777777" w:rsidR="00645996" w:rsidRPr="00C43A82" w:rsidRDefault="00645996" w:rsidP="003D524B">
                        <w:pPr>
                          <w:pStyle w:val="a9"/>
                        </w:pPr>
                        <w:r w:rsidRPr="00C43A82">
                          <w:t>№ докум.</w:t>
                        </w:r>
                      </w:p>
                    </w:txbxContent>
                  </v:textbox>
                </v:shape>
                <v:shape id="Text Box 314" o:spid="_x0000_s1080" type="#_x0000_t202" style="position:absolute;left:19265;top:99746;width:5555;height:194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" filled="f" stroked="f">
                  <v:textbox inset="0,0,0,0">
                    <w:txbxContent>
                      <w:p w14:paraId="3F4EC9AD" w14:textId="77777777" w:rsidR="00645996" w:rsidRPr="00C43A82" w:rsidRDefault="00645996" w:rsidP="003D524B">
                        <w:pPr>
                          <w:pStyle w:val="a9"/>
                        </w:pPr>
                        <w:r w:rsidRPr="00C43A82">
                          <w:t>Подп.</w:t>
                        </w:r>
                      </w:p>
                    </w:txbxContent>
                  </v:textbox>
                </v:shape>
                <v:shape id="Text Box 317" o:spid="_x0000_s1081" type="#_x0000_t202" style="position:absolute;left:24779;top:99606;width:3709;height:203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" filled="f" stroked="f">
                  <v:textbox inset="0,0,0,0">
                    <w:txbxContent>
                      <w:p w14:paraId="0FF32FD6" w14:textId="77777777" w:rsidR="00645996" w:rsidRPr="00C43A82" w:rsidRDefault="00645996" w:rsidP="00F37427">
                        <w:pPr>
                          <w:pStyle w:val="a9"/>
                        </w:pPr>
                        <w:r w:rsidRPr="00C43A82">
                          <w:t>Дата</w:t>
                        </w:r>
                      </w:p>
                    </w:txbxContent>
                  </v:textbox>
                </v:shape>
                <v:shape id="Text Box 320" o:spid="_x0000_s1082" type="#_x0000_t202" style="position:absolute;left:28618;top:96186;width:37640;height:559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" filled="f" stroked="f">
                  <v:textbox inset="0,0,0,0">
                    <w:txbxContent>
                      <w:sdt>
                        <w:sdtPr>
                          <w:alias w:val="Тема"/>
                          <w:tag w:val=""/>
                          <w:id w:val="-2006429649"/>
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<w:text/>
                        </w:sdtPr>
                        <w:sdtContent>
                          <w:p w14:paraId="42339741" w14:textId="32C5F06A" w:rsidR="00645996" w:rsidRPr="0028312C" w:rsidRDefault="00B023C8" w:rsidP="003D524B">
                            <w:pPr>
                              <w:pStyle w:val="ae"/>
                            </w:pPr>
                            <w:r>
                              <w:t>КПСМ09.202603.000 ПЗ</w:t>
                            </w:r>
                          </w:p>
                        </w:sdtContent>
                      </w:sdt>
                    </w:txbxContent>
                  </v:textbox>
                </v:shape>
                <v:rect id="Rectangle 277" o:spid="_x0000_s1083" style="position:absolute;left:4537;width:65443;height:10175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" filled="f" strokeweight="2pt"/>
                <v:shape id="Text Box 321" o:spid="_x0000_s1084" type="#_x0000_t202" style="position:absolute;left:66241;top:96256;width:3708;height:207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" filled="f" stroked="f">
                  <v:textbox inset="0,0,0,0">
                    <w:txbxContent>
                      <w:p w14:paraId="07381820" w14:textId="77777777" w:rsidR="00645996" w:rsidRPr="00773A44" w:rsidRDefault="00645996" w:rsidP="006D6324">
                        <w:pPr>
                          <w:pStyle w:val="a9"/>
                        </w:pPr>
                        <w:r>
                          <w:t>Лист</w:t>
                        </w:r>
                      </w:p>
                    </w:txbxContent>
                  </v:textbox>
                </v:shape>
                <v:shape id="Text Box 322" o:spid="_x0000_s1085" type="#_x0000_t202" style="position:absolute;left:66241;top:98559;width:3709;height:292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" filled="f" stroked="f">
                  <v:textbox inset="0,0,0,0">
                    <w:txbxContent>
                      <w:p w14:paraId="0789E0CB" w14:textId="77777777" w:rsidR="00645996" w:rsidRPr="00C43A82" w:rsidRDefault="00645996" w:rsidP="006D6324">
                        <w:pPr>
                          <w:pStyle w:val="a9"/>
                        </w:pPr>
                        <w:r>
                          <w:rPr>
                            <w:noProof/>
                            <w:szCs w:val="20"/>
                          </w:rPr>
                          <w:fldChar w:fldCharType="begin"/>
                        </w:r>
                        <w:r>
                          <w:rPr>
                            <w:noProof/>
                            <w:szCs w:val="20"/>
                          </w:rPr>
                          <w:instrText xml:space="preserve"> PAGE  \* MERGEFORMAT </w:instrText>
                        </w:r>
                        <w:r>
                          <w:rPr>
                            <w:noProof/>
                            <w:szCs w:val="20"/>
                          </w:rPr>
                          <w:fldChar w:fldCharType="separate"/>
                        </w:r>
                        <w:r w:rsidR="004E2269">
                          <w:rPr>
                            <w:noProof/>
                            <w:szCs w:val="20"/>
                          </w:rPr>
                          <w:t>21</w:t>
                        </w:r>
                        <w:r>
                          <w:rPr>
                            <w:noProof/>
                            <w:szCs w:val="20"/>
                          </w:rPr>
                          <w:fldChar w:fldCharType="end"/>
                        </w:r>
                      </w:p>
                    </w:txbxContent>
                  </v:textbox>
                </v:shape>
              </v:group>
              <v:group id="Группа 8" o:spid="_x0000_s1086" style="position:absolute;left:139;top:48861;width:69853;height:52998" coordsize="69853,5299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">
                <v:line id="Line 279" o:spid="_x0000_s1087" style="position:absolute;visibility:visible;mso-wrap-style:square" from="2233,0" to="2233,5299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" strokeweight="2pt"/>
                <v:line id="Line 280" o:spid="_x0000_s1088" style="position:absolute;visibility:visible;mso-wrap-style:square" from="0,44323" to="4448,4432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" strokeweight="2pt"/>
                <v:line id="Line 281" o:spid="_x0000_s1089" style="position:absolute;visibility:visible;mso-wrap-style:square" from="0,31480" to="4448,3148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" strokeweight="2pt"/>
                <v:line id="Line 282" o:spid="_x0000_s1090" style="position:absolute;visibility:visible;mso-wrap-style:square" from="0,22336" to="4448,2233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" strokeweight="2pt"/>
                <v:line id="Line 283" o:spid="_x0000_s1091" style="position:absolute;visibility:visible;mso-wrap-style:square" from="0,13192" to="4448,1319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" strokeweight="2pt"/>
                <v:line id="Line 296" o:spid="_x0000_s1092" style="position:absolute;visibility:visible;mso-wrap-style:square" from="6980,47395" to="6980,5287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" strokeweight="2pt"/>
                <v:line id="Line 297" o:spid="_x0000_s1093" style="position:absolute;visibility:visible;mso-wrap-style:square" from="10679,47395" to="10679,5287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" strokeweight="2pt"/>
                <v:line id="Line 298" o:spid="_x0000_s1094" style="position:absolute;visibility:visible;mso-wrap-style:square" from="19195,47395" to="19195,5287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" strokeweight="2pt"/>
                <v:line id="Line 299" o:spid="_x0000_s1095" style="position:absolute;visibility:visible;mso-wrap-style:square" from="24779,47395" to="24779,5287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" strokeweight="2pt"/>
                <v:line id="Line 300" o:spid="_x0000_s1096" style="position:absolute;visibility:visible;mso-wrap-style:square" from="28479,47395" to="28479,5287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" strokeweight="2pt"/>
                <v:line id="Line 301" o:spid="_x0000_s1097" style="position:absolute;visibility:visible;mso-wrap-style:square" from="4397,49140" to="28502,4914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"/>
                <v:line id="Line 302" o:spid="_x0000_s1098" style="position:absolute;visibility:visible;mso-wrap-style:square" from="4397,50745" to="28502,5074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"/>
                <v:line id="Line 318" o:spid="_x0000_s1099" style="position:absolute;visibility:visible;mso-wrap-style:square" from="66102,47395" to="66102,5287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" strokeweight="2pt"/>
                <v:line id="Line 319" o:spid="_x0000_s1100" style="position:absolute;visibility:visible;mso-wrap-style:square" from="66102,49349" to="69810,4934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" strokeweight="2pt"/>
                <v:line id="Line 294" o:spid="_x0000_s1101" style="position:absolute;flip:x;visibility:visible;mso-wrap-style:square" from="4397,47325" to="69853,4732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" strokeweight="2pt"/>
              </v:group>
              <w10:wrap anchorx="page" anchory="page"/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3B7F8A"/>
    <w:multiLevelType w:val="hybridMultilevel"/>
    <w:tmpl w:val="1EECAEA4"/>
    <w:lvl w:ilvl="0" w:tplc="8850EC7E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" w15:restartNumberingAfterBreak="0">
    <w:nsid w:val="04D63699"/>
    <w:multiLevelType w:val="hybridMultilevel"/>
    <w:tmpl w:val="65F2694E"/>
    <w:lvl w:ilvl="0" w:tplc="611836DE">
      <w:start w:val="1"/>
      <w:numFmt w:val="decimal"/>
      <w:pStyle w:val="a"/>
      <w:suff w:val="space"/>
      <w:lvlText w:val="%1. "/>
      <w:lvlJc w:val="left"/>
      <w:pPr>
        <w:ind w:left="0" w:firstLine="709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" w15:restartNumberingAfterBreak="0">
    <w:nsid w:val="0F1132EE"/>
    <w:multiLevelType w:val="multilevel"/>
    <w:tmpl w:val="87D8DA6E"/>
    <w:lvl w:ilvl="0">
      <w:start w:val="1"/>
      <w:numFmt w:val="decimal"/>
      <w:suff w:val="space"/>
      <w:lvlText w:val="%1."/>
      <w:lvlJc w:val="left"/>
      <w:pPr>
        <w:ind w:left="360" w:hanging="360"/>
      </w:pPr>
      <w:rPr>
        <w:rFonts w:hint="default"/>
        <w:color w:val="auto"/>
      </w:rPr>
    </w:lvl>
    <w:lvl w:ilvl="1">
      <w:start w:val="1"/>
      <w:numFmt w:val="decimal"/>
      <w:suff w:val="space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3" w15:restartNumberingAfterBreak="0">
    <w:nsid w:val="221714B3"/>
    <w:multiLevelType w:val="hybridMultilevel"/>
    <w:tmpl w:val="DAF0CD18"/>
    <w:lvl w:ilvl="0" w:tplc="6512DE5A">
      <w:start w:val="1"/>
      <w:numFmt w:val="decimal"/>
      <w:lvlText w:val="%1)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4" w15:restartNumberingAfterBreak="0">
    <w:nsid w:val="2390074D"/>
    <w:multiLevelType w:val="hybridMultilevel"/>
    <w:tmpl w:val="A4D2BF0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28424BB"/>
    <w:multiLevelType w:val="hybridMultilevel"/>
    <w:tmpl w:val="9FFE78C2"/>
    <w:lvl w:ilvl="0" w:tplc="D780EC36">
      <w:start w:val="1"/>
      <w:numFmt w:val="bullet"/>
      <w:lvlText w:val="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6" w15:restartNumberingAfterBreak="0">
    <w:nsid w:val="38572CC1"/>
    <w:multiLevelType w:val="hybridMultilevel"/>
    <w:tmpl w:val="7B529798"/>
    <w:lvl w:ilvl="0" w:tplc="8BD2999E">
      <w:start w:val="1"/>
      <w:numFmt w:val="decimal"/>
      <w:lvlText w:val="%1)"/>
      <w:lvlJc w:val="left"/>
      <w:pPr>
        <w:ind w:left="104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61" w:hanging="360"/>
      </w:pPr>
    </w:lvl>
    <w:lvl w:ilvl="2" w:tplc="0419001B" w:tentative="1">
      <w:start w:val="1"/>
      <w:numFmt w:val="lowerRoman"/>
      <w:lvlText w:val="%3."/>
      <w:lvlJc w:val="right"/>
      <w:pPr>
        <w:ind w:left="2481" w:hanging="180"/>
      </w:pPr>
    </w:lvl>
    <w:lvl w:ilvl="3" w:tplc="0419000F" w:tentative="1">
      <w:start w:val="1"/>
      <w:numFmt w:val="decimal"/>
      <w:lvlText w:val="%4."/>
      <w:lvlJc w:val="left"/>
      <w:pPr>
        <w:ind w:left="3201" w:hanging="360"/>
      </w:pPr>
    </w:lvl>
    <w:lvl w:ilvl="4" w:tplc="04190019" w:tentative="1">
      <w:start w:val="1"/>
      <w:numFmt w:val="lowerLetter"/>
      <w:lvlText w:val="%5."/>
      <w:lvlJc w:val="left"/>
      <w:pPr>
        <w:ind w:left="3921" w:hanging="360"/>
      </w:pPr>
    </w:lvl>
    <w:lvl w:ilvl="5" w:tplc="0419001B" w:tentative="1">
      <w:start w:val="1"/>
      <w:numFmt w:val="lowerRoman"/>
      <w:lvlText w:val="%6."/>
      <w:lvlJc w:val="right"/>
      <w:pPr>
        <w:ind w:left="4641" w:hanging="180"/>
      </w:pPr>
    </w:lvl>
    <w:lvl w:ilvl="6" w:tplc="0419000F" w:tentative="1">
      <w:start w:val="1"/>
      <w:numFmt w:val="decimal"/>
      <w:lvlText w:val="%7."/>
      <w:lvlJc w:val="left"/>
      <w:pPr>
        <w:ind w:left="5361" w:hanging="360"/>
      </w:pPr>
    </w:lvl>
    <w:lvl w:ilvl="7" w:tplc="04190019" w:tentative="1">
      <w:start w:val="1"/>
      <w:numFmt w:val="lowerLetter"/>
      <w:lvlText w:val="%8."/>
      <w:lvlJc w:val="left"/>
      <w:pPr>
        <w:ind w:left="6081" w:hanging="360"/>
      </w:pPr>
    </w:lvl>
    <w:lvl w:ilvl="8" w:tplc="0419001B" w:tentative="1">
      <w:start w:val="1"/>
      <w:numFmt w:val="lowerRoman"/>
      <w:lvlText w:val="%9."/>
      <w:lvlJc w:val="right"/>
      <w:pPr>
        <w:ind w:left="6801" w:hanging="180"/>
      </w:pPr>
    </w:lvl>
  </w:abstractNum>
  <w:abstractNum w:abstractNumId="7" w15:restartNumberingAfterBreak="0">
    <w:nsid w:val="38A67BEB"/>
    <w:multiLevelType w:val="multilevel"/>
    <w:tmpl w:val="64848A8E"/>
    <w:lvl w:ilvl="0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>
      <w:start w:val="1"/>
      <w:numFmt w:val="decimal"/>
      <w:pStyle w:val="2"/>
      <w:isLgl/>
      <w:lvlText w:val="%1.%2"/>
      <w:lvlJc w:val="left"/>
      <w:pPr>
        <w:ind w:left="1191" w:hanging="481"/>
      </w:pPr>
      <w:rPr>
        <w:rFonts w:hint="default"/>
      </w:rPr>
    </w:lvl>
    <w:lvl w:ilvl="2">
      <w:start w:val="1"/>
      <w:numFmt w:val="decimal"/>
      <w:pStyle w:val="3"/>
      <w:isLgl/>
      <w:lvlText w:val="%1.%2.%3"/>
      <w:lvlJc w:val="left"/>
      <w:pPr>
        <w:ind w:left="1431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792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793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154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155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516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877" w:hanging="2160"/>
      </w:pPr>
      <w:rPr>
        <w:rFonts w:hint="default"/>
      </w:rPr>
    </w:lvl>
  </w:abstractNum>
  <w:abstractNum w:abstractNumId="8" w15:restartNumberingAfterBreak="0">
    <w:nsid w:val="3BFE2F44"/>
    <w:multiLevelType w:val="hybridMultilevel"/>
    <w:tmpl w:val="68E0E566"/>
    <w:lvl w:ilvl="0" w:tplc="04190011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 w:tplc="041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1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1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1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1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1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CF847CB"/>
    <w:multiLevelType w:val="multilevel"/>
    <w:tmpl w:val="82D21B10"/>
    <w:lvl w:ilvl="0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>
      <w:start w:val="2"/>
      <w:numFmt w:val="decimal"/>
      <w:isLgl/>
      <w:lvlText w:val="%1.%2"/>
      <w:lvlJc w:val="left"/>
      <w:pPr>
        <w:ind w:left="1191" w:hanging="481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431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792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793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154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155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516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877" w:hanging="2160"/>
      </w:pPr>
      <w:rPr>
        <w:rFonts w:hint="default"/>
      </w:rPr>
    </w:lvl>
  </w:abstractNum>
  <w:abstractNum w:abstractNumId="10" w15:restartNumberingAfterBreak="0">
    <w:nsid w:val="3D151267"/>
    <w:multiLevelType w:val="hybridMultilevel"/>
    <w:tmpl w:val="E4844788"/>
    <w:lvl w:ilvl="0" w:tplc="D1064AB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" w15:restartNumberingAfterBreak="0">
    <w:nsid w:val="3D565141"/>
    <w:multiLevelType w:val="hybridMultilevel"/>
    <w:tmpl w:val="AFE46932"/>
    <w:lvl w:ilvl="0" w:tplc="8BD2999E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2" w15:restartNumberingAfterBreak="0">
    <w:nsid w:val="40565B13"/>
    <w:multiLevelType w:val="singleLevel"/>
    <w:tmpl w:val="53ECFBFC"/>
    <w:lvl w:ilvl="0">
      <w:start w:val="3"/>
      <w:numFmt w:val="bullet"/>
      <w:lvlText w:val="-"/>
      <w:lvlJc w:val="left"/>
      <w:pPr>
        <w:tabs>
          <w:tab w:val="num" w:pos="1080"/>
        </w:tabs>
        <w:ind w:left="1080" w:hanging="360"/>
      </w:pPr>
      <w:rPr>
        <w:rFonts w:hint="default"/>
      </w:rPr>
    </w:lvl>
  </w:abstractNum>
  <w:abstractNum w:abstractNumId="13" w15:restartNumberingAfterBreak="0">
    <w:nsid w:val="42CD7347"/>
    <w:multiLevelType w:val="hybridMultilevel"/>
    <w:tmpl w:val="718EB6EA"/>
    <w:lvl w:ilvl="0" w:tplc="BCCA0D18">
      <w:start w:val="1"/>
      <w:numFmt w:val="bullet"/>
      <w:suff w:val="space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4" w15:restartNumberingAfterBreak="0">
    <w:nsid w:val="48D31449"/>
    <w:multiLevelType w:val="hybridMultilevel"/>
    <w:tmpl w:val="F5902BB8"/>
    <w:lvl w:ilvl="0" w:tplc="8BD2999E">
      <w:start w:val="1"/>
      <w:numFmt w:val="decimal"/>
      <w:lvlText w:val="%1)"/>
      <w:lvlJc w:val="left"/>
      <w:pPr>
        <w:ind w:left="142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8" w:hanging="360"/>
      </w:pPr>
    </w:lvl>
    <w:lvl w:ilvl="2" w:tplc="0419001B" w:tentative="1">
      <w:start w:val="1"/>
      <w:numFmt w:val="lowerRoman"/>
      <w:lvlText w:val="%3."/>
      <w:lvlJc w:val="right"/>
      <w:pPr>
        <w:ind w:left="2868" w:hanging="180"/>
      </w:pPr>
    </w:lvl>
    <w:lvl w:ilvl="3" w:tplc="0419000F" w:tentative="1">
      <w:start w:val="1"/>
      <w:numFmt w:val="decimal"/>
      <w:lvlText w:val="%4."/>
      <w:lvlJc w:val="left"/>
      <w:pPr>
        <w:ind w:left="3588" w:hanging="360"/>
      </w:pPr>
    </w:lvl>
    <w:lvl w:ilvl="4" w:tplc="04190019" w:tentative="1">
      <w:start w:val="1"/>
      <w:numFmt w:val="lowerLetter"/>
      <w:lvlText w:val="%5."/>
      <w:lvlJc w:val="left"/>
      <w:pPr>
        <w:ind w:left="4308" w:hanging="360"/>
      </w:pPr>
    </w:lvl>
    <w:lvl w:ilvl="5" w:tplc="0419001B" w:tentative="1">
      <w:start w:val="1"/>
      <w:numFmt w:val="lowerRoman"/>
      <w:lvlText w:val="%6."/>
      <w:lvlJc w:val="right"/>
      <w:pPr>
        <w:ind w:left="5028" w:hanging="180"/>
      </w:pPr>
    </w:lvl>
    <w:lvl w:ilvl="6" w:tplc="0419000F" w:tentative="1">
      <w:start w:val="1"/>
      <w:numFmt w:val="decimal"/>
      <w:lvlText w:val="%7."/>
      <w:lvlJc w:val="left"/>
      <w:pPr>
        <w:ind w:left="5748" w:hanging="360"/>
      </w:pPr>
    </w:lvl>
    <w:lvl w:ilvl="7" w:tplc="04190019" w:tentative="1">
      <w:start w:val="1"/>
      <w:numFmt w:val="lowerLetter"/>
      <w:lvlText w:val="%8."/>
      <w:lvlJc w:val="left"/>
      <w:pPr>
        <w:ind w:left="6468" w:hanging="360"/>
      </w:pPr>
    </w:lvl>
    <w:lvl w:ilvl="8" w:tplc="0419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15" w15:restartNumberingAfterBreak="0">
    <w:nsid w:val="4A974D8F"/>
    <w:multiLevelType w:val="hybridMultilevel"/>
    <w:tmpl w:val="05780F24"/>
    <w:lvl w:ilvl="0" w:tplc="5E48806C">
      <w:start w:val="1"/>
      <w:numFmt w:val="russianLower"/>
      <w:pStyle w:val="42"/>
      <w:suff w:val="space"/>
      <w:lvlText w:val="%1)"/>
      <w:lvlJc w:val="left"/>
      <w:pPr>
        <w:ind w:left="0" w:firstLine="709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6" w15:restartNumberingAfterBreak="0">
    <w:nsid w:val="4F1064D4"/>
    <w:multiLevelType w:val="hybridMultilevel"/>
    <w:tmpl w:val="C2B8BD96"/>
    <w:lvl w:ilvl="0" w:tplc="04190011">
      <w:start w:val="1"/>
      <w:numFmt w:val="decimal"/>
      <w:lvlText w:val="%1)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7" w15:restartNumberingAfterBreak="0">
    <w:nsid w:val="4F913C52"/>
    <w:multiLevelType w:val="hybridMultilevel"/>
    <w:tmpl w:val="50A2BF52"/>
    <w:lvl w:ilvl="0" w:tplc="BCCA0D18">
      <w:start w:val="1"/>
      <w:numFmt w:val="bullet"/>
      <w:suff w:val="space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8" w15:restartNumberingAfterBreak="0">
    <w:nsid w:val="59223987"/>
    <w:multiLevelType w:val="hybridMultilevel"/>
    <w:tmpl w:val="43A6B80C"/>
    <w:lvl w:ilvl="0" w:tplc="BCCA0D18">
      <w:start w:val="1"/>
      <w:numFmt w:val="bullet"/>
      <w:suff w:val="space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9" w15:restartNumberingAfterBreak="0">
    <w:nsid w:val="59DC1B4E"/>
    <w:multiLevelType w:val="hybridMultilevel"/>
    <w:tmpl w:val="3E22EEB0"/>
    <w:lvl w:ilvl="0" w:tplc="7114A7D4">
      <w:start w:val="1"/>
      <w:numFmt w:val="decimal"/>
      <w:pStyle w:val="41"/>
      <w:suff w:val="space"/>
      <w:lvlText w:val="%1)"/>
      <w:lvlJc w:val="left"/>
      <w:pPr>
        <w:ind w:left="0" w:firstLine="709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5E367F38"/>
    <w:multiLevelType w:val="hybridMultilevel"/>
    <w:tmpl w:val="0B421CF8"/>
    <w:lvl w:ilvl="0" w:tplc="BA2A793A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1" w15:restartNumberingAfterBreak="0">
    <w:nsid w:val="606D0FEA"/>
    <w:multiLevelType w:val="multilevel"/>
    <w:tmpl w:val="864A634A"/>
    <w:lvl w:ilvl="0">
      <w:start w:val="1"/>
      <w:numFmt w:val="decimal"/>
      <w:suff w:val="space"/>
      <w:lvlText w:val="%1."/>
      <w:lvlJc w:val="left"/>
      <w:pPr>
        <w:ind w:left="0" w:firstLine="851"/>
      </w:pPr>
      <w:rPr>
        <w:rFonts w:hint="default"/>
        <w:b w:val="0"/>
      </w:rPr>
    </w:lvl>
    <w:lvl w:ilvl="1">
      <w:start w:val="1"/>
      <w:numFmt w:val="decimal"/>
      <w:suff w:val="space"/>
      <w:lvlText w:val="%1.%2."/>
      <w:lvlJc w:val="left"/>
      <w:pPr>
        <w:ind w:left="0" w:firstLine="851"/>
      </w:pPr>
      <w:rPr>
        <w:rFonts w:hint="default"/>
        <w:b w:val="0"/>
      </w:rPr>
    </w:lvl>
    <w:lvl w:ilvl="2">
      <w:start w:val="1"/>
      <w:numFmt w:val="decimal"/>
      <w:suff w:val="space"/>
      <w:lvlText w:val="%1.%2.%3."/>
      <w:lvlJc w:val="left"/>
      <w:pPr>
        <w:ind w:left="0" w:firstLine="851"/>
      </w:pPr>
      <w:rPr>
        <w:rFonts w:hint="default"/>
      </w:rPr>
    </w:lvl>
    <w:lvl w:ilvl="3">
      <w:start w:val="1"/>
      <w:numFmt w:val="decimal"/>
      <w:suff w:val="space"/>
      <w:lvlText w:val="%1.%2.%3.%4."/>
      <w:lvlJc w:val="left"/>
      <w:pPr>
        <w:ind w:left="0" w:firstLine="851"/>
      </w:pPr>
      <w:rPr>
        <w:rFonts w:hint="default"/>
      </w:rPr>
    </w:lvl>
    <w:lvl w:ilvl="4">
      <w:start w:val="1"/>
      <w:numFmt w:val="decimal"/>
      <w:suff w:val="space"/>
      <w:lvlText w:val="%1.%2.%3.%4.%5."/>
      <w:lvlJc w:val="left"/>
      <w:pPr>
        <w:ind w:left="0" w:firstLine="851"/>
      </w:pPr>
      <w:rPr>
        <w:rFonts w:hint="default"/>
      </w:rPr>
    </w:lvl>
    <w:lvl w:ilvl="5">
      <w:start w:val="1"/>
      <w:numFmt w:val="decimal"/>
      <w:suff w:val="space"/>
      <w:lvlText w:val="%1.%2.%3.%4.%5.%6."/>
      <w:lvlJc w:val="left"/>
      <w:pPr>
        <w:ind w:left="0" w:firstLine="851"/>
      </w:pPr>
      <w:rPr>
        <w:rFonts w:hint="default"/>
      </w:rPr>
    </w:lvl>
    <w:lvl w:ilvl="6">
      <w:start w:val="1"/>
      <w:numFmt w:val="decimal"/>
      <w:suff w:val="space"/>
      <w:lvlText w:val="%1.%2.%3.%4.%5.%6.%7."/>
      <w:lvlJc w:val="left"/>
      <w:pPr>
        <w:ind w:left="0" w:firstLine="851"/>
      </w:pPr>
      <w:rPr>
        <w:rFonts w:hint="default"/>
      </w:rPr>
    </w:lvl>
    <w:lvl w:ilvl="7">
      <w:start w:val="1"/>
      <w:numFmt w:val="decimal"/>
      <w:suff w:val="space"/>
      <w:lvlText w:val="%1.%2.%3.%4.%5.%6.%7.%8."/>
      <w:lvlJc w:val="left"/>
      <w:pPr>
        <w:ind w:left="0" w:firstLine="851"/>
      </w:pPr>
      <w:rPr>
        <w:rFonts w:hint="default"/>
      </w:rPr>
    </w:lvl>
    <w:lvl w:ilvl="8">
      <w:start w:val="1"/>
      <w:numFmt w:val="decimal"/>
      <w:suff w:val="space"/>
      <w:lvlText w:val="%1.%2.%3.%4.%5.%6.%7.%8.%9."/>
      <w:lvlJc w:val="left"/>
      <w:pPr>
        <w:ind w:left="0" w:firstLine="851"/>
      </w:pPr>
      <w:rPr>
        <w:rFonts w:hint="default"/>
      </w:rPr>
    </w:lvl>
  </w:abstractNum>
  <w:abstractNum w:abstractNumId="22" w15:restartNumberingAfterBreak="0">
    <w:nsid w:val="6C7230EB"/>
    <w:multiLevelType w:val="hybridMultilevel"/>
    <w:tmpl w:val="E4925DA2"/>
    <w:lvl w:ilvl="0" w:tplc="D780EC36">
      <w:start w:val="1"/>
      <w:numFmt w:val="bullet"/>
      <w:lvlText w:val="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3" w15:restartNumberingAfterBreak="0">
    <w:nsid w:val="6CDE55CF"/>
    <w:multiLevelType w:val="hybridMultilevel"/>
    <w:tmpl w:val="3A8C652C"/>
    <w:lvl w:ilvl="0" w:tplc="D780EC36">
      <w:start w:val="1"/>
      <w:numFmt w:val="bullet"/>
      <w:lvlText w:val="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4" w15:restartNumberingAfterBreak="0">
    <w:nsid w:val="6DC57EF6"/>
    <w:multiLevelType w:val="hybridMultilevel"/>
    <w:tmpl w:val="9D8A2D1C"/>
    <w:lvl w:ilvl="0" w:tplc="FA9A78E8">
      <w:start w:val="1"/>
      <w:numFmt w:val="bullet"/>
      <w:pStyle w:val="43"/>
      <w:suff w:val="space"/>
      <w:lvlText w:val=""/>
      <w:lvlJc w:val="left"/>
      <w:pPr>
        <w:ind w:left="0" w:firstLine="709"/>
      </w:pPr>
      <w:rPr>
        <w:rFonts w:ascii="Symbol" w:hAnsi="Symbol" w:hint="default"/>
        <w:b/>
        <w:i w:val="0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25" w15:restartNumberingAfterBreak="0">
    <w:nsid w:val="74FD5AAF"/>
    <w:multiLevelType w:val="hybridMultilevel"/>
    <w:tmpl w:val="5AB64EB8"/>
    <w:lvl w:ilvl="0" w:tplc="04190011">
      <w:start w:val="1"/>
      <w:numFmt w:val="decimal"/>
      <w:lvlText w:val="%1)"/>
      <w:lvlJc w:val="left"/>
      <w:pPr>
        <w:ind w:left="1428" w:hanging="360"/>
      </w:pPr>
    </w:lvl>
    <w:lvl w:ilvl="1" w:tplc="04190019" w:tentative="1">
      <w:start w:val="1"/>
      <w:numFmt w:val="lowerLetter"/>
      <w:lvlText w:val="%2."/>
      <w:lvlJc w:val="left"/>
      <w:pPr>
        <w:ind w:left="2148" w:hanging="360"/>
      </w:pPr>
    </w:lvl>
    <w:lvl w:ilvl="2" w:tplc="0419001B" w:tentative="1">
      <w:start w:val="1"/>
      <w:numFmt w:val="lowerRoman"/>
      <w:lvlText w:val="%3."/>
      <w:lvlJc w:val="right"/>
      <w:pPr>
        <w:ind w:left="2868" w:hanging="180"/>
      </w:pPr>
    </w:lvl>
    <w:lvl w:ilvl="3" w:tplc="0419000F" w:tentative="1">
      <w:start w:val="1"/>
      <w:numFmt w:val="decimal"/>
      <w:lvlText w:val="%4."/>
      <w:lvlJc w:val="left"/>
      <w:pPr>
        <w:ind w:left="3588" w:hanging="360"/>
      </w:pPr>
    </w:lvl>
    <w:lvl w:ilvl="4" w:tplc="04190019" w:tentative="1">
      <w:start w:val="1"/>
      <w:numFmt w:val="lowerLetter"/>
      <w:lvlText w:val="%5."/>
      <w:lvlJc w:val="left"/>
      <w:pPr>
        <w:ind w:left="4308" w:hanging="360"/>
      </w:pPr>
    </w:lvl>
    <w:lvl w:ilvl="5" w:tplc="0419001B" w:tentative="1">
      <w:start w:val="1"/>
      <w:numFmt w:val="lowerRoman"/>
      <w:lvlText w:val="%6."/>
      <w:lvlJc w:val="right"/>
      <w:pPr>
        <w:ind w:left="5028" w:hanging="180"/>
      </w:pPr>
    </w:lvl>
    <w:lvl w:ilvl="6" w:tplc="0419000F" w:tentative="1">
      <w:start w:val="1"/>
      <w:numFmt w:val="decimal"/>
      <w:lvlText w:val="%7."/>
      <w:lvlJc w:val="left"/>
      <w:pPr>
        <w:ind w:left="5748" w:hanging="360"/>
      </w:pPr>
    </w:lvl>
    <w:lvl w:ilvl="7" w:tplc="04190019" w:tentative="1">
      <w:start w:val="1"/>
      <w:numFmt w:val="lowerLetter"/>
      <w:lvlText w:val="%8."/>
      <w:lvlJc w:val="left"/>
      <w:pPr>
        <w:ind w:left="6468" w:hanging="360"/>
      </w:pPr>
    </w:lvl>
    <w:lvl w:ilvl="8" w:tplc="0419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26" w15:restartNumberingAfterBreak="0">
    <w:nsid w:val="77303F17"/>
    <w:multiLevelType w:val="multilevel"/>
    <w:tmpl w:val="0424314A"/>
    <w:lvl w:ilvl="0">
      <w:start w:val="1"/>
      <w:numFmt w:val="decimal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28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pStyle w:val="4"/>
      <w:lvlText w:val="%1.%2.%3.%4"/>
      <w:lvlJc w:val="left"/>
      <w:pPr>
        <w:ind w:left="864" w:hanging="864"/>
      </w:pPr>
    </w:lvl>
    <w:lvl w:ilvl="4">
      <w:start w:val="1"/>
      <w:numFmt w:val="decimal"/>
      <w:pStyle w:val="5"/>
      <w:lvlText w:val="%1.%2.%3.%4.%5"/>
      <w:lvlJc w:val="left"/>
      <w:pPr>
        <w:ind w:left="1008" w:hanging="1008"/>
      </w:pPr>
    </w:lvl>
    <w:lvl w:ilvl="5">
      <w:start w:val="1"/>
      <w:numFmt w:val="decimal"/>
      <w:pStyle w:val="6"/>
      <w:lvlText w:val="%1.%2.%3.%4.%5.%6"/>
      <w:lvlJc w:val="left"/>
      <w:pPr>
        <w:ind w:left="1152" w:hanging="1152"/>
      </w:pPr>
    </w:lvl>
    <w:lvl w:ilvl="6">
      <w:start w:val="1"/>
      <w:numFmt w:val="decimal"/>
      <w:pStyle w:val="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9"/>
      <w:lvlText w:val="%1.%2.%3.%4.%5.%6.%7.%8.%9"/>
      <w:lvlJc w:val="left"/>
      <w:pPr>
        <w:ind w:left="1584" w:hanging="1584"/>
      </w:pPr>
    </w:lvl>
  </w:abstractNum>
  <w:num w:numId="1" w16cid:durableId="1769883768">
    <w:abstractNumId w:val="6"/>
  </w:num>
  <w:num w:numId="2" w16cid:durableId="1263761570">
    <w:abstractNumId w:val="26"/>
  </w:num>
  <w:num w:numId="3" w16cid:durableId="1625888942">
    <w:abstractNumId w:val="25"/>
  </w:num>
  <w:num w:numId="4" w16cid:durableId="1232428108">
    <w:abstractNumId w:val="3"/>
  </w:num>
  <w:num w:numId="5" w16cid:durableId="704137128">
    <w:abstractNumId w:val="11"/>
  </w:num>
  <w:num w:numId="6" w16cid:durableId="143476670">
    <w:abstractNumId w:val="4"/>
  </w:num>
  <w:num w:numId="7" w16cid:durableId="1778283505">
    <w:abstractNumId w:val="16"/>
  </w:num>
  <w:num w:numId="8" w16cid:durableId="219681178">
    <w:abstractNumId w:val="14"/>
  </w:num>
  <w:num w:numId="9" w16cid:durableId="815073058">
    <w:abstractNumId w:val="24"/>
  </w:num>
  <w:num w:numId="10" w16cid:durableId="643658710">
    <w:abstractNumId w:val="19"/>
  </w:num>
  <w:num w:numId="11" w16cid:durableId="954139773">
    <w:abstractNumId w:val="15"/>
  </w:num>
  <w:num w:numId="12" w16cid:durableId="1766922114">
    <w:abstractNumId w:val="1"/>
  </w:num>
  <w:num w:numId="13" w16cid:durableId="129642001">
    <w:abstractNumId w:val="15"/>
    <w:lvlOverride w:ilvl="0">
      <w:startOverride w:val="1"/>
    </w:lvlOverride>
  </w:num>
  <w:num w:numId="14" w16cid:durableId="1730617229">
    <w:abstractNumId w:val="2"/>
  </w:num>
  <w:num w:numId="15" w16cid:durableId="2114741000">
    <w:abstractNumId w:val="21"/>
  </w:num>
  <w:num w:numId="16" w16cid:durableId="862665463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" w16cid:durableId="271785929">
    <w:abstractNumId w:val="12"/>
  </w:num>
  <w:num w:numId="18" w16cid:durableId="1557619750">
    <w:abstractNumId w:val="8"/>
  </w:num>
  <w:num w:numId="19" w16cid:durableId="404035323">
    <w:abstractNumId w:val="1"/>
    <w:lvlOverride w:ilvl="0">
      <w:startOverride w:val="1"/>
    </w:lvlOverride>
  </w:num>
  <w:num w:numId="20" w16cid:durableId="401951207">
    <w:abstractNumId w:val="1"/>
    <w:lvlOverride w:ilvl="0">
      <w:startOverride w:val="1"/>
    </w:lvlOverride>
  </w:num>
  <w:num w:numId="21" w16cid:durableId="1288198448">
    <w:abstractNumId w:val="1"/>
    <w:lvlOverride w:ilvl="0">
      <w:startOverride w:val="1"/>
    </w:lvlOverride>
  </w:num>
  <w:num w:numId="22" w16cid:durableId="628634156">
    <w:abstractNumId w:val="1"/>
    <w:lvlOverride w:ilvl="0">
      <w:startOverride w:val="1"/>
    </w:lvlOverride>
  </w:num>
  <w:num w:numId="23" w16cid:durableId="527716898">
    <w:abstractNumId w:val="1"/>
    <w:lvlOverride w:ilvl="0">
      <w:startOverride w:val="1"/>
    </w:lvlOverride>
  </w:num>
  <w:num w:numId="24" w16cid:durableId="1210335768">
    <w:abstractNumId w:val="1"/>
    <w:lvlOverride w:ilvl="0">
      <w:startOverride w:val="1"/>
    </w:lvlOverride>
  </w:num>
  <w:num w:numId="25" w16cid:durableId="948046056">
    <w:abstractNumId w:val="17"/>
  </w:num>
  <w:num w:numId="26" w16cid:durableId="1735933898">
    <w:abstractNumId w:val="18"/>
  </w:num>
  <w:num w:numId="27" w16cid:durableId="2089500874">
    <w:abstractNumId w:val="13"/>
  </w:num>
  <w:num w:numId="28" w16cid:durableId="2112122454">
    <w:abstractNumId w:val="2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9" w16cid:durableId="648097453">
    <w:abstractNumId w:val="10"/>
  </w:num>
  <w:num w:numId="30" w16cid:durableId="163667854">
    <w:abstractNumId w:val="5"/>
  </w:num>
  <w:num w:numId="31" w16cid:durableId="1131481548">
    <w:abstractNumId w:val="22"/>
  </w:num>
  <w:num w:numId="32" w16cid:durableId="1458523209">
    <w:abstractNumId w:val="23"/>
  </w:num>
  <w:num w:numId="33" w16cid:durableId="689137098">
    <w:abstractNumId w:val="20"/>
  </w:num>
  <w:num w:numId="34" w16cid:durableId="189994734">
    <w:abstractNumId w:val="0"/>
  </w:num>
  <w:num w:numId="35" w16cid:durableId="255990823">
    <w:abstractNumId w:val="19"/>
    <w:lvlOverride w:ilvl="0">
      <w:startOverride w:val="1"/>
    </w:lvlOverride>
  </w:num>
  <w:num w:numId="36" w16cid:durableId="2078240693">
    <w:abstractNumId w:val="19"/>
    <w:lvlOverride w:ilvl="0">
      <w:startOverride w:val="1"/>
    </w:lvlOverride>
  </w:num>
  <w:num w:numId="37" w16cid:durableId="870387011">
    <w:abstractNumId w:val="19"/>
    <w:lvlOverride w:ilvl="0">
      <w:startOverride w:val="1"/>
    </w:lvlOverride>
  </w:num>
  <w:num w:numId="38" w16cid:durableId="1861579956">
    <w:abstractNumId w:val="19"/>
    <w:lvlOverride w:ilvl="0">
      <w:startOverride w:val="1"/>
    </w:lvlOverride>
  </w:num>
  <w:num w:numId="39" w16cid:durableId="2137290702">
    <w:abstractNumId w:val="19"/>
    <w:lvlOverride w:ilvl="0">
      <w:startOverride w:val="1"/>
    </w:lvlOverride>
  </w:num>
  <w:num w:numId="40" w16cid:durableId="1198590848">
    <w:abstractNumId w:val="19"/>
    <w:lvlOverride w:ilvl="0">
      <w:startOverride w:val="1"/>
    </w:lvlOverride>
  </w:num>
  <w:num w:numId="41" w16cid:durableId="1439334081">
    <w:abstractNumId w:val="19"/>
    <w:lvlOverride w:ilvl="0">
      <w:startOverride w:val="1"/>
    </w:lvlOverride>
  </w:num>
  <w:num w:numId="42" w16cid:durableId="169756743">
    <w:abstractNumId w:val="19"/>
    <w:lvlOverride w:ilvl="0">
      <w:startOverride w:val="1"/>
    </w:lvlOverride>
  </w:num>
  <w:num w:numId="43" w16cid:durableId="1224026050">
    <w:abstractNumId w:val="19"/>
    <w:lvlOverride w:ilvl="0">
      <w:startOverride w:val="1"/>
    </w:lvlOverride>
  </w:num>
  <w:num w:numId="44" w16cid:durableId="904536176">
    <w:abstractNumId w:val="19"/>
    <w:lvlOverride w:ilvl="0">
      <w:startOverride w:val="1"/>
    </w:lvlOverride>
  </w:num>
  <w:num w:numId="45" w16cid:durableId="2089689807">
    <w:abstractNumId w:val="19"/>
    <w:lvlOverride w:ilvl="0">
      <w:startOverride w:val="1"/>
    </w:lvlOverride>
  </w:num>
  <w:num w:numId="46" w16cid:durableId="176698020">
    <w:abstractNumId w:val="19"/>
    <w:lvlOverride w:ilvl="0">
      <w:startOverride w:val="1"/>
    </w:lvlOverride>
  </w:num>
  <w:num w:numId="47" w16cid:durableId="1007826924">
    <w:abstractNumId w:val="15"/>
    <w:lvlOverride w:ilvl="0">
      <w:startOverride w:val="1"/>
    </w:lvlOverride>
  </w:num>
  <w:num w:numId="48" w16cid:durableId="204563139">
    <w:abstractNumId w:val="9"/>
  </w:num>
  <w:num w:numId="49" w16cid:durableId="313291940">
    <w:abstractNumId w:val="9"/>
  </w:num>
  <w:num w:numId="50" w16cid:durableId="647712090">
    <w:abstractNumId w:val="9"/>
    <w:lvlOverride w:ilvl="0">
      <w:startOverride w:val="3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1" w16cid:durableId="1216350219">
    <w:abstractNumId w:val="9"/>
    <w:lvlOverride w:ilvl="0">
      <w:startOverride w:val="1"/>
    </w:lvlOverride>
    <w:lvlOverride w:ilvl="1">
      <w:startOverride w:val="2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2" w16cid:durableId="1702900330">
    <w:abstractNumId w:val="7"/>
  </w:num>
  <w:num w:numId="53" w16cid:durableId="2114592803">
    <w:abstractNumId w:val="9"/>
    <w:lvlOverride w:ilvl="0">
      <w:startOverride w:val="2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IdMacAtCleanup w:val="1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activeWritingStyle w:appName="MSWord" w:lang="ru-RU" w:vendorID="64" w:dllVersion="6" w:nlCheck="1" w:checkStyle="0"/>
  <w:activeWritingStyle w:appName="MSWord" w:lang="en-US" w:vendorID="64" w:dllVersion="6" w:nlCheck="1" w:checkStyle="1"/>
  <w:activeWritingStyle w:appName="MSWord" w:lang="ru-RU" w:vendorID="64" w:dllVersion="4096" w:nlCheck="1" w:checkStyle="0"/>
  <w:activeWritingStyle w:appName="MSWord" w:lang="en-US" w:vendorID="64" w:dllVersion="4096" w:nlCheck="1" w:checkStyle="0"/>
  <w:proofState w:spelling="clean" w:grammar="clean"/>
  <w:attachedTemplate r:id="rId1"/>
  <w:defaultTabStop w:val="397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357F1"/>
    <w:rsid w:val="00000075"/>
    <w:rsid w:val="000001B2"/>
    <w:rsid w:val="000007D8"/>
    <w:rsid w:val="0000087A"/>
    <w:rsid w:val="000014A7"/>
    <w:rsid w:val="00002A31"/>
    <w:rsid w:val="000032D4"/>
    <w:rsid w:val="000035AA"/>
    <w:rsid w:val="000036A7"/>
    <w:rsid w:val="00003840"/>
    <w:rsid w:val="00003850"/>
    <w:rsid w:val="00003A21"/>
    <w:rsid w:val="00003AA4"/>
    <w:rsid w:val="00004456"/>
    <w:rsid w:val="00004C28"/>
    <w:rsid w:val="00005CFC"/>
    <w:rsid w:val="00006542"/>
    <w:rsid w:val="0001024D"/>
    <w:rsid w:val="000108E5"/>
    <w:rsid w:val="00010D53"/>
    <w:rsid w:val="00010F62"/>
    <w:rsid w:val="0001151A"/>
    <w:rsid w:val="00011B5A"/>
    <w:rsid w:val="00011F1C"/>
    <w:rsid w:val="00012B13"/>
    <w:rsid w:val="00012CB8"/>
    <w:rsid w:val="00013ECF"/>
    <w:rsid w:val="000143ED"/>
    <w:rsid w:val="000156D6"/>
    <w:rsid w:val="00015BDA"/>
    <w:rsid w:val="0001622A"/>
    <w:rsid w:val="000165F1"/>
    <w:rsid w:val="00016996"/>
    <w:rsid w:val="00016A3F"/>
    <w:rsid w:val="0001721B"/>
    <w:rsid w:val="000173D9"/>
    <w:rsid w:val="00017916"/>
    <w:rsid w:val="00017D74"/>
    <w:rsid w:val="000203EB"/>
    <w:rsid w:val="000206F9"/>
    <w:rsid w:val="00020803"/>
    <w:rsid w:val="00020A97"/>
    <w:rsid w:val="00020AA1"/>
    <w:rsid w:val="000213F5"/>
    <w:rsid w:val="00021C22"/>
    <w:rsid w:val="00022515"/>
    <w:rsid w:val="00022970"/>
    <w:rsid w:val="00022E28"/>
    <w:rsid w:val="000242ED"/>
    <w:rsid w:val="00024401"/>
    <w:rsid w:val="00024585"/>
    <w:rsid w:val="000245F3"/>
    <w:rsid w:val="00024A92"/>
    <w:rsid w:val="000252C1"/>
    <w:rsid w:val="000253D0"/>
    <w:rsid w:val="000256B1"/>
    <w:rsid w:val="00025C76"/>
    <w:rsid w:val="00025EA1"/>
    <w:rsid w:val="00026409"/>
    <w:rsid w:val="000266E4"/>
    <w:rsid w:val="00026717"/>
    <w:rsid w:val="00026E42"/>
    <w:rsid w:val="000276B6"/>
    <w:rsid w:val="00027924"/>
    <w:rsid w:val="00027D14"/>
    <w:rsid w:val="00027FC5"/>
    <w:rsid w:val="000303EA"/>
    <w:rsid w:val="00031772"/>
    <w:rsid w:val="00031CE8"/>
    <w:rsid w:val="000323AA"/>
    <w:rsid w:val="00032408"/>
    <w:rsid w:val="000325D8"/>
    <w:rsid w:val="00032A6F"/>
    <w:rsid w:val="00035508"/>
    <w:rsid w:val="00036348"/>
    <w:rsid w:val="00036A67"/>
    <w:rsid w:val="000379CB"/>
    <w:rsid w:val="00037D08"/>
    <w:rsid w:val="00037E59"/>
    <w:rsid w:val="000406B3"/>
    <w:rsid w:val="00040710"/>
    <w:rsid w:val="00041261"/>
    <w:rsid w:val="00041539"/>
    <w:rsid w:val="000416BA"/>
    <w:rsid w:val="00041A57"/>
    <w:rsid w:val="00041C2E"/>
    <w:rsid w:val="00042B71"/>
    <w:rsid w:val="00042E13"/>
    <w:rsid w:val="000431D2"/>
    <w:rsid w:val="00043C1E"/>
    <w:rsid w:val="00043C52"/>
    <w:rsid w:val="00043DA6"/>
    <w:rsid w:val="000453D5"/>
    <w:rsid w:val="0004547F"/>
    <w:rsid w:val="00045922"/>
    <w:rsid w:val="000459F2"/>
    <w:rsid w:val="00045E76"/>
    <w:rsid w:val="00046227"/>
    <w:rsid w:val="0004628D"/>
    <w:rsid w:val="000462A5"/>
    <w:rsid w:val="000465F7"/>
    <w:rsid w:val="000467D7"/>
    <w:rsid w:val="000467EE"/>
    <w:rsid w:val="0004719F"/>
    <w:rsid w:val="0004759D"/>
    <w:rsid w:val="00047CE3"/>
    <w:rsid w:val="0005044C"/>
    <w:rsid w:val="00050633"/>
    <w:rsid w:val="00051408"/>
    <w:rsid w:val="000524D5"/>
    <w:rsid w:val="00052589"/>
    <w:rsid w:val="00053599"/>
    <w:rsid w:val="00053D42"/>
    <w:rsid w:val="00053E6B"/>
    <w:rsid w:val="00053FF3"/>
    <w:rsid w:val="000540B8"/>
    <w:rsid w:val="00054395"/>
    <w:rsid w:val="00055381"/>
    <w:rsid w:val="000554E5"/>
    <w:rsid w:val="0005567F"/>
    <w:rsid w:val="00055683"/>
    <w:rsid w:val="000557D5"/>
    <w:rsid w:val="000558D5"/>
    <w:rsid w:val="00055947"/>
    <w:rsid w:val="000562FE"/>
    <w:rsid w:val="00056B71"/>
    <w:rsid w:val="00057EE1"/>
    <w:rsid w:val="00060EA1"/>
    <w:rsid w:val="00060EE6"/>
    <w:rsid w:val="0006154C"/>
    <w:rsid w:val="00061D45"/>
    <w:rsid w:val="00062014"/>
    <w:rsid w:val="00062126"/>
    <w:rsid w:val="00062E81"/>
    <w:rsid w:val="00063588"/>
    <w:rsid w:val="00063D27"/>
    <w:rsid w:val="00064132"/>
    <w:rsid w:val="000646C7"/>
    <w:rsid w:val="00064D52"/>
    <w:rsid w:val="00064E8C"/>
    <w:rsid w:val="00066A62"/>
    <w:rsid w:val="000674B2"/>
    <w:rsid w:val="00067864"/>
    <w:rsid w:val="0006788E"/>
    <w:rsid w:val="00070083"/>
    <w:rsid w:val="00070A7E"/>
    <w:rsid w:val="000711DE"/>
    <w:rsid w:val="000716D3"/>
    <w:rsid w:val="00071788"/>
    <w:rsid w:val="00071894"/>
    <w:rsid w:val="00071DF6"/>
    <w:rsid w:val="00071FB0"/>
    <w:rsid w:val="0007201D"/>
    <w:rsid w:val="000724C3"/>
    <w:rsid w:val="00072871"/>
    <w:rsid w:val="00072C5D"/>
    <w:rsid w:val="00072D75"/>
    <w:rsid w:val="00072DC9"/>
    <w:rsid w:val="00073A5E"/>
    <w:rsid w:val="000749DD"/>
    <w:rsid w:val="00074C9C"/>
    <w:rsid w:val="00075500"/>
    <w:rsid w:val="000757C8"/>
    <w:rsid w:val="00075CC7"/>
    <w:rsid w:val="00076625"/>
    <w:rsid w:val="000774EF"/>
    <w:rsid w:val="00080120"/>
    <w:rsid w:val="0008052F"/>
    <w:rsid w:val="00080F88"/>
    <w:rsid w:val="00081C28"/>
    <w:rsid w:val="000821A8"/>
    <w:rsid w:val="00082510"/>
    <w:rsid w:val="000826B9"/>
    <w:rsid w:val="000829EC"/>
    <w:rsid w:val="00082F33"/>
    <w:rsid w:val="0008312C"/>
    <w:rsid w:val="000837EF"/>
    <w:rsid w:val="00083A8F"/>
    <w:rsid w:val="00083C7B"/>
    <w:rsid w:val="00083E0A"/>
    <w:rsid w:val="00084038"/>
    <w:rsid w:val="000840E4"/>
    <w:rsid w:val="00084349"/>
    <w:rsid w:val="000848C1"/>
    <w:rsid w:val="00084BCB"/>
    <w:rsid w:val="00085508"/>
    <w:rsid w:val="000857D8"/>
    <w:rsid w:val="00085CD8"/>
    <w:rsid w:val="000869CA"/>
    <w:rsid w:val="00086B4F"/>
    <w:rsid w:val="00086D63"/>
    <w:rsid w:val="00086E19"/>
    <w:rsid w:val="000871F6"/>
    <w:rsid w:val="000874BE"/>
    <w:rsid w:val="00087D58"/>
    <w:rsid w:val="00087EDE"/>
    <w:rsid w:val="0009033D"/>
    <w:rsid w:val="00090891"/>
    <w:rsid w:val="00090D17"/>
    <w:rsid w:val="00091413"/>
    <w:rsid w:val="00091ED1"/>
    <w:rsid w:val="00092AB3"/>
    <w:rsid w:val="00093127"/>
    <w:rsid w:val="000936D7"/>
    <w:rsid w:val="00093751"/>
    <w:rsid w:val="00093861"/>
    <w:rsid w:val="000945DF"/>
    <w:rsid w:val="00094EB0"/>
    <w:rsid w:val="00095012"/>
    <w:rsid w:val="00095D66"/>
    <w:rsid w:val="00096359"/>
    <w:rsid w:val="0009758F"/>
    <w:rsid w:val="000979E7"/>
    <w:rsid w:val="00097FF2"/>
    <w:rsid w:val="000A0257"/>
    <w:rsid w:val="000A04CE"/>
    <w:rsid w:val="000A05DB"/>
    <w:rsid w:val="000A0E2F"/>
    <w:rsid w:val="000A1771"/>
    <w:rsid w:val="000A1AA1"/>
    <w:rsid w:val="000A21E3"/>
    <w:rsid w:val="000A23A0"/>
    <w:rsid w:val="000A2D71"/>
    <w:rsid w:val="000A2FFD"/>
    <w:rsid w:val="000A390F"/>
    <w:rsid w:val="000A3CED"/>
    <w:rsid w:val="000A41F3"/>
    <w:rsid w:val="000A4572"/>
    <w:rsid w:val="000A5363"/>
    <w:rsid w:val="000A5364"/>
    <w:rsid w:val="000A53A7"/>
    <w:rsid w:val="000A53B1"/>
    <w:rsid w:val="000A5A45"/>
    <w:rsid w:val="000A5C89"/>
    <w:rsid w:val="000A67DD"/>
    <w:rsid w:val="000A6CF6"/>
    <w:rsid w:val="000A70D9"/>
    <w:rsid w:val="000A75E7"/>
    <w:rsid w:val="000A7C9A"/>
    <w:rsid w:val="000B073A"/>
    <w:rsid w:val="000B0947"/>
    <w:rsid w:val="000B0F15"/>
    <w:rsid w:val="000B1227"/>
    <w:rsid w:val="000B1641"/>
    <w:rsid w:val="000B17EA"/>
    <w:rsid w:val="000B1ABE"/>
    <w:rsid w:val="000B2242"/>
    <w:rsid w:val="000B240A"/>
    <w:rsid w:val="000B34AC"/>
    <w:rsid w:val="000B36D7"/>
    <w:rsid w:val="000B555A"/>
    <w:rsid w:val="000B58EB"/>
    <w:rsid w:val="000B5EA1"/>
    <w:rsid w:val="000B611F"/>
    <w:rsid w:val="000B6814"/>
    <w:rsid w:val="000B6AAB"/>
    <w:rsid w:val="000B6CBA"/>
    <w:rsid w:val="000B6F6F"/>
    <w:rsid w:val="000B6FC5"/>
    <w:rsid w:val="000B7732"/>
    <w:rsid w:val="000B7EA8"/>
    <w:rsid w:val="000C0282"/>
    <w:rsid w:val="000C05DF"/>
    <w:rsid w:val="000C09D1"/>
    <w:rsid w:val="000C16CF"/>
    <w:rsid w:val="000C19CE"/>
    <w:rsid w:val="000C1AF1"/>
    <w:rsid w:val="000C249A"/>
    <w:rsid w:val="000C2C39"/>
    <w:rsid w:val="000C47FB"/>
    <w:rsid w:val="000C4CA7"/>
    <w:rsid w:val="000C5835"/>
    <w:rsid w:val="000C5AB4"/>
    <w:rsid w:val="000C5C82"/>
    <w:rsid w:val="000C5D72"/>
    <w:rsid w:val="000C5E1A"/>
    <w:rsid w:val="000C6861"/>
    <w:rsid w:val="000C6BC0"/>
    <w:rsid w:val="000C7558"/>
    <w:rsid w:val="000C75BA"/>
    <w:rsid w:val="000C765E"/>
    <w:rsid w:val="000C7E9F"/>
    <w:rsid w:val="000D0679"/>
    <w:rsid w:val="000D100D"/>
    <w:rsid w:val="000D1693"/>
    <w:rsid w:val="000D1E39"/>
    <w:rsid w:val="000D24AA"/>
    <w:rsid w:val="000D27A4"/>
    <w:rsid w:val="000D2F98"/>
    <w:rsid w:val="000D36F1"/>
    <w:rsid w:val="000D3906"/>
    <w:rsid w:val="000D3D2B"/>
    <w:rsid w:val="000D405B"/>
    <w:rsid w:val="000D4327"/>
    <w:rsid w:val="000D4693"/>
    <w:rsid w:val="000D4919"/>
    <w:rsid w:val="000D4C72"/>
    <w:rsid w:val="000D4E03"/>
    <w:rsid w:val="000D501D"/>
    <w:rsid w:val="000D59DF"/>
    <w:rsid w:val="000D5D7A"/>
    <w:rsid w:val="000D5F71"/>
    <w:rsid w:val="000D62DB"/>
    <w:rsid w:val="000D635D"/>
    <w:rsid w:val="000D6B2C"/>
    <w:rsid w:val="000D6BD8"/>
    <w:rsid w:val="000D75ED"/>
    <w:rsid w:val="000D79C6"/>
    <w:rsid w:val="000D7FF9"/>
    <w:rsid w:val="000E11AF"/>
    <w:rsid w:val="000E130E"/>
    <w:rsid w:val="000E1B9B"/>
    <w:rsid w:val="000E33C4"/>
    <w:rsid w:val="000E3611"/>
    <w:rsid w:val="000E3A4D"/>
    <w:rsid w:val="000E4AE2"/>
    <w:rsid w:val="000E5DAD"/>
    <w:rsid w:val="000E678B"/>
    <w:rsid w:val="000E6D99"/>
    <w:rsid w:val="000E7E62"/>
    <w:rsid w:val="000F031B"/>
    <w:rsid w:val="000F0478"/>
    <w:rsid w:val="000F053A"/>
    <w:rsid w:val="000F133B"/>
    <w:rsid w:val="000F19B3"/>
    <w:rsid w:val="000F1D14"/>
    <w:rsid w:val="000F2362"/>
    <w:rsid w:val="000F3153"/>
    <w:rsid w:val="000F32DE"/>
    <w:rsid w:val="000F3C3F"/>
    <w:rsid w:val="000F4B4D"/>
    <w:rsid w:val="000F4E34"/>
    <w:rsid w:val="000F5092"/>
    <w:rsid w:val="000F59C9"/>
    <w:rsid w:val="000F59EC"/>
    <w:rsid w:val="000F5BE2"/>
    <w:rsid w:val="000F5FFA"/>
    <w:rsid w:val="000F6086"/>
    <w:rsid w:val="000F648C"/>
    <w:rsid w:val="000F6C15"/>
    <w:rsid w:val="000F77B2"/>
    <w:rsid w:val="000F7FAB"/>
    <w:rsid w:val="001005C6"/>
    <w:rsid w:val="00100B75"/>
    <w:rsid w:val="00100D64"/>
    <w:rsid w:val="00101085"/>
    <w:rsid w:val="001014C2"/>
    <w:rsid w:val="00102420"/>
    <w:rsid w:val="001026B5"/>
    <w:rsid w:val="00102BC0"/>
    <w:rsid w:val="00102DAA"/>
    <w:rsid w:val="0010323B"/>
    <w:rsid w:val="00103348"/>
    <w:rsid w:val="0010335A"/>
    <w:rsid w:val="00103448"/>
    <w:rsid w:val="00103600"/>
    <w:rsid w:val="00104402"/>
    <w:rsid w:val="00104B8A"/>
    <w:rsid w:val="00104D1F"/>
    <w:rsid w:val="0010503F"/>
    <w:rsid w:val="001051BE"/>
    <w:rsid w:val="00105C28"/>
    <w:rsid w:val="00105CF1"/>
    <w:rsid w:val="00105DF8"/>
    <w:rsid w:val="00107033"/>
    <w:rsid w:val="00107631"/>
    <w:rsid w:val="00107B63"/>
    <w:rsid w:val="00107D98"/>
    <w:rsid w:val="0011062E"/>
    <w:rsid w:val="00111362"/>
    <w:rsid w:val="001123EB"/>
    <w:rsid w:val="00112568"/>
    <w:rsid w:val="00112717"/>
    <w:rsid w:val="001127E7"/>
    <w:rsid w:val="00113079"/>
    <w:rsid w:val="0011471C"/>
    <w:rsid w:val="00114BBB"/>
    <w:rsid w:val="00114DBC"/>
    <w:rsid w:val="00115483"/>
    <w:rsid w:val="001156D8"/>
    <w:rsid w:val="001158A2"/>
    <w:rsid w:val="001158E8"/>
    <w:rsid w:val="00115EC3"/>
    <w:rsid w:val="00116346"/>
    <w:rsid w:val="00116C8D"/>
    <w:rsid w:val="001170FB"/>
    <w:rsid w:val="00120049"/>
    <w:rsid w:val="00120F47"/>
    <w:rsid w:val="00121468"/>
    <w:rsid w:val="001214B4"/>
    <w:rsid w:val="001221BE"/>
    <w:rsid w:val="00122BF3"/>
    <w:rsid w:val="00122C39"/>
    <w:rsid w:val="00122F0E"/>
    <w:rsid w:val="001231B6"/>
    <w:rsid w:val="001233CE"/>
    <w:rsid w:val="001233EE"/>
    <w:rsid w:val="0012356E"/>
    <w:rsid w:val="001235A5"/>
    <w:rsid w:val="001236CE"/>
    <w:rsid w:val="00123BD8"/>
    <w:rsid w:val="00123C0C"/>
    <w:rsid w:val="00123FC1"/>
    <w:rsid w:val="0012420A"/>
    <w:rsid w:val="00124864"/>
    <w:rsid w:val="00124DED"/>
    <w:rsid w:val="001250D2"/>
    <w:rsid w:val="00125146"/>
    <w:rsid w:val="001253A5"/>
    <w:rsid w:val="00125892"/>
    <w:rsid w:val="00125A93"/>
    <w:rsid w:val="00125CCD"/>
    <w:rsid w:val="0012678F"/>
    <w:rsid w:val="00126CC8"/>
    <w:rsid w:val="001270A7"/>
    <w:rsid w:val="001273E1"/>
    <w:rsid w:val="00127BBA"/>
    <w:rsid w:val="00127BC6"/>
    <w:rsid w:val="0013002B"/>
    <w:rsid w:val="00130090"/>
    <w:rsid w:val="00130234"/>
    <w:rsid w:val="00130471"/>
    <w:rsid w:val="0013153A"/>
    <w:rsid w:val="00132626"/>
    <w:rsid w:val="001328FF"/>
    <w:rsid w:val="001330E5"/>
    <w:rsid w:val="00133A0E"/>
    <w:rsid w:val="00133AC2"/>
    <w:rsid w:val="00133CD3"/>
    <w:rsid w:val="00133CDE"/>
    <w:rsid w:val="00134541"/>
    <w:rsid w:val="0013488B"/>
    <w:rsid w:val="001351E0"/>
    <w:rsid w:val="00135655"/>
    <w:rsid w:val="00135DE5"/>
    <w:rsid w:val="00136276"/>
    <w:rsid w:val="00136C1E"/>
    <w:rsid w:val="00137600"/>
    <w:rsid w:val="0013782F"/>
    <w:rsid w:val="00137BB6"/>
    <w:rsid w:val="001409F8"/>
    <w:rsid w:val="00140B4E"/>
    <w:rsid w:val="00140E4A"/>
    <w:rsid w:val="0014136D"/>
    <w:rsid w:val="001420DF"/>
    <w:rsid w:val="00142141"/>
    <w:rsid w:val="001424A1"/>
    <w:rsid w:val="00142722"/>
    <w:rsid w:val="00142A54"/>
    <w:rsid w:val="00143EF5"/>
    <w:rsid w:val="001443E0"/>
    <w:rsid w:val="001447FD"/>
    <w:rsid w:val="00145AB6"/>
    <w:rsid w:val="00145D5A"/>
    <w:rsid w:val="00145DFD"/>
    <w:rsid w:val="00145F68"/>
    <w:rsid w:val="0014704B"/>
    <w:rsid w:val="00147C24"/>
    <w:rsid w:val="00147CCC"/>
    <w:rsid w:val="001503BE"/>
    <w:rsid w:val="00150CC1"/>
    <w:rsid w:val="0015149D"/>
    <w:rsid w:val="001518A9"/>
    <w:rsid w:val="0015240E"/>
    <w:rsid w:val="0015259C"/>
    <w:rsid w:val="00152A66"/>
    <w:rsid w:val="00152D87"/>
    <w:rsid w:val="00153E07"/>
    <w:rsid w:val="00154354"/>
    <w:rsid w:val="0015442F"/>
    <w:rsid w:val="00154B41"/>
    <w:rsid w:val="00154D8F"/>
    <w:rsid w:val="00154DEB"/>
    <w:rsid w:val="0015562A"/>
    <w:rsid w:val="001557B9"/>
    <w:rsid w:val="00155DF4"/>
    <w:rsid w:val="00155E1C"/>
    <w:rsid w:val="00156391"/>
    <w:rsid w:val="00156638"/>
    <w:rsid w:val="00157539"/>
    <w:rsid w:val="00157C36"/>
    <w:rsid w:val="00157DC1"/>
    <w:rsid w:val="0016003C"/>
    <w:rsid w:val="00160486"/>
    <w:rsid w:val="00160A66"/>
    <w:rsid w:val="00161C23"/>
    <w:rsid w:val="00161D75"/>
    <w:rsid w:val="001626F1"/>
    <w:rsid w:val="00162ED7"/>
    <w:rsid w:val="00163C7C"/>
    <w:rsid w:val="001642D1"/>
    <w:rsid w:val="00164880"/>
    <w:rsid w:val="00164EC1"/>
    <w:rsid w:val="001652D6"/>
    <w:rsid w:val="001657B4"/>
    <w:rsid w:val="00165BE7"/>
    <w:rsid w:val="00165FDD"/>
    <w:rsid w:val="00167E19"/>
    <w:rsid w:val="001708BB"/>
    <w:rsid w:val="0017098E"/>
    <w:rsid w:val="001712C3"/>
    <w:rsid w:val="0017134F"/>
    <w:rsid w:val="001714B8"/>
    <w:rsid w:val="00172412"/>
    <w:rsid w:val="001726D2"/>
    <w:rsid w:val="00172B78"/>
    <w:rsid w:val="001735EB"/>
    <w:rsid w:val="001738B5"/>
    <w:rsid w:val="001743FE"/>
    <w:rsid w:val="001747FF"/>
    <w:rsid w:val="001758E0"/>
    <w:rsid w:val="00175EA0"/>
    <w:rsid w:val="00177038"/>
    <w:rsid w:val="001777B8"/>
    <w:rsid w:val="00177979"/>
    <w:rsid w:val="001801F4"/>
    <w:rsid w:val="001806C4"/>
    <w:rsid w:val="00180FDD"/>
    <w:rsid w:val="001810DF"/>
    <w:rsid w:val="001812D8"/>
    <w:rsid w:val="00181630"/>
    <w:rsid w:val="00181751"/>
    <w:rsid w:val="00182245"/>
    <w:rsid w:val="0018285C"/>
    <w:rsid w:val="001839E7"/>
    <w:rsid w:val="00183BE4"/>
    <w:rsid w:val="00184589"/>
    <w:rsid w:val="00184935"/>
    <w:rsid w:val="00184CB2"/>
    <w:rsid w:val="001852C1"/>
    <w:rsid w:val="0018573E"/>
    <w:rsid w:val="00185ADC"/>
    <w:rsid w:val="00185C50"/>
    <w:rsid w:val="00186C24"/>
    <w:rsid w:val="0018712E"/>
    <w:rsid w:val="001876B3"/>
    <w:rsid w:val="001904E9"/>
    <w:rsid w:val="00192024"/>
    <w:rsid w:val="00192094"/>
    <w:rsid w:val="00192459"/>
    <w:rsid w:val="001929F6"/>
    <w:rsid w:val="001938E6"/>
    <w:rsid w:val="00193E00"/>
    <w:rsid w:val="00193E1F"/>
    <w:rsid w:val="00194AE1"/>
    <w:rsid w:val="001954AB"/>
    <w:rsid w:val="00196034"/>
    <w:rsid w:val="00197493"/>
    <w:rsid w:val="00197526"/>
    <w:rsid w:val="0019779D"/>
    <w:rsid w:val="001A03E9"/>
    <w:rsid w:val="001A0A69"/>
    <w:rsid w:val="001A0E7F"/>
    <w:rsid w:val="001A0F9B"/>
    <w:rsid w:val="001A2227"/>
    <w:rsid w:val="001A25CF"/>
    <w:rsid w:val="001A2A6F"/>
    <w:rsid w:val="001A2F46"/>
    <w:rsid w:val="001A3045"/>
    <w:rsid w:val="001A30BA"/>
    <w:rsid w:val="001A376E"/>
    <w:rsid w:val="001A390E"/>
    <w:rsid w:val="001A3C2F"/>
    <w:rsid w:val="001A4A61"/>
    <w:rsid w:val="001A4CFA"/>
    <w:rsid w:val="001A5A36"/>
    <w:rsid w:val="001A5FB4"/>
    <w:rsid w:val="001A6D93"/>
    <w:rsid w:val="001A7285"/>
    <w:rsid w:val="001A7DC8"/>
    <w:rsid w:val="001A7F58"/>
    <w:rsid w:val="001B0AA1"/>
    <w:rsid w:val="001B0DEA"/>
    <w:rsid w:val="001B171E"/>
    <w:rsid w:val="001B2933"/>
    <w:rsid w:val="001B2B5C"/>
    <w:rsid w:val="001B2FD6"/>
    <w:rsid w:val="001B3717"/>
    <w:rsid w:val="001B3C0B"/>
    <w:rsid w:val="001B3C72"/>
    <w:rsid w:val="001B44FA"/>
    <w:rsid w:val="001B58F2"/>
    <w:rsid w:val="001B5AC0"/>
    <w:rsid w:val="001B5B2E"/>
    <w:rsid w:val="001B5D8F"/>
    <w:rsid w:val="001B5DB3"/>
    <w:rsid w:val="001B629D"/>
    <w:rsid w:val="001B6894"/>
    <w:rsid w:val="001B6ABE"/>
    <w:rsid w:val="001B6F8B"/>
    <w:rsid w:val="001B6FFD"/>
    <w:rsid w:val="001C06CC"/>
    <w:rsid w:val="001C0D3B"/>
    <w:rsid w:val="001C11A3"/>
    <w:rsid w:val="001C1776"/>
    <w:rsid w:val="001C1E02"/>
    <w:rsid w:val="001C1E4E"/>
    <w:rsid w:val="001C2176"/>
    <w:rsid w:val="001C2D7D"/>
    <w:rsid w:val="001C2FE0"/>
    <w:rsid w:val="001C31ED"/>
    <w:rsid w:val="001C3A6E"/>
    <w:rsid w:val="001C3C52"/>
    <w:rsid w:val="001C3F3D"/>
    <w:rsid w:val="001C4121"/>
    <w:rsid w:val="001C4419"/>
    <w:rsid w:val="001C4516"/>
    <w:rsid w:val="001C4753"/>
    <w:rsid w:val="001C4982"/>
    <w:rsid w:val="001C49E7"/>
    <w:rsid w:val="001C4E30"/>
    <w:rsid w:val="001C5108"/>
    <w:rsid w:val="001C52A8"/>
    <w:rsid w:val="001C6C79"/>
    <w:rsid w:val="001C764C"/>
    <w:rsid w:val="001D01AD"/>
    <w:rsid w:val="001D050E"/>
    <w:rsid w:val="001D058B"/>
    <w:rsid w:val="001D0BFD"/>
    <w:rsid w:val="001D0C81"/>
    <w:rsid w:val="001D144A"/>
    <w:rsid w:val="001D1CE5"/>
    <w:rsid w:val="001D3670"/>
    <w:rsid w:val="001D36A9"/>
    <w:rsid w:val="001D3960"/>
    <w:rsid w:val="001D3A6C"/>
    <w:rsid w:val="001D3F41"/>
    <w:rsid w:val="001D4278"/>
    <w:rsid w:val="001D4DF8"/>
    <w:rsid w:val="001D4EE4"/>
    <w:rsid w:val="001D6217"/>
    <w:rsid w:val="001D636C"/>
    <w:rsid w:val="001D69D2"/>
    <w:rsid w:val="001D6C50"/>
    <w:rsid w:val="001D73A1"/>
    <w:rsid w:val="001D775F"/>
    <w:rsid w:val="001D7ACF"/>
    <w:rsid w:val="001E00EE"/>
    <w:rsid w:val="001E09CF"/>
    <w:rsid w:val="001E0B97"/>
    <w:rsid w:val="001E0F0A"/>
    <w:rsid w:val="001E1668"/>
    <w:rsid w:val="001E1E33"/>
    <w:rsid w:val="001E1EF8"/>
    <w:rsid w:val="001E24C3"/>
    <w:rsid w:val="001E36C4"/>
    <w:rsid w:val="001E4902"/>
    <w:rsid w:val="001E4AF2"/>
    <w:rsid w:val="001E5067"/>
    <w:rsid w:val="001E533E"/>
    <w:rsid w:val="001E5418"/>
    <w:rsid w:val="001E5505"/>
    <w:rsid w:val="001E5562"/>
    <w:rsid w:val="001E580B"/>
    <w:rsid w:val="001E5B07"/>
    <w:rsid w:val="001E6914"/>
    <w:rsid w:val="001E70B7"/>
    <w:rsid w:val="001E735A"/>
    <w:rsid w:val="001E7FE4"/>
    <w:rsid w:val="001F0D1C"/>
    <w:rsid w:val="001F2556"/>
    <w:rsid w:val="001F2AC2"/>
    <w:rsid w:val="001F2DE1"/>
    <w:rsid w:val="001F3726"/>
    <w:rsid w:val="001F422E"/>
    <w:rsid w:val="001F42FD"/>
    <w:rsid w:val="001F45AD"/>
    <w:rsid w:val="001F4656"/>
    <w:rsid w:val="001F576A"/>
    <w:rsid w:val="001F5D6D"/>
    <w:rsid w:val="001F5E9C"/>
    <w:rsid w:val="001F610B"/>
    <w:rsid w:val="001F6709"/>
    <w:rsid w:val="001F6A4B"/>
    <w:rsid w:val="001F6B9F"/>
    <w:rsid w:val="001F7249"/>
    <w:rsid w:val="001F7A1C"/>
    <w:rsid w:val="00201FAF"/>
    <w:rsid w:val="0020203D"/>
    <w:rsid w:val="0020227F"/>
    <w:rsid w:val="00202D81"/>
    <w:rsid w:val="00202E81"/>
    <w:rsid w:val="002031EB"/>
    <w:rsid w:val="0020333A"/>
    <w:rsid w:val="0020376A"/>
    <w:rsid w:val="002045B7"/>
    <w:rsid w:val="00204864"/>
    <w:rsid w:val="00204E2D"/>
    <w:rsid w:val="00205E5D"/>
    <w:rsid w:val="002070AF"/>
    <w:rsid w:val="002071C4"/>
    <w:rsid w:val="00207575"/>
    <w:rsid w:val="002078B3"/>
    <w:rsid w:val="00210749"/>
    <w:rsid w:val="00210EBF"/>
    <w:rsid w:val="00210FFA"/>
    <w:rsid w:val="002114CC"/>
    <w:rsid w:val="002114F4"/>
    <w:rsid w:val="0021157D"/>
    <w:rsid w:val="002119F8"/>
    <w:rsid w:val="00211D4E"/>
    <w:rsid w:val="0021261A"/>
    <w:rsid w:val="0021280D"/>
    <w:rsid w:val="00212811"/>
    <w:rsid w:val="0021304D"/>
    <w:rsid w:val="002136EC"/>
    <w:rsid w:val="002140C3"/>
    <w:rsid w:val="00214E57"/>
    <w:rsid w:val="00215485"/>
    <w:rsid w:val="00215CD5"/>
    <w:rsid w:val="00215EC6"/>
    <w:rsid w:val="00216531"/>
    <w:rsid w:val="00216A34"/>
    <w:rsid w:val="00216E14"/>
    <w:rsid w:val="00216EDC"/>
    <w:rsid w:val="00217D49"/>
    <w:rsid w:val="002203C8"/>
    <w:rsid w:val="0022085F"/>
    <w:rsid w:val="00220D5D"/>
    <w:rsid w:val="00221415"/>
    <w:rsid w:val="002215D3"/>
    <w:rsid w:val="0022164C"/>
    <w:rsid w:val="00221C19"/>
    <w:rsid w:val="00221DE9"/>
    <w:rsid w:val="0022233C"/>
    <w:rsid w:val="00222503"/>
    <w:rsid w:val="00222C58"/>
    <w:rsid w:val="002235B4"/>
    <w:rsid w:val="002245A0"/>
    <w:rsid w:val="002246D6"/>
    <w:rsid w:val="00224D51"/>
    <w:rsid w:val="0022521F"/>
    <w:rsid w:val="00225334"/>
    <w:rsid w:val="00225420"/>
    <w:rsid w:val="00225D41"/>
    <w:rsid w:val="0022714C"/>
    <w:rsid w:val="00230426"/>
    <w:rsid w:val="00230FED"/>
    <w:rsid w:val="002310D2"/>
    <w:rsid w:val="00231238"/>
    <w:rsid w:val="00231821"/>
    <w:rsid w:val="00231C69"/>
    <w:rsid w:val="00232370"/>
    <w:rsid w:val="002325A9"/>
    <w:rsid w:val="00232842"/>
    <w:rsid w:val="00232D94"/>
    <w:rsid w:val="00232F41"/>
    <w:rsid w:val="00233A83"/>
    <w:rsid w:val="00233AC0"/>
    <w:rsid w:val="00233F22"/>
    <w:rsid w:val="00234438"/>
    <w:rsid w:val="00234C38"/>
    <w:rsid w:val="00234C97"/>
    <w:rsid w:val="002358DE"/>
    <w:rsid w:val="00235AC4"/>
    <w:rsid w:val="00236101"/>
    <w:rsid w:val="002363D9"/>
    <w:rsid w:val="00237606"/>
    <w:rsid w:val="002376E8"/>
    <w:rsid w:val="00237A0B"/>
    <w:rsid w:val="00237B03"/>
    <w:rsid w:val="002400C3"/>
    <w:rsid w:val="002409BA"/>
    <w:rsid w:val="00241245"/>
    <w:rsid w:val="002417E9"/>
    <w:rsid w:val="0024182D"/>
    <w:rsid w:val="002418EA"/>
    <w:rsid w:val="00241CB4"/>
    <w:rsid w:val="00241E5B"/>
    <w:rsid w:val="00241F2A"/>
    <w:rsid w:val="002420E7"/>
    <w:rsid w:val="0024339E"/>
    <w:rsid w:val="002436B4"/>
    <w:rsid w:val="00243BA7"/>
    <w:rsid w:val="002444D8"/>
    <w:rsid w:val="00244B44"/>
    <w:rsid w:val="00245BBE"/>
    <w:rsid w:val="00246137"/>
    <w:rsid w:val="002461A0"/>
    <w:rsid w:val="0024630A"/>
    <w:rsid w:val="00246E71"/>
    <w:rsid w:val="00246F77"/>
    <w:rsid w:val="00250ACC"/>
    <w:rsid w:val="00251006"/>
    <w:rsid w:val="00251A9A"/>
    <w:rsid w:val="00251E7E"/>
    <w:rsid w:val="0025272B"/>
    <w:rsid w:val="00252B62"/>
    <w:rsid w:val="0025319C"/>
    <w:rsid w:val="00253827"/>
    <w:rsid w:val="00253B33"/>
    <w:rsid w:val="00253EF0"/>
    <w:rsid w:val="00255410"/>
    <w:rsid w:val="002559CD"/>
    <w:rsid w:val="0025652D"/>
    <w:rsid w:val="0025699E"/>
    <w:rsid w:val="002569BE"/>
    <w:rsid w:val="00256CF3"/>
    <w:rsid w:val="002571D8"/>
    <w:rsid w:val="002573CF"/>
    <w:rsid w:val="00257E17"/>
    <w:rsid w:val="00257F77"/>
    <w:rsid w:val="0026027B"/>
    <w:rsid w:val="00260512"/>
    <w:rsid w:val="00260F3E"/>
    <w:rsid w:val="00260FC5"/>
    <w:rsid w:val="00261BA8"/>
    <w:rsid w:val="00261DD8"/>
    <w:rsid w:val="00261E4C"/>
    <w:rsid w:val="002621B4"/>
    <w:rsid w:val="002626C5"/>
    <w:rsid w:val="002626CF"/>
    <w:rsid w:val="002633CD"/>
    <w:rsid w:val="002634EC"/>
    <w:rsid w:val="00263ACE"/>
    <w:rsid w:val="00263AF6"/>
    <w:rsid w:val="00263DEC"/>
    <w:rsid w:val="00264681"/>
    <w:rsid w:val="002649EF"/>
    <w:rsid w:val="00264C57"/>
    <w:rsid w:val="002658B5"/>
    <w:rsid w:val="002658DF"/>
    <w:rsid w:val="00265B17"/>
    <w:rsid w:val="002664F6"/>
    <w:rsid w:val="002670B1"/>
    <w:rsid w:val="002672C7"/>
    <w:rsid w:val="00267797"/>
    <w:rsid w:val="00267DC4"/>
    <w:rsid w:val="00267EF1"/>
    <w:rsid w:val="00267F04"/>
    <w:rsid w:val="00267F36"/>
    <w:rsid w:val="00270F1C"/>
    <w:rsid w:val="0027122D"/>
    <w:rsid w:val="00271E36"/>
    <w:rsid w:val="00272929"/>
    <w:rsid w:val="00273273"/>
    <w:rsid w:val="0027364B"/>
    <w:rsid w:val="00273677"/>
    <w:rsid w:val="00273F09"/>
    <w:rsid w:val="0027469C"/>
    <w:rsid w:val="00274AD7"/>
    <w:rsid w:val="002761EA"/>
    <w:rsid w:val="00276CC3"/>
    <w:rsid w:val="002777EE"/>
    <w:rsid w:val="00277920"/>
    <w:rsid w:val="00280481"/>
    <w:rsid w:val="00280756"/>
    <w:rsid w:val="00280A0C"/>
    <w:rsid w:val="00281794"/>
    <w:rsid w:val="00281946"/>
    <w:rsid w:val="00282018"/>
    <w:rsid w:val="0028230D"/>
    <w:rsid w:val="00282470"/>
    <w:rsid w:val="002827A6"/>
    <w:rsid w:val="00282A9F"/>
    <w:rsid w:val="00282DC0"/>
    <w:rsid w:val="002840C2"/>
    <w:rsid w:val="002845EE"/>
    <w:rsid w:val="002848DD"/>
    <w:rsid w:val="00285405"/>
    <w:rsid w:val="00285A93"/>
    <w:rsid w:val="00285E90"/>
    <w:rsid w:val="00286073"/>
    <w:rsid w:val="002865B5"/>
    <w:rsid w:val="00286994"/>
    <w:rsid w:val="00286998"/>
    <w:rsid w:val="00286C3A"/>
    <w:rsid w:val="00287064"/>
    <w:rsid w:val="002875AD"/>
    <w:rsid w:val="00287F3F"/>
    <w:rsid w:val="00290B2B"/>
    <w:rsid w:val="00290D3D"/>
    <w:rsid w:val="00291324"/>
    <w:rsid w:val="00291CE8"/>
    <w:rsid w:val="00291CF4"/>
    <w:rsid w:val="0029275F"/>
    <w:rsid w:val="002929AD"/>
    <w:rsid w:val="00292BEC"/>
    <w:rsid w:val="00293220"/>
    <w:rsid w:val="00293BE5"/>
    <w:rsid w:val="00293E66"/>
    <w:rsid w:val="00294334"/>
    <w:rsid w:val="002943AB"/>
    <w:rsid w:val="0029453C"/>
    <w:rsid w:val="002950FA"/>
    <w:rsid w:val="002952FC"/>
    <w:rsid w:val="00295CF2"/>
    <w:rsid w:val="00296063"/>
    <w:rsid w:val="002960BA"/>
    <w:rsid w:val="00297075"/>
    <w:rsid w:val="00297154"/>
    <w:rsid w:val="00297457"/>
    <w:rsid w:val="002A0A61"/>
    <w:rsid w:val="002A0EA2"/>
    <w:rsid w:val="002A0ED1"/>
    <w:rsid w:val="002A0EFF"/>
    <w:rsid w:val="002A161B"/>
    <w:rsid w:val="002A177A"/>
    <w:rsid w:val="002A1911"/>
    <w:rsid w:val="002A1F87"/>
    <w:rsid w:val="002A2070"/>
    <w:rsid w:val="002A27E2"/>
    <w:rsid w:val="002A292F"/>
    <w:rsid w:val="002A2A2D"/>
    <w:rsid w:val="002A30AD"/>
    <w:rsid w:val="002A30D9"/>
    <w:rsid w:val="002A3D94"/>
    <w:rsid w:val="002A3DF8"/>
    <w:rsid w:val="002A3E79"/>
    <w:rsid w:val="002A42C8"/>
    <w:rsid w:val="002A52B3"/>
    <w:rsid w:val="002A58B7"/>
    <w:rsid w:val="002A5F0A"/>
    <w:rsid w:val="002A6578"/>
    <w:rsid w:val="002A65F4"/>
    <w:rsid w:val="002A6883"/>
    <w:rsid w:val="002A6B9A"/>
    <w:rsid w:val="002A726D"/>
    <w:rsid w:val="002A72DF"/>
    <w:rsid w:val="002A7933"/>
    <w:rsid w:val="002B00D4"/>
    <w:rsid w:val="002B0375"/>
    <w:rsid w:val="002B1C56"/>
    <w:rsid w:val="002B2135"/>
    <w:rsid w:val="002B28C4"/>
    <w:rsid w:val="002B4D41"/>
    <w:rsid w:val="002B5774"/>
    <w:rsid w:val="002B5B24"/>
    <w:rsid w:val="002B6387"/>
    <w:rsid w:val="002B72C6"/>
    <w:rsid w:val="002B798C"/>
    <w:rsid w:val="002B7BCA"/>
    <w:rsid w:val="002B7EAA"/>
    <w:rsid w:val="002C013F"/>
    <w:rsid w:val="002C05A1"/>
    <w:rsid w:val="002C0A9F"/>
    <w:rsid w:val="002C0CA7"/>
    <w:rsid w:val="002C107D"/>
    <w:rsid w:val="002C2161"/>
    <w:rsid w:val="002C3056"/>
    <w:rsid w:val="002C371E"/>
    <w:rsid w:val="002C3980"/>
    <w:rsid w:val="002C469D"/>
    <w:rsid w:val="002C4792"/>
    <w:rsid w:val="002C4A22"/>
    <w:rsid w:val="002C516C"/>
    <w:rsid w:val="002C51F6"/>
    <w:rsid w:val="002C5681"/>
    <w:rsid w:val="002C56EC"/>
    <w:rsid w:val="002C6317"/>
    <w:rsid w:val="002C64F3"/>
    <w:rsid w:val="002C695A"/>
    <w:rsid w:val="002C6B50"/>
    <w:rsid w:val="002C79F5"/>
    <w:rsid w:val="002D094E"/>
    <w:rsid w:val="002D0A73"/>
    <w:rsid w:val="002D0B27"/>
    <w:rsid w:val="002D0E60"/>
    <w:rsid w:val="002D0EF3"/>
    <w:rsid w:val="002D1589"/>
    <w:rsid w:val="002D1B51"/>
    <w:rsid w:val="002D1E77"/>
    <w:rsid w:val="002D2952"/>
    <w:rsid w:val="002D2A5D"/>
    <w:rsid w:val="002D2DD1"/>
    <w:rsid w:val="002D3EA5"/>
    <w:rsid w:val="002D3FC9"/>
    <w:rsid w:val="002D41F2"/>
    <w:rsid w:val="002D421C"/>
    <w:rsid w:val="002D43D3"/>
    <w:rsid w:val="002D4E45"/>
    <w:rsid w:val="002D5640"/>
    <w:rsid w:val="002D5A4A"/>
    <w:rsid w:val="002D61C4"/>
    <w:rsid w:val="002D6294"/>
    <w:rsid w:val="002D6888"/>
    <w:rsid w:val="002D7555"/>
    <w:rsid w:val="002D785B"/>
    <w:rsid w:val="002E0652"/>
    <w:rsid w:val="002E0C3D"/>
    <w:rsid w:val="002E163A"/>
    <w:rsid w:val="002E17DE"/>
    <w:rsid w:val="002E196F"/>
    <w:rsid w:val="002E1982"/>
    <w:rsid w:val="002E1FCC"/>
    <w:rsid w:val="002E21F9"/>
    <w:rsid w:val="002E279F"/>
    <w:rsid w:val="002E2FDC"/>
    <w:rsid w:val="002E3201"/>
    <w:rsid w:val="002E3BEB"/>
    <w:rsid w:val="002E3D76"/>
    <w:rsid w:val="002E3FF2"/>
    <w:rsid w:val="002E4207"/>
    <w:rsid w:val="002E48DD"/>
    <w:rsid w:val="002E498C"/>
    <w:rsid w:val="002E4DD8"/>
    <w:rsid w:val="002E5B09"/>
    <w:rsid w:val="002E5DE6"/>
    <w:rsid w:val="002E60D4"/>
    <w:rsid w:val="002E64E8"/>
    <w:rsid w:val="002E6AAE"/>
    <w:rsid w:val="002E6D8D"/>
    <w:rsid w:val="002E71D7"/>
    <w:rsid w:val="002E7365"/>
    <w:rsid w:val="002E7F50"/>
    <w:rsid w:val="002F11D5"/>
    <w:rsid w:val="002F1651"/>
    <w:rsid w:val="002F1995"/>
    <w:rsid w:val="002F1B72"/>
    <w:rsid w:val="002F2878"/>
    <w:rsid w:val="002F2AED"/>
    <w:rsid w:val="002F2C4C"/>
    <w:rsid w:val="002F3206"/>
    <w:rsid w:val="002F39BA"/>
    <w:rsid w:val="002F3ECA"/>
    <w:rsid w:val="002F3F90"/>
    <w:rsid w:val="002F40F3"/>
    <w:rsid w:val="002F42CE"/>
    <w:rsid w:val="002F4687"/>
    <w:rsid w:val="002F48C1"/>
    <w:rsid w:val="002F4D73"/>
    <w:rsid w:val="002F580C"/>
    <w:rsid w:val="002F622E"/>
    <w:rsid w:val="002F6352"/>
    <w:rsid w:val="002F680E"/>
    <w:rsid w:val="002F68CF"/>
    <w:rsid w:val="002F693F"/>
    <w:rsid w:val="002F6992"/>
    <w:rsid w:val="002F6B92"/>
    <w:rsid w:val="002F7071"/>
    <w:rsid w:val="002F7C61"/>
    <w:rsid w:val="002F7E48"/>
    <w:rsid w:val="00300A36"/>
    <w:rsid w:val="00300F49"/>
    <w:rsid w:val="0030136F"/>
    <w:rsid w:val="003024D4"/>
    <w:rsid w:val="00303FEA"/>
    <w:rsid w:val="003044FE"/>
    <w:rsid w:val="00304B7C"/>
    <w:rsid w:val="00305541"/>
    <w:rsid w:val="00305BE3"/>
    <w:rsid w:val="00305C39"/>
    <w:rsid w:val="00305CC6"/>
    <w:rsid w:val="00306A6A"/>
    <w:rsid w:val="00306EA9"/>
    <w:rsid w:val="00306EFE"/>
    <w:rsid w:val="00307299"/>
    <w:rsid w:val="0030732B"/>
    <w:rsid w:val="00307C09"/>
    <w:rsid w:val="00310771"/>
    <w:rsid w:val="00310D6F"/>
    <w:rsid w:val="00311055"/>
    <w:rsid w:val="0031109E"/>
    <w:rsid w:val="003113E9"/>
    <w:rsid w:val="0031159E"/>
    <w:rsid w:val="003119C0"/>
    <w:rsid w:val="00312596"/>
    <w:rsid w:val="0031282E"/>
    <w:rsid w:val="00312AFF"/>
    <w:rsid w:val="00312C8B"/>
    <w:rsid w:val="00312F45"/>
    <w:rsid w:val="003136A4"/>
    <w:rsid w:val="00313B75"/>
    <w:rsid w:val="003142E2"/>
    <w:rsid w:val="003145CD"/>
    <w:rsid w:val="003149D7"/>
    <w:rsid w:val="00314A5D"/>
    <w:rsid w:val="00314B57"/>
    <w:rsid w:val="0031532E"/>
    <w:rsid w:val="00315DDD"/>
    <w:rsid w:val="00315F11"/>
    <w:rsid w:val="003163A3"/>
    <w:rsid w:val="003173F4"/>
    <w:rsid w:val="00317569"/>
    <w:rsid w:val="003178EE"/>
    <w:rsid w:val="00317A81"/>
    <w:rsid w:val="00317CCF"/>
    <w:rsid w:val="00320090"/>
    <w:rsid w:val="00320953"/>
    <w:rsid w:val="00320A9A"/>
    <w:rsid w:val="00320EE2"/>
    <w:rsid w:val="00320EE3"/>
    <w:rsid w:val="00321972"/>
    <w:rsid w:val="003219C9"/>
    <w:rsid w:val="00321DA6"/>
    <w:rsid w:val="00322612"/>
    <w:rsid w:val="00322E78"/>
    <w:rsid w:val="00322F92"/>
    <w:rsid w:val="0032324D"/>
    <w:rsid w:val="00323271"/>
    <w:rsid w:val="003234CB"/>
    <w:rsid w:val="00323A0C"/>
    <w:rsid w:val="003242DA"/>
    <w:rsid w:val="00324AA5"/>
    <w:rsid w:val="00324D4E"/>
    <w:rsid w:val="0032510F"/>
    <w:rsid w:val="00325EE4"/>
    <w:rsid w:val="00326888"/>
    <w:rsid w:val="00327C51"/>
    <w:rsid w:val="00327CAA"/>
    <w:rsid w:val="0033015A"/>
    <w:rsid w:val="003309ED"/>
    <w:rsid w:val="003311AD"/>
    <w:rsid w:val="0033197D"/>
    <w:rsid w:val="00331D77"/>
    <w:rsid w:val="00331DC9"/>
    <w:rsid w:val="0033213A"/>
    <w:rsid w:val="003326D9"/>
    <w:rsid w:val="0033283B"/>
    <w:rsid w:val="00332AC0"/>
    <w:rsid w:val="00332B86"/>
    <w:rsid w:val="00332C89"/>
    <w:rsid w:val="00333073"/>
    <w:rsid w:val="00333837"/>
    <w:rsid w:val="00333984"/>
    <w:rsid w:val="003339CE"/>
    <w:rsid w:val="003340F0"/>
    <w:rsid w:val="00335423"/>
    <w:rsid w:val="0033546C"/>
    <w:rsid w:val="003354E4"/>
    <w:rsid w:val="0033588C"/>
    <w:rsid w:val="00336D43"/>
    <w:rsid w:val="00336DDF"/>
    <w:rsid w:val="00336F90"/>
    <w:rsid w:val="0033741E"/>
    <w:rsid w:val="00337422"/>
    <w:rsid w:val="003374C9"/>
    <w:rsid w:val="00337634"/>
    <w:rsid w:val="00337AD9"/>
    <w:rsid w:val="00337CEC"/>
    <w:rsid w:val="0034006C"/>
    <w:rsid w:val="00340085"/>
    <w:rsid w:val="0034047E"/>
    <w:rsid w:val="0034065A"/>
    <w:rsid w:val="00340B7F"/>
    <w:rsid w:val="003412F9"/>
    <w:rsid w:val="00341AF6"/>
    <w:rsid w:val="00341CF9"/>
    <w:rsid w:val="003421F7"/>
    <w:rsid w:val="00342310"/>
    <w:rsid w:val="00342C23"/>
    <w:rsid w:val="00342C7C"/>
    <w:rsid w:val="003442F9"/>
    <w:rsid w:val="00344EA2"/>
    <w:rsid w:val="003457AE"/>
    <w:rsid w:val="00345918"/>
    <w:rsid w:val="00345CC9"/>
    <w:rsid w:val="00347227"/>
    <w:rsid w:val="003474F3"/>
    <w:rsid w:val="00350029"/>
    <w:rsid w:val="0035043B"/>
    <w:rsid w:val="0035101A"/>
    <w:rsid w:val="0035105D"/>
    <w:rsid w:val="00351B57"/>
    <w:rsid w:val="00351EEA"/>
    <w:rsid w:val="00352210"/>
    <w:rsid w:val="0035302E"/>
    <w:rsid w:val="00355099"/>
    <w:rsid w:val="0035511D"/>
    <w:rsid w:val="00355474"/>
    <w:rsid w:val="00355695"/>
    <w:rsid w:val="00355714"/>
    <w:rsid w:val="00355823"/>
    <w:rsid w:val="003561D7"/>
    <w:rsid w:val="0035665C"/>
    <w:rsid w:val="003566A5"/>
    <w:rsid w:val="00356CBD"/>
    <w:rsid w:val="00356EF4"/>
    <w:rsid w:val="003571A4"/>
    <w:rsid w:val="003572F9"/>
    <w:rsid w:val="00357DAE"/>
    <w:rsid w:val="00357F26"/>
    <w:rsid w:val="003603CA"/>
    <w:rsid w:val="00360617"/>
    <w:rsid w:val="00360A2F"/>
    <w:rsid w:val="00360AC8"/>
    <w:rsid w:val="003620AF"/>
    <w:rsid w:val="0036215B"/>
    <w:rsid w:val="003621BE"/>
    <w:rsid w:val="00362AB6"/>
    <w:rsid w:val="003636AC"/>
    <w:rsid w:val="003639DD"/>
    <w:rsid w:val="003650B3"/>
    <w:rsid w:val="00365673"/>
    <w:rsid w:val="00365850"/>
    <w:rsid w:val="003659CF"/>
    <w:rsid w:val="00365C37"/>
    <w:rsid w:val="00365D5F"/>
    <w:rsid w:val="00366C7A"/>
    <w:rsid w:val="00366CE7"/>
    <w:rsid w:val="00366D6F"/>
    <w:rsid w:val="00367A0B"/>
    <w:rsid w:val="00367D69"/>
    <w:rsid w:val="00367FD9"/>
    <w:rsid w:val="003700C5"/>
    <w:rsid w:val="00370643"/>
    <w:rsid w:val="00370D2A"/>
    <w:rsid w:val="00370DB0"/>
    <w:rsid w:val="00371D7F"/>
    <w:rsid w:val="0037205E"/>
    <w:rsid w:val="00372386"/>
    <w:rsid w:val="0037391E"/>
    <w:rsid w:val="00373DB8"/>
    <w:rsid w:val="00374FF2"/>
    <w:rsid w:val="003764F5"/>
    <w:rsid w:val="003769D9"/>
    <w:rsid w:val="00376ED1"/>
    <w:rsid w:val="00380459"/>
    <w:rsid w:val="0038047A"/>
    <w:rsid w:val="00380E20"/>
    <w:rsid w:val="00381050"/>
    <w:rsid w:val="003813B7"/>
    <w:rsid w:val="003817C6"/>
    <w:rsid w:val="0038192C"/>
    <w:rsid w:val="00382419"/>
    <w:rsid w:val="00383D71"/>
    <w:rsid w:val="003844D0"/>
    <w:rsid w:val="003849C0"/>
    <w:rsid w:val="00385621"/>
    <w:rsid w:val="00385D3D"/>
    <w:rsid w:val="003870C7"/>
    <w:rsid w:val="00387126"/>
    <w:rsid w:val="00387653"/>
    <w:rsid w:val="00387918"/>
    <w:rsid w:val="00387C5A"/>
    <w:rsid w:val="00390251"/>
    <w:rsid w:val="00390279"/>
    <w:rsid w:val="00390B26"/>
    <w:rsid w:val="00390D67"/>
    <w:rsid w:val="00391297"/>
    <w:rsid w:val="003913A3"/>
    <w:rsid w:val="00391455"/>
    <w:rsid w:val="003918B7"/>
    <w:rsid w:val="00391F9E"/>
    <w:rsid w:val="003921CD"/>
    <w:rsid w:val="003922F3"/>
    <w:rsid w:val="00393129"/>
    <w:rsid w:val="00393249"/>
    <w:rsid w:val="00393504"/>
    <w:rsid w:val="00393802"/>
    <w:rsid w:val="003939C1"/>
    <w:rsid w:val="00393C4B"/>
    <w:rsid w:val="00394219"/>
    <w:rsid w:val="0039453F"/>
    <w:rsid w:val="00397104"/>
    <w:rsid w:val="003978DD"/>
    <w:rsid w:val="00397A64"/>
    <w:rsid w:val="00397AE9"/>
    <w:rsid w:val="00397B8E"/>
    <w:rsid w:val="00397D22"/>
    <w:rsid w:val="00397DB1"/>
    <w:rsid w:val="003A0BC4"/>
    <w:rsid w:val="003A0D7E"/>
    <w:rsid w:val="003A0ED8"/>
    <w:rsid w:val="003A1804"/>
    <w:rsid w:val="003A18F1"/>
    <w:rsid w:val="003A1E58"/>
    <w:rsid w:val="003A20A5"/>
    <w:rsid w:val="003A2117"/>
    <w:rsid w:val="003A222B"/>
    <w:rsid w:val="003A22D2"/>
    <w:rsid w:val="003A2387"/>
    <w:rsid w:val="003A2A18"/>
    <w:rsid w:val="003A2B47"/>
    <w:rsid w:val="003A308C"/>
    <w:rsid w:val="003A3580"/>
    <w:rsid w:val="003A3676"/>
    <w:rsid w:val="003A37D3"/>
    <w:rsid w:val="003A43DC"/>
    <w:rsid w:val="003A60D1"/>
    <w:rsid w:val="003A6559"/>
    <w:rsid w:val="003A6636"/>
    <w:rsid w:val="003A6F92"/>
    <w:rsid w:val="003A7692"/>
    <w:rsid w:val="003A783B"/>
    <w:rsid w:val="003B07A2"/>
    <w:rsid w:val="003B1B96"/>
    <w:rsid w:val="003B1D49"/>
    <w:rsid w:val="003B1FB7"/>
    <w:rsid w:val="003B3165"/>
    <w:rsid w:val="003B4060"/>
    <w:rsid w:val="003B434B"/>
    <w:rsid w:val="003B44E5"/>
    <w:rsid w:val="003B4DA1"/>
    <w:rsid w:val="003B4DD4"/>
    <w:rsid w:val="003B520E"/>
    <w:rsid w:val="003B5699"/>
    <w:rsid w:val="003B5C95"/>
    <w:rsid w:val="003B6156"/>
    <w:rsid w:val="003B6525"/>
    <w:rsid w:val="003B65A3"/>
    <w:rsid w:val="003B660C"/>
    <w:rsid w:val="003B71E4"/>
    <w:rsid w:val="003B7296"/>
    <w:rsid w:val="003B7F0A"/>
    <w:rsid w:val="003C142B"/>
    <w:rsid w:val="003C18BC"/>
    <w:rsid w:val="003C19C8"/>
    <w:rsid w:val="003C21D5"/>
    <w:rsid w:val="003C244C"/>
    <w:rsid w:val="003C2809"/>
    <w:rsid w:val="003C2A39"/>
    <w:rsid w:val="003C30BD"/>
    <w:rsid w:val="003C34C2"/>
    <w:rsid w:val="003C34C8"/>
    <w:rsid w:val="003C3C2A"/>
    <w:rsid w:val="003C4189"/>
    <w:rsid w:val="003C4E06"/>
    <w:rsid w:val="003C517D"/>
    <w:rsid w:val="003C59F7"/>
    <w:rsid w:val="003C5B48"/>
    <w:rsid w:val="003C60DA"/>
    <w:rsid w:val="003C66E6"/>
    <w:rsid w:val="003C737A"/>
    <w:rsid w:val="003C758B"/>
    <w:rsid w:val="003C76C9"/>
    <w:rsid w:val="003D01F2"/>
    <w:rsid w:val="003D1709"/>
    <w:rsid w:val="003D17AA"/>
    <w:rsid w:val="003D2595"/>
    <w:rsid w:val="003D2CBC"/>
    <w:rsid w:val="003D2F4C"/>
    <w:rsid w:val="003D44DA"/>
    <w:rsid w:val="003D47F9"/>
    <w:rsid w:val="003D4852"/>
    <w:rsid w:val="003D50F0"/>
    <w:rsid w:val="003D524B"/>
    <w:rsid w:val="003D56C8"/>
    <w:rsid w:val="003D56D7"/>
    <w:rsid w:val="003D5726"/>
    <w:rsid w:val="003D574E"/>
    <w:rsid w:val="003D576D"/>
    <w:rsid w:val="003D5C00"/>
    <w:rsid w:val="003D618C"/>
    <w:rsid w:val="003D7269"/>
    <w:rsid w:val="003D7384"/>
    <w:rsid w:val="003D7E80"/>
    <w:rsid w:val="003E0799"/>
    <w:rsid w:val="003E0E22"/>
    <w:rsid w:val="003E0EFF"/>
    <w:rsid w:val="003E0F01"/>
    <w:rsid w:val="003E13A0"/>
    <w:rsid w:val="003E194C"/>
    <w:rsid w:val="003E220E"/>
    <w:rsid w:val="003E242E"/>
    <w:rsid w:val="003E274D"/>
    <w:rsid w:val="003E277D"/>
    <w:rsid w:val="003E27A9"/>
    <w:rsid w:val="003E2B3D"/>
    <w:rsid w:val="003E2C52"/>
    <w:rsid w:val="003E34D0"/>
    <w:rsid w:val="003E3CF4"/>
    <w:rsid w:val="003E3F16"/>
    <w:rsid w:val="003E3FED"/>
    <w:rsid w:val="003E400B"/>
    <w:rsid w:val="003E4524"/>
    <w:rsid w:val="003E556B"/>
    <w:rsid w:val="003E5A8E"/>
    <w:rsid w:val="003E5EB1"/>
    <w:rsid w:val="003E636B"/>
    <w:rsid w:val="003E6FAD"/>
    <w:rsid w:val="003E72CC"/>
    <w:rsid w:val="003E7626"/>
    <w:rsid w:val="003F002D"/>
    <w:rsid w:val="003F09F8"/>
    <w:rsid w:val="003F156F"/>
    <w:rsid w:val="003F24A0"/>
    <w:rsid w:val="003F24FF"/>
    <w:rsid w:val="003F27D7"/>
    <w:rsid w:val="003F2C03"/>
    <w:rsid w:val="003F2D32"/>
    <w:rsid w:val="003F3550"/>
    <w:rsid w:val="003F364E"/>
    <w:rsid w:val="003F4684"/>
    <w:rsid w:val="003F53E0"/>
    <w:rsid w:val="003F62EB"/>
    <w:rsid w:val="003F6674"/>
    <w:rsid w:val="003F71E2"/>
    <w:rsid w:val="003F7479"/>
    <w:rsid w:val="00400655"/>
    <w:rsid w:val="004012CB"/>
    <w:rsid w:val="00401519"/>
    <w:rsid w:val="004016BF"/>
    <w:rsid w:val="00401788"/>
    <w:rsid w:val="0040231D"/>
    <w:rsid w:val="004024EA"/>
    <w:rsid w:val="004026A8"/>
    <w:rsid w:val="00402E53"/>
    <w:rsid w:val="00402F2A"/>
    <w:rsid w:val="00403393"/>
    <w:rsid w:val="0040377D"/>
    <w:rsid w:val="00403926"/>
    <w:rsid w:val="00403E4D"/>
    <w:rsid w:val="004045B4"/>
    <w:rsid w:val="00404911"/>
    <w:rsid w:val="00404AA4"/>
    <w:rsid w:val="00404C7B"/>
    <w:rsid w:val="0040512D"/>
    <w:rsid w:val="0040588F"/>
    <w:rsid w:val="00406C24"/>
    <w:rsid w:val="0040755D"/>
    <w:rsid w:val="00407AC4"/>
    <w:rsid w:val="00407D36"/>
    <w:rsid w:val="00410365"/>
    <w:rsid w:val="00410B74"/>
    <w:rsid w:val="00410D93"/>
    <w:rsid w:val="00410E51"/>
    <w:rsid w:val="004110B8"/>
    <w:rsid w:val="004114C5"/>
    <w:rsid w:val="0041156D"/>
    <w:rsid w:val="004115D4"/>
    <w:rsid w:val="00411645"/>
    <w:rsid w:val="0041171A"/>
    <w:rsid w:val="004118A8"/>
    <w:rsid w:val="00412870"/>
    <w:rsid w:val="00413F9B"/>
    <w:rsid w:val="0041468A"/>
    <w:rsid w:val="00414AA4"/>
    <w:rsid w:val="00414C9A"/>
    <w:rsid w:val="004158F6"/>
    <w:rsid w:val="004159C8"/>
    <w:rsid w:val="00415A1F"/>
    <w:rsid w:val="00415B06"/>
    <w:rsid w:val="00416882"/>
    <w:rsid w:val="0041779A"/>
    <w:rsid w:val="004178C6"/>
    <w:rsid w:val="00417CA7"/>
    <w:rsid w:val="00417DF5"/>
    <w:rsid w:val="00417FBE"/>
    <w:rsid w:val="00420A88"/>
    <w:rsid w:val="00420DDD"/>
    <w:rsid w:val="00421E74"/>
    <w:rsid w:val="0042262F"/>
    <w:rsid w:val="004229A7"/>
    <w:rsid w:val="00422C2F"/>
    <w:rsid w:val="00423725"/>
    <w:rsid w:val="00423905"/>
    <w:rsid w:val="00423AB3"/>
    <w:rsid w:val="00423EDE"/>
    <w:rsid w:val="004241FE"/>
    <w:rsid w:val="004243D1"/>
    <w:rsid w:val="00424982"/>
    <w:rsid w:val="00424CF6"/>
    <w:rsid w:val="00424F81"/>
    <w:rsid w:val="00425B4A"/>
    <w:rsid w:val="00425CA8"/>
    <w:rsid w:val="00426438"/>
    <w:rsid w:val="00427399"/>
    <w:rsid w:val="00427858"/>
    <w:rsid w:val="00427C61"/>
    <w:rsid w:val="0043040D"/>
    <w:rsid w:val="00430940"/>
    <w:rsid w:val="00430C75"/>
    <w:rsid w:val="00431288"/>
    <w:rsid w:val="00431D85"/>
    <w:rsid w:val="004321C2"/>
    <w:rsid w:val="004338A1"/>
    <w:rsid w:val="00433DC0"/>
    <w:rsid w:val="00433E2A"/>
    <w:rsid w:val="00434028"/>
    <w:rsid w:val="00434077"/>
    <w:rsid w:val="0043583C"/>
    <w:rsid w:val="004366AB"/>
    <w:rsid w:val="004369DB"/>
    <w:rsid w:val="004371BD"/>
    <w:rsid w:val="00440387"/>
    <w:rsid w:val="004414FE"/>
    <w:rsid w:val="004418B2"/>
    <w:rsid w:val="00441D6E"/>
    <w:rsid w:val="0044207E"/>
    <w:rsid w:val="00442326"/>
    <w:rsid w:val="0044278F"/>
    <w:rsid w:val="00442BA8"/>
    <w:rsid w:val="00442D6D"/>
    <w:rsid w:val="00442E86"/>
    <w:rsid w:val="00442E8F"/>
    <w:rsid w:val="00443CB6"/>
    <w:rsid w:val="004446CF"/>
    <w:rsid w:val="004448F0"/>
    <w:rsid w:val="004454B3"/>
    <w:rsid w:val="00445E37"/>
    <w:rsid w:val="004464F9"/>
    <w:rsid w:val="00446BA7"/>
    <w:rsid w:val="00446BE3"/>
    <w:rsid w:val="00447C2B"/>
    <w:rsid w:val="00447E83"/>
    <w:rsid w:val="00450569"/>
    <w:rsid w:val="00450F85"/>
    <w:rsid w:val="00451058"/>
    <w:rsid w:val="00451CC0"/>
    <w:rsid w:val="0045244E"/>
    <w:rsid w:val="0045246B"/>
    <w:rsid w:val="00452CB2"/>
    <w:rsid w:val="0045367F"/>
    <w:rsid w:val="00453A1B"/>
    <w:rsid w:val="00454063"/>
    <w:rsid w:val="0045431F"/>
    <w:rsid w:val="00454F79"/>
    <w:rsid w:val="00455D89"/>
    <w:rsid w:val="00456794"/>
    <w:rsid w:val="004567AD"/>
    <w:rsid w:val="0045681C"/>
    <w:rsid w:val="004606B5"/>
    <w:rsid w:val="004606D9"/>
    <w:rsid w:val="00460C4E"/>
    <w:rsid w:val="0046108A"/>
    <w:rsid w:val="00461419"/>
    <w:rsid w:val="00461CEA"/>
    <w:rsid w:val="004624BF"/>
    <w:rsid w:val="0046277A"/>
    <w:rsid w:val="00462E82"/>
    <w:rsid w:val="00462FD6"/>
    <w:rsid w:val="00463298"/>
    <w:rsid w:val="0046354C"/>
    <w:rsid w:val="0046393D"/>
    <w:rsid w:val="00463F77"/>
    <w:rsid w:val="004640BB"/>
    <w:rsid w:val="004643E4"/>
    <w:rsid w:val="004643E5"/>
    <w:rsid w:val="0046449F"/>
    <w:rsid w:val="00464651"/>
    <w:rsid w:val="00464DE8"/>
    <w:rsid w:val="00464E31"/>
    <w:rsid w:val="00464EC4"/>
    <w:rsid w:val="004656C5"/>
    <w:rsid w:val="0046605B"/>
    <w:rsid w:val="0046609E"/>
    <w:rsid w:val="00466765"/>
    <w:rsid w:val="0046754E"/>
    <w:rsid w:val="004675DC"/>
    <w:rsid w:val="004700D8"/>
    <w:rsid w:val="00470D6A"/>
    <w:rsid w:val="00471257"/>
    <w:rsid w:val="00471753"/>
    <w:rsid w:val="00472464"/>
    <w:rsid w:val="00472825"/>
    <w:rsid w:val="00472DE8"/>
    <w:rsid w:val="00472ED7"/>
    <w:rsid w:val="00473324"/>
    <w:rsid w:val="00473545"/>
    <w:rsid w:val="0047432A"/>
    <w:rsid w:val="004748C4"/>
    <w:rsid w:val="00474C10"/>
    <w:rsid w:val="00474C85"/>
    <w:rsid w:val="00474EDB"/>
    <w:rsid w:val="00475BD2"/>
    <w:rsid w:val="00475F99"/>
    <w:rsid w:val="00476BBD"/>
    <w:rsid w:val="004775CF"/>
    <w:rsid w:val="00480E8C"/>
    <w:rsid w:val="004811A0"/>
    <w:rsid w:val="004818C3"/>
    <w:rsid w:val="0048208B"/>
    <w:rsid w:val="00482407"/>
    <w:rsid w:val="00482CD0"/>
    <w:rsid w:val="00482F95"/>
    <w:rsid w:val="00482FBE"/>
    <w:rsid w:val="00483311"/>
    <w:rsid w:val="004836A7"/>
    <w:rsid w:val="00484A2C"/>
    <w:rsid w:val="00484FC2"/>
    <w:rsid w:val="004857D8"/>
    <w:rsid w:val="00486309"/>
    <w:rsid w:val="004869FD"/>
    <w:rsid w:val="00486A35"/>
    <w:rsid w:val="00486F2E"/>
    <w:rsid w:val="00487041"/>
    <w:rsid w:val="004873FE"/>
    <w:rsid w:val="00490307"/>
    <w:rsid w:val="00490534"/>
    <w:rsid w:val="004909CC"/>
    <w:rsid w:val="00490E51"/>
    <w:rsid w:val="00490EB1"/>
    <w:rsid w:val="00490F83"/>
    <w:rsid w:val="0049159F"/>
    <w:rsid w:val="004917D0"/>
    <w:rsid w:val="00491C5E"/>
    <w:rsid w:val="00491EB4"/>
    <w:rsid w:val="0049278B"/>
    <w:rsid w:val="00492ABA"/>
    <w:rsid w:val="00493240"/>
    <w:rsid w:val="00493294"/>
    <w:rsid w:val="0049463D"/>
    <w:rsid w:val="00494A3D"/>
    <w:rsid w:val="00494B3E"/>
    <w:rsid w:val="004953E6"/>
    <w:rsid w:val="004956B4"/>
    <w:rsid w:val="0049698A"/>
    <w:rsid w:val="00496F1D"/>
    <w:rsid w:val="0049798D"/>
    <w:rsid w:val="00497D65"/>
    <w:rsid w:val="00497EE3"/>
    <w:rsid w:val="004A0D61"/>
    <w:rsid w:val="004A1283"/>
    <w:rsid w:val="004A1612"/>
    <w:rsid w:val="004A164C"/>
    <w:rsid w:val="004A17BF"/>
    <w:rsid w:val="004A1AAC"/>
    <w:rsid w:val="004A1C07"/>
    <w:rsid w:val="004A2899"/>
    <w:rsid w:val="004A2DE5"/>
    <w:rsid w:val="004A35BB"/>
    <w:rsid w:val="004A3CE0"/>
    <w:rsid w:val="004A3D1A"/>
    <w:rsid w:val="004A43B6"/>
    <w:rsid w:val="004A4707"/>
    <w:rsid w:val="004A50F7"/>
    <w:rsid w:val="004A5B2D"/>
    <w:rsid w:val="004A6D02"/>
    <w:rsid w:val="004A7215"/>
    <w:rsid w:val="004A7CA6"/>
    <w:rsid w:val="004A7E2B"/>
    <w:rsid w:val="004A7F1F"/>
    <w:rsid w:val="004B0B0E"/>
    <w:rsid w:val="004B25C1"/>
    <w:rsid w:val="004B2C6E"/>
    <w:rsid w:val="004B2E27"/>
    <w:rsid w:val="004B38B0"/>
    <w:rsid w:val="004B3B67"/>
    <w:rsid w:val="004B43AD"/>
    <w:rsid w:val="004B4D51"/>
    <w:rsid w:val="004B4D80"/>
    <w:rsid w:val="004B52E5"/>
    <w:rsid w:val="004B55B8"/>
    <w:rsid w:val="004B6570"/>
    <w:rsid w:val="004B6701"/>
    <w:rsid w:val="004C0160"/>
    <w:rsid w:val="004C111D"/>
    <w:rsid w:val="004C195D"/>
    <w:rsid w:val="004C1E4A"/>
    <w:rsid w:val="004C1F4A"/>
    <w:rsid w:val="004C277F"/>
    <w:rsid w:val="004C3163"/>
    <w:rsid w:val="004C33FF"/>
    <w:rsid w:val="004C3510"/>
    <w:rsid w:val="004C442B"/>
    <w:rsid w:val="004C48F3"/>
    <w:rsid w:val="004C4A8B"/>
    <w:rsid w:val="004C57D6"/>
    <w:rsid w:val="004C634B"/>
    <w:rsid w:val="004C64E7"/>
    <w:rsid w:val="004C6AB8"/>
    <w:rsid w:val="004C6D21"/>
    <w:rsid w:val="004C6DB6"/>
    <w:rsid w:val="004C6F3B"/>
    <w:rsid w:val="004C74EC"/>
    <w:rsid w:val="004C7AC5"/>
    <w:rsid w:val="004D049F"/>
    <w:rsid w:val="004D114F"/>
    <w:rsid w:val="004D1156"/>
    <w:rsid w:val="004D11BC"/>
    <w:rsid w:val="004D1DFB"/>
    <w:rsid w:val="004D2577"/>
    <w:rsid w:val="004D2731"/>
    <w:rsid w:val="004D2965"/>
    <w:rsid w:val="004D2F76"/>
    <w:rsid w:val="004D3933"/>
    <w:rsid w:val="004D4156"/>
    <w:rsid w:val="004D43AB"/>
    <w:rsid w:val="004D45F7"/>
    <w:rsid w:val="004D4F32"/>
    <w:rsid w:val="004D5276"/>
    <w:rsid w:val="004D52ED"/>
    <w:rsid w:val="004D54A1"/>
    <w:rsid w:val="004D58FC"/>
    <w:rsid w:val="004D5DC8"/>
    <w:rsid w:val="004D600D"/>
    <w:rsid w:val="004D66D6"/>
    <w:rsid w:val="004D66EC"/>
    <w:rsid w:val="004D68B1"/>
    <w:rsid w:val="004D6BFF"/>
    <w:rsid w:val="004D6EBA"/>
    <w:rsid w:val="004D7439"/>
    <w:rsid w:val="004D76C5"/>
    <w:rsid w:val="004D792B"/>
    <w:rsid w:val="004D79C4"/>
    <w:rsid w:val="004E016A"/>
    <w:rsid w:val="004E04E5"/>
    <w:rsid w:val="004E0B68"/>
    <w:rsid w:val="004E1574"/>
    <w:rsid w:val="004E1B1B"/>
    <w:rsid w:val="004E2269"/>
    <w:rsid w:val="004E2B29"/>
    <w:rsid w:val="004E2DC3"/>
    <w:rsid w:val="004E2FA3"/>
    <w:rsid w:val="004E348C"/>
    <w:rsid w:val="004E3715"/>
    <w:rsid w:val="004E402F"/>
    <w:rsid w:val="004E4347"/>
    <w:rsid w:val="004E4D3E"/>
    <w:rsid w:val="004E51E4"/>
    <w:rsid w:val="004E551F"/>
    <w:rsid w:val="004E5718"/>
    <w:rsid w:val="004E581D"/>
    <w:rsid w:val="004E5B0B"/>
    <w:rsid w:val="004E5B7C"/>
    <w:rsid w:val="004E5F63"/>
    <w:rsid w:val="004E60C7"/>
    <w:rsid w:val="004E6235"/>
    <w:rsid w:val="004E6BB2"/>
    <w:rsid w:val="004E6BF6"/>
    <w:rsid w:val="004E6DF2"/>
    <w:rsid w:val="004E7AB2"/>
    <w:rsid w:val="004E7CC3"/>
    <w:rsid w:val="004E7CD4"/>
    <w:rsid w:val="004F031A"/>
    <w:rsid w:val="004F0A1D"/>
    <w:rsid w:val="004F1291"/>
    <w:rsid w:val="004F1482"/>
    <w:rsid w:val="004F16C4"/>
    <w:rsid w:val="004F19A7"/>
    <w:rsid w:val="004F206A"/>
    <w:rsid w:val="004F230E"/>
    <w:rsid w:val="004F23B8"/>
    <w:rsid w:val="004F25AC"/>
    <w:rsid w:val="004F2C21"/>
    <w:rsid w:val="004F2FD4"/>
    <w:rsid w:val="004F32F5"/>
    <w:rsid w:val="004F3848"/>
    <w:rsid w:val="004F3B6A"/>
    <w:rsid w:val="004F478C"/>
    <w:rsid w:val="004F4DF7"/>
    <w:rsid w:val="004F54C8"/>
    <w:rsid w:val="004F5C39"/>
    <w:rsid w:val="004F6C7B"/>
    <w:rsid w:val="004F6F39"/>
    <w:rsid w:val="004F7BE0"/>
    <w:rsid w:val="004F7E75"/>
    <w:rsid w:val="004F7E77"/>
    <w:rsid w:val="00500CC9"/>
    <w:rsid w:val="00500D44"/>
    <w:rsid w:val="00500F8E"/>
    <w:rsid w:val="0050175B"/>
    <w:rsid w:val="00501A03"/>
    <w:rsid w:val="00501D0D"/>
    <w:rsid w:val="00501FD9"/>
    <w:rsid w:val="0050256F"/>
    <w:rsid w:val="00502604"/>
    <w:rsid w:val="00502BDB"/>
    <w:rsid w:val="00502F4D"/>
    <w:rsid w:val="0050379C"/>
    <w:rsid w:val="005039C4"/>
    <w:rsid w:val="00504550"/>
    <w:rsid w:val="00504A1D"/>
    <w:rsid w:val="00504A5B"/>
    <w:rsid w:val="00505265"/>
    <w:rsid w:val="00505A0C"/>
    <w:rsid w:val="00506031"/>
    <w:rsid w:val="00506651"/>
    <w:rsid w:val="00506718"/>
    <w:rsid w:val="00506DFA"/>
    <w:rsid w:val="00506EE8"/>
    <w:rsid w:val="00506F14"/>
    <w:rsid w:val="00506F63"/>
    <w:rsid w:val="00507881"/>
    <w:rsid w:val="0051021D"/>
    <w:rsid w:val="00510324"/>
    <w:rsid w:val="0051084B"/>
    <w:rsid w:val="00510A6B"/>
    <w:rsid w:val="00510E0D"/>
    <w:rsid w:val="00510FF6"/>
    <w:rsid w:val="0051114C"/>
    <w:rsid w:val="00511571"/>
    <w:rsid w:val="005116CA"/>
    <w:rsid w:val="0051219E"/>
    <w:rsid w:val="00512741"/>
    <w:rsid w:val="00512E6C"/>
    <w:rsid w:val="00513ECA"/>
    <w:rsid w:val="00513F00"/>
    <w:rsid w:val="005140ED"/>
    <w:rsid w:val="0051437D"/>
    <w:rsid w:val="005147A9"/>
    <w:rsid w:val="00514839"/>
    <w:rsid w:val="0051496C"/>
    <w:rsid w:val="00514BFD"/>
    <w:rsid w:val="00514DE3"/>
    <w:rsid w:val="00515272"/>
    <w:rsid w:val="00517009"/>
    <w:rsid w:val="0051737B"/>
    <w:rsid w:val="00517538"/>
    <w:rsid w:val="005175F2"/>
    <w:rsid w:val="00517898"/>
    <w:rsid w:val="005178C5"/>
    <w:rsid w:val="005178C7"/>
    <w:rsid w:val="00517A1B"/>
    <w:rsid w:val="00517FB8"/>
    <w:rsid w:val="005201C9"/>
    <w:rsid w:val="00520ACE"/>
    <w:rsid w:val="00520F13"/>
    <w:rsid w:val="00520F22"/>
    <w:rsid w:val="00521E7B"/>
    <w:rsid w:val="00522497"/>
    <w:rsid w:val="005225A3"/>
    <w:rsid w:val="005225CE"/>
    <w:rsid w:val="00523072"/>
    <w:rsid w:val="00523241"/>
    <w:rsid w:val="00523516"/>
    <w:rsid w:val="00523B2F"/>
    <w:rsid w:val="0052411A"/>
    <w:rsid w:val="005241A0"/>
    <w:rsid w:val="005242A1"/>
    <w:rsid w:val="00524D14"/>
    <w:rsid w:val="00525499"/>
    <w:rsid w:val="005266DE"/>
    <w:rsid w:val="00526739"/>
    <w:rsid w:val="00527D60"/>
    <w:rsid w:val="00527DD1"/>
    <w:rsid w:val="005300C6"/>
    <w:rsid w:val="00530A2C"/>
    <w:rsid w:val="005311F0"/>
    <w:rsid w:val="00531342"/>
    <w:rsid w:val="00532F27"/>
    <w:rsid w:val="00533654"/>
    <w:rsid w:val="0053497B"/>
    <w:rsid w:val="00534E75"/>
    <w:rsid w:val="00535445"/>
    <w:rsid w:val="00535715"/>
    <w:rsid w:val="0053596C"/>
    <w:rsid w:val="00535E0B"/>
    <w:rsid w:val="00536F15"/>
    <w:rsid w:val="00537275"/>
    <w:rsid w:val="0053742C"/>
    <w:rsid w:val="0053770D"/>
    <w:rsid w:val="00537A5A"/>
    <w:rsid w:val="005401AA"/>
    <w:rsid w:val="00540493"/>
    <w:rsid w:val="00541199"/>
    <w:rsid w:val="00542135"/>
    <w:rsid w:val="00542ECF"/>
    <w:rsid w:val="005434E1"/>
    <w:rsid w:val="005437C7"/>
    <w:rsid w:val="00543BDD"/>
    <w:rsid w:val="00544029"/>
    <w:rsid w:val="005440AE"/>
    <w:rsid w:val="00544CB2"/>
    <w:rsid w:val="00544CD7"/>
    <w:rsid w:val="005453C9"/>
    <w:rsid w:val="00545943"/>
    <w:rsid w:val="0054595F"/>
    <w:rsid w:val="005459D2"/>
    <w:rsid w:val="00545F93"/>
    <w:rsid w:val="00546077"/>
    <w:rsid w:val="0054650E"/>
    <w:rsid w:val="005467EC"/>
    <w:rsid w:val="00546852"/>
    <w:rsid w:val="005469C7"/>
    <w:rsid w:val="00546E25"/>
    <w:rsid w:val="00547149"/>
    <w:rsid w:val="00550389"/>
    <w:rsid w:val="00550B41"/>
    <w:rsid w:val="00551B75"/>
    <w:rsid w:val="00552629"/>
    <w:rsid w:val="00552FAB"/>
    <w:rsid w:val="005532C5"/>
    <w:rsid w:val="0055363F"/>
    <w:rsid w:val="005536D9"/>
    <w:rsid w:val="0055454C"/>
    <w:rsid w:val="00554C2F"/>
    <w:rsid w:val="00555786"/>
    <w:rsid w:val="00555830"/>
    <w:rsid w:val="00555878"/>
    <w:rsid w:val="00555B62"/>
    <w:rsid w:val="00556026"/>
    <w:rsid w:val="005563C6"/>
    <w:rsid w:val="00556D3F"/>
    <w:rsid w:val="00557291"/>
    <w:rsid w:val="00557543"/>
    <w:rsid w:val="005578EC"/>
    <w:rsid w:val="00557CCA"/>
    <w:rsid w:val="00557F9B"/>
    <w:rsid w:val="00557FC3"/>
    <w:rsid w:val="005602C4"/>
    <w:rsid w:val="0056072F"/>
    <w:rsid w:val="0056074A"/>
    <w:rsid w:val="00560A1C"/>
    <w:rsid w:val="00560CE9"/>
    <w:rsid w:val="00560D9D"/>
    <w:rsid w:val="005615A2"/>
    <w:rsid w:val="005617B1"/>
    <w:rsid w:val="005629C2"/>
    <w:rsid w:val="00563A9C"/>
    <w:rsid w:val="005643BC"/>
    <w:rsid w:val="00564473"/>
    <w:rsid w:val="00564B8F"/>
    <w:rsid w:val="00564D05"/>
    <w:rsid w:val="0056541F"/>
    <w:rsid w:val="00566A2D"/>
    <w:rsid w:val="00566AF4"/>
    <w:rsid w:val="005711CB"/>
    <w:rsid w:val="005716EE"/>
    <w:rsid w:val="00571859"/>
    <w:rsid w:val="005729DF"/>
    <w:rsid w:val="005732F6"/>
    <w:rsid w:val="005734BA"/>
    <w:rsid w:val="005734D8"/>
    <w:rsid w:val="0057351E"/>
    <w:rsid w:val="0057362A"/>
    <w:rsid w:val="005738A0"/>
    <w:rsid w:val="00573A3E"/>
    <w:rsid w:val="00573C4D"/>
    <w:rsid w:val="005746B9"/>
    <w:rsid w:val="00574F36"/>
    <w:rsid w:val="00575443"/>
    <w:rsid w:val="0057571C"/>
    <w:rsid w:val="00576131"/>
    <w:rsid w:val="00576672"/>
    <w:rsid w:val="00576FBB"/>
    <w:rsid w:val="005772A0"/>
    <w:rsid w:val="00577303"/>
    <w:rsid w:val="005777E4"/>
    <w:rsid w:val="00577EF8"/>
    <w:rsid w:val="005807F9"/>
    <w:rsid w:val="00580957"/>
    <w:rsid w:val="00581BFD"/>
    <w:rsid w:val="00582D24"/>
    <w:rsid w:val="00582E37"/>
    <w:rsid w:val="005831AA"/>
    <w:rsid w:val="00583445"/>
    <w:rsid w:val="00583768"/>
    <w:rsid w:val="005837EF"/>
    <w:rsid w:val="00583A37"/>
    <w:rsid w:val="005845EC"/>
    <w:rsid w:val="00584FDC"/>
    <w:rsid w:val="005854C5"/>
    <w:rsid w:val="00585CB7"/>
    <w:rsid w:val="0058645E"/>
    <w:rsid w:val="00586724"/>
    <w:rsid w:val="00587A24"/>
    <w:rsid w:val="00587BE5"/>
    <w:rsid w:val="00587C27"/>
    <w:rsid w:val="00587CF3"/>
    <w:rsid w:val="00590354"/>
    <w:rsid w:val="005909CF"/>
    <w:rsid w:val="00590DD7"/>
    <w:rsid w:val="00590DEF"/>
    <w:rsid w:val="005925EF"/>
    <w:rsid w:val="00592B94"/>
    <w:rsid w:val="00593ACD"/>
    <w:rsid w:val="00593C7E"/>
    <w:rsid w:val="00593F1E"/>
    <w:rsid w:val="00594603"/>
    <w:rsid w:val="005946A4"/>
    <w:rsid w:val="00594860"/>
    <w:rsid w:val="0059487A"/>
    <w:rsid w:val="00594B00"/>
    <w:rsid w:val="00594BF8"/>
    <w:rsid w:val="005952DB"/>
    <w:rsid w:val="0059550D"/>
    <w:rsid w:val="00595E1C"/>
    <w:rsid w:val="00596565"/>
    <w:rsid w:val="00597FA5"/>
    <w:rsid w:val="005A09E5"/>
    <w:rsid w:val="005A1281"/>
    <w:rsid w:val="005A1343"/>
    <w:rsid w:val="005A14F9"/>
    <w:rsid w:val="005A24F6"/>
    <w:rsid w:val="005A2A8C"/>
    <w:rsid w:val="005A3645"/>
    <w:rsid w:val="005A4D3B"/>
    <w:rsid w:val="005A4DEC"/>
    <w:rsid w:val="005A4FD5"/>
    <w:rsid w:val="005A50CF"/>
    <w:rsid w:val="005A5C85"/>
    <w:rsid w:val="005A5D5C"/>
    <w:rsid w:val="005A6E08"/>
    <w:rsid w:val="005A7546"/>
    <w:rsid w:val="005B0737"/>
    <w:rsid w:val="005B0BA7"/>
    <w:rsid w:val="005B0CFA"/>
    <w:rsid w:val="005B0D7E"/>
    <w:rsid w:val="005B0F83"/>
    <w:rsid w:val="005B1B7C"/>
    <w:rsid w:val="005B1DDF"/>
    <w:rsid w:val="005B204C"/>
    <w:rsid w:val="005B232F"/>
    <w:rsid w:val="005B2D62"/>
    <w:rsid w:val="005B395F"/>
    <w:rsid w:val="005B3E83"/>
    <w:rsid w:val="005B4345"/>
    <w:rsid w:val="005B43E6"/>
    <w:rsid w:val="005B4896"/>
    <w:rsid w:val="005B4A62"/>
    <w:rsid w:val="005B56CE"/>
    <w:rsid w:val="005B5F2F"/>
    <w:rsid w:val="005B6701"/>
    <w:rsid w:val="005B7187"/>
    <w:rsid w:val="005C0460"/>
    <w:rsid w:val="005C065A"/>
    <w:rsid w:val="005C0A87"/>
    <w:rsid w:val="005C0F34"/>
    <w:rsid w:val="005C12E3"/>
    <w:rsid w:val="005C13A1"/>
    <w:rsid w:val="005C1912"/>
    <w:rsid w:val="005C1952"/>
    <w:rsid w:val="005C19E0"/>
    <w:rsid w:val="005C3081"/>
    <w:rsid w:val="005C3134"/>
    <w:rsid w:val="005C316E"/>
    <w:rsid w:val="005C31CC"/>
    <w:rsid w:val="005C39A5"/>
    <w:rsid w:val="005C3F34"/>
    <w:rsid w:val="005C461F"/>
    <w:rsid w:val="005C4BFC"/>
    <w:rsid w:val="005C53AC"/>
    <w:rsid w:val="005C562E"/>
    <w:rsid w:val="005C6885"/>
    <w:rsid w:val="005C6CA7"/>
    <w:rsid w:val="005C740B"/>
    <w:rsid w:val="005C7488"/>
    <w:rsid w:val="005C754D"/>
    <w:rsid w:val="005C7A16"/>
    <w:rsid w:val="005D0A57"/>
    <w:rsid w:val="005D0EAB"/>
    <w:rsid w:val="005D166C"/>
    <w:rsid w:val="005D1AAC"/>
    <w:rsid w:val="005D22FA"/>
    <w:rsid w:val="005D2CD5"/>
    <w:rsid w:val="005D2EC0"/>
    <w:rsid w:val="005D32C9"/>
    <w:rsid w:val="005D339B"/>
    <w:rsid w:val="005D350F"/>
    <w:rsid w:val="005D369D"/>
    <w:rsid w:val="005D3E6B"/>
    <w:rsid w:val="005D45DE"/>
    <w:rsid w:val="005D4931"/>
    <w:rsid w:val="005D4CD5"/>
    <w:rsid w:val="005D5175"/>
    <w:rsid w:val="005D5966"/>
    <w:rsid w:val="005D753B"/>
    <w:rsid w:val="005D7C6F"/>
    <w:rsid w:val="005E01AD"/>
    <w:rsid w:val="005E01D8"/>
    <w:rsid w:val="005E026A"/>
    <w:rsid w:val="005E09DA"/>
    <w:rsid w:val="005E0AC8"/>
    <w:rsid w:val="005E0C05"/>
    <w:rsid w:val="005E15B2"/>
    <w:rsid w:val="005E16A2"/>
    <w:rsid w:val="005E18BC"/>
    <w:rsid w:val="005E1BD1"/>
    <w:rsid w:val="005E1D71"/>
    <w:rsid w:val="005E1E70"/>
    <w:rsid w:val="005E1F6C"/>
    <w:rsid w:val="005E259E"/>
    <w:rsid w:val="005E3361"/>
    <w:rsid w:val="005E4043"/>
    <w:rsid w:val="005E4ABB"/>
    <w:rsid w:val="005E4ABE"/>
    <w:rsid w:val="005E4BE2"/>
    <w:rsid w:val="005E514C"/>
    <w:rsid w:val="005E57CE"/>
    <w:rsid w:val="005E59B4"/>
    <w:rsid w:val="005E62FA"/>
    <w:rsid w:val="005E70F5"/>
    <w:rsid w:val="005F045F"/>
    <w:rsid w:val="005F0825"/>
    <w:rsid w:val="005F0DC4"/>
    <w:rsid w:val="005F1672"/>
    <w:rsid w:val="005F1701"/>
    <w:rsid w:val="005F252B"/>
    <w:rsid w:val="005F26D2"/>
    <w:rsid w:val="005F34DF"/>
    <w:rsid w:val="005F356D"/>
    <w:rsid w:val="005F4668"/>
    <w:rsid w:val="005F4CB0"/>
    <w:rsid w:val="005F4F17"/>
    <w:rsid w:val="005F505E"/>
    <w:rsid w:val="005F5D2F"/>
    <w:rsid w:val="005F6017"/>
    <w:rsid w:val="005F651B"/>
    <w:rsid w:val="005F6CC2"/>
    <w:rsid w:val="005F7287"/>
    <w:rsid w:val="005F7312"/>
    <w:rsid w:val="005F74B5"/>
    <w:rsid w:val="005F79E6"/>
    <w:rsid w:val="00600324"/>
    <w:rsid w:val="00600502"/>
    <w:rsid w:val="006007E4"/>
    <w:rsid w:val="00600D79"/>
    <w:rsid w:val="00600F5C"/>
    <w:rsid w:val="00600F69"/>
    <w:rsid w:val="00601369"/>
    <w:rsid w:val="00601393"/>
    <w:rsid w:val="00602192"/>
    <w:rsid w:val="00602463"/>
    <w:rsid w:val="006029AA"/>
    <w:rsid w:val="006033EA"/>
    <w:rsid w:val="006039A7"/>
    <w:rsid w:val="00603AAF"/>
    <w:rsid w:val="00603C12"/>
    <w:rsid w:val="006042DC"/>
    <w:rsid w:val="00604677"/>
    <w:rsid w:val="00605CD1"/>
    <w:rsid w:val="00605E51"/>
    <w:rsid w:val="00605FD1"/>
    <w:rsid w:val="00606221"/>
    <w:rsid w:val="006062A6"/>
    <w:rsid w:val="006062B7"/>
    <w:rsid w:val="00606527"/>
    <w:rsid w:val="00606DE1"/>
    <w:rsid w:val="0060755D"/>
    <w:rsid w:val="0060786B"/>
    <w:rsid w:val="006102BC"/>
    <w:rsid w:val="006107C9"/>
    <w:rsid w:val="00611F06"/>
    <w:rsid w:val="00611FDB"/>
    <w:rsid w:val="0061235A"/>
    <w:rsid w:val="006124DE"/>
    <w:rsid w:val="0061273E"/>
    <w:rsid w:val="00613062"/>
    <w:rsid w:val="0061350C"/>
    <w:rsid w:val="00614549"/>
    <w:rsid w:val="00614CE9"/>
    <w:rsid w:val="006152DB"/>
    <w:rsid w:val="0061568E"/>
    <w:rsid w:val="00615873"/>
    <w:rsid w:val="00615DDD"/>
    <w:rsid w:val="00615E82"/>
    <w:rsid w:val="006161E7"/>
    <w:rsid w:val="00616425"/>
    <w:rsid w:val="00616C18"/>
    <w:rsid w:val="00617617"/>
    <w:rsid w:val="00620A12"/>
    <w:rsid w:val="00620D21"/>
    <w:rsid w:val="00621237"/>
    <w:rsid w:val="00621448"/>
    <w:rsid w:val="00621C75"/>
    <w:rsid w:val="006220F0"/>
    <w:rsid w:val="00622517"/>
    <w:rsid w:val="006226F4"/>
    <w:rsid w:val="0062321A"/>
    <w:rsid w:val="00623224"/>
    <w:rsid w:val="006233AE"/>
    <w:rsid w:val="00623878"/>
    <w:rsid w:val="00624B3A"/>
    <w:rsid w:val="00625189"/>
    <w:rsid w:val="00625276"/>
    <w:rsid w:val="00625841"/>
    <w:rsid w:val="00626243"/>
    <w:rsid w:val="006264D3"/>
    <w:rsid w:val="0062674C"/>
    <w:rsid w:val="00626E71"/>
    <w:rsid w:val="00627188"/>
    <w:rsid w:val="0062765F"/>
    <w:rsid w:val="00627DA7"/>
    <w:rsid w:val="00627E3F"/>
    <w:rsid w:val="00627EFE"/>
    <w:rsid w:val="00630886"/>
    <w:rsid w:val="00631323"/>
    <w:rsid w:val="00631590"/>
    <w:rsid w:val="00631C04"/>
    <w:rsid w:val="00631CCE"/>
    <w:rsid w:val="006323F8"/>
    <w:rsid w:val="00632571"/>
    <w:rsid w:val="00632660"/>
    <w:rsid w:val="006339D2"/>
    <w:rsid w:val="00633C41"/>
    <w:rsid w:val="006348CF"/>
    <w:rsid w:val="006355D1"/>
    <w:rsid w:val="00635934"/>
    <w:rsid w:val="00636E61"/>
    <w:rsid w:val="00636EE7"/>
    <w:rsid w:val="0063732D"/>
    <w:rsid w:val="0063799F"/>
    <w:rsid w:val="006379DA"/>
    <w:rsid w:val="00637E92"/>
    <w:rsid w:val="00637FC1"/>
    <w:rsid w:val="00640D02"/>
    <w:rsid w:val="00641065"/>
    <w:rsid w:val="006410FD"/>
    <w:rsid w:val="0064196D"/>
    <w:rsid w:val="00641E14"/>
    <w:rsid w:val="00642A0C"/>
    <w:rsid w:val="00643761"/>
    <w:rsid w:val="006442FD"/>
    <w:rsid w:val="00644930"/>
    <w:rsid w:val="00644A5A"/>
    <w:rsid w:val="00644ADA"/>
    <w:rsid w:val="00645996"/>
    <w:rsid w:val="00645A04"/>
    <w:rsid w:val="00646568"/>
    <w:rsid w:val="00646B01"/>
    <w:rsid w:val="00646C9B"/>
    <w:rsid w:val="0064738F"/>
    <w:rsid w:val="0065014E"/>
    <w:rsid w:val="00650258"/>
    <w:rsid w:val="006502CC"/>
    <w:rsid w:val="006509B1"/>
    <w:rsid w:val="00650A87"/>
    <w:rsid w:val="006519B9"/>
    <w:rsid w:val="00651ACC"/>
    <w:rsid w:val="00651B80"/>
    <w:rsid w:val="006526DE"/>
    <w:rsid w:val="00652862"/>
    <w:rsid w:val="00652FE3"/>
    <w:rsid w:val="00653027"/>
    <w:rsid w:val="00654E8F"/>
    <w:rsid w:val="00655E25"/>
    <w:rsid w:val="00656C8D"/>
    <w:rsid w:val="00656CFE"/>
    <w:rsid w:val="00656D60"/>
    <w:rsid w:val="006573F8"/>
    <w:rsid w:val="006576A8"/>
    <w:rsid w:val="00657E97"/>
    <w:rsid w:val="00660042"/>
    <w:rsid w:val="00660D9A"/>
    <w:rsid w:val="00661309"/>
    <w:rsid w:val="0066166B"/>
    <w:rsid w:val="00661F99"/>
    <w:rsid w:val="00662AAC"/>
    <w:rsid w:val="00663020"/>
    <w:rsid w:val="0066364B"/>
    <w:rsid w:val="0066377E"/>
    <w:rsid w:val="00663906"/>
    <w:rsid w:val="00663911"/>
    <w:rsid w:val="006639D4"/>
    <w:rsid w:val="006640DB"/>
    <w:rsid w:val="006643E9"/>
    <w:rsid w:val="00664B7F"/>
    <w:rsid w:val="00664D65"/>
    <w:rsid w:val="00665429"/>
    <w:rsid w:val="0066556E"/>
    <w:rsid w:val="00665B20"/>
    <w:rsid w:val="00665D1E"/>
    <w:rsid w:val="006665C6"/>
    <w:rsid w:val="00667786"/>
    <w:rsid w:val="00667AB3"/>
    <w:rsid w:val="006703B6"/>
    <w:rsid w:val="0067065C"/>
    <w:rsid w:val="006708E0"/>
    <w:rsid w:val="00670FCF"/>
    <w:rsid w:val="00671133"/>
    <w:rsid w:val="0067135C"/>
    <w:rsid w:val="0067143C"/>
    <w:rsid w:val="0067171D"/>
    <w:rsid w:val="00671D5D"/>
    <w:rsid w:val="0067231C"/>
    <w:rsid w:val="0067247B"/>
    <w:rsid w:val="00672858"/>
    <w:rsid w:val="00672913"/>
    <w:rsid w:val="0067292B"/>
    <w:rsid w:val="00672A47"/>
    <w:rsid w:val="006732FF"/>
    <w:rsid w:val="00673458"/>
    <w:rsid w:val="00673ACB"/>
    <w:rsid w:val="0067400E"/>
    <w:rsid w:val="00674CC8"/>
    <w:rsid w:val="00675350"/>
    <w:rsid w:val="00675FF8"/>
    <w:rsid w:val="00676713"/>
    <w:rsid w:val="006774D9"/>
    <w:rsid w:val="00677686"/>
    <w:rsid w:val="00677BCC"/>
    <w:rsid w:val="00680DF6"/>
    <w:rsid w:val="006812A5"/>
    <w:rsid w:val="0068231F"/>
    <w:rsid w:val="00682496"/>
    <w:rsid w:val="00682932"/>
    <w:rsid w:val="00682B39"/>
    <w:rsid w:val="0068371E"/>
    <w:rsid w:val="00683BC8"/>
    <w:rsid w:val="00684DAB"/>
    <w:rsid w:val="00684FCE"/>
    <w:rsid w:val="00685307"/>
    <w:rsid w:val="006857A0"/>
    <w:rsid w:val="006862B9"/>
    <w:rsid w:val="006864E0"/>
    <w:rsid w:val="00687784"/>
    <w:rsid w:val="00687B74"/>
    <w:rsid w:val="00690603"/>
    <w:rsid w:val="00690889"/>
    <w:rsid w:val="00690929"/>
    <w:rsid w:val="006910DD"/>
    <w:rsid w:val="006912BD"/>
    <w:rsid w:val="00691362"/>
    <w:rsid w:val="006915E1"/>
    <w:rsid w:val="00691D21"/>
    <w:rsid w:val="00691EB5"/>
    <w:rsid w:val="00692368"/>
    <w:rsid w:val="00692F5A"/>
    <w:rsid w:val="00693006"/>
    <w:rsid w:val="006939D2"/>
    <w:rsid w:val="00693C90"/>
    <w:rsid w:val="00693F1A"/>
    <w:rsid w:val="006944F8"/>
    <w:rsid w:val="00694733"/>
    <w:rsid w:val="00694915"/>
    <w:rsid w:val="00694E83"/>
    <w:rsid w:val="0069520B"/>
    <w:rsid w:val="006956D5"/>
    <w:rsid w:val="0069593A"/>
    <w:rsid w:val="0069599D"/>
    <w:rsid w:val="00695E7D"/>
    <w:rsid w:val="006967DB"/>
    <w:rsid w:val="00696F89"/>
    <w:rsid w:val="006970F5"/>
    <w:rsid w:val="0069728A"/>
    <w:rsid w:val="006976EA"/>
    <w:rsid w:val="00697AA5"/>
    <w:rsid w:val="00697FDC"/>
    <w:rsid w:val="006A116D"/>
    <w:rsid w:val="006A136D"/>
    <w:rsid w:val="006A1828"/>
    <w:rsid w:val="006A227D"/>
    <w:rsid w:val="006A31B2"/>
    <w:rsid w:val="006A347E"/>
    <w:rsid w:val="006A3CDD"/>
    <w:rsid w:val="006A4563"/>
    <w:rsid w:val="006A4899"/>
    <w:rsid w:val="006A4A56"/>
    <w:rsid w:val="006A4B85"/>
    <w:rsid w:val="006A57CD"/>
    <w:rsid w:val="006A5B33"/>
    <w:rsid w:val="006A6A54"/>
    <w:rsid w:val="006A6D89"/>
    <w:rsid w:val="006A6EE0"/>
    <w:rsid w:val="006A708E"/>
    <w:rsid w:val="006A709B"/>
    <w:rsid w:val="006A70A5"/>
    <w:rsid w:val="006A733D"/>
    <w:rsid w:val="006B0175"/>
    <w:rsid w:val="006B1941"/>
    <w:rsid w:val="006B1EDE"/>
    <w:rsid w:val="006B2552"/>
    <w:rsid w:val="006B2E81"/>
    <w:rsid w:val="006B3020"/>
    <w:rsid w:val="006B3579"/>
    <w:rsid w:val="006B4778"/>
    <w:rsid w:val="006B49A3"/>
    <w:rsid w:val="006B4FA5"/>
    <w:rsid w:val="006B4FE7"/>
    <w:rsid w:val="006B5078"/>
    <w:rsid w:val="006B52F5"/>
    <w:rsid w:val="006B5671"/>
    <w:rsid w:val="006B5FF5"/>
    <w:rsid w:val="006B61E8"/>
    <w:rsid w:val="006B6445"/>
    <w:rsid w:val="006B7112"/>
    <w:rsid w:val="006B78E4"/>
    <w:rsid w:val="006C0C77"/>
    <w:rsid w:val="006C1004"/>
    <w:rsid w:val="006C1124"/>
    <w:rsid w:val="006C12E4"/>
    <w:rsid w:val="006C12EC"/>
    <w:rsid w:val="006C155D"/>
    <w:rsid w:val="006C15F3"/>
    <w:rsid w:val="006C18D4"/>
    <w:rsid w:val="006C220A"/>
    <w:rsid w:val="006C278A"/>
    <w:rsid w:val="006C2E0D"/>
    <w:rsid w:val="006C2F90"/>
    <w:rsid w:val="006C2FE1"/>
    <w:rsid w:val="006C34FC"/>
    <w:rsid w:val="006C426A"/>
    <w:rsid w:val="006C45B4"/>
    <w:rsid w:val="006C4ADF"/>
    <w:rsid w:val="006C4FDD"/>
    <w:rsid w:val="006C5A7B"/>
    <w:rsid w:val="006C668D"/>
    <w:rsid w:val="006C7569"/>
    <w:rsid w:val="006C7A1B"/>
    <w:rsid w:val="006D122E"/>
    <w:rsid w:val="006D13EC"/>
    <w:rsid w:val="006D186D"/>
    <w:rsid w:val="006D1FDA"/>
    <w:rsid w:val="006D2EF6"/>
    <w:rsid w:val="006D31B3"/>
    <w:rsid w:val="006D375F"/>
    <w:rsid w:val="006D3950"/>
    <w:rsid w:val="006D42E6"/>
    <w:rsid w:val="006D43CA"/>
    <w:rsid w:val="006D4512"/>
    <w:rsid w:val="006D4DDD"/>
    <w:rsid w:val="006D5D88"/>
    <w:rsid w:val="006D5F37"/>
    <w:rsid w:val="006D6324"/>
    <w:rsid w:val="006D6B78"/>
    <w:rsid w:val="006D6EEF"/>
    <w:rsid w:val="006D7749"/>
    <w:rsid w:val="006D7DC5"/>
    <w:rsid w:val="006D7FB0"/>
    <w:rsid w:val="006E1C61"/>
    <w:rsid w:val="006E2D95"/>
    <w:rsid w:val="006E350E"/>
    <w:rsid w:val="006E3FFD"/>
    <w:rsid w:val="006E404B"/>
    <w:rsid w:val="006E4359"/>
    <w:rsid w:val="006E5340"/>
    <w:rsid w:val="006E5687"/>
    <w:rsid w:val="006E574A"/>
    <w:rsid w:val="006E67BC"/>
    <w:rsid w:val="006E6A60"/>
    <w:rsid w:val="006E6AF2"/>
    <w:rsid w:val="006E7B5D"/>
    <w:rsid w:val="006E7BD1"/>
    <w:rsid w:val="006E7EB6"/>
    <w:rsid w:val="006F023E"/>
    <w:rsid w:val="006F03F8"/>
    <w:rsid w:val="006F0988"/>
    <w:rsid w:val="006F146A"/>
    <w:rsid w:val="006F15C2"/>
    <w:rsid w:val="006F2370"/>
    <w:rsid w:val="006F24B5"/>
    <w:rsid w:val="006F29FE"/>
    <w:rsid w:val="006F4328"/>
    <w:rsid w:val="006F447F"/>
    <w:rsid w:val="006F4559"/>
    <w:rsid w:val="006F46FD"/>
    <w:rsid w:val="006F470A"/>
    <w:rsid w:val="006F4798"/>
    <w:rsid w:val="006F566C"/>
    <w:rsid w:val="006F58A7"/>
    <w:rsid w:val="006F5B77"/>
    <w:rsid w:val="006F63AC"/>
    <w:rsid w:val="006F7D8E"/>
    <w:rsid w:val="007002AB"/>
    <w:rsid w:val="00700644"/>
    <w:rsid w:val="00700B63"/>
    <w:rsid w:val="00701275"/>
    <w:rsid w:val="0070233D"/>
    <w:rsid w:val="007025A0"/>
    <w:rsid w:val="00702B10"/>
    <w:rsid w:val="00702CFC"/>
    <w:rsid w:val="00702CFD"/>
    <w:rsid w:val="007031E5"/>
    <w:rsid w:val="007033E3"/>
    <w:rsid w:val="00703773"/>
    <w:rsid w:val="00703B83"/>
    <w:rsid w:val="007045E1"/>
    <w:rsid w:val="007047BA"/>
    <w:rsid w:val="00704A9B"/>
    <w:rsid w:val="00704B33"/>
    <w:rsid w:val="00704D02"/>
    <w:rsid w:val="0070519E"/>
    <w:rsid w:val="0070544B"/>
    <w:rsid w:val="007058CD"/>
    <w:rsid w:val="00705B55"/>
    <w:rsid w:val="00705C11"/>
    <w:rsid w:val="00706788"/>
    <w:rsid w:val="007068E3"/>
    <w:rsid w:val="0070747F"/>
    <w:rsid w:val="007076B2"/>
    <w:rsid w:val="00707ADD"/>
    <w:rsid w:val="00707F1C"/>
    <w:rsid w:val="007101C3"/>
    <w:rsid w:val="0071072F"/>
    <w:rsid w:val="00710D4D"/>
    <w:rsid w:val="00710E07"/>
    <w:rsid w:val="00710E98"/>
    <w:rsid w:val="00711116"/>
    <w:rsid w:val="00711C8D"/>
    <w:rsid w:val="00711EFB"/>
    <w:rsid w:val="00712B8A"/>
    <w:rsid w:val="00712BE5"/>
    <w:rsid w:val="00712F33"/>
    <w:rsid w:val="007133F9"/>
    <w:rsid w:val="007138B7"/>
    <w:rsid w:val="00713B9F"/>
    <w:rsid w:val="00713D8B"/>
    <w:rsid w:val="00713E6A"/>
    <w:rsid w:val="00714181"/>
    <w:rsid w:val="0071426F"/>
    <w:rsid w:val="007142F7"/>
    <w:rsid w:val="00714317"/>
    <w:rsid w:val="0071494E"/>
    <w:rsid w:val="00714CDA"/>
    <w:rsid w:val="00715FC2"/>
    <w:rsid w:val="00716113"/>
    <w:rsid w:val="0071648F"/>
    <w:rsid w:val="007168A7"/>
    <w:rsid w:val="00716AFD"/>
    <w:rsid w:val="00717553"/>
    <w:rsid w:val="00717773"/>
    <w:rsid w:val="007179E2"/>
    <w:rsid w:val="00717E7F"/>
    <w:rsid w:val="0072028B"/>
    <w:rsid w:val="00720D9E"/>
    <w:rsid w:val="007213D4"/>
    <w:rsid w:val="007226DD"/>
    <w:rsid w:val="007231DE"/>
    <w:rsid w:val="00723594"/>
    <w:rsid w:val="00723CDA"/>
    <w:rsid w:val="00723E38"/>
    <w:rsid w:val="00723FC9"/>
    <w:rsid w:val="00725347"/>
    <w:rsid w:val="0072548E"/>
    <w:rsid w:val="007258DF"/>
    <w:rsid w:val="00725D1A"/>
    <w:rsid w:val="00726B07"/>
    <w:rsid w:val="0072782F"/>
    <w:rsid w:val="007278C9"/>
    <w:rsid w:val="00727908"/>
    <w:rsid w:val="00727D8F"/>
    <w:rsid w:val="007308CD"/>
    <w:rsid w:val="0073141F"/>
    <w:rsid w:val="00731AFE"/>
    <w:rsid w:val="00732341"/>
    <w:rsid w:val="0073272E"/>
    <w:rsid w:val="00732A1C"/>
    <w:rsid w:val="00732F9D"/>
    <w:rsid w:val="007330EB"/>
    <w:rsid w:val="0073310E"/>
    <w:rsid w:val="007331FA"/>
    <w:rsid w:val="0073323A"/>
    <w:rsid w:val="0073378C"/>
    <w:rsid w:val="00733AAE"/>
    <w:rsid w:val="00733DB9"/>
    <w:rsid w:val="00733FD3"/>
    <w:rsid w:val="00734159"/>
    <w:rsid w:val="00734A2E"/>
    <w:rsid w:val="00734A9E"/>
    <w:rsid w:val="00734E8B"/>
    <w:rsid w:val="00735409"/>
    <w:rsid w:val="0073618F"/>
    <w:rsid w:val="0073623E"/>
    <w:rsid w:val="007366CC"/>
    <w:rsid w:val="00737199"/>
    <w:rsid w:val="007376DE"/>
    <w:rsid w:val="00737F33"/>
    <w:rsid w:val="0074093C"/>
    <w:rsid w:val="007409B9"/>
    <w:rsid w:val="00740EBB"/>
    <w:rsid w:val="007414BD"/>
    <w:rsid w:val="007419F8"/>
    <w:rsid w:val="00742B28"/>
    <w:rsid w:val="00742D59"/>
    <w:rsid w:val="00743199"/>
    <w:rsid w:val="007435B5"/>
    <w:rsid w:val="00743609"/>
    <w:rsid w:val="007443D2"/>
    <w:rsid w:val="00745169"/>
    <w:rsid w:val="00745216"/>
    <w:rsid w:val="00745A96"/>
    <w:rsid w:val="0074600C"/>
    <w:rsid w:val="0074609F"/>
    <w:rsid w:val="00747662"/>
    <w:rsid w:val="00747DAD"/>
    <w:rsid w:val="0075037F"/>
    <w:rsid w:val="00750530"/>
    <w:rsid w:val="00750F0F"/>
    <w:rsid w:val="007512F7"/>
    <w:rsid w:val="0075177B"/>
    <w:rsid w:val="00751B16"/>
    <w:rsid w:val="007526EE"/>
    <w:rsid w:val="00753461"/>
    <w:rsid w:val="0075379A"/>
    <w:rsid w:val="00753A6C"/>
    <w:rsid w:val="00753EEA"/>
    <w:rsid w:val="00754CCF"/>
    <w:rsid w:val="007555AB"/>
    <w:rsid w:val="007565C0"/>
    <w:rsid w:val="007567A6"/>
    <w:rsid w:val="007567B3"/>
    <w:rsid w:val="00756DBE"/>
    <w:rsid w:val="0075777D"/>
    <w:rsid w:val="00757908"/>
    <w:rsid w:val="00757DEA"/>
    <w:rsid w:val="00757E5C"/>
    <w:rsid w:val="007603F9"/>
    <w:rsid w:val="00760E20"/>
    <w:rsid w:val="0076126B"/>
    <w:rsid w:val="0076149B"/>
    <w:rsid w:val="0076188D"/>
    <w:rsid w:val="00761C27"/>
    <w:rsid w:val="00761E41"/>
    <w:rsid w:val="007626DA"/>
    <w:rsid w:val="00762809"/>
    <w:rsid w:val="007639E9"/>
    <w:rsid w:val="0076507E"/>
    <w:rsid w:val="007650DE"/>
    <w:rsid w:val="00765318"/>
    <w:rsid w:val="007653E5"/>
    <w:rsid w:val="0076575A"/>
    <w:rsid w:val="007657E9"/>
    <w:rsid w:val="00765B07"/>
    <w:rsid w:val="00765FBD"/>
    <w:rsid w:val="007665CC"/>
    <w:rsid w:val="00766C3F"/>
    <w:rsid w:val="007672EE"/>
    <w:rsid w:val="0076778F"/>
    <w:rsid w:val="00767B46"/>
    <w:rsid w:val="00767C13"/>
    <w:rsid w:val="00767F4B"/>
    <w:rsid w:val="007701F6"/>
    <w:rsid w:val="007703E0"/>
    <w:rsid w:val="00770A0E"/>
    <w:rsid w:val="00770B58"/>
    <w:rsid w:val="00770D87"/>
    <w:rsid w:val="007710BE"/>
    <w:rsid w:val="00771107"/>
    <w:rsid w:val="0077116D"/>
    <w:rsid w:val="0077118B"/>
    <w:rsid w:val="00771579"/>
    <w:rsid w:val="0077219D"/>
    <w:rsid w:val="007726A0"/>
    <w:rsid w:val="00772AB0"/>
    <w:rsid w:val="00772C11"/>
    <w:rsid w:val="007737F1"/>
    <w:rsid w:val="00774218"/>
    <w:rsid w:val="007746EC"/>
    <w:rsid w:val="00774B81"/>
    <w:rsid w:val="00774D14"/>
    <w:rsid w:val="00775DE1"/>
    <w:rsid w:val="00775FEB"/>
    <w:rsid w:val="007761CF"/>
    <w:rsid w:val="00776395"/>
    <w:rsid w:val="0077675D"/>
    <w:rsid w:val="007769E8"/>
    <w:rsid w:val="00776B3B"/>
    <w:rsid w:val="00776D14"/>
    <w:rsid w:val="00776F80"/>
    <w:rsid w:val="00777269"/>
    <w:rsid w:val="007773D7"/>
    <w:rsid w:val="0077744A"/>
    <w:rsid w:val="00777891"/>
    <w:rsid w:val="00777BAD"/>
    <w:rsid w:val="00777D50"/>
    <w:rsid w:val="00777F96"/>
    <w:rsid w:val="00780A8D"/>
    <w:rsid w:val="007811ED"/>
    <w:rsid w:val="007812B3"/>
    <w:rsid w:val="00781680"/>
    <w:rsid w:val="00781C6B"/>
    <w:rsid w:val="0078248F"/>
    <w:rsid w:val="00784371"/>
    <w:rsid w:val="0078448A"/>
    <w:rsid w:val="0078467A"/>
    <w:rsid w:val="00784E46"/>
    <w:rsid w:val="00785BC5"/>
    <w:rsid w:val="00785EC3"/>
    <w:rsid w:val="00786132"/>
    <w:rsid w:val="00786283"/>
    <w:rsid w:val="0078659F"/>
    <w:rsid w:val="00786747"/>
    <w:rsid w:val="00786984"/>
    <w:rsid w:val="00787950"/>
    <w:rsid w:val="00787D37"/>
    <w:rsid w:val="00787FF0"/>
    <w:rsid w:val="0079029E"/>
    <w:rsid w:val="007911D3"/>
    <w:rsid w:val="007913E9"/>
    <w:rsid w:val="00791847"/>
    <w:rsid w:val="007929DA"/>
    <w:rsid w:val="00792FF3"/>
    <w:rsid w:val="007931D5"/>
    <w:rsid w:val="00793AA2"/>
    <w:rsid w:val="00793FE9"/>
    <w:rsid w:val="00794510"/>
    <w:rsid w:val="00794690"/>
    <w:rsid w:val="00794D19"/>
    <w:rsid w:val="007951D2"/>
    <w:rsid w:val="007952A9"/>
    <w:rsid w:val="0079571D"/>
    <w:rsid w:val="00795DE1"/>
    <w:rsid w:val="00796A7E"/>
    <w:rsid w:val="007971F9"/>
    <w:rsid w:val="00797A57"/>
    <w:rsid w:val="00797B42"/>
    <w:rsid w:val="00797CEE"/>
    <w:rsid w:val="007A0822"/>
    <w:rsid w:val="007A0C7C"/>
    <w:rsid w:val="007A17F3"/>
    <w:rsid w:val="007A1A10"/>
    <w:rsid w:val="007A2175"/>
    <w:rsid w:val="007A24ED"/>
    <w:rsid w:val="007A2D72"/>
    <w:rsid w:val="007A35FC"/>
    <w:rsid w:val="007A373D"/>
    <w:rsid w:val="007A3A78"/>
    <w:rsid w:val="007A3E2F"/>
    <w:rsid w:val="007A4DBA"/>
    <w:rsid w:val="007A511F"/>
    <w:rsid w:val="007A531C"/>
    <w:rsid w:val="007A53D3"/>
    <w:rsid w:val="007A57A9"/>
    <w:rsid w:val="007A69C9"/>
    <w:rsid w:val="007A70D2"/>
    <w:rsid w:val="007A7218"/>
    <w:rsid w:val="007B0588"/>
    <w:rsid w:val="007B14EB"/>
    <w:rsid w:val="007B1637"/>
    <w:rsid w:val="007B34B3"/>
    <w:rsid w:val="007B3697"/>
    <w:rsid w:val="007B3DE6"/>
    <w:rsid w:val="007B4183"/>
    <w:rsid w:val="007B4291"/>
    <w:rsid w:val="007B44DA"/>
    <w:rsid w:val="007B4524"/>
    <w:rsid w:val="007B4928"/>
    <w:rsid w:val="007B54F9"/>
    <w:rsid w:val="007B596C"/>
    <w:rsid w:val="007B6611"/>
    <w:rsid w:val="007B6A58"/>
    <w:rsid w:val="007B6A87"/>
    <w:rsid w:val="007B6CFB"/>
    <w:rsid w:val="007B792F"/>
    <w:rsid w:val="007B79C3"/>
    <w:rsid w:val="007B7BE3"/>
    <w:rsid w:val="007B7C2C"/>
    <w:rsid w:val="007B7DAB"/>
    <w:rsid w:val="007C01D6"/>
    <w:rsid w:val="007C01EC"/>
    <w:rsid w:val="007C0A45"/>
    <w:rsid w:val="007C0E20"/>
    <w:rsid w:val="007C110F"/>
    <w:rsid w:val="007C13D6"/>
    <w:rsid w:val="007C2E4A"/>
    <w:rsid w:val="007C2F46"/>
    <w:rsid w:val="007C3561"/>
    <w:rsid w:val="007C36D3"/>
    <w:rsid w:val="007C3947"/>
    <w:rsid w:val="007C4BCC"/>
    <w:rsid w:val="007C53B2"/>
    <w:rsid w:val="007C561C"/>
    <w:rsid w:val="007C59D5"/>
    <w:rsid w:val="007C5D9C"/>
    <w:rsid w:val="007C6CCC"/>
    <w:rsid w:val="007C6EED"/>
    <w:rsid w:val="007C7E8E"/>
    <w:rsid w:val="007D02C6"/>
    <w:rsid w:val="007D0564"/>
    <w:rsid w:val="007D098C"/>
    <w:rsid w:val="007D0C49"/>
    <w:rsid w:val="007D0D50"/>
    <w:rsid w:val="007D0E2E"/>
    <w:rsid w:val="007D10C4"/>
    <w:rsid w:val="007D16AE"/>
    <w:rsid w:val="007D17D7"/>
    <w:rsid w:val="007D1B03"/>
    <w:rsid w:val="007D1BC4"/>
    <w:rsid w:val="007D2510"/>
    <w:rsid w:val="007D25D9"/>
    <w:rsid w:val="007D2AAD"/>
    <w:rsid w:val="007D2F27"/>
    <w:rsid w:val="007D3652"/>
    <w:rsid w:val="007D3D32"/>
    <w:rsid w:val="007D4887"/>
    <w:rsid w:val="007D4E5F"/>
    <w:rsid w:val="007D5E7F"/>
    <w:rsid w:val="007D5F34"/>
    <w:rsid w:val="007D63AA"/>
    <w:rsid w:val="007D701E"/>
    <w:rsid w:val="007D7108"/>
    <w:rsid w:val="007D7173"/>
    <w:rsid w:val="007D7E56"/>
    <w:rsid w:val="007D7F75"/>
    <w:rsid w:val="007E0867"/>
    <w:rsid w:val="007E1126"/>
    <w:rsid w:val="007E163C"/>
    <w:rsid w:val="007E1B88"/>
    <w:rsid w:val="007E1E3D"/>
    <w:rsid w:val="007E2165"/>
    <w:rsid w:val="007E23C7"/>
    <w:rsid w:val="007E36B9"/>
    <w:rsid w:val="007E4528"/>
    <w:rsid w:val="007E4B5B"/>
    <w:rsid w:val="007E4D4E"/>
    <w:rsid w:val="007E50AA"/>
    <w:rsid w:val="007E5E26"/>
    <w:rsid w:val="007E6920"/>
    <w:rsid w:val="007E69BD"/>
    <w:rsid w:val="007E7636"/>
    <w:rsid w:val="007E7647"/>
    <w:rsid w:val="007E765D"/>
    <w:rsid w:val="007E7678"/>
    <w:rsid w:val="007E7EE2"/>
    <w:rsid w:val="007F01C7"/>
    <w:rsid w:val="007F0A9F"/>
    <w:rsid w:val="007F0C49"/>
    <w:rsid w:val="007F2338"/>
    <w:rsid w:val="007F2429"/>
    <w:rsid w:val="007F274C"/>
    <w:rsid w:val="007F29DB"/>
    <w:rsid w:val="007F2B27"/>
    <w:rsid w:val="007F2E3A"/>
    <w:rsid w:val="007F300C"/>
    <w:rsid w:val="007F3542"/>
    <w:rsid w:val="007F4ACE"/>
    <w:rsid w:val="007F4CA0"/>
    <w:rsid w:val="007F4F11"/>
    <w:rsid w:val="007F4FD3"/>
    <w:rsid w:val="007F5D29"/>
    <w:rsid w:val="007F5E30"/>
    <w:rsid w:val="007F6722"/>
    <w:rsid w:val="007F7324"/>
    <w:rsid w:val="007F791C"/>
    <w:rsid w:val="007F7B54"/>
    <w:rsid w:val="007F7DD9"/>
    <w:rsid w:val="0080094C"/>
    <w:rsid w:val="00800A20"/>
    <w:rsid w:val="00801345"/>
    <w:rsid w:val="008015CC"/>
    <w:rsid w:val="00801943"/>
    <w:rsid w:val="00802348"/>
    <w:rsid w:val="00802534"/>
    <w:rsid w:val="00803F40"/>
    <w:rsid w:val="00804177"/>
    <w:rsid w:val="008041AB"/>
    <w:rsid w:val="0080424D"/>
    <w:rsid w:val="008042DF"/>
    <w:rsid w:val="00804661"/>
    <w:rsid w:val="00804C5F"/>
    <w:rsid w:val="00804DCE"/>
    <w:rsid w:val="00805586"/>
    <w:rsid w:val="0080589F"/>
    <w:rsid w:val="00805C2A"/>
    <w:rsid w:val="00806691"/>
    <w:rsid w:val="008066D2"/>
    <w:rsid w:val="00806AC4"/>
    <w:rsid w:val="00806D25"/>
    <w:rsid w:val="0080764E"/>
    <w:rsid w:val="00807850"/>
    <w:rsid w:val="00810304"/>
    <w:rsid w:val="00810563"/>
    <w:rsid w:val="00810661"/>
    <w:rsid w:val="00810EC9"/>
    <w:rsid w:val="00811173"/>
    <w:rsid w:val="008117C2"/>
    <w:rsid w:val="00812195"/>
    <w:rsid w:val="00812957"/>
    <w:rsid w:val="00812A5C"/>
    <w:rsid w:val="00812BA1"/>
    <w:rsid w:val="0081347B"/>
    <w:rsid w:val="008143A8"/>
    <w:rsid w:val="00814408"/>
    <w:rsid w:val="008155F6"/>
    <w:rsid w:val="00816996"/>
    <w:rsid w:val="008169B7"/>
    <w:rsid w:val="008169E2"/>
    <w:rsid w:val="00817E30"/>
    <w:rsid w:val="00820492"/>
    <w:rsid w:val="00820709"/>
    <w:rsid w:val="00820746"/>
    <w:rsid w:val="0082117C"/>
    <w:rsid w:val="008214E7"/>
    <w:rsid w:val="00821A39"/>
    <w:rsid w:val="00821DBA"/>
    <w:rsid w:val="00821FCA"/>
    <w:rsid w:val="00822190"/>
    <w:rsid w:val="00822BEE"/>
    <w:rsid w:val="00822C17"/>
    <w:rsid w:val="0082301B"/>
    <w:rsid w:val="0082364A"/>
    <w:rsid w:val="00823C4D"/>
    <w:rsid w:val="0082464B"/>
    <w:rsid w:val="00825132"/>
    <w:rsid w:val="00825452"/>
    <w:rsid w:val="00825640"/>
    <w:rsid w:val="0082630E"/>
    <w:rsid w:val="0082657E"/>
    <w:rsid w:val="00826601"/>
    <w:rsid w:val="00827054"/>
    <w:rsid w:val="008278F5"/>
    <w:rsid w:val="008279C3"/>
    <w:rsid w:val="008315B5"/>
    <w:rsid w:val="00831709"/>
    <w:rsid w:val="00831B81"/>
    <w:rsid w:val="00831BB8"/>
    <w:rsid w:val="00831C32"/>
    <w:rsid w:val="00831C6D"/>
    <w:rsid w:val="00831EB1"/>
    <w:rsid w:val="008320DA"/>
    <w:rsid w:val="008331E1"/>
    <w:rsid w:val="0083351A"/>
    <w:rsid w:val="00833D1A"/>
    <w:rsid w:val="008344A0"/>
    <w:rsid w:val="00834C41"/>
    <w:rsid w:val="0083585D"/>
    <w:rsid w:val="00835E06"/>
    <w:rsid w:val="00836FED"/>
    <w:rsid w:val="00837390"/>
    <w:rsid w:val="008373F7"/>
    <w:rsid w:val="008377E4"/>
    <w:rsid w:val="0083798B"/>
    <w:rsid w:val="008404D4"/>
    <w:rsid w:val="008407D5"/>
    <w:rsid w:val="00840C08"/>
    <w:rsid w:val="00840CC7"/>
    <w:rsid w:val="00841633"/>
    <w:rsid w:val="0084181A"/>
    <w:rsid w:val="00842147"/>
    <w:rsid w:val="008421B6"/>
    <w:rsid w:val="0084263D"/>
    <w:rsid w:val="00844C14"/>
    <w:rsid w:val="00845000"/>
    <w:rsid w:val="00845AF2"/>
    <w:rsid w:val="00845B45"/>
    <w:rsid w:val="00845C28"/>
    <w:rsid w:val="008461F4"/>
    <w:rsid w:val="008469D2"/>
    <w:rsid w:val="00846A86"/>
    <w:rsid w:val="00846E8B"/>
    <w:rsid w:val="00846FC0"/>
    <w:rsid w:val="008472A6"/>
    <w:rsid w:val="008472E5"/>
    <w:rsid w:val="00847D0B"/>
    <w:rsid w:val="00850267"/>
    <w:rsid w:val="00850BF3"/>
    <w:rsid w:val="00850CB8"/>
    <w:rsid w:val="00850F25"/>
    <w:rsid w:val="00851278"/>
    <w:rsid w:val="0085181D"/>
    <w:rsid w:val="00851C0F"/>
    <w:rsid w:val="00851CC6"/>
    <w:rsid w:val="00851F7C"/>
    <w:rsid w:val="008526E9"/>
    <w:rsid w:val="008529EA"/>
    <w:rsid w:val="00852D07"/>
    <w:rsid w:val="008535F8"/>
    <w:rsid w:val="00853B5B"/>
    <w:rsid w:val="008548A5"/>
    <w:rsid w:val="0085523C"/>
    <w:rsid w:val="00855B79"/>
    <w:rsid w:val="008563A3"/>
    <w:rsid w:val="00856E98"/>
    <w:rsid w:val="00857496"/>
    <w:rsid w:val="008576A1"/>
    <w:rsid w:val="00857850"/>
    <w:rsid w:val="00860C4D"/>
    <w:rsid w:val="00861129"/>
    <w:rsid w:val="008614BB"/>
    <w:rsid w:val="00861E3F"/>
    <w:rsid w:val="00861F05"/>
    <w:rsid w:val="0086212F"/>
    <w:rsid w:val="00863493"/>
    <w:rsid w:val="0086433A"/>
    <w:rsid w:val="00864594"/>
    <w:rsid w:val="00865FAE"/>
    <w:rsid w:val="0086633B"/>
    <w:rsid w:val="0086658F"/>
    <w:rsid w:val="00867666"/>
    <w:rsid w:val="0087083C"/>
    <w:rsid w:val="00870A3D"/>
    <w:rsid w:val="00870E9B"/>
    <w:rsid w:val="00871403"/>
    <w:rsid w:val="0087210F"/>
    <w:rsid w:val="00872CE7"/>
    <w:rsid w:val="00872E9A"/>
    <w:rsid w:val="00872F19"/>
    <w:rsid w:val="00873543"/>
    <w:rsid w:val="00874432"/>
    <w:rsid w:val="008748A3"/>
    <w:rsid w:val="00874BCD"/>
    <w:rsid w:val="00874BD9"/>
    <w:rsid w:val="008759B1"/>
    <w:rsid w:val="00875BA1"/>
    <w:rsid w:val="00875E2B"/>
    <w:rsid w:val="00876139"/>
    <w:rsid w:val="00876C4A"/>
    <w:rsid w:val="008772C8"/>
    <w:rsid w:val="008776A5"/>
    <w:rsid w:val="0087772C"/>
    <w:rsid w:val="0088026C"/>
    <w:rsid w:val="00880329"/>
    <w:rsid w:val="00880FC6"/>
    <w:rsid w:val="008815B8"/>
    <w:rsid w:val="00881C36"/>
    <w:rsid w:val="00882334"/>
    <w:rsid w:val="00882936"/>
    <w:rsid w:val="00882B38"/>
    <w:rsid w:val="00882EF2"/>
    <w:rsid w:val="0088311F"/>
    <w:rsid w:val="0088369E"/>
    <w:rsid w:val="0088399D"/>
    <w:rsid w:val="00883A22"/>
    <w:rsid w:val="00883B6F"/>
    <w:rsid w:val="00883E01"/>
    <w:rsid w:val="00884585"/>
    <w:rsid w:val="00884974"/>
    <w:rsid w:val="00884C77"/>
    <w:rsid w:val="008850E1"/>
    <w:rsid w:val="00885822"/>
    <w:rsid w:val="00885E3F"/>
    <w:rsid w:val="00885E61"/>
    <w:rsid w:val="00886B8C"/>
    <w:rsid w:val="00887055"/>
    <w:rsid w:val="00887067"/>
    <w:rsid w:val="00887185"/>
    <w:rsid w:val="00887544"/>
    <w:rsid w:val="008875DA"/>
    <w:rsid w:val="00887661"/>
    <w:rsid w:val="0089043E"/>
    <w:rsid w:val="00890EDF"/>
    <w:rsid w:val="00891EE8"/>
    <w:rsid w:val="008920B6"/>
    <w:rsid w:val="008921FB"/>
    <w:rsid w:val="008926D6"/>
    <w:rsid w:val="00892A70"/>
    <w:rsid w:val="008943F6"/>
    <w:rsid w:val="00894941"/>
    <w:rsid w:val="00895005"/>
    <w:rsid w:val="008950D6"/>
    <w:rsid w:val="0089528F"/>
    <w:rsid w:val="00895806"/>
    <w:rsid w:val="00896B38"/>
    <w:rsid w:val="00896C38"/>
    <w:rsid w:val="008971C5"/>
    <w:rsid w:val="008A0815"/>
    <w:rsid w:val="008A1119"/>
    <w:rsid w:val="008A12E8"/>
    <w:rsid w:val="008A1D58"/>
    <w:rsid w:val="008A2072"/>
    <w:rsid w:val="008A2217"/>
    <w:rsid w:val="008A23E4"/>
    <w:rsid w:val="008A2496"/>
    <w:rsid w:val="008A2DB9"/>
    <w:rsid w:val="008A2F0D"/>
    <w:rsid w:val="008A409A"/>
    <w:rsid w:val="008A418A"/>
    <w:rsid w:val="008A4994"/>
    <w:rsid w:val="008A4DDA"/>
    <w:rsid w:val="008A4FAE"/>
    <w:rsid w:val="008A4FB3"/>
    <w:rsid w:val="008A59E8"/>
    <w:rsid w:val="008A74EC"/>
    <w:rsid w:val="008A7CB5"/>
    <w:rsid w:val="008A7DF4"/>
    <w:rsid w:val="008B0218"/>
    <w:rsid w:val="008B0484"/>
    <w:rsid w:val="008B05CF"/>
    <w:rsid w:val="008B0BEC"/>
    <w:rsid w:val="008B151B"/>
    <w:rsid w:val="008B1923"/>
    <w:rsid w:val="008B1BFA"/>
    <w:rsid w:val="008B22C2"/>
    <w:rsid w:val="008B4149"/>
    <w:rsid w:val="008B4880"/>
    <w:rsid w:val="008B49CC"/>
    <w:rsid w:val="008B5EA0"/>
    <w:rsid w:val="008B5F4B"/>
    <w:rsid w:val="008B689C"/>
    <w:rsid w:val="008B76F2"/>
    <w:rsid w:val="008B7733"/>
    <w:rsid w:val="008C0401"/>
    <w:rsid w:val="008C0B06"/>
    <w:rsid w:val="008C0C0C"/>
    <w:rsid w:val="008C0E3A"/>
    <w:rsid w:val="008C0F83"/>
    <w:rsid w:val="008C1315"/>
    <w:rsid w:val="008C131B"/>
    <w:rsid w:val="008C161C"/>
    <w:rsid w:val="008C19D5"/>
    <w:rsid w:val="008C2080"/>
    <w:rsid w:val="008C36F0"/>
    <w:rsid w:val="008C37B5"/>
    <w:rsid w:val="008C3978"/>
    <w:rsid w:val="008C3D44"/>
    <w:rsid w:val="008C4328"/>
    <w:rsid w:val="008C4A8E"/>
    <w:rsid w:val="008C4B8D"/>
    <w:rsid w:val="008C4E47"/>
    <w:rsid w:val="008C4FDF"/>
    <w:rsid w:val="008C5963"/>
    <w:rsid w:val="008C5E61"/>
    <w:rsid w:val="008C6E87"/>
    <w:rsid w:val="008C702E"/>
    <w:rsid w:val="008C7670"/>
    <w:rsid w:val="008C7768"/>
    <w:rsid w:val="008C7819"/>
    <w:rsid w:val="008C7C52"/>
    <w:rsid w:val="008D0339"/>
    <w:rsid w:val="008D071B"/>
    <w:rsid w:val="008D106A"/>
    <w:rsid w:val="008D1209"/>
    <w:rsid w:val="008D22DC"/>
    <w:rsid w:val="008D24C6"/>
    <w:rsid w:val="008D2815"/>
    <w:rsid w:val="008D299C"/>
    <w:rsid w:val="008D2CF2"/>
    <w:rsid w:val="008D3290"/>
    <w:rsid w:val="008D33AF"/>
    <w:rsid w:val="008D4B85"/>
    <w:rsid w:val="008D51A2"/>
    <w:rsid w:val="008D5397"/>
    <w:rsid w:val="008D54CF"/>
    <w:rsid w:val="008D55E9"/>
    <w:rsid w:val="008D5E05"/>
    <w:rsid w:val="008D62D5"/>
    <w:rsid w:val="008D683F"/>
    <w:rsid w:val="008D6EFC"/>
    <w:rsid w:val="008D73E8"/>
    <w:rsid w:val="008D7962"/>
    <w:rsid w:val="008E0436"/>
    <w:rsid w:val="008E0626"/>
    <w:rsid w:val="008E09E8"/>
    <w:rsid w:val="008E0BDD"/>
    <w:rsid w:val="008E1976"/>
    <w:rsid w:val="008E199B"/>
    <w:rsid w:val="008E1AAB"/>
    <w:rsid w:val="008E20AD"/>
    <w:rsid w:val="008E25AA"/>
    <w:rsid w:val="008E28D5"/>
    <w:rsid w:val="008E2B8F"/>
    <w:rsid w:val="008E2C6A"/>
    <w:rsid w:val="008E2FD2"/>
    <w:rsid w:val="008E3465"/>
    <w:rsid w:val="008E380F"/>
    <w:rsid w:val="008E42C1"/>
    <w:rsid w:val="008E43B3"/>
    <w:rsid w:val="008E44B3"/>
    <w:rsid w:val="008E497C"/>
    <w:rsid w:val="008E5359"/>
    <w:rsid w:val="008E59C2"/>
    <w:rsid w:val="008E6370"/>
    <w:rsid w:val="008E6599"/>
    <w:rsid w:val="008E6B76"/>
    <w:rsid w:val="008E7509"/>
    <w:rsid w:val="008E7CBD"/>
    <w:rsid w:val="008F090B"/>
    <w:rsid w:val="008F0C07"/>
    <w:rsid w:val="008F0DF2"/>
    <w:rsid w:val="008F1954"/>
    <w:rsid w:val="008F1A3D"/>
    <w:rsid w:val="008F2C03"/>
    <w:rsid w:val="008F2E71"/>
    <w:rsid w:val="008F3A81"/>
    <w:rsid w:val="008F3D28"/>
    <w:rsid w:val="008F3D97"/>
    <w:rsid w:val="008F3FA6"/>
    <w:rsid w:val="008F545C"/>
    <w:rsid w:val="008F56AB"/>
    <w:rsid w:val="008F61E7"/>
    <w:rsid w:val="008F6DEC"/>
    <w:rsid w:val="008F6E9D"/>
    <w:rsid w:val="008F6FC0"/>
    <w:rsid w:val="008F781B"/>
    <w:rsid w:val="008F7DCD"/>
    <w:rsid w:val="00900292"/>
    <w:rsid w:val="009008B4"/>
    <w:rsid w:val="00900A30"/>
    <w:rsid w:val="00900D55"/>
    <w:rsid w:val="00900FE4"/>
    <w:rsid w:val="00901542"/>
    <w:rsid w:val="00901B01"/>
    <w:rsid w:val="00901BE7"/>
    <w:rsid w:val="00901E0B"/>
    <w:rsid w:val="00902482"/>
    <w:rsid w:val="00902764"/>
    <w:rsid w:val="00902B14"/>
    <w:rsid w:val="00902B43"/>
    <w:rsid w:val="00902C43"/>
    <w:rsid w:val="0090331F"/>
    <w:rsid w:val="009033EA"/>
    <w:rsid w:val="009034E7"/>
    <w:rsid w:val="0090359D"/>
    <w:rsid w:val="0090367A"/>
    <w:rsid w:val="00904BC8"/>
    <w:rsid w:val="009051D5"/>
    <w:rsid w:val="00905C82"/>
    <w:rsid w:val="009063E5"/>
    <w:rsid w:val="00906650"/>
    <w:rsid w:val="00906915"/>
    <w:rsid w:val="00906BAA"/>
    <w:rsid w:val="00906C1D"/>
    <w:rsid w:val="0090794C"/>
    <w:rsid w:val="00910473"/>
    <w:rsid w:val="009106B7"/>
    <w:rsid w:val="0091093F"/>
    <w:rsid w:val="00911D50"/>
    <w:rsid w:val="009125D0"/>
    <w:rsid w:val="00912F3B"/>
    <w:rsid w:val="0091303D"/>
    <w:rsid w:val="009139C6"/>
    <w:rsid w:val="00914FFA"/>
    <w:rsid w:val="0091527B"/>
    <w:rsid w:val="009161C2"/>
    <w:rsid w:val="00916A4D"/>
    <w:rsid w:val="0091712D"/>
    <w:rsid w:val="00917375"/>
    <w:rsid w:val="00917660"/>
    <w:rsid w:val="00917663"/>
    <w:rsid w:val="00917B62"/>
    <w:rsid w:val="00917DC7"/>
    <w:rsid w:val="00920A5C"/>
    <w:rsid w:val="00922033"/>
    <w:rsid w:val="009223C5"/>
    <w:rsid w:val="0092240E"/>
    <w:rsid w:val="0092267A"/>
    <w:rsid w:val="00922FDB"/>
    <w:rsid w:val="00923493"/>
    <w:rsid w:val="0092421B"/>
    <w:rsid w:val="00925238"/>
    <w:rsid w:val="009255B4"/>
    <w:rsid w:val="00925EC1"/>
    <w:rsid w:val="00927411"/>
    <w:rsid w:val="0093024E"/>
    <w:rsid w:val="009303A2"/>
    <w:rsid w:val="00930B66"/>
    <w:rsid w:val="00930D98"/>
    <w:rsid w:val="009317C4"/>
    <w:rsid w:val="00931A94"/>
    <w:rsid w:val="00931AD3"/>
    <w:rsid w:val="00931CE7"/>
    <w:rsid w:val="00932690"/>
    <w:rsid w:val="00932932"/>
    <w:rsid w:val="00932BAF"/>
    <w:rsid w:val="00932DD4"/>
    <w:rsid w:val="00932E59"/>
    <w:rsid w:val="00933192"/>
    <w:rsid w:val="00933BBE"/>
    <w:rsid w:val="00933F02"/>
    <w:rsid w:val="00934E60"/>
    <w:rsid w:val="00934FD5"/>
    <w:rsid w:val="0093587C"/>
    <w:rsid w:val="00935C65"/>
    <w:rsid w:val="00935F6E"/>
    <w:rsid w:val="009364F6"/>
    <w:rsid w:val="00936E0C"/>
    <w:rsid w:val="00937972"/>
    <w:rsid w:val="00940576"/>
    <w:rsid w:val="009408F1"/>
    <w:rsid w:val="0094094A"/>
    <w:rsid w:val="00940E34"/>
    <w:rsid w:val="0094189D"/>
    <w:rsid w:val="00941F77"/>
    <w:rsid w:val="00943AAB"/>
    <w:rsid w:val="00944861"/>
    <w:rsid w:val="009448B3"/>
    <w:rsid w:val="00945BBD"/>
    <w:rsid w:val="00945FC2"/>
    <w:rsid w:val="00946122"/>
    <w:rsid w:val="0094627C"/>
    <w:rsid w:val="0094629E"/>
    <w:rsid w:val="00947C6E"/>
    <w:rsid w:val="00950096"/>
    <w:rsid w:val="00950667"/>
    <w:rsid w:val="00950906"/>
    <w:rsid w:val="00950B1C"/>
    <w:rsid w:val="00951256"/>
    <w:rsid w:val="009515F9"/>
    <w:rsid w:val="00951F45"/>
    <w:rsid w:val="00952FCF"/>
    <w:rsid w:val="009535DE"/>
    <w:rsid w:val="00953BFD"/>
    <w:rsid w:val="00954D91"/>
    <w:rsid w:val="00954E51"/>
    <w:rsid w:val="0095518E"/>
    <w:rsid w:val="0095523E"/>
    <w:rsid w:val="00955494"/>
    <w:rsid w:val="009559CD"/>
    <w:rsid w:val="00955C60"/>
    <w:rsid w:val="00955E56"/>
    <w:rsid w:val="00956BD8"/>
    <w:rsid w:val="00957041"/>
    <w:rsid w:val="00957927"/>
    <w:rsid w:val="00957A39"/>
    <w:rsid w:val="00957B21"/>
    <w:rsid w:val="00960532"/>
    <w:rsid w:val="009606E9"/>
    <w:rsid w:val="0096071C"/>
    <w:rsid w:val="00961497"/>
    <w:rsid w:val="00961DAF"/>
    <w:rsid w:val="0096279E"/>
    <w:rsid w:val="009633CC"/>
    <w:rsid w:val="0096391F"/>
    <w:rsid w:val="00963BB3"/>
    <w:rsid w:val="0096407B"/>
    <w:rsid w:val="009640F7"/>
    <w:rsid w:val="0096426E"/>
    <w:rsid w:val="00964453"/>
    <w:rsid w:val="009645D9"/>
    <w:rsid w:val="00965E56"/>
    <w:rsid w:val="009666EA"/>
    <w:rsid w:val="00966F21"/>
    <w:rsid w:val="00967491"/>
    <w:rsid w:val="00967960"/>
    <w:rsid w:val="00967B79"/>
    <w:rsid w:val="00967C87"/>
    <w:rsid w:val="00967ECD"/>
    <w:rsid w:val="00970874"/>
    <w:rsid w:val="00970C1F"/>
    <w:rsid w:val="00970FF5"/>
    <w:rsid w:val="00971154"/>
    <w:rsid w:val="009715BC"/>
    <w:rsid w:val="0097160F"/>
    <w:rsid w:val="00971E72"/>
    <w:rsid w:val="00972653"/>
    <w:rsid w:val="0097292B"/>
    <w:rsid w:val="00972C48"/>
    <w:rsid w:val="00972DCC"/>
    <w:rsid w:val="0097433D"/>
    <w:rsid w:val="009748F3"/>
    <w:rsid w:val="00974B7E"/>
    <w:rsid w:val="009750C6"/>
    <w:rsid w:val="00975A3C"/>
    <w:rsid w:val="00975D67"/>
    <w:rsid w:val="00976F99"/>
    <w:rsid w:val="009771FD"/>
    <w:rsid w:val="00977B97"/>
    <w:rsid w:val="00980B9A"/>
    <w:rsid w:val="00980E7B"/>
    <w:rsid w:val="00980EA8"/>
    <w:rsid w:val="009814C0"/>
    <w:rsid w:val="009818C4"/>
    <w:rsid w:val="00981FDE"/>
    <w:rsid w:val="00982817"/>
    <w:rsid w:val="00982DF3"/>
    <w:rsid w:val="009835B6"/>
    <w:rsid w:val="0098366F"/>
    <w:rsid w:val="00983777"/>
    <w:rsid w:val="009837F8"/>
    <w:rsid w:val="00983915"/>
    <w:rsid w:val="00983B1C"/>
    <w:rsid w:val="00984054"/>
    <w:rsid w:val="009841BB"/>
    <w:rsid w:val="00984C24"/>
    <w:rsid w:val="00985420"/>
    <w:rsid w:val="0098586A"/>
    <w:rsid w:val="00985B3E"/>
    <w:rsid w:val="00985D47"/>
    <w:rsid w:val="009860A7"/>
    <w:rsid w:val="00986E83"/>
    <w:rsid w:val="00986F55"/>
    <w:rsid w:val="00987642"/>
    <w:rsid w:val="009876CA"/>
    <w:rsid w:val="0098775D"/>
    <w:rsid w:val="0099040F"/>
    <w:rsid w:val="00990C30"/>
    <w:rsid w:val="00991151"/>
    <w:rsid w:val="0099199A"/>
    <w:rsid w:val="0099225E"/>
    <w:rsid w:val="009927AB"/>
    <w:rsid w:val="0099322E"/>
    <w:rsid w:val="00993F72"/>
    <w:rsid w:val="009946E6"/>
    <w:rsid w:val="009948A2"/>
    <w:rsid w:val="00994CFB"/>
    <w:rsid w:val="00994D50"/>
    <w:rsid w:val="009960D7"/>
    <w:rsid w:val="00996918"/>
    <w:rsid w:val="00996B43"/>
    <w:rsid w:val="00996F24"/>
    <w:rsid w:val="0099751C"/>
    <w:rsid w:val="009A0379"/>
    <w:rsid w:val="009A0586"/>
    <w:rsid w:val="009A16B1"/>
    <w:rsid w:val="009A1AD3"/>
    <w:rsid w:val="009A1DB1"/>
    <w:rsid w:val="009A1F2E"/>
    <w:rsid w:val="009A2A95"/>
    <w:rsid w:val="009A2EEA"/>
    <w:rsid w:val="009A2F79"/>
    <w:rsid w:val="009A3A24"/>
    <w:rsid w:val="009A3E39"/>
    <w:rsid w:val="009A4BE9"/>
    <w:rsid w:val="009A4DB7"/>
    <w:rsid w:val="009A5036"/>
    <w:rsid w:val="009A5FCC"/>
    <w:rsid w:val="009A64E6"/>
    <w:rsid w:val="009A7C8C"/>
    <w:rsid w:val="009A7D43"/>
    <w:rsid w:val="009B01D1"/>
    <w:rsid w:val="009B0293"/>
    <w:rsid w:val="009B05D1"/>
    <w:rsid w:val="009B0A04"/>
    <w:rsid w:val="009B0F2C"/>
    <w:rsid w:val="009B15FF"/>
    <w:rsid w:val="009B22D8"/>
    <w:rsid w:val="009B331C"/>
    <w:rsid w:val="009B3555"/>
    <w:rsid w:val="009B3800"/>
    <w:rsid w:val="009B44D2"/>
    <w:rsid w:val="009B4F2E"/>
    <w:rsid w:val="009B5B1D"/>
    <w:rsid w:val="009B5B97"/>
    <w:rsid w:val="009B61A7"/>
    <w:rsid w:val="009B62A2"/>
    <w:rsid w:val="009B6A59"/>
    <w:rsid w:val="009B6B24"/>
    <w:rsid w:val="009B7568"/>
    <w:rsid w:val="009C0453"/>
    <w:rsid w:val="009C04D4"/>
    <w:rsid w:val="009C069C"/>
    <w:rsid w:val="009C0A18"/>
    <w:rsid w:val="009C1272"/>
    <w:rsid w:val="009C1CBC"/>
    <w:rsid w:val="009C20B5"/>
    <w:rsid w:val="009C2218"/>
    <w:rsid w:val="009C261F"/>
    <w:rsid w:val="009C2F59"/>
    <w:rsid w:val="009C31B7"/>
    <w:rsid w:val="009C3427"/>
    <w:rsid w:val="009C3699"/>
    <w:rsid w:val="009C39AC"/>
    <w:rsid w:val="009C4960"/>
    <w:rsid w:val="009C50E0"/>
    <w:rsid w:val="009C5551"/>
    <w:rsid w:val="009C5B31"/>
    <w:rsid w:val="009C5F80"/>
    <w:rsid w:val="009C61B4"/>
    <w:rsid w:val="009C623D"/>
    <w:rsid w:val="009C62F9"/>
    <w:rsid w:val="009C6BB7"/>
    <w:rsid w:val="009C6C82"/>
    <w:rsid w:val="009C6D23"/>
    <w:rsid w:val="009C6D2E"/>
    <w:rsid w:val="009C75A9"/>
    <w:rsid w:val="009C7613"/>
    <w:rsid w:val="009C783C"/>
    <w:rsid w:val="009C7A77"/>
    <w:rsid w:val="009D0733"/>
    <w:rsid w:val="009D0D66"/>
    <w:rsid w:val="009D266E"/>
    <w:rsid w:val="009D30A3"/>
    <w:rsid w:val="009D357A"/>
    <w:rsid w:val="009D4037"/>
    <w:rsid w:val="009D49F4"/>
    <w:rsid w:val="009D4BAF"/>
    <w:rsid w:val="009D561C"/>
    <w:rsid w:val="009D590B"/>
    <w:rsid w:val="009D73A4"/>
    <w:rsid w:val="009D7C8D"/>
    <w:rsid w:val="009E0025"/>
    <w:rsid w:val="009E0B66"/>
    <w:rsid w:val="009E2A1B"/>
    <w:rsid w:val="009E2F58"/>
    <w:rsid w:val="009E2FA4"/>
    <w:rsid w:val="009E324A"/>
    <w:rsid w:val="009E395F"/>
    <w:rsid w:val="009E39F3"/>
    <w:rsid w:val="009E4234"/>
    <w:rsid w:val="009E451E"/>
    <w:rsid w:val="009E489D"/>
    <w:rsid w:val="009E49D3"/>
    <w:rsid w:val="009E5382"/>
    <w:rsid w:val="009E5A01"/>
    <w:rsid w:val="009E5A09"/>
    <w:rsid w:val="009E61E0"/>
    <w:rsid w:val="009E6895"/>
    <w:rsid w:val="009E6944"/>
    <w:rsid w:val="009E6BF5"/>
    <w:rsid w:val="009E71C6"/>
    <w:rsid w:val="009E7298"/>
    <w:rsid w:val="009E76BD"/>
    <w:rsid w:val="009F046B"/>
    <w:rsid w:val="009F08CD"/>
    <w:rsid w:val="009F093D"/>
    <w:rsid w:val="009F1E05"/>
    <w:rsid w:val="009F2873"/>
    <w:rsid w:val="009F295C"/>
    <w:rsid w:val="009F2D50"/>
    <w:rsid w:val="009F2FA8"/>
    <w:rsid w:val="009F3142"/>
    <w:rsid w:val="009F3B4D"/>
    <w:rsid w:val="009F3C32"/>
    <w:rsid w:val="009F3E43"/>
    <w:rsid w:val="009F4E6A"/>
    <w:rsid w:val="009F52E4"/>
    <w:rsid w:val="009F56F5"/>
    <w:rsid w:val="009F5DAD"/>
    <w:rsid w:val="009F604B"/>
    <w:rsid w:val="009F626A"/>
    <w:rsid w:val="009F6A59"/>
    <w:rsid w:val="009F7385"/>
    <w:rsid w:val="009F778D"/>
    <w:rsid w:val="00A002A0"/>
    <w:rsid w:val="00A008EB"/>
    <w:rsid w:val="00A00DD9"/>
    <w:rsid w:val="00A0114E"/>
    <w:rsid w:val="00A0176E"/>
    <w:rsid w:val="00A01C7B"/>
    <w:rsid w:val="00A01E86"/>
    <w:rsid w:val="00A02159"/>
    <w:rsid w:val="00A02A1F"/>
    <w:rsid w:val="00A02A25"/>
    <w:rsid w:val="00A040BE"/>
    <w:rsid w:val="00A044CD"/>
    <w:rsid w:val="00A053C9"/>
    <w:rsid w:val="00A054D1"/>
    <w:rsid w:val="00A0559E"/>
    <w:rsid w:val="00A0588A"/>
    <w:rsid w:val="00A05A15"/>
    <w:rsid w:val="00A05C39"/>
    <w:rsid w:val="00A06B44"/>
    <w:rsid w:val="00A070BF"/>
    <w:rsid w:val="00A07151"/>
    <w:rsid w:val="00A07C7B"/>
    <w:rsid w:val="00A07FCA"/>
    <w:rsid w:val="00A103B6"/>
    <w:rsid w:val="00A10EEE"/>
    <w:rsid w:val="00A10F4B"/>
    <w:rsid w:val="00A117DA"/>
    <w:rsid w:val="00A118D7"/>
    <w:rsid w:val="00A124FA"/>
    <w:rsid w:val="00A125B3"/>
    <w:rsid w:val="00A12919"/>
    <w:rsid w:val="00A12ED1"/>
    <w:rsid w:val="00A1325E"/>
    <w:rsid w:val="00A137E0"/>
    <w:rsid w:val="00A1469B"/>
    <w:rsid w:val="00A149A9"/>
    <w:rsid w:val="00A14DFC"/>
    <w:rsid w:val="00A15082"/>
    <w:rsid w:val="00A151A5"/>
    <w:rsid w:val="00A15321"/>
    <w:rsid w:val="00A156CA"/>
    <w:rsid w:val="00A15E24"/>
    <w:rsid w:val="00A1682C"/>
    <w:rsid w:val="00A17040"/>
    <w:rsid w:val="00A17195"/>
    <w:rsid w:val="00A1775F"/>
    <w:rsid w:val="00A20200"/>
    <w:rsid w:val="00A20BFD"/>
    <w:rsid w:val="00A2191A"/>
    <w:rsid w:val="00A22009"/>
    <w:rsid w:val="00A229F1"/>
    <w:rsid w:val="00A22A0F"/>
    <w:rsid w:val="00A233FC"/>
    <w:rsid w:val="00A24009"/>
    <w:rsid w:val="00A24013"/>
    <w:rsid w:val="00A244DB"/>
    <w:rsid w:val="00A24B70"/>
    <w:rsid w:val="00A24DE0"/>
    <w:rsid w:val="00A2529F"/>
    <w:rsid w:val="00A253BB"/>
    <w:rsid w:val="00A256A4"/>
    <w:rsid w:val="00A257D1"/>
    <w:rsid w:val="00A25B5F"/>
    <w:rsid w:val="00A25E08"/>
    <w:rsid w:val="00A26180"/>
    <w:rsid w:val="00A263AF"/>
    <w:rsid w:val="00A26574"/>
    <w:rsid w:val="00A2743A"/>
    <w:rsid w:val="00A27F89"/>
    <w:rsid w:val="00A30001"/>
    <w:rsid w:val="00A3001C"/>
    <w:rsid w:val="00A300C4"/>
    <w:rsid w:val="00A31F4E"/>
    <w:rsid w:val="00A334E1"/>
    <w:rsid w:val="00A33A0B"/>
    <w:rsid w:val="00A34340"/>
    <w:rsid w:val="00A349E4"/>
    <w:rsid w:val="00A357F1"/>
    <w:rsid w:val="00A360B9"/>
    <w:rsid w:val="00A368FF"/>
    <w:rsid w:val="00A36A45"/>
    <w:rsid w:val="00A36B74"/>
    <w:rsid w:val="00A373D3"/>
    <w:rsid w:val="00A40C8E"/>
    <w:rsid w:val="00A40E48"/>
    <w:rsid w:val="00A40F22"/>
    <w:rsid w:val="00A410B7"/>
    <w:rsid w:val="00A41BBE"/>
    <w:rsid w:val="00A42278"/>
    <w:rsid w:val="00A4254D"/>
    <w:rsid w:val="00A427DF"/>
    <w:rsid w:val="00A43005"/>
    <w:rsid w:val="00A435EA"/>
    <w:rsid w:val="00A4564F"/>
    <w:rsid w:val="00A4573B"/>
    <w:rsid w:val="00A460C7"/>
    <w:rsid w:val="00A46816"/>
    <w:rsid w:val="00A468F9"/>
    <w:rsid w:val="00A46D76"/>
    <w:rsid w:val="00A47741"/>
    <w:rsid w:val="00A510BA"/>
    <w:rsid w:val="00A52047"/>
    <w:rsid w:val="00A52593"/>
    <w:rsid w:val="00A52918"/>
    <w:rsid w:val="00A52D01"/>
    <w:rsid w:val="00A52F07"/>
    <w:rsid w:val="00A534A0"/>
    <w:rsid w:val="00A544EE"/>
    <w:rsid w:val="00A54696"/>
    <w:rsid w:val="00A549B9"/>
    <w:rsid w:val="00A54AEF"/>
    <w:rsid w:val="00A54DE6"/>
    <w:rsid w:val="00A55471"/>
    <w:rsid w:val="00A56088"/>
    <w:rsid w:val="00A561DB"/>
    <w:rsid w:val="00A56D94"/>
    <w:rsid w:val="00A56DD3"/>
    <w:rsid w:val="00A56EA2"/>
    <w:rsid w:val="00A577F0"/>
    <w:rsid w:val="00A57920"/>
    <w:rsid w:val="00A6011C"/>
    <w:rsid w:val="00A601B5"/>
    <w:rsid w:val="00A60B57"/>
    <w:rsid w:val="00A60C77"/>
    <w:rsid w:val="00A60D87"/>
    <w:rsid w:val="00A6107C"/>
    <w:rsid w:val="00A62914"/>
    <w:rsid w:val="00A63210"/>
    <w:rsid w:val="00A63304"/>
    <w:rsid w:val="00A634CA"/>
    <w:rsid w:val="00A64CCE"/>
    <w:rsid w:val="00A652EA"/>
    <w:rsid w:val="00A65503"/>
    <w:rsid w:val="00A655AE"/>
    <w:rsid w:val="00A65621"/>
    <w:rsid w:val="00A65795"/>
    <w:rsid w:val="00A65AA0"/>
    <w:rsid w:val="00A6633C"/>
    <w:rsid w:val="00A66FE8"/>
    <w:rsid w:val="00A67BE3"/>
    <w:rsid w:val="00A7024D"/>
    <w:rsid w:val="00A70476"/>
    <w:rsid w:val="00A708E2"/>
    <w:rsid w:val="00A721D2"/>
    <w:rsid w:val="00A72BC6"/>
    <w:rsid w:val="00A72FBF"/>
    <w:rsid w:val="00A732AD"/>
    <w:rsid w:val="00A73A1A"/>
    <w:rsid w:val="00A73D4A"/>
    <w:rsid w:val="00A7407A"/>
    <w:rsid w:val="00A75581"/>
    <w:rsid w:val="00A75644"/>
    <w:rsid w:val="00A75A7C"/>
    <w:rsid w:val="00A7614B"/>
    <w:rsid w:val="00A76B51"/>
    <w:rsid w:val="00A772B1"/>
    <w:rsid w:val="00A774B7"/>
    <w:rsid w:val="00A7765A"/>
    <w:rsid w:val="00A77CDF"/>
    <w:rsid w:val="00A8004D"/>
    <w:rsid w:val="00A807CF"/>
    <w:rsid w:val="00A80924"/>
    <w:rsid w:val="00A8125A"/>
    <w:rsid w:val="00A813A7"/>
    <w:rsid w:val="00A8280B"/>
    <w:rsid w:val="00A82C0C"/>
    <w:rsid w:val="00A82DEB"/>
    <w:rsid w:val="00A83579"/>
    <w:rsid w:val="00A83A66"/>
    <w:rsid w:val="00A84E2D"/>
    <w:rsid w:val="00A85071"/>
    <w:rsid w:val="00A8509C"/>
    <w:rsid w:val="00A8638E"/>
    <w:rsid w:val="00A8670F"/>
    <w:rsid w:val="00A86AC2"/>
    <w:rsid w:val="00A86AC4"/>
    <w:rsid w:val="00A86ACB"/>
    <w:rsid w:val="00A875B6"/>
    <w:rsid w:val="00A87939"/>
    <w:rsid w:val="00A87FFC"/>
    <w:rsid w:val="00A90838"/>
    <w:rsid w:val="00A908CE"/>
    <w:rsid w:val="00A91733"/>
    <w:rsid w:val="00A91B1E"/>
    <w:rsid w:val="00A920FC"/>
    <w:rsid w:val="00A929C1"/>
    <w:rsid w:val="00A93259"/>
    <w:rsid w:val="00A93340"/>
    <w:rsid w:val="00A93ADE"/>
    <w:rsid w:val="00A93D44"/>
    <w:rsid w:val="00A93F7F"/>
    <w:rsid w:val="00A94143"/>
    <w:rsid w:val="00A9496D"/>
    <w:rsid w:val="00A94E34"/>
    <w:rsid w:val="00A95A16"/>
    <w:rsid w:val="00A95E14"/>
    <w:rsid w:val="00A95E47"/>
    <w:rsid w:val="00A965CD"/>
    <w:rsid w:val="00A96C11"/>
    <w:rsid w:val="00A97093"/>
    <w:rsid w:val="00A9737F"/>
    <w:rsid w:val="00A97556"/>
    <w:rsid w:val="00A9768F"/>
    <w:rsid w:val="00A97826"/>
    <w:rsid w:val="00A97A55"/>
    <w:rsid w:val="00A97CDD"/>
    <w:rsid w:val="00A97CDE"/>
    <w:rsid w:val="00AA0027"/>
    <w:rsid w:val="00AA022B"/>
    <w:rsid w:val="00AA075F"/>
    <w:rsid w:val="00AA15B3"/>
    <w:rsid w:val="00AA168C"/>
    <w:rsid w:val="00AA1913"/>
    <w:rsid w:val="00AA1BD1"/>
    <w:rsid w:val="00AA1D62"/>
    <w:rsid w:val="00AA3619"/>
    <w:rsid w:val="00AA3DAF"/>
    <w:rsid w:val="00AA41CB"/>
    <w:rsid w:val="00AA492E"/>
    <w:rsid w:val="00AA4FAC"/>
    <w:rsid w:val="00AA5956"/>
    <w:rsid w:val="00AA5C29"/>
    <w:rsid w:val="00AA5E38"/>
    <w:rsid w:val="00AA6412"/>
    <w:rsid w:val="00AA645D"/>
    <w:rsid w:val="00AA6DBF"/>
    <w:rsid w:val="00AA6DDB"/>
    <w:rsid w:val="00AA751A"/>
    <w:rsid w:val="00AA75A3"/>
    <w:rsid w:val="00AA76F8"/>
    <w:rsid w:val="00AA7A28"/>
    <w:rsid w:val="00AA7D03"/>
    <w:rsid w:val="00AB0076"/>
    <w:rsid w:val="00AB0529"/>
    <w:rsid w:val="00AB096E"/>
    <w:rsid w:val="00AB1097"/>
    <w:rsid w:val="00AB12F2"/>
    <w:rsid w:val="00AB141B"/>
    <w:rsid w:val="00AB1CF4"/>
    <w:rsid w:val="00AB1DDD"/>
    <w:rsid w:val="00AB246D"/>
    <w:rsid w:val="00AB2A4C"/>
    <w:rsid w:val="00AB3545"/>
    <w:rsid w:val="00AB38BC"/>
    <w:rsid w:val="00AB3C1D"/>
    <w:rsid w:val="00AB44F0"/>
    <w:rsid w:val="00AB4500"/>
    <w:rsid w:val="00AB45C5"/>
    <w:rsid w:val="00AB484D"/>
    <w:rsid w:val="00AB4D72"/>
    <w:rsid w:val="00AB5524"/>
    <w:rsid w:val="00AB56CE"/>
    <w:rsid w:val="00AB575C"/>
    <w:rsid w:val="00AB5B16"/>
    <w:rsid w:val="00AB5E87"/>
    <w:rsid w:val="00AB5F5C"/>
    <w:rsid w:val="00AB728F"/>
    <w:rsid w:val="00AB7361"/>
    <w:rsid w:val="00AB7600"/>
    <w:rsid w:val="00AB7859"/>
    <w:rsid w:val="00AC0AC8"/>
    <w:rsid w:val="00AC13BD"/>
    <w:rsid w:val="00AC1CE3"/>
    <w:rsid w:val="00AC1E50"/>
    <w:rsid w:val="00AC290F"/>
    <w:rsid w:val="00AC2987"/>
    <w:rsid w:val="00AC2B13"/>
    <w:rsid w:val="00AC322D"/>
    <w:rsid w:val="00AC32F1"/>
    <w:rsid w:val="00AC355A"/>
    <w:rsid w:val="00AC3861"/>
    <w:rsid w:val="00AC48E5"/>
    <w:rsid w:val="00AC4A4B"/>
    <w:rsid w:val="00AC4CFE"/>
    <w:rsid w:val="00AC50C6"/>
    <w:rsid w:val="00AC5121"/>
    <w:rsid w:val="00AC5929"/>
    <w:rsid w:val="00AC5B2C"/>
    <w:rsid w:val="00AC5D6F"/>
    <w:rsid w:val="00AC610C"/>
    <w:rsid w:val="00AC618B"/>
    <w:rsid w:val="00AC63A9"/>
    <w:rsid w:val="00AC69CF"/>
    <w:rsid w:val="00AC7B6D"/>
    <w:rsid w:val="00AC7C0E"/>
    <w:rsid w:val="00AC7EFB"/>
    <w:rsid w:val="00AD01DD"/>
    <w:rsid w:val="00AD0EDF"/>
    <w:rsid w:val="00AD13CE"/>
    <w:rsid w:val="00AD17B7"/>
    <w:rsid w:val="00AD1CFE"/>
    <w:rsid w:val="00AD1D65"/>
    <w:rsid w:val="00AD2065"/>
    <w:rsid w:val="00AD2A2B"/>
    <w:rsid w:val="00AD32D9"/>
    <w:rsid w:val="00AD3369"/>
    <w:rsid w:val="00AD35F0"/>
    <w:rsid w:val="00AD3DE2"/>
    <w:rsid w:val="00AD4578"/>
    <w:rsid w:val="00AD4A1B"/>
    <w:rsid w:val="00AD4F86"/>
    <w:rsid w:val="00AD506F"/>
    <w:rsid w:val="00AD5426"/>
    <w:rsid w:val="00AD5975"/>
    <w:rsid w:val="00AD64E6"/>
    <w:rsid w:val="00AD659A"/>
    <w:rsid w:val="00AD6CFC"/>
    <w:rsid w:val="00AD794A"/>
    <w:rsid w:val="00AD79E8"/>
    <w:rsid w:val="00AD7E6F"/>
    <w:rsid w:val="00AE0448"/>
    <w:rsid w:val="00AE06D3"/>
    <w:rsid w:val="00AE07CF"/>
    <w:rsid w:val="00AE08C7"/>
    <w:rsid w:val="00AE08FF"/>
    <w:rsid w:val="00AE1D80"/>
    <w:rsid w:val="00AE2499"/>
    <w:rsid w:val="00AE2D3C"/>
    <w:rsid w:val="00AE31F5"/>
    <w:rsid w:val="00AE38E1"/>
    <w:rsid w:val="00AE3927"/>
    <w:rsid w:val="00AE3EF5"/>
    <w:rsid w:val="00AE4142"/>
    <w:rsid w:val="00AE418E"/>
    <w:rsid w:val="00AE4C31"/>
    <w:rsid w:val="00AE4D5E"/>
    <w:rsid w:val="00AE6315"/>
    <w:rsid w:val="00AE695C"/>
    <w:rsid w:val="00AE6BC1"/>
    <w:rsid w:val="00AE7544"/>
    <w:rsid w:val="00AE7919"/>
    <w:rsid w:val="00AE7FB0"/>
    <w:rsid w:val="00AF096B"/>
    <w:rsid w:val="00AF0A10"/>
    <w:rsid w:val="00AF0BC5"/>
    <w:rsid w:val="00AF0D6E"/>
    <w:rsid w:val="00AF1631"/>
    <w:rsid w:val="00AF21E2"/>
    <w:rsid w:val="00AF29F5"/>
    <w:rsid w:val="00AF2BFA"/>
    <w:rsid w:val="00AF3644"/>
    <w:rsid w:val="00AF38D3"/>
    <w:rsid w:val="00AF3937"/>
    <w:rsid w:val="00AF40BC"/>
    <w:rsid w:val="00AF465B"/>
    <w:rsid w:val="00AF4EED"/>
    <w:rsid w:val="00AF549A"/>
    <w:rsid w:val="00AF55DC"/>
    <w:rsid w:val="00AF56B5"/>
    <w:rsid w:val="00AF5950"/>
    <w:rsid w:val="00AF5EC4"/>
    <w:rsid w:val="00AF6909"/>
    <w:rsid w:val="00AF77B9"/>
    <w:rsid w:val="00AF7CB1"/>
    <w:rsid w:val="00B00E3E"/>
    <w:rsid w:val="00B023C8"/>
    <w:rsid w:val="00B0340B"/>
    <w:rsid w:val="00B03511"/>
    <w:rsid w:val="00B048B2"/>
    <w:rsid w:val="00B04A20"/>
    <w:rsid w:val="00B04F5E"/>
    <w:rsid w:val="00B04FC5"/>
    <w:rsid w:val="00B051CA"/>
    <w:rsid w:val="00B05842"/>
    <w:rsid w:val="00B05D12"/>
    <w:rsid w:val="00B05D80"/>
    <w:rsid w:val="00B05DF2"/>
    <w:rsid w:val="00B0604C"/>
    <w:rsid w:val="00B063FB"/>
    <w:rsid w:val="00B0684E"/>
    <w:rsid w:val="00B06CEA"/>
    <w:rsid w:val="00B06F38"/>
    <w:rsid w:val="00B07498"/>
    <w:rsid w:val="00B07E4F"/>
    <w:rsid w:val="00B07E5C"/>
    <w:rsid w:val="00B07FE0"/>
    <w:rsid w:val="00B10166"/>
    <w:rsid w:val="00B10F4A"/>
    <w:rsid w:val="00B10FF9"/>
    <w:rsid w:val="00B11488"/>
    <w:rsid w:val="00B115C4"/>
    <w:rsid w:val="00B11931"/>
    <w:rsid w:val="00B1303B"/>
    <w:rsid w:val="00B1318F"/>
    <w:rsid w:val="00B1371F"/>
    <w:rsid w:val="00B13CEA"/>
    <w:rsid w:val="00B14D98"/>
    <w:rsid w:val="00B15068"/>
    <w:rsid w:val="00B154AB"/>
    <w:rsid w:val="00B1605B"/>
    <w:rsid w:val="00B161EC"/>
    <w:rsid w:val="00B20098"/>
    <w:rsid w:val="00B2145C"/>
    <w:rsid w:val="00B21599"/>
    <w:rsid w:val="00B216A5"/>
    <w:rsid w:val="00B21901"/>
    <w:rsid w:val="00B2272A"/>
    <w:rsid w:val="00B22833"/>
    <w:rsid w:val="00B228B6"/>
    <w:rsid w:val="00B22B31"/>
    <w:rsid w:val="00B22EB8"/>
    <w:rsid w:val="00B22F0C"/>
    <w:rsid w:val="00B234AD"/>
    <w:rsid w:val="00B24282"/>
    <w:rsid w:val="00B24B7B"/>
    <w:rsid w:val="00B25052"/>
    <w:rsid w:val="00B2719B"/>
    <w:rsid w:val="00B273E8"/>
    <w:rsid w:val="00B275B6"/>
    <w:rsid w:val="00B303D8"/>
    <w:rsid w:val="00B31009"/>
    <w:rsid w:val="00B310FC"/>
    <w:rsid w:val="00B316B9"/>
    <w:rsid w:val="00B317FF"/>
    <w:rsid w:val="00B31F37"/>
    <w:rsid w:val="00B32098"/>
    <w:rsid w:val="00B32273"/>
    <w:rsid w:val="00B32618"/>
    <w:rsid w:val="00B326DF"/>
    <w:rsid w:val="00B328F8"/>
    <w:rsid w:val="00B32C4B"/>
    <w:rsid w:val="00B33465"/>
    <w:rsid w:val="00B33757"/>
    <w:rsid w:val="00B33763"/>
    <w:rsid w:val="00B33ABE"/>
    <w:rsid w:val="00B34433"/>
    <w:rsid w:val="00B350FE"/>
    <w:rsid w:val="00B3601A"/>
    <w:rsid w:val="00B36391"/>
    <w:rsid w:val="00B3672E"/>
    <w:rsid w:val="00B376FD"/>
    <w:rsid w:val="00B37FB3"/>
    <w:rsid w:val="00B40192"/>
    <w:rsid w:val="00B40F1D"/>
    <w:rsid w:val="00B41839"/>
    <w:rsid w:val="00B41BB4"/>
    <w:rsid w:val="00B426D1"/>
    <w:rsid w:val="00B4288E"/>
    <w:rsid w:val="00B42F84"/>
    <w:rsid w:val="00B44C66"/>
    <w:rsid w:val="00B4512A"/>
    <w:rsid w:val="00B4568C"/>
    <w:rsid w:val="00B45A16"/>
    <w:rsid w:val="00B45E14"/>
    <w:rsid w:val="00B462FD"/>
    <w:rsid w:val="00B4644C"/>
    <w:rsid w:val="00B472F1"/>
    <w:rsid w:val="00B478FD"/>
    <w:rsid w:val="00B50350"/>
    <w:rsid w:val="00B50647"/>
    <w:rsid w:val="00B512DF"/>
    <w:rsid w:val="00B51619"/>
    <w:rsid w:val="00B5182C"/>
    <w:rsid w:val="00B52523"/>
    <w:rsid w:val="00B5266E"/>
    <w:rsid w:val="00B527A7"/>
    <w:rsid w:val="00B52871"/>
    <w:rsid w:val="00B52DA2"/>
    <w:rsid w:val="00B53463"/>
    <w:rsid w:val="00B53F39"/>
    <w:rsid w:val="00B541AE"/>
    <w:rsid w:val="00B541F0"/>
    <w:rsid w:val="00B546DD"/>
    <w:rsid w:val="00B56109"/>
    <w:rsid w:val="00B56751"/>
    <w:rsid w:val="00B56904"/>
    <w:rsid w:val="00B56BC6"/>
    <w:rsid w:val="00B56C7A"/>
    <w:rsid w:val="00B57A62"/>
    <w:rsid w:val="00B57F5F"/>
    <w:rsid w:val="00B607BF"/>
    <w:rsid w:val="00B610CF"/>
    <w:rsid w:val="00B61228"/>
    <w:rsid w:val="00B6137C"/>
    <w:rsid w:val="00B614A1"/>
    <w:rsid w:val="00B615F5"/>
    <w:rsid w:val="00B61BE3"/>
    <w:rsid w:val="00B61D0F"/>
    <w:rsid w:val="00B61FDB"/>
    <w:rsid w:val="00B62BB7"/>
    <w:rsid w:val="00B62CA6"/>
    <w:rsid w:val="00B62E5D"/>
    <w:rsid w:val="00B63E8E"/>
    <w:rsid w:val="00B63F1C"/>
    <w:rsid w:val="00B63F5B"/>
    <w:rsid w:val="00B64174"/>
    <w:rsid w:val="00B6472B"/>
    <w:rsid w:val="00B64A53"/>
    <w:rsid w:val="00B64C70"/>
    <w:rsid w:val="00B64D08"/>
    <w:rsid w:val="00B650D2"/>
    <w:rsid w:val="00B656B5"/>
    <w:rsid w:val="00B65956"/>
    <w:rsid w:val="00B65A66"/>
    <w:rsid w:val="00B65B48"/>
    <w:rsid w:val="00B660D4"/>
    <w:rsid w:val="00B66540"/>
    <w:rsid w:val="00B667B0"/>
    <w:rsid w:val="00B66A49"/>
    <w:rsid w:val="00B66B73"/>
    <w:rsid w:val="00B702A7"/>
    <w:rsid w:val="00B70838"/>
    <w:rsid w:val="00B70C88"/>
    <w:rsid w:val="00B711DF"/>
    <w:rsid w:val="00B72489"/>
    <w:rsid w:val="00B727D5"/>
    <w:rsid w:val="00B72D0D"/>
    <w:rsid w:val="00B72E57"/>
    <w:rsid w:val="00B732AE"/>
    <w:rsid w:val="00B747E0"/>
    <w:rsid w:val="00B74A67"/>
    <w:rsid w:val="00B74D5B"/>
    <w:rsid w:val="00B74EFB"/>
    <w:rsid w:val="00B7502C"/>
    <w:rsid w:val="00B75796"/>
    <w:rsid w:val="00B7579A"/>
    <w:rsid w:val="00B75BFD"/>
    <w:rsid w:val="00B765E4"/>
    <w:rsid w:val="00B76E81"/>
    <w:rsid w:val="00B76EF3"/>
    <w:rsid w:val="00B77057"/>
    <w:rsid w:val="00B77947"/>
    <w:rsid w:val="00B77CF1"/>
    <w:rsid w:val="00B80641"/>
    <w:rsid w:val="00B80AD2"/>
    <w:rsid w:val="00B80D2B"/>
    <w:rsid w:val="00B8110B"/>
    <w:rsid w:val="00B8121C"/>
    <w:rsid w:val="00B81F3B"/>
    <w:rsid w:val="00B82034"/>
    <w:rsid w:val="00B82289"/>
    <w:rsid w:val="00B839CB"/>
    <w:rsid w:val="00B83E40"/>
    <w:rsid w:val="00B8408C"/>
    <w:rsid w:val="00B8428B"/>
    <w:rsid w:val="00B84673"/>
    <w:rsid w:val="00B847E3"/>
    <w:rsid w:val="00B84A5B"/>
    <w:rsid w:val="00B85CFB"/>
    <w:rsid w:val="00B865B0"/>
    <w:rsid w:val="00B878CB"/>
    <w:rsid w:val="00B87EBA"/>
    <w:rsid w:val="00B9063F"/>
    <w:rsid w:val="00B90689"/>
    <w:rsid w:val="00B91131"/>
    <w:rsid w:val="00B912CB"/>
    <w:rsid w:val="00B91F22"/>
    <w:rsid w:val="00B91F5C"/>
    <w:rsid w:val="00B9206C"/>
    <w:rsid w:val="00B932EA"/>
    <w:rsid w:val="00B93BC0"/>
    <w:rsid w:val="00B94424"/>
    <w:rsid w:val="00B94D8B"/>
    <w:rsid w:val="00B9554B"/>
    <w:rsid w:val="00B9585B"/>
    <w:rsid w:val="00B959A9"/>
    <w:rsid w:val="00B96250"/>
    <w:rsid w:val="00B9645B"/>
    <w:rsid w:val="00B96653"/>
    <w:rsid w:val="00B96CB5"/>
    <w:rsid w:val="00B9761F"/>
    <w:rsid w:val="00B9772E"/>
    <w:rsid w:val="00B97DA7"/>
    <w:rsid w:val="00BA0E6C"/>
    <w:rsid w:val="00BA0EE6"/>
    <w:rsid w:val="00BA16A5"/>
    <w:rsid w:val="00BA16D3"/>
    <w:rsid w:val="00BA209E"/>
    <w:rsid w:val="00BA2106"/>
    <w:rsid w:val="00BA240D"/>
    <w:rsid w:val="00BA33AA"/>
    <w:rsid w:val="00BA35BE"/>
    <w:rsid w:val="00BA4AF9"/>
    <w:rsid w:val="00BA65AE"/>
    <w:rsid w:val="00BA68EA"/>
    <w:rsid w:val="00BA703B"/>
    <w:rsid w:val="00BA7719"/>
    <w:rsid w:val="00BA77A0"/>
    <w:rsid w:val="00BA79F2"/>
    <w:rsid w:val="00BA7D0E"/>
    <w:rsid w:val="00BA7F0A"/>
    <w:rsid w:val="00BB03B4"/>
    <w:rsid w:val="00BB094A"/>
    <w:rsid w:val="00BB15B0"/>
    <w:rsid w:val="00BB1F87"/>
    <w:rsid w:val="00BB258F"/>
    <w:rsid w:val="00BB30CB"/>
    <w:rsid w:val="00BB3330"/>
    <w:rsid w:val="00BB3BEC"/>
    <w:rsid w:val="00BB429B"/>
    <w:rsid w:val="00BB4A8A"/>
    <w:rsid w:val="00BB69CC"/>
    <w:rsid w:val="00BB7617"/>
    <w:rsid w:val="00BB792B"/>
    <w:rsid w:val="00BB7953"/>
    <w:rsid w:val="00BB7A56"/>
    <w:rsid w:val="00BB7E0B"/>
    <w:rsid w:val="00BC0205"/>
    <w:rsid w:val="00BC08D3"/>
    <w:rsid w:val="00BC0A4A"/>
    <w:rsid w:val="00BC0CA6"/>
    <w:rsid w:val="00BC11EE"/>
    <w:rsid w:val="00BC1F98"/>
    <w:rsid w:val="00BC276F"/>
    <w:rsid w:val="00BC27F1"/>
    <w:rsid w:val="00BC28E6"/>
    <w:rsid w:val="00BC2B5C"/>
    <w:rsid w:val="00BC2E2E"/>
    <w:rsid w:val="00BC3145"/>
    <w:rsid w:val="00BC3577"/>
    <w:rsid w:val="00BC3824"/>
    <w:rsid w:val="00BC393A"/>
    <w:rsid w:val="00BC3B18"/>
    <w:rsid w:val="00BC48C4"/>
    <w:rsid w:val="00BC491F"/>
    <w:rsid w:val="00BC4A12"/>
    <w:rsid w:val="00BC4BA2"/>
    <w:rsid w:val="00BC4C46"/>
    <w:rsid w:val="00BC4C6E"/>
    <w:rsid w:val="00BC5640"/>
    <w:rsid w:val="00BC5D8F"/>
    <w:rsid w:val="00BC6C13"/>
    <w:rsid w:val="00BC70FE"/>
    <w:rsid w:val="00BC76EF"/>
    <w:rsid w:val="00BC79F7"/>
    <w:rsid w:val="00BC7BE6"/>
    <w:rsid w:val="00BD02FC"/>
    <w:rsid w:val="00BD0867"/>
    <w:rsid w:val="00BD180C"/>
    <w:rsid w:val="00BD1C69"/>
    <w:rsid w:val="00BD2B12"/>
    <w:rsid w:val="00BD3B26"/>
    <w:rsid w:val="00BD3E9D"/>
    <w:rsid w:val="00BD43BB"/>
    <w:rsid w:val="00BD444C"/>
    <w:rsid w:val="00BD49F4"/>
    <w:rsid w:val="00BD5C5D"/>
    <w:rsid w:val="00BD6065"/>
    <w:rsid w:val="00BD60FE"/>
    <w:rsid w:val="00BD62C4"/>
    <w:rsid w:val="00BD65E7"/>
    <w:rsid w:val="00BD70FD"/>
    <w:rsid w:val="00BE0217"/>
    <w:rsid w:val="00BE05FB"/>
    <w:rsid w:val="00BE1BBF"/>
    <w:rsid w:val="00BE1CA3"/>
    <w:rsid w:val="00BE1DB4"/>
    <w:rsid w:val="00BE2782"/>
    <w:rsid w:val="00BE2BDC"/>
    <w:rsid w:val="00BE2F56"/>
    <w:rsid w:val="00BE347A"/>
    <w:rsid w:val="00BE3975"/>
    <w:rsid w:val="00BE3AD5"/>
    <w:rsid w:val="00BE483B"/>
    <w:rsid w:val="00BE48C5"/>
    <w:rsid w:val="00BE4DC6"/>
    <w:rsid w:val="00BE50AD"/>
    <w:rsid w:val="00BE56CB"/>
    <w:rsid w:val="00BE5840"/>
    <w:rsid w:val="00BE5A10"/>
    <w:rsid w:val="00BE647D"/>
    <w:rsid w:val="00BE6517"/>
    <w:rsid w:val="00BE7050"/>
    <w:rsid w:val="00BE72D2"/>
    <w:rsid w:val="00BE78F1"/>
    <w:rsid w:val="00BF1548"/>
    <w:rsid w:val="00BF1A9B"/>
    <w:rsid w:val="00BF2203"/>
    <w:rsid w:val="00BF2928"/>
    <w:rsid w:val="00BF297A"/>
    <w:rsid w:val="00BF3037"/>
    <w:rsid w:val="00BF31E4"/>
    <w:rsid w:val="00BF323E"/>
    <w:rsid w:val="00BF39FF"/>
    <w:rsid w:val="00BF3AAC"/>
    <w:rsid w:val="00BF3F91"/>
    <w:rsid w:val="00BF456C"/>
    <w:rsid w:val="00BF46C5"/>
    <w:rsid w:val="00BF4797"/>
    <w:rsid w:val="00BF4C45"/>
    <w:rsid w:val="00BF58AF"/>
    <w:rsid w:val="00BF5FEC"/>
    <w:rsid w:val="00BF64F4"/>
    <w:rsid w:val="00BF688B"/>
    <w:rsid w:val="00BF68AE"/>
    <w:rsid w:val="00BF6A5C"/>
    <w:rsid w:val="00BF6C53"/>
    <w:rsid w:val="00BF713F"/>
    <w:rsid w:val="00BF762A"/>
    <w:rsid w:val="00BF7848"/>
    <w:rsid w:val="00BF78E1"/>
    <w:rsid w:val="00BF7AC3"/>
    <w:rsid w:val="00BF7EE4"/>
    <w:rsid w:val="00C00374"/>
    <w:rsid w:val="00C00CEB"/>
    <w:rsid w:val="00C00D11"/>
    <w:rsid w:val="00C0171A"/>
    <w:rsid w:val="00C020C4"/>
    <w:rsid w:val="00C0234A"/>
    <w:rsid w:val="00C023BC"/>
    <w:rsid w:val="00C023C4"/>
    <w:rsid w:val="00C03398"/>
    <w:rsid w:val="00C03533"/>
    <w:rsid w:val="00C03745"/>
    <w:rsid w:val="00C03C02"/>
    <w:rsid w:val="00C03EAE"/>
    <w:rsid w:val="00C04A5E"/>
    <w:rsid w:val="00C04E7D"/>
    <w:rsid w:val="00C04FBC"/>
    <w:rsid w:val="00C04FE1"/>
    <w:rsid w:val="00C05B7E"/>
    <w:rsid w:val="00C0615C"/>
    <w:rsid w:val="00C06415"/>
    <w:rsid w:val="00C06469"/>
    <w:rsid w:val="00C06520"/>
    <w:rsid w:val="00C06D6E"/>
    <w:rsid w:val="00C07241"/>
    <w:rsid w:val="00C07C55"/>
    <w:rsid w:val="00C100C8"/>
    <w:rsid w:val="00C107CA"/>
    <w:rsid w:val="00C10BD2"/>
    <w:rsid w:val="00C10C16"/>
    <w:rsid w:val="00C10C59"/>
    <w:rsid w:val="00C10DFD"/>
    <w:rsid w:val="00C10FE0"/>
    <w:rsid w:val="00C110B8"/>
    <w:rsid w:val="00C11436"/>
    <w:rsid w:val="00C11620"/>
    <w:rsid w:val="00C118B0"/>
    <w:rsid w:val="00C11B72"/>
    <w:rsid w:val="00C12D1C"/>
    <w:rsid w:val="00C13116"/>
    <w:rsid w:val="00C13634"/>
    <w:rsid w:val="00C137C2"/>
    <w:rsid w:val="00C13B32"/>
    <w:rsid w:val="00C13D1E"/>
    <w:rsid w:val="00C14441"/>
    <w:rsid w:val="00C14E33"/>
    <w:rsid w:val="00C14F3D"/>
    <w:rsid w:val="00C1512C"/>
    <w:rsid w:val="00C15552"/>
    <w:rsid w:val="00C1565F"/>
    <w:rsid w:val="00C15C11"/>
    <w:rsid w:val="00C15C4D"/>
    <w:rsid w:val="00C15F4E"/>
    <w:rsid w:val="00C161E8"/>
    <w:rsid w:val="00C164D8"/>
    <w:rsid w:val="00C16533"/>
    <w:rsid w:val="00C16582"/>
    <w:rsid w:val="00C17249"/>
    <w:rsid w:val="00C20149"/>
    <w:rsid w:val="00C20A88"/>
    <w:rsid w:val="00C2169D"/>
    <w:rsid w:val="00C21721"/>
    <w:rsid w:val="00C21792"/>
    <w:rsid w:val="00C225AD"/>
    <w:rsid w:val="00C227EA"/>
    <w:rsid w:val="00C22F2C"/>
    <w:rsid w:val="00C22FD0"/>
    <w:rsid w:val="00C234C4"/>
    <w:rsid w:val="00C23B29"/>
    <w:rsid w:val="00C241F7"/>
    <w:rsid w:val="00C243C9"/>
    <w:rsid w:val="00C24DE8"/>
    <w:rsid w:val="00C25023"/>
    <w:rsid w:val="00C254F1"/>
    <w:rsid w:val="00C2551C"/>
    <w:rsid w:val="00C257F0"/>
    <w:rsid w:val="00C25A9D"/>
    <w:rsid w:val="00C2642D"/>
    <w:rsid w:val="00C265AD"/>
    <w:rsid w:val="00C26E7A"/>
    <w:rsid w:val="00C274B9"/>
    <w:rsid w:val="00C27588"/>
    <w:rsid w:val="00C278F2"/>
    <w:rsid w:val="00C30105"/>
    <w:rsid w:val="00C304E7"/>
    <w:rsid w:val="00C31143"/>
    <w:rsid w:val="00C31455"/>
    <w:rsid w:val="00C3181F"/>
    <w:rsid w:val="00C31B27"/>
    <w:rsid w:val="00C31DCC"/>
    <w:rsid w:val="00C31F4F"/>
    <w:rsid w:val="00C32434"/>
    <w:rsid w:val="00C329B0"/>
    <w:rsid w:val="00C32D80"/>
    <w:rsid w:val="00C3381E"/>
    <w:rsid w:val="00C341E5"/>
    <w:rsid w:val="00C3485A"/>
    <w:rsid w:val="00C356AF"/>
    <w:rsid w:val="00C367CE"/>
    <w:rsid w:val="00C36B06"/>
    <w:rsid w:val="00C36DC0"/>
    <w:rsid w:val="00C3711C"/>
    <w:rsid w:val="00C37EE1"/>
    <w:rsid w:val="00C37F3A"/>
    <w:rsid w:val="00C40508"/>
    <w:rsid w:val="00C40574"/>
    <w:rsid w:val="00C40F43"/>
    <w:rsid w:val="00C4168B"/>
    <w:rsid w:val="00C41AE4"/>
    <w:rsid w:val="00C41C7D"/>
    <w:rsid w:val="00C427AC"/>
    <w:rsid w:val="00C428B8"/>
    <w:rsid w:val="00C42DC8"/>
    <w:rsid w:val="00C433D4"/>
    <w:rsid w:val="00C43520"/>
    <w:rsid w:val="00C43DA4"/>
    <w:rsid w:val="00C44A16"/>
    <w:rsid w:val="00C45EC8"/>
    <w:rsid w:val="00C461C7"/>
    <w:rsid w:val="00C4620A"/>
    <w:rsid w:val="00C465A2"/>
    <w:rsid w:val="00C466CC"/>
    <w:rsid w:val="00C46A05"/>
    <w:rsid w:val="00C47EBE"/>
    <w:rsid w:val="00C50017"/>
    <w:rsid w:val="00C5045A"/>
    <w:rsid w:val="00C5099E"/>
    <w:rsid w:val="00C51138"/>
    <w:rsid w:val="00C51316"/>
    <w:rsid w:val="00C51B04"/>
    <w:rsid w:val="00C51FFE"/>
    <w:rsid w:val="00C52292"/>
    <w:rsid w:val="00C5250A"/>
    <w:rsid w:val="00C526B4"/>
    <w:rsid w:val="00C538B3"/>
    <w:rsid w:val="00C53BA4"/>
    <w:rsid w:val="00C54413"/>
    <w:rsid w:val="00C548E4"/>
    <w:rsid w:val="00C556B6"/>
    <w:rsid w:val="00C55BD6"/>
    <w:rsid w:val="00C55CBF"/>
    <w:rsid w:val="00C560B0"/>
    <w:rsid w:val="00C563E4"/>
    <w:rsid w:val="00C566E6"/>
    <w:rsid w:val="00C5698F"/>
    <w:rsid w:val="00C57204"/>
    <w:rsid w:val="00C576F8"/>
    <w:rsid w:val="00C60EE0"/>
    <w:rsid w:val="00C61431"/>
    <w:rsid w:val="00C61E17"/>
    <w:rsid w:val="00C62592"/>
    <w:rsid w:val="00C62967"/>
    <w:rsid w:val="00C62E4D"/>
    <w:rsid w:val="00C62E9E"/>
    <w:rsid w:val="00C63578"/>
    <w:rsid w:val="00C6363E"/>
    <w:rsid w:val="00C6379D"/>
    <w:rsid w:val="00C638B1"/>
    <w:rsid w:val="00C63919"/>
    <w:rsid w:val="00C6409D"/>
    <w:rsid w:val="00C645E2"/>
    <w:rsid w:val="00C64859"/>
    <w:rsid w:val="00C648DA"/>
    <w:rsid w:val="00C66DCF"/>
    <w:rsid w:val="00C66E0A"/>
    <w:rsid w:val="00C67477"/>
    <w:rsid w:val="00C707AD"/>
    <w:rsid w:val="00C7095A"/>
    <w:rsid w:val="00C71032"/>
    <w:rsid w:val="00C7130D"/>
    <w:rsid w:val="00C71528"/>
    <w:rsid w:val="00C71F57"/>
    <w:rsid w:val="00C7218E"/>
    <w:rsid w:val="00C722EB"/>
    <w:rsid w:val="00C72BC4"/>
    <w:rsid w:val="00C72C2A"/>
    <w:rsid w:val="00C73117"/>
    <w:rsid w:val="00C73170"/>
    <w:rsid w:val="00C734FA"/>
    <w:rsid w:val="00C73868"/>
    <w:rsid w:val="00C73C07"/>
    <w:rsid w:val="00C74159"/>
    <w:rsid w:val="00C74953"/>
    <w:rsid w:val="00C75679"/>
    <w:rsid w:val="00C75E4F"/>
    <w:rsid w:val="00C75F7E"/>
    <w:rsid w:val="00C7643D"/>
    <w:rsid w:val="00C76E73"/>
    <w:rsid w:val="00C76FB4"/>
    <w:rsid w:val="00C80040"/>
    <w:rsid w:val="00C80D6E"/>
    <w:rsid w:val="00C812F5"/>
    <w:rsid w:val="00C81503"/>
    <w:rsid w:val="00C82316"/>
    <w:rsid w:val="00C82415"/>
    <w:rsid w:val="00C836FE"/>
    <w:rsid w:val="00C83A3D"/>
    <w:rsid w:val="00C8404B"/>
    <w:rsid w:val="00C84245"/>
    <w:rsid w:val="00C8426D"/>
    <w:rsid w:val="00C845F5"/>
    <w:rsid w:val="00C848B8"/>
    <w:rsid w:val="00C84BA9"/>
    <w:rsid w:val="00C84E25"/>
    <w:rsid w:val="00C85116"/>
    <w:rsid w:val="00C85567"/>
    <w:rsid w:val="00C85997"/>
    <w:rsid w:val="00C86128"/>
    <w:rsid w:val="00C867D5"/>
    <w:rsid w:val="00C86DF0"/>
    <w:rsid w:val="00C87383"/>
    <w:rsid w:val="00C87442"/>
    <w:rsid w:val="00C87626"/>
    <w:rsid w:val="00C87F99"/>
    <w:rsid w:val="00C915E6"/>
    <w:rsid w:val="00C92B40"/>
    <w:rsid w:val="00C92EF4"/>
    <w:rsid w:val="00C943C8"/>
    <w:rsid w:val="00C94823"/>
    <w:rsid w:val="00C948EB"/>
    <w:rsid w:val="00C94A06"/>
    <w:rsid w:val="00C955D5"/>
    <w:rsid w:val="00C958C2"/>
    <w:rsid w:val="00C95D25"/>
    <w:rsid w:val="00C96090"/>
    <w:rsid w:val="00C96382"/>
    <w:rsid w:val="00C968EF"/>
    <w:rsid w:val="00C9719F"/>
    <w:rsid w:val="00C977F1"/>
    <w:rsid w:val="00C97931"/>
    <w:rsid w:val="00C97DF9"/>
    <w:rsid w:val="00C97E44"/>
    <w:rsid w:val="00C97F80"/>
    <w:rsid w:val="00CA085A"/>
    <w:rsid w:val="00CA2172"/>
    <w:rsid w:val="00CA2174"/>
    <w:rsid w:val="00CA437A"/>
    <w:rsid w:val="00CA449C"/>
    <w:rsid w:val="00CA4706"/>
    <w:rsid w:val="00CA49C3"/>
    <w:rsid w:val="00CA4C1C"/>
    <w:rsid w:val="00CA5D56"/>
    <w:rsid w:val="00CA62C8"/>
    <w:rsid w:val="00CA664A"/>
    <w:rsid w:val="00CA6DED"/>
    <w:rsid w:val="00CA7096"/>
    <w:rsid w:val="00CA7299"/>
    <w:rsid w:val="00CA7D14"/>
    <w:rsid w:val="00CA7EBF"/>
    <w:rsid w:val="00CB05B6"/>
    <w:rsid w:val="00CB085E"/>
    <w:rsid w:val="00CB1082"/>
    <w:rsid w:val="00CB17D0"/>
    <w:rsid w:val="00CB199A"/>
    <w:rsid w:val="00CB26B8"/>
    <w:rsid w:val="00CB2AC5"/>
    <w:rsid w:val="00CB2B00"/>
    <w:rsid w:val="00CB2DDC"/>
    <w:rsid w:val="00CB3642"/>
    <w:rsid w:val="00CB3F66"/>
    <w:rsid w:val="00CB47AC"/>
    <w:rsid w:val="00CB4F63"/>
    <w:rsid w:val="00CB5A2E"/>
    <w:rsid w:val="00CB5CA8"/>
    <w:rsid w:val="00CB61BE"/>
    <w:rsid w:val="00CB6768"/>
    <w:rsid w:val="00CB6C61"/>
    <w:rsid w:val="00CB7049"/>
    <w:rsid w:val="00CB7990"/>
    <w:rsid w:val="00CC107E"/>
    <w:rsid w:val="00CC17D5"/>
    <w:rsid w:val="00CC1CED"/>
    <w:rsid w:val="00CC24B3"/>
    <w:rsid w:val="00CC2766"/>
    <w:rsid w:val="00CC27D6"/>
    <w:rsid w:val="00CC2905"/>
    <w:rsid w:val="00CC2917"/>
    <w:rsid w:val="00CC3081"/>
    <w:rsid w:val="00CC38E7"/>
    <w:rsid w:val="00CC38F1"/>
    <w:rsid w:val="00CC3AA6"/>
    <w:rsid w:val="00CC3ECE"/>
    <w:rsid w:val="00CC47F5"/>
    <w:rsid w:val="00CC4F82"/>
    <w:rsid w:val="00CC5D1D"/>
    <w:rsid w:val="00CC610E"/>
    <w:rsid w:val="00CC646A"/>
    <w:rsid w:val="00CC684C"/>
    <w:rsid w:val="00CC6897"/>
    <w:rsid w:val="00CC69A6"/>
    <w:rsid w:val="00CC6F6A"/>
    <w:rsid w:val="00CC724B"/>
    <w:rsid w:val="00CC7264"/>
    <w:rsid w:val="00CC74F5"/>
    <w:rsid w:val="00CC7AA5"/>
    <w:rsid w:val="00CC7B3D"/>
    <w:rsid w:val="00CD118C"/>
    <w:rsid w:val="00CD1716"/>
    <w:rsid w:val="00CD19C3"/>
    <w:rsid w:val="00CD19CE"/>
    <w:rsid w:val="00CD1E12"/>
    <w:rsid w:val="00CD1E61"/>
    <w:rsid w:val="00CD23D5"/>
    <w:rsid w:val="00CD2571"/>
    <w:rsid w:val="00CD293F"/>
    <w:rsid w:val="00CD2A4F"/>
    <w:rsid w:val="00CD2F14"/>
    <w:rsid w:val="00CD3B76"/>
    <w:rsid w:val="00CD4239"/>
    <w:rsid w:val="00CD48FA"/>
    <w:rsid w:val="00CD4B5A"/>
    <w:rsid w:val="00CD517A"/>
    <w:rsid w:val="00CD51A6"/>
    <w:rsid w:val="00CD5480"/>
    <w:rsid w:val="00CD6100"/>
    <w:rsid w:val="00CD6449"/>
    <w:rsid w:val="00CD673F"/>
    <w:rsid w:val="00CD697F"/>
    <w:rsid w:val="00CD6C5C"/>
    <w:rsid w:val="00CD6D46"/>
    <w:rsid w:val="00CD7059"/>
    <w:rsid w:val="00CD717B"/>
    <w:rsid w:val="00CD7494"/>
    <w:rsid w:val="00CD7880"/>
    <w:rsid w:val="00CD7FF7"/>
    <w:rsid w:val="00CE12AD"/>
    <w:rsid w:val="00CE193A"/>
    <w:rsid w:val="00CE1F39"/>
    <w:rsid w:val="00CE1FCC"/>
    <w:rsid w:val="00CE29DC"/>
    <w:rsid w:val="00CE2DC3"/>
    <w:rsid w:val="00CE300A"/>
    <w:rsid w:val="00CE36D7"/>
    <w:rsid w:val="00CE5172"/>
    <w:rsid w:val="00CE5CD8"/>
    <w:rsid w:val="00CE62DA"/>
    <w:rsid w:val="00CE6915"/>
    <w:rsid w:val="00CE6C46"/>
    <w:rsid w:val="00CE777B"/>
    <w:rsid w:val="00CF00C8"/>
    <w:rsid w:val="00CF062D"/>
    <w:rsid w:val="00CF09BE"/>
    <w:rsid w:val="00CF0B49"/>
    <w:rsid w:val="00CF0D74"/>
    <w:rsid w:val="00CF1158"/>
    <w:rsid w:val="00CF12D6"/>
    <w:rsid w:val="00CF160E"/>
    <w:rsid w:val="00CF1887"/>
    <w:rsid w:val="00CF1CC3"/>
    <w:rsid w:val="00CF21A2"/>
    <w:rsid w:val="00CF2AC0"/>
    <w:rsid w:val="00CF2C8C"/>
    <w:rsid w:val="00CF2CFF"/>
    <w:rsid w:val="00CF38DA"/>
    <w:rsid w:val="00CF582B"/>
    <w:rsid w:val="00CF6013"/>
    <w:rsid w:val="00CF6048"/>
    <w:rsid w:val="00CF63E4"/>
    <w:rsid w:val="00CF6913"/>
    <w:rsid w:val="00CF752B"/>
    <w:rsid w:val="00CF759D"/>
    <w:rsid w:val="00CF79D3"/>
    <w:rsid w:val="00D00109"/>
    <w:rsid w:val="00D00BB6"/>
    <w:rsid w:val="00D02343"/>
    <w:rsid w:val="00D0316F"/>
    <w:rsid w:val="00D03498"/>
    <w:rsid w:val="00D046DA"/>
    <w:rsid w:val="00D048E0"/>
    <w:rsid w:val="00D04D64"/>
    <w:rsid w:val="00D050C5"/>
    <w:rsid w:val="00D05669"/>
    <w:rsid w:val="00D05676"/>
    <w:rsid w:val="00D05B8D"/>
    <w:rsid w:val="00D05F22"/>
    <w:rsid w:val="00D06213"/>
    <w:rsid w:val="00D073C8"/>
    <w:rsid w:val="00D0741E"/>
    <w:rsid w:val="00D07D1F"/>
    <w:rsid w:val="00D106E6"/>
    <w:rsid w:val="00D111DE"/>
    <w:rsid w:val="00D113EB"/>
    <w:rsid w:val="00D11406"/>
    <w:rsid w:val="00D12A77"/>
    <w:rsid w:val="00D12A7B"/>
    <w:rsid w:val="00D12AED"/>
    <w:rsid w:val="00D12FAF"/>
    <w:rsid w:val="00D1349C"/>
    <w:rsid w:val="00D13A03"/>
    <w:rsid w:val="00D14EE5"/>
    <w:rsid w:val="00D14F6C"/>
    <w:rsid w:val="00D15B48"/>
    <w:rsid w:val="00D15E90"/>
    <w:rsid w:val="00D1616D"/>
    <w:rsid w:val="00D16BA7"/>
    <w:rsid w:val="00D16F77"/>
    <w:rsid w:val="00D172CE"/>
    <w:rsid w:val="00D17304"/>
    <w:rsid w:val="00D1746E"/>
    <w:rsid w:val="00D1775B"/>
    <w:rsid w:val="00D178AC"/>
    <w:rsid w:val="00D17AC0"/>
    <w:rsid w:val="00D17D2D"/>
    <w:rsid w:val="00D2051E"/>
    <w:rsid w:val="00D2063F"/>
    <w:rsid w:val="00D207AB"/>
    <w:rsid w:val="00D20DA6"/>
    <w:rsid w:val="00D21401"/>
    <w:rsid w:val="00D21F9E"/>
    <w:rsid w:val="00D22073"/>
    <w:rsid w:val="00D22732"/>
    <w:rsid w:val="00D2299E"/>
    <w:rsid w:val="00D244D8"/>
    <w:rsid w:val="00D2540C"/>
    <w:rsid w:val="00D260ED"/>
    <w:rsid w:val="00D26176"/>
    <w:rsid w:val="00D2650C"/>
    <w:rsid w:val="00D26700"/>
    <w:rsid w:val="00D26759"/>
    <w:rsid w:val="00D269A6"/>
    <w:rsid w:val="00D26CEB"/>
    <w:rsid w:val="00D27B00"/>
    <w:rsid w:val="00D30048"/>
    <w:rsid w:val="00D30186"/>
    <w:rsid w:val="00D30A2C"/>
    <w:rsid w:val="00D30DF0"/>
    <w:rsid w:val="00D315D9"/>
    <w:rsid w:val="00D31F1E"/>
    <w:rsid w:val="00D31FCB"/>
    <w:rsid w:val="00D32A31"/>
    <w:rsid w:val="00D3333D"/>
    <w:rsid w:val="00D33A84"/>
    <w:rsid w:val="00D3494D"/>
    <w:rsid w:val="00D34C79"/>
    <w:rsid w:val="00D354E5"/>
    <w:rsid w:val="00D35C14"/>
    <w:rsid w:val="00D35E26"/>
    <w:rsid w:val="00D36793"/>
    <w:rsid w:val="00D37058"/>
    <w:rsid w:val="00D370D8"/>
    <w:rsid w:val="00D37EDA"/>
    <w:rsid w:val="00D400ED"/>
    <w:rsid w:val="00D40873"/>
    <w:rsid w:val="00D40C90"/>
    <w:rsid w:val="00D40ECA"/>
    <w:rsid w:val="00D41021"/>
    <w:rsid w:val="00D41150"/>
    <w:rsid w:val="00D41E43"/>
    <w:rsid w:val="00D41F4A"/>
    <w:rsid w:val="00D41F64"/>
    <w:rsid w:val="00D4255B"/>
    <w:rsid w:val="00D42856"/>
    <w:rsid w:val="00D42C05"/>
    <w:rsid w:val="00D43401"/>
    <w:rsid w:val="00D4342E"/>
    <w:rsid w:val="00D43996"/>
    <w:rsid w:val="00D43CA8"/>
    <w:rsid w:val="00D43DE7"/>
    <w:rsid w:val="00D43E67"/>
    <w:rsid w:val="00D44958"/>
    <w:rsid w:val="00D4509B"/>
    <w:rsid w:val="00D450D7"/>
    <w:rsid w:val="00D45204"/>
    <w:rsid w:val="00D45E8B"/>
    <w:rsid w:val="00D460E2"/>
    <w:rsid w:val="00D47162"/>
    <w:rsid w:val="00D477FB"/>
    <w:rsid w:val="00D47E12"/>
    <w:rsid w:val="00D51084"/>
    <w:rsid w:val="00D5119F"/>
    <w:rsid w:val="00D5214A"/>
    <w:rsid w:val="00D52323"/>
    <w:rsid w:val="00D52697"/>
    <w:rsid w:val="00D526CE"/>
    <w:rsid w:val="00D52A00"/>
    <w:rsid w:val="00D53360"/>
    <w:rsid w:val="00D533E6"/>
    <w:rsid w:val="00D53414"/>
    <w:rsid w:val="00D53701"/>
    <w:rsid w:val="00D53BCD"/>
    <w:rsid w:val="00D542C2"/>
    <w:rsid w:val="00D54677"/>
    <w:rsid w:val="00D547F2"/>
    <w:rsid w:val="00D54C15"/>
    <w:rsid w:val="00D55F1B"/>
    <w:rsid w:val="00D5634C"/>
    <w:rsid w:val="00D565D5"/>
    <w:rsid w:val="00D5663B"/>
    <w:rsid w:val="00D56864"/>
    <w:rsid w:val="00D571DA"/>
    <w:rsid w:val="00D57610"/>
    <w:rsid w:val="00D57B59"/>
    <w:rsid w:val="00D60112"/>
    <w:rsid w:val="00D603D8"/>
    <w:rsid w:val="00D6085F"/>
    <w:rsid w:val="00D60965"/>
    <w:rsid w:val="00D60CF9"/>
    <w:rsid w:val="00D61038"/>
    <w:rsid w:val="00D612F0"/>
    <w:rsid w:val="00D61A25"/>
    <w:rsid w:val="00D63A1A"/>
    <w:rsid w:val="00D63AD5"/>
    <w:rsid w:val="00D63B3E"/>
    <w:rsid w:val="00D63C8B"/>
    <w:rsid w:val="00D64049"/>
    <w:rsid w:val="00D64A16"/>
    <w:rsid w:val="00D64B91"/>
    <w:rsid w:val="00D653D0"/>
    <w:rsid w:val="00D66A00"/>
    <w:rsid w:val="00D66F39"/>
    <w:rsid w:val="00D67369"/>
    <w:rsid w:val="00D67AAB"/>
    <w:rsid w:val="00D67EEE"/>
    <w:rsid w:val="00D67F4D"/>
    <w:rsid w:val="00D703F7"/>
    <w:rsid w:val="00D70AC7"/>
    <w:rsid w:val="00D711B7"/>
    <w:rsid w:val="00D71298"/>
    <w:rsid w:val="00D7168A"/>
    <w:rsid w:val="00D7187D"/>
    <w:rsid w:val="00D719E7"/>
    <w:rsid w:val="00D725E9"/>
    <w:rsid w:val="00D72B20"/>
    <w:rsid w:val="00D732FC"/>
    <w:rsid w:val="00D73708"/>
    <w:rsid w:val="00D73935"/>
    <w:rsid w:val="00D7395D"/>
    <w:rsid w:val="00D73A8F"/>
    <w:rsid w:val="00D74F87"/>
    <w:rsid w:val="00D75219"/>
    <w:rsid w:val="00D75B64"/>
    <w:rsid w:val="00D75E7D"/>
    <w:rsid w:val="00D75F5E"/>
    <w:rsid w:val="00D77164"/>
    <w:rsid w:val="00D773DB"/>
    <w:rsid w:val="00D776F4"/>
    <w:rsid w:val="00D77822"/>
    <w:rsid w:val="00D808DB"/>
    <w:rsid w:val="00D810B7"/>
    <w:rsid w:val="00D81200"/>
    <w:rsid w:val="00D8134D"/>
    <w:rsid w:val="00D81B86"/>
    <w:rsid w:val="00D8265E"/>
    <w:rsid w:val="00D82A42"/>
    <w:rsid w:val="00D8307D"/>
    <w:rsid w:val="00D83547"/>
    <w:rsid w:val="00D83D99"/>
    <w:rsid w:val="00D84A37"/>
    <w:rsid w:val="00D84C5D"/>
    <w:rsid w:val="00D84EA3"/>
    <w:rsid w:val="00D85620"/>
    <w:rsid w:val="00D85996"/>
    <w:rsid w:val="00D85FCF"/>
    <w:rsid w:val="00D865EB"/>
    <w:rsid w:val="00D86D7A"/>
    <w:rsid w:val="00D87349"/>
    <w:rsid w:val="00D876FF"/>
    <w:rsid w:val="00D8773D"/>
    <w:rsid w:val="00D87A81"/>
    <w:rsid w:val="00D87B59"/>
    <w:rsid w:val="00D90B6A"/>
    <w:rsid w:val="00D90EDF"/>
    <w:rsid w:val="00D90F08"/>
    <w:rsid w:val="00D911EB"/>
    <w:rsid w:val="00D91485"/>
    <w:rsid w:val="00D91664"/>
    <w:rsid w:val="00D9176E"/>
    <w:rsid w:val="00D91861"/>
    <w:rsid w:val="00D91F7B"/>
    <w:rsid w:val="00D920C9"/>
    <w:rsid w:val="00D928BC"/>
    <w:rsid w:val="00D92BDF"/>
    <w:rsid w:val="00D92F4C"/>
    <w:rsid w:val="00D93297"/>
    <w:rsid w:val="00D933F6"/>
    <w:rsid w:val="00D934AE"/>
    <w:rsid w:val="00D9379A"/>
    <w:rsid w:val="00D95268"/>
    <w:rsid w:val="00D953C9"/>
    <w:rsid w:val="00D9556E"/>
    <w:rsid w:val="00D95ED7"/>
    <w:rsid w:val="00D96268"/>
    <w:rsid w:val="00D96B52"/>
    <w:rsid w:val="00D96D1C"/>
    <w:rsid w:val="00D970B3"/>
    <w:rsid w:val="00D9739B"/>
    <w:rsid w:val="00D97D48"/>
    <w:rsid w:val="00D97FB2"/>
    <w:rsid w:val="00DA0080"/>
    <w:rsid w:val="00DA0269"/>
    <w:rsid w:val="00DA0622"/>
    <w:rsid w:val="00DA0CA0"/>
    <w:rsid w:val="00DA0ED5"/>
    <w:rsid w:val="00DA11F6"/>
    <w:rsid w:val="00DA1404"/>
    <w:rsid w:val="00DA169F"/>
    <w:rsid w:val="00DA1CC9"/>
    <w:rsid w:val="00DA1F7B"/>
    <w:rsid w:val="00DA236F"/>
    <w:rsid w:val="00DA3542"/>
    <w:rsid w:val="00DA3E39"/>
    <w:rsid w:val="00DA41C1"/>
    <w:rsid w:val="00DA563A"/>
    <w:rsid w:val="00DA5B42"/>
    <w:rsid w:val="00DA632A"/>
    <w:rsid w:val="00DA694B"/>
    <w:rsid w:val="00DA69A4"/>
    <w:rsid w:val="00DA6D6E"/>
    <w:rsid w:val="00DA71CD"/>
    <w:rsid w:val="00DA7257"/>
    <w:rsid w:val="00DA755B"/>
    <w:rsid w:val="00DA76FF"/>
    <w:rsid w:val="00DA7EBB"/>
    <w:rsid w:val="00DB02C7"/>
    <w:rsid w:val="00DB0602"/>
    <w:rsid w:val="00DB067D"/>
    <w:rsid w:val="00DB0D92"/>
    <w:rsid w:val="00DB1B7E"/>
    <w:rsid w:val="00DB21D7"/>
    <w:rsid w:val="00DB2353"/>
    <w:rsid w:val="00DB2517"/>
    <w:rsid w:val="00DB37E3"/>
    <w:rsid w:val="00DB3EE6"/>
    <w:rsid w:val="00DB49B9"/>
    <w:rsid w:val="00DB552F"/>
    <w:rsid w:val="00DB571E"/>
    <w:rsid w:val="00DB600A"/>
    <w:rsid w:val="00DB613C"/>
    <w:rsid w:val="00DB624B"/>
    <w:rsid w:val="00DB6789"/>
    <w:rsid w:val="00DB6D07"/>
    <w:rsid w:val="00DB7322"/>
    <w:rsid w:val="00DB7673"/>
    <w:rsid w:val="00DB7BB7"/>
    <w:rsid w:val="00DC0129"/>
    <w:rsid w:val="00DC0136"/>
    <w:rsid w:val="00DC053F"/>
    <w:rsid w:val="00DC07FD"/>
    <w:rsid w:val="00DC0941"/>
    <w:rsid w:val="00DC0A0F"/>
    <w:rsid w:val="00DC1198"/>
    <w:rsid w:val="00DC13E4"/>
    <w:rsid w:val="00DC1A7C"/>
    <w:rsid w:val="00DC1B5B"/>
    <w:rsid w:val="00DC1B66"/>
    <w:rsid w:val="00DC23F7"/>
    <w:rsid w:val="00DC3080"/>
    <w:rsid w:val="00DC34FB"/>
    <w:rsid w:val="00DC3D23"/>
    <w:rsid w:val="00DC4905"/>
    <w:rsid w:val="00DC4AD0"/>
    <w:rsid w:val="00DC4DBC"/>
    <w:rsid w:val="00DC59FE"/>
    <w:rsid w:val="00DC5CA6"/>
    <w:rsid w:val="00DC5F1A"/>
    <w:rsid w:val="00DC5F8B"/>
    <w:rsid w:val="00DC653E"/>
    <w:rsid w:val="00DC687B"/>
    <w:rsid w:val="00DC7827"/>
    <w:rsid w:val="00DC7B1E"/>
    <w:rsid w:val="00DD0494"/>
    <w:rsid w:val="00DD0748"/>
    <w:rsid w:val="00DD121A"/>
    <w:rsid w:val="00DD1656"/>
    <w:rsid w:val="00DD1A5D"/>
    <w:rsid w:val="00DD1D0A"/>
    <w:rsid w:val="00DD2116"/>
    <w:rsid w:val="00DD2A86"/>
    <w:rsid w:val="00DD2AFD"/>
    <w:rsid w:val="00DD39BA"/>
    <w:rsid w:val="00DD4010"/>
    <w:rsid w:val="00DD4522"/>
    <w:rsid w:val="00DD4778"/>
    <w:rsid w:val="00DD517B"/>
    <w:rsid w:val="00DD569B"/>
    <w:rsid w:val="00DD570B"/>
    <w:rsid w:val="00DD5729"/>
    <w:rsid w:val="00DD5D71"/>
    <w:rsid w:val="00DD607A"/>
    <w:rsid w:val="00DD69C4"/>
    <w:rsid w:val="00DD6EC8"/>
    <w:rsid w:val="00DD79D7"/>
    <w:rsid w:val="00DD7BB3"/>
    <w:rsid w:val="00DD7F54"/>
    <w:rsid w:val="00DE0127"/>
    <w:rsid w:val="00DE03F8"/>
    <w:rsid w:val="00DE09C1"/>
    <w:rsid w:val="00DE0AB2"/>
    <w:rsid w:val="00DE0AD8"/>
    <w:rsid w:val="00DE0EED"/>
    <w:rsid w:val="00DE0F72"/>
    <w:rsid w:val="00DE1005"/>
    <w:rsid w:val="00DE11D2"/>
    <w:rsid w:val="00DE1322"/>
    <w:rsid w:val="00DE18FC"/>
    <w:rsid w:val="00DE1BE1"/>
    <w:rsid w:val="00DE1EB5"/>
    <w:rsid w:val="00DE2219"/>
    <w:rsid w:val="00DE3DE6"/>
    <w:rsid w:val="00DE43E3"/>
    <w:rsid w:val="00DE45A7"/>
    <w:rsid w:val="00DE46F6"/>
    <w:rsid w:val="00DE49F7"/>
    <w:rsid w:val="00DE5551"/>
    <w:rsid w:val="00DE562B"/>
    <w:rsid w:val="00DE5959"/>
    <w:rsid w:val="00DE60A6"/>
    <w:rsid w:val="00DE642C"/>
    <w:rsid w:val="00DE7572"/>
    <w:rsid w:val="00DE7B7B"/>
    <w:rsid w:val="00DF0296"/>
    <w:rsid w:val="00DF0A76"/>
    <w:rsid w:val="00DF15B6"/>
    <w:rsid w:val="00DF20EE"/>
    <w:rsid w:val="00DF2446"/>
    <w:rsid w:val="00DF310D"/>
    <w:rsid w:val="00DF354F"/>
    <w:rsid w:val="00DF3BAE"/>
    <w:rsid w:val="00DF3C20"/>
    <w:rsid w:val="00DF55F9"/>
    <w:rsid w:val="00DF615D"/>
    <w:rsid w:val="00DF781A"/>
    <w:rsid w:val="00DF7863"/>
    <w:rsid w:val="00DF79D3"/>
    <w:rsid w:val="00DF7C21"/>
    <w:rsid w:val="00E0025C"/>
    <w:rsid w:val="00E0070B"/>
    <w:rsid w:val="00E0081B"/>
    <w:rsid w:val="00E00C75"/>
    <w:rsid w:val="00E00F00"/>
    <w:rsid w:val="00E013BC"/>
    <w:rsid w:val="00E0147F"/>
    <w:rsid w:val="00E0178F"/>
    <w:rsid w:val="00E01792"/>
    <w:rsid w:val="00E01848"/>
    <w:rsid w:val="00E01C01"/>
    <w:rsid w:val="00E01F02"/>
    <w:rsid w:val="00E01F21"/>
    <w:rsid w:val="00E02374"/>
    <w:rsid w:val="00E02575"/>
    <w:rsid w:val="00E02FC6"/>
    <w:rsid w:val="00E032D3"/>
    <w:rsid w:val="00E035A3"/>
    <w:rsid w:val="00E03872"/>
    <w:rsid w:val="00E03EDF"/>
    <w:rsid w:val="00E04207"/>
    <w:rsid w:val="00E046C5"/>
    <w:rsid w:val="00E046D4"/>
    <w:rsid w:val="00E04C87"/>
    <w:rsid w:val="00E04F7D"/>
    <w:rsid w:val="00E04FF9"/>
    <w:rsid w:val="00E05CFC"/>
    <w:rsid w:val="00E05D26"/>
    <w:rsid w:val="00E05E48"/>
    <w:rsid w:val="00E0623A"/>
    <w:rsid w:val="00E0699A"/>
    <w:rsid w:val="00E06C82"/>
    <w:rsid w:val="00E0748B"/>
    <w:rsid w:val="00E07519"/>
    <w:rsid w:val="00E076F1"/>
    <w:rsid w:val="00E079D0"/>
    <w:rsid w:val="00E07CE0"/>
    <w:rsid w:val="00E108A8"/>
    <w:rsid w:val="00E11242"/>
    <w:rsid w:val="00E119AD"/>
    <w:rsid w:val="00E11B73"/>
    <w:rsid w:val="00E128E0"/>
    <w:rsid w:val="00E12B20"/>
    <w:rsid w:val="00E14966"/>
    <w:rsid w:val="00E14D73"/>
    <w:rsid w:val="00E15030"/>
    <w:rsid w:val="00E15135"/>
    <w:rsid w:val="00E155EA"/>
    <w:rsid w:val="00E1572E"/>
    <w:rsid w:val="00E157EA"/>
    <w:rsid w:val="00E15E30"/>
    <w:rsid w:val="00E16C5C"/>
    <w:rsid w:val="00E16E12"/>
    <w:rsid w:val="00E16F50"/>
    <w:rsid w:val="00E16FD2"/>
    <w:rsid w:val="00E1706E"/>
    <w:rsid w:val="00E173E4"/>
    <w:rsid w:val="00E17718"/>
    <w:rsid w:val="00E17765"/>
    <w:rsid w:val="00E20187"/>
    <w:rsid w:val="00E2038B"/>
    <w:rsid w:val="00E208D2"/>
    <w:rsid w:val="00E209CD"/>
    <w:rsid w:val="00E2290A"/>
    <w:rsid w:val="00E23446"/>
    <w:rsid w:val="00E24EB1"/>
    <w:rsid w:val="00E25AB1"/>
    <w:rsid w:val="00E25B73"/>
    <w:rsid w:val="00E25C91"/>
    <w:rsid w:val="00E262A4"/>
    <w:rsid w:val="00E26825"/>
    <w:rsid w:val="00E27002"/>
    <w:rsid w:val="00E2733A"/>
    <w:rsid w:val="00E27BD6"/>
    <w:rsid w:val="00E30612"/>
    <w:rsid w:val="00E309AD"/>
    <w:rsid w:val="00E30CA7"/>
    <w:rsid w:val="00E310F3"/>
    <w:rsid w:val="00E32071"/>
    <w:rsid w:val="00E3213F"/>
    <w:rsid w:val="00E32352"/>
    <w:rsid w:val="00E32BCF"/>
    <w:rsid w:val="00E32D91"/>
    <w:rsid w:val="00E33175"/>
    <w:rsid w:val="00E3365F"/>
    <w:rsid w:val="00E336C4"/>
    <w:rsid w:val="00E34752"/>
    <w:rsid w:val="00E348E5"/>
    <w:rsid w:val="00E34F62"/>
    <w:rsid w:val="00E356A6"/>
    <w:rsid w:val="00E358D6"/>
    <w:rsid w:val="00E35C25"/>
    <w:rsid w:val="00E36302"/>
    <w:rsid w:val="00E36B92"/>
    <w:rsid w:val="00E37BEF"/>
    <w:rsid w:val="00E37D69"/>
    <w:rsid w:val="00E40B9D"/>
    <w:rsid w:val="00E4117A"/>
    <w:rsid w:val="00E41411"/>
    <w:rsid w:val="00E4150C"/>
    <w:rsid w:val="00E42BBE"/>
    <w:rsid w:val="00E42E9E"/>
    <w:rsid w:val="00E42EAA"/>
    <w:rsid w:val="00E44940"/>
    <w:rsid w:val="00E4658B"/>
    <w:rsid w:val="00E469ED"/>
    <w:rsid w:val="00E46AD5"/>
    <w:rsid w:val="00E46C34"/>
    <w:rsid w:val="00E474D9"/>
    <w:rsid w:val="00E475F7"/>
    <w:rsid w:val="00E477B6"/>
    <w:rsid w:val="00E47BDC"/>
    <w:rsid w:val="00E47C71"/>
    <w:rsid w:val="00E47CA8"/>
    <w:rsid w:val="00E50301"/>
    <w:rsid w:val="00E50CDF"/>
    <w:rsid w:val="00E511BC"/>
    <w:rsid w:val="00E51B60"/>
    <w:rsid w:val="00E51FD2"/>
    <w:rsid w:val="00E51FDE"/>
    <w:rsid w:val="00E5237F"/>
    <w:rsid w:val="00E5432C"/>
    <w:rsid w:val="00E543EA"/>
    <w:rsid w:val="00E551DF"/>
    <w:rsid w:val="00E553BD"/>
    <w:rsid w:val="00E556E6"/>
    <w:rsid w:val="00E561F7"/>
    <w:rsid w:val="00E569D6"/>
    <w:rsid w:val="00E57588"/>
    <w:rsid w:val="00E57DAE"/>
    <w:rsid w:val="00E60438"/>
    <w:rsid w:val="00E60C32"/>
    <w:rsid w:val="00E60DE7"/>
    <w:rsid w:val="00E610A9"/>
    <w:rsid w:val="00E61787"/>
    <w:rsid w:val="00E62063"/>
    <w:rsid w:val="00E62812"/>
    <w:rsid w:val="00E629BA"/>
    <w:rsid w:val="00E634C5"/>
    <w:rsid w:val="00E638E2"/>
    <w:rsid w:val="00E6397B"/>
    <w:rsid w:val="00E63C76"/>
    <w:rsid w:val="00E64438"/>
    <w:rsid w:val="00E644B1"/>
    <w:rsid w:val="00E64BEA"/>
    <w:rsid w:val="00E64DC5"/>
    <w:rsid w:val="00E654D8"/>
    <w:rsid w:val="00E65913"/>
    <w:rsid w:val="00E65B9B"/>
    <w:rsid w:val="00E65F14"/>
    <w:rsid w:val="00E66C23"/>
    <w:rsid w:val="00E67398"/>
    <w:rsid w:val="00E679A2"/>
    <w:rsid w:val="00E67A82"/>
    <w:rsid w:val="00E67DDA"/>
    <w:rsid w:val="00E67EE6"/>
    <w:rsid w:val="00E67F89"/>
    <w:rsid w:val="00E700C0"/>
    <w:rsid w:val="00E7035A"/>
    <w:rsid w:val="00E70870"/>
    <w:rsid w:val="00E70C38"/>
    <w:rsid w:val="00E70CD7"/>
    <w:rsid w:val="00E71439"/>
    <w:rsid w:val="00E71442"/>
    <w:rsid w:val="00E718C9"/>
    <w:rsid w:val="00E71B14"/>
    <w:rsid w:val="00E71BC1"/>
    <w:rsid w:val="00E72958"/>
    <w:rsid w:val="00E72EB5"/>
    <w:rsid w:val="00E730BB"/>
    <w:rsid w:val="00E741B3"/>
    <w:rsid w:val="00E74577"/>
    <w:rsid w:val="00E748C3"/>
    <w:rsid w:val="00E748D2"/>
    <w:rsid w:val="00E750EC"/>
    <w:rsid w:val="00E75FBB"/>
    <w:rsid w:val="00E7618E"/>
    <w:rsid w:val="00E766C7"/>
    <w:rsid w:val="00E76A0F"/>
    <w:rsid w:val="00E76B64"/>
    <w:rsid w:val="00E7712D"/>
    <w:rsid w:val="00E7754D"/>
    <w:rsid w:val="00E7770B"/>
    <w:rsid w:val="00E77D75"/>
    <w:rsid w:val="00E80955"/>
    <w:rsid w:val="00E81486"/>
    <w:rsid w:val="00E81A1B"/>
    <w:rsid w:val="00E81B7B"/>
    <w:rsid w:val="00E81E9C"/>
    <w:rsid w:val="00E8215E"/>
    <w:rsid w:val="00E832CE"/>
    <w:rsid w:val="00E8379E"/>
    <w:rsid w:val="00E839B0"/>
    <w:rsid w:val="00E84124"/>
    <w:rsid w:val="00E84627"/>
    <w:rsid w:val="00E84941"/>
    <w:rsid w:val="00E84C3C"/>
    <w:rsid w:val="00E85190"/>
    <w:rsid w:val="00E85B6B"/>
    <w:rsid w:val="00E85EE3"/>
    <w:rsid w:val="00E865F5"/>
    <w:rsid w:val="00E86A46"/>
    <w:rsid w:val="00E876F1"/>
    <w:rsid w:val="00E9029B"/>
    <w:rsid w:val="00E905D2"/>
    <w:rsid w:val="00E90629"/>
    <w:rsid w:val="00E91046"/>
    <w:rsid w:val="00E91389"/>
    <w:rsid w:val="00E91488"/>
    <w:rsid w:val="00E92133"/>
    <w:rsid w:val="00E92844"/>
    <w:rsid w:val="00E929EE"/>
    <w:rsid w:val="00E92C82"/>
    <w:rsid w:val="00E9305D"/>
    <w:rsid w:val="00E93C1C"/>
    <w:rsid w:val="00E93ED9"/>
    <w:rsid w:val="00E94927"/>
    <w:rsid w:val="00E960DB"/>
    <w:rsid w:val="00E961BC"/>
    <w:rsid w:val="00E9732C"/>
    <w:rsid w:val="00EA1235"/>
    <w:rsid w:val="00EA14CA"/>
    <w:rsid w:val="00EA2085"/>
    <w:rsid w:val="00EA2086"/>
    <w:rsid w:val="00EA29D8"/>
    <w:rsid w:val="00EA2DDA"/>
    <w:rsid w:val="00EA3EB1"/>
    <w:rsid w:val="00EA422F"/>
    <w:rsid w:val="00EA4644"/>
    <w:rsid w:val="00EA48DD"/>
    <w:rsid w:val="00EA4FDB"/>
    <w:rsid w:val="00EA5311"/>
    <w:rsid w:val="00EA5620"/>
    <w:rsid w:val="00EA622E"/>
    <w:rsid w:val="00EA6293"/>
    <w:rsid w:val="00EA62DD"/>
    <w:rsid w:val="00EA6E6A"/>
    <w:rsid w:val="00EA796E"/>
    <w:rsid w:val="00EA7DDA"/>
    <w:rsid w:val="00EB0290"/>
    <w:rsid w:val="00EB152D"/>
    <w:rsid w:val="00EB181A"/>
    <w:rsid w:val="00EB1B41"/>
    <w:rsid w:val="00EB1E00"/>
    <w:rsid w:val="00EB23EA"/>
    <w:rsid w:val="00EB280F"/>
    <w:rsid w:val="00EB2959"/>
    <w:rsid w:val="00EB3C24"/>
    <w:rsid w:val="00EB4492"/>
    <w:rsid w:val="00EB4ED0"/>
    <w:rsid w:val="00EB50CA"/>
    <w:rsid w:val="00EB53FA"/>
    <w:rsid w:val="00EB593A"/>
    <w:rsid w:val="00EB61DC"/>
    <w:rsid w:val="00EB6753"/>
    <w:rsid w:val="00EB6C6D"/>
    <w:rsid w:val="00EB74FA"/>
    <w:rsid w:val="00EB778F"/>
    <w:rsid w:val="00EB7B4A"/>
    <w:rsid w:val="00EB7CD6"/>
    <w:rsid w:val="00EC013A"/>
    <w:rsid w:val="00EC01C2"/>
    <w:rsid w:val="00EC1260"/>
    <w:rsid w:val="00EC1535"/>
    <w:rsid w:val="00EC192B"/>
    <w:rsid w:val="00EC2D7D"/>
    <w:rsid w:val="00EC313F"/>
    <w:rsid w:val="00EC322D"/>
    <w:rsid w:val="00EC3F4B"/>
    <w:rsid w:val="00EC42CD"/>
    <w:rsid w:val="00EC43C1"/>
    <w:rsid w:val="00EC4C1D"/>
    <w:rsid w:val="00EC4E26"/>
    <w:rsid w:val="00EC4E53"/>
    <w:rsid w:val="00EC532D"/>
    <w:rsid w:val="00EC63AB"/>
    <w:rsid w:val="00EC6BA0"/>
    <w:rsid w:val="00EC7216"/>
    <w:rsid w:val="00EC727A"/>
    <w:rsid w:val="00EC792F"/>
    <w:rsid w:val="00EC7A75"/>
    <w:rsid w:val="00ED063D"/>
    <w:rsid w:val="00ED0B04"/>
    <w:rsid w:val="00ED0ED5"/>
    <w:rsid w:val="00ED10DB"/>
    <w:rsid w:val="00ED1C07"/>
    <w:rsid w:val="00ED1C31"/>
    <w:rsid w:val="00ED22FD"/>
    <w:rsid w:val="00ED249D"/>
    <w:rsid w:val="00ED26CD"/>
    <w:rsid w:val="00ED2E87"/>
    <w:rsid w:val="00ED3075"/>
    <w:rsid w:val="00ED4409"/>
    <w:rsid w:val="00ED4527"/>
    <w:rsid w:val="00ED4708"/>
    <w:rsid w:val="00ED498E"/>
    <w:rsid w:val="00ED4BAF"/>
    <w:rsid w:val="00ED5662"/>
    <w:rsid w:val="00ED663B"/>
    <w:rsid w:val="00ED6A24"/>
    <w:rsid w:val="00ED6D3E"/>
    <w:rsid w:val="00ED6D54"/>
    <w:rsid w:val="00ED702D"/>
    <w:rsid w:val="00ED7B18"/>
    <w:rsid w:val="00EE006E"/>
    <w:rsid w:val="00EE0620"/>
    <w:rsid w:val="00EE0E9E"/>
    <w:rsid w:val="00EE12C1"/>
    <w:rsid w:val="00EE1A1C"/>
    <w:rsid w:val="00EE1CBF"/>
    <w:rsid w:val="00EE223A"/>
    <w:rsid w:val="00EE27E7"/>
    <w:rsid w:val="00EE313A"/>
    <w:rsid w:val="00EE32D7"/>
    <w:rsid w:val="00EE35A1"/>
    <w:rsid w:val="00EE35CB"/>
    <w:rsid w:val="00EE47D0"/>
    <w:rsid w:val="00EE4B25"/>
    <w:rsid w:val="00EE5023"/>
    <w:rsid w:val="00EE52E7"/>
    <w:rsid w:val="00EE57EE"/>
    <w:rsid w:val="00EE607B"/>
    <w:rsid w:val="00EE6B2A"/>
    <w:rsid w:val="00EE70C1"/>
    <w:rsid w:val="00EE7173"/>
    <w:rsid w:val="00EE79B7"/>
    <w:rsid w:val="00EE7B3D"/>
    <w:rsid w:val="00EE7C8E"/>
    <w:rsid w:val="00EF0E58"/>
    <w:rsid w:val="00EF1966"/>
    <w:rsid w:val="00EF1D49"/>
    <w:rsid w:val="00EF215A"/>
    <w:rsid w:val="00EF238C"/>
    <w:rsid w:val="00EF27D2"/>
    <w:rsid w:val="00EF28E2"/>
    <w:rsid w:val="00EF37C4"/>
    <w:rsid w:val="00EF382E"/>
    <w:rsid w:val="00EF3FF2"/>
    <w:rsid w:val="00EF4839"/>
    <w:rsid w:val="00EF5827"/>
    <w:rsid w:val="00EF592A"/>
    <w:rsid w:val="00EF671B"/>
    <w:rsid w:val="00EF6D83"/>
    <w:rsid w:val="00EF72BA"/>
    <w:rsid w:val="00EF76F3"/>
    <w:rsid w:val="00EF7ADC"/>
    <w:rsid w:val="00EF7FD3"/>
    <w:rsid w:val="00F005BC"/>
    <w:rsid w:val="00F00D3C"/>
    <w:rsid w:val="00F00D6F"/>
    <w:rsid w:val="00F01753"/>
    <w:rsid w:val="00F0181B"/>
    <w:rsid w:val="00F01D9D"/>
    <w:rsid w:val="00F022F8"/>
    <w:rsid w:val="00F02850"/>
    <w:rsid w:val="00F03763"/>
    <w:rsid w:val="00F03F09"/>
    <w:rsid w:val="00F04259"/>
    <w:rsid w:val="00F04558"/>
    <w:rsid w:val="00F0465E"/>
    <w:rsid w:val="00F056B6"/>
    <w:rsid w:val="00F05D9F"/>
    <w:rsid w:val="00F0641C"/>
    <w:rsid w:val="00F06B64"/>
    <w:rsid w:val="00F06DE6"/>
    <w:rsid w:val="00F06F63"/>
    <w:rsid w:val="00F0735F"/>
    <w:rsid w:val="00F07758"/>
    <w:rsid w:val="00F0776B"/>
    <w:rsid w:val="00F07A08"/>
    <w:rsid w:val="00F10ACA"/>
    <w:rsid w:val="00F1195C"/>
    <w:rsid w:val="00F11BCD"/>
    <w:rsid w:val="00F11FDE"/>
    <w:rsid w:val="00F137ED"/>
    <w:rsid w:val="00F13ED2"/>
    <w:rsid w:val="00F13FA4"/>
    <w:rsid w:val="00F149BA"/>
    <w:rsid w:val="00F14B11"/>
    <w:rsid w:val="00F14CC3"/>
    <w:rsid w:val="00F1541F"/>
    <w:rsid w:val="00F160D0"/>
    <w:rsid w:val="00F163E0"/>
    <w:rsid w:val="00F165C4"/>
    <w:rsid w:val="00F1664A"/>
    <w:rsid w:val="00F16F10"/>
    <w:rsid w:val="00F1752A"/>
    <w:rsid w:val="00F17DBB"/>
    <w:rsid w:val="00F2004B"/>
    <w:rsid w:val="00F20F7E"/>
    <w:rsid w:val="00F20FD5"/>
    <w:rsid w:val="00F21177"/>
    <w:rsid w:val="00F2190E"/>
    <w:rsid w:val="00F21912"/>
    <w:rsid w:val="00F21DBC"/>
    <w:rsid w:val="00F2205C"/>
    <w:rsid w:val="00F22BEE"/>
    <w:rsid w:val="00F22D46"/>
    <w:rsid w:val="00F2333B"/>
    <w:rsid w:val="00F24732"/>
    <w:rsid w:val="00F24913"/>
    <w:rsid w:val="00F24ACC"/>
    <w:rsid w:val="00F25E5E"/>
    <w:rsid w:val="00F26BA8"/>
    <w:rsid w:val="00F26E91"/>
    <w:rsid w:val="00F275C7"/>
    <w:rsid w:val="00F2774F"/>
    <w:rsid w:val="00F27E1D"/>
    <w:rsid w:val="00F30279"/>
    <w:rsid w:val="00F30BEF"/>
    <w:rsid w:val="00F30E05"/>
    <w:rsid w:val="00F30EA4"/>
    <w:rsid w:val="00F3207F"/>
    <w:rsid w:val="00F32592"/>
    <w:rsid w:val="00F32605"/>
    <w:rsid w:val="00F327F7"/>
    <w:rsid w:val="00F32C04"/>
    <w:rsid w:val="00F32C70"/>
    <w:rsid w:val="00F32DDA"/>
    <w:rsid w:val="00F334A7"/>
    <w:rsid w:val="00F34815"/>
    <w:rsid w:val="00F35064"/>
    <w:rsid w:val="00F35255"/>
    <w:rsid w:val="00F353B7"/>
    <w:rsid w:val="00F353F7"/>
    <w:rsid w:val="00F357AA"/>
    <w:rsid w:val="00F35DBC"/>
    <w:rsid w:val="00F35F78"/>
    <w:rsid w:val="00F373E7"/>
    <w:rsid w:val="00F37427"/>
    <w:rsid w:val="00F3746B"/>
    <w:rsid w:val="00F374AF"/>
    <w:rsid w:val="00F405ED"/>
    <w:rsid w:val="00F40F3A"/>
    <w:rsid w:val="00F414BD"/>
    <w:rsid w:val="00F41718"/>
    <w:rsid w:val="00F41B50"/>
    <w:rsid w:val="00F426B6"/>
    <w:rsid w:val="00F42745"/>
    <w:rsid w:val="00F42965"/>
    <w:rsid w:val="00F42C79"/>
    <w:rsid w:val="00F43B9B"/>
    <w:rsid w:val="00F4547B"/>
    <w:rsid w:val="00F45580"/>
    <w:rsid w:val="00F462A3"/>
    <w:rsid w:val="00F46731"/>
    <w:rsid w:val="00F467F9"/>
    <w:rsid w:val="00F46F34"/>
    <w:rsid w:val="00F47A39"/>
    <w:rsid w:val="00F50C2B"/>
    <w:rsid w:val="00F50D78"/>
    <w:rsid w:val="00F50F90"/>
    <w:rsid w:val="00F5230F"/>
    <w:rsid w:val="00F526CB"/>
    <w:rsid w:val="00F52995"/>
    <w:rsid w:val="00F52C4C"/>
    <w:rsid w:val="00F52F6D"/>
    <w:rsid w:val="00F534A1"/>
    <w:rsid w:val="00F5361D"/>
    <w:rsid w:val="00F53A90"/>
    <w:rsid w:val="00F53E1E"/>
    <w:rsid w:val="00F53EC9"/>
    <w:rsid w:val="00F5498A"/>
    <w:rsid w:val="00F5525E"/>
    <w:rsid w:val="00F553D8"/>
    <w:rsid w:val="00F5555C"/>
    <w:rsid w:val="00F55684"/>
    <w:rsid w:val="00F556B7"/>
    <w:rsid w:val="00F55E20"/>
    <w:rsid w:val="00F55E9D"/>
    <w:rsid w:val="00F56175"/>
    <w:rsid w:val="00F56A64"/>
    <w:rsid w:val="00F56A7A"/>
    <w:rsid w:val="00F57032"/>
    <w:rsid w:val="00F5725D"/>
    <w:rsid w:val="00F5732C"/>
    <w:rsid w:val="00F57567"/>
    <w:rsid w:val="00F602C0"/>
    <w:rsid w:val="00F60BDD"/>
    <w:rsid w:val="00F611C5"/>
    <w:rsid w:val="00F623E4"/>
    <w:rsid w:val="00F62C52"/>
    <w:rsid w:val="00F62C61"/>
    <w:rsid w:val="00F634EA"/>
    <w:rsid w:val="00F64519"/>
    <w:rsid w:val="00F646A4"/>
    <w:rsid w:val="00F64A81"/>
    <w:rsid w:val="00F64E63"/>
    <w:rsid w:val="00F655F0"/>
    <w:rsid w:val="00F6585F"/>
    <w:rsid w:val="00F6591D"/>
    <w:rsid w:val="00F66199"/>
    <w:rsid w:val="00F66710"/>
    <w:rsid w:val="00F6794D"/>
    <w:rsid w:val="00F679CD"/>
    <w:rsid w:val="00F701CA"/>
    <w:rsid w:val="00F70283"/>
    <w:rsid w:val="00F702B5"/>
    <w:rsid w:val="00F7083F"/>
    <w:rsid w:val="00F70F0F"/>
    <w:rsid w:val="00F71E0D"/>
    <w:rsid w:val="00F7215A"/>
    <w:rsid w:val="00F7270A"/>
    <w:rsid w:val="00F7289F"/>
    <w:rsid w:val="00F72B03"/>
    <w:rsid w:val="00F733FA"/>
    <w:rsid w:val="00F7364B"/>
    <w:rsid w:val="00F73995"/>
    <w:rsid w:val="00F73C41"/>
    <w:rsid w:val="00F73C7B"/>
    <w:rsid w:val="00F74253"/>
    <w:rsid w:val="00F7469B"/>
    <w:rsid w:val="00F74862"/>
    <w:rsid w:val="00F7549E"/>
    <w:rsid w:val="00F75DA7"/>
    <w:rsid w:val="00F75E19"/>
    <w:rsid w:val="00F76275"/>
    <w:rsid w:val="00F765AE"/>
    <w:rsid w:val="00F770D1"/>
    <w:rsid w:val="00F7716C"/>
    <w:rsid w:val="00F77B31"/>
    <w:rsid w:val="00F77C91"/>
    <w:rsid w:val="00F800DF"/>
    <w:rsid w:val="00F80E5A"/>
    <w:rsid w:val="00F8153F"/>
    <w:rsid w:val="00F81631"/>
    <w:rsid w:val="00F816C1"/>
    <w:rsid w:val="00F81A29"/>
    <w:rsid w:val="00F81E33"/>
    <w:rsid w:val="00F8280E"/>
    <w:rsid w:val="00F82895"/>
    <w:rsid w:val="00F82967"/>
    <w:rsid w:val="00F82A05"/>
    <w:rsid w:val="00F82B30"/>
    <w:rsid w:val="00F830F5"/>
    <w:rsid w:val="00F842B9"/>
    <w:rsid w:val="00F84C08"/>
    <w:rsid w:val="00F859D2"/>
    <w:rsid w:val="00F85BE9"/>
    <w:rsid w:val="00F865A2"/>
    <w:rsid w:val="00F865D5"/>
    <w:rsid w:val="00F86A8D"/>
    <w:rsid w:val="00F86AB6"/>
    <w:rsid w:val="00F86B84"/>
    <w:rsid w:val="00F875CB"/>
    <w:rsid w:val="00F87853"/>
    <w:rsid w:val="00F9042E"/>
    <w:rsid w:val="00F91440"/>
    <w:rsid w:val="00F91703"/>
    <w:rsid w:val="00F93F02"/>
    <w:rsid w:val="00F94B88"/>
    <w:rsid w:val="00F95C41"/>
    <w:rsid w:val="00F95F38"/>
    <w:rsid w:val="00F96153"/>
    <w:rsid w:val="00F9620E"/>
    <w:rsid w:val="00F9642C"/>
    <w:rsid w:val="00F9710A"/>
    <w:rsid w:val="00F97541"/>
    <w:rsid w:val="00F97DC2"/>
    <w:rsid w:val="00F97EB0"/>
    <w:rsid w:val="00FA009B"/>
    <w:rsid w:val="00FA05B5"/>
    <w:rsid w:val="00FA081E"/>
    <w:rsid w:val="00FA1E73"/>
    <w:rsid w:val="00FA2134"/>
    <w:rsid w:val="00FA2A90"/>
    <w:rsid w:val="00FA2C05"/>
    <w:rsid w:val="00FA30D4"/>
    <w:rsid w:val="00FA329A"/>
    <w:rsid w:val="00FA32AB"/>
    <w:rsid w:val="00FA38CE"/>
    <w:rsid w:val="00FA4057"/>
    <w:rsid w:val="00FA47DC"/>
    <w:rsid w:val="00FA5508"/>
    <w:rsid w:val="00FA5AFA"/>
    <w:rsid w:val="00FA5D34"/>
    <w:rsid w:val="00FA5EB6"/>
    <w:rsid w:val="00FA687F"/>
    <w:rsid w:val="00FA7201"/>
    <w:rsid w:val="00FA7CFC"/>
    <w:rsid w:val="00FB0885"/>
    <w:rsid w:val="00FB0FA2"/>
    <w:rsid w:val="00FB1AED"/>
    <w:rsid w:val="00FB1C13"/>
    <w:rsid w:val="00FB1C98"/>
    <w:rsid w:val="00FB2866"/>
    <w:rsid w:val="00FB3019"/>
    <w:rsid w:val="00FB3956"/>
    <w:rsid w:val="00FB3F4F"/>
    <w:rsid w:val="00FB4414"/>
    <w:rsid w:val="00FB48B1"/>
    <w:rsid w:val="00FB567C"/>
    <w:rsid w:val="00FB5775"/>
    <w:rsid w:val="00FB5900"/>
    <w:rsid w:val="00FB6227"/>
    <w:rsid w:val="00FB6466"/>
    <w:rsid w:val="00FB6490"/>
    <w:rsid w:val="00FB6681"/>
    <w:rsid w:val="00FB687F"/>
    <w:rsid w:val="00FB6DF4"/>
    <w:rsid w:val="00FB719A"/>
    <w:rsid w:val="00FB76E6"/>
    <w:rsid w:val="00FB7F06"/>
    <w:rsid w:val="00FC0074"/>
    <w:rsid w:val="00FC06E3"/>
    <w:rsid w:val="00FC0DC8"/>
    <w:rsid w:val="00FC105E"/>
    <w:rsid w:val="00FC108C"/>
    <w:rsid w:val="00FC13E1"/>
    <w:rsid w:val="00FC1523"/>
    <w:rsid w:val="00FC1F18"/>
    <w:rsid w:val="00FC1F95"/>
    <w:rsid w:val="00FC2495"/>
    <w:rsid w:val="00FC2950"/>
    <w:rsid w:val="00FC2BBC"/>
    <w:rsid w:val="00FC3044"/>
    <w:rsid w:val="00FC3793"/>
    <w:rsid w:val="00FC3F55"/>
    <w:rsid w:val="00FC4076"/>
    <w:rsid w:val="00FC4E2F"/>
    <w:rsid w:val="00FC501C"/>
    <w:rsid w:val="00FC524E"/>
    <w:rsid w:val="00FC5251"/>
    <w:rsid w:val="00FC5311"/>
    <w:rsid w:val="00FC5C41"/>
    <w:rsid w:val="00FC6440"/>
    <w:rsid w:val="00FC670C"/>
    <w:rsid w:val="00FC6D94"/>
    <w:rsid w:val="00FC6E06"/>
    <w:rsid w:val="00FC6E15"/>
    <w:rsid w:val="00FC7898"/>
    <w:rsid w:val="00FC7BFE"/>
    <w:rsid w:val="00FD0BAD"/>
    <w:rsid w:val="00FD10ED"/>
    <w:rsid w:val="00FD10FE"/>
    <w:rsid w:val="00FD2FEC"/>
    <w:rsid w:val="00FD3271"/>
    <w:rsid w:val="00FD39DD"/>
    <w:rsid w:val="00FD4657"/>
    <w:rsid w:val="00FD4A2F"/>
    <w:rsid w:val="00FD4C1F"/>
    <w:rsid w:val="00FD505D"/>
    <w:rsid w:val="00FD569E"/>
    <w:rsid w:val="00FD57AD"/>
    <w:rsid w:val="00FD5CEE"/>
    <w:rsid w:val="00FD7089"/>
    <w:rsid w:val="00FD7468"/>
    <w:rsid w:val="00FD7601"/>
    <w:rsid w:val="00FD7997"/>
    <w:rsid w:val="00FE0286"/>
    <w:rsid w:val="00FE07B1"/>
    <w:rsid w:val="00FE08D0"/>
    <w:rsid w:val="00FE10BE"/>
    <w:rsid w:val="00FE1114"/>
    <w:rsid w:val="00FE132F"/>
    <w:rsid w:val="00FE1CD7"/>
    <w:rsid w:val="00FE2DA9"/>
    <w:rsid w:val="00FE398E"/>
    <w:rsid w:val="00FE3CD9"/>
    <w:rsid w:val="00FE3D37"/>
    <w:rsid w:val="00FE415F"/>
    <w:rsid w:val="00FE4AA0"/>
    <w:rsid w:val="00FE4CE9"/>
    <w:rsid w:val="00FE56CF"/>
    <w:rsid w:val="00FE59C3"/>
    <w:rsid w:val="00FE5CD2"/>
    <w:rsid w:val="00FE6C43"/>
    <w:rsid w:val="00FE771A"/>
    <w:rsid w:val="00FE7C1A"/>
    <w:rsid w:val="00FF020D"/>
    <w:rsid w:val="00FF03F9"/>
    <w:rsid w:val="00FF049E"/>
    <w:rsid w:val="00FF0A94"/>
    <w:rsid w:val="00FF0C72"/>
    <w:rsid w:val="00FF177C"/>
    <w:rsid w:val="00FF4C2F"/>
    <w:rsid w:val="00FF5778"/>
    <w:rsid w:val="00FF5852"/>
    <w:rsid w:val="00FF5A48"/>
    <w:rsid w:val="00FF6BCE"/>
    <w:rsid w:val="00FF74E2"/>
    <w:rsid w:val="00FF76AB"/>
    <w:rsid w:val="00FF77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69131589"/>
  <w15:docId w15:val="{239EC4CD-9110-42B6-8F8B-3EB95638E9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="Times New Roman"/>
        <w:sz w:val="22"/>
        <w:szCs w:val="22"/>
        <w:lang w:val="ru-RU" w:eastAsia="en-US" w:bidi="ar-SA"/>
      </w:rPr>
    </w:rPrDefault>
    <w:pPrDefault>
      <w:pPr>
        <w:spacing w:after="160"/>
        <w:ind w:firstLine="737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qFormat/>
    <w:rsid w:val="00537A5A"/>
    <w:pPr>
      <w:spacing w:after="0" w:line="360" w:lineRule="auto"/>
      <w:ind w:firstLine="0"/>
      <w:jc w:val="both"/>
    </w:pPr>
    <w:rPr>
      <w:sz w:val="28"/>
    </w:rPr>
  </w:style>
  <w:style w:type="paragraph" w:styleId="1">
    <w:name w:val="heading 1"/>
    <w:aliases w:val="Разделы с подразделами,1 Заголовок"/>
    <w:basedOn w:val="a0"/>
    <w:next w:val="a1"/>
    <w:link w:val="10"/>
    <w:autoRedefine/>
    <w:uiPriority w:val="9"/>
    <w:qFormat/>
    <w:rsid w:val="002E3FF2"/>
    <w:pPr>
      <w:keepNext/>
      <w:keepLines/>
      <w:pageBreakBefore/>
      <w:spacing w:before="240" w:after="240"/>
      <w:ind w:firstLine="709"/>
      <w:contextualSpacing/>
      <w:outlineLvl w:val="0"/>
    </w:pPr>
    <w:rPr>
      <w:rFonts w:eastAsiaTheme="majorEastAsia" w:cstheme="majorBidi"/>
      <w:b/>
      <w:sz w:val="32"/>
      <w:szCs w:val="32"/>
      <w:lang w:val="en-US"/>
    </w:rPr>
  </w:style>
  <w:style w:type="paragraph" w:styleId="2">
    <w:name w:val="heading 2"/>
    <w:aliases w:val="Подразделы 2 уровня,1.1 Заголовок"/>
    <w:basedOn w:val="a0"/>
    <w:next w:val="a1"/>
    <w:link w:val="20"/>
    <w:autoRedefine/>
    <w:uiPriority w:val="9"/>
    <w:unhideWhenUsed/>
    <w:qFormat/>
    <w:rsid w:val="002E3FF2"/>
    <w:pPr>
      <w:keepNext/>
      <w:keepLines/>
      <w:numPr>
        <w:ilvl w:val="1"/>
        <w:numId w:val="52"/>
      </w:numPr>
      <w:spacing w:before="360" w:after="240"/>
      <w:outlineLvl w:val="1"/>
    </w:pPr>
    <w:rPr>
      <w:rFonts w:eastAsiaTheme="majorEastAsia" w:cstheme="majorBidi"/>
      <w:b/>
      <w:bCs/>
      <w:szCs w:val="26"/>
    </w:rPr>
  </w:style>
  <w:style w:type="paragraph" w:styleId="3">
    <w:name w:val="heading 3"/>
    <w:aliases w:val="Подзаголовок третьего уровня,1.1.1 Заголовок"/>
    <w:basedOn w:val="2"/>
    <w:next w:val="a1"/>
    <w:link w:val="30"/>
    <w:autoRedefine/>
    <w:uiPriority w:val="9"/>
    <w:unhideWhenUsed/>
    <w:qFormat/>
    <w:rsid w:val="002E3FF2"/>
    <w:pPr>
      <w:numPr>
        <w:ilvl w:val="2"/>
      </w:numPr>
      <w:ind w:left="709" w:firstLine="0"/>
      <w:jc w:val="left"/>
      <w:outlineLvl w:val="2"/>
    </w:pPr>
    <w:rPr>
      <w:bCs w:val="0"/>
    </w:rPr>
  </w:style>
  <w:style w:type="paragraph" w:styleId="4">
    <w:name w:val="heading 4"/>
    <w:aliases w:val="1.1.1.1 Заголовок"/>
    <w:basedOn w:val="a0"/>
    <w:next w:val="a0"/>
    <w:link w:val="40"/>
    <w:uiPriority w:val="9"/>
    <w:unhideWhenUsed/>
    <w:qFormat/>
    <w:rsid w:val="002E64E8"/>
    <w:pPr>
      <w:keepNext/>
      <w:keepLines/>
      <w:numPr>
        <w:ilvl w:val="3"/>
        <w:numId w:val="2"/>
      </w:numPr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5B9BD5" w:themeColor="accent1"/>
    </w:rPr>
  </w:style>
  <w:style w:type="paragraph" w:styleId="5">
    <w:name w:val="heading 5"/>
    <w:basedOn w:val="a0"/>
    <w:next w:val="a0"/>
    <w:link w:val="50"/>
    <w:uiPriority w:val="9"/>
    <w:semiHidden/>
    <w:unhideWhenUsed/>
    <w:qFormat/>
    <w:rsid w:val="002E64E8"/>
    <w:pPr>
      <w:keepNext/>
      <w:keepLines/>
      <w:numPr>
        <w:ilvl w:val="4"/>
        <w:numId w:val="2"/>
      </w:numPr>
      <w:spacing w:before="200"/>
      <w:outlineLvl w:val="4"/>
    </w:pPr>
    <w:rPr>
      <w:rFonts w:asciiTheme="majorHAnsi" w:eastAsiaTheme="majorEastAsia" w:hAnsiTheme="majorHAnsi" w:cstheme="majorBidi"/>
      <w:color w:val="1F4D78" w:themeColor="accent1" w:themeShade="7F"/>
    </w:rPr>
  </w:style>
  <w:style w:type="paragraph" w:styleId="6">
    <w:name w:val="heading 6"/>
    <w:basedOn w:val="a0"/>
    <w:next w:val="a0"/>
    <w:link w:val="60"/>
    <w:uiPriority w:val="9"/>
    <w:semiHidden/>
    <w:unhideWhenUsed/>
    <w:qFormat/>
    <w:rsid w:val="002E64E8"/>
    <w:pPr>
      <w:keepNext/>
      <w:keepLines/>
      <w:numPr>
        <w:ilvl w:val="5"/>
        <w:numId w:val="2"/>
      </w:numPr>
      <w:spacing w:before="200"/>
      <w:outlineLvl w:val="5"/>
    </w:pPr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paragraph" w:styleId="7">
    <w:name w:val="heading 7"/>
    <w:basedOn w:val="a0"/>
    <w:next w:val="a0"/>
    <w:link w:val="70"/>
    <w:uiPriority w:val="9"/>
    <w:semiHidden/>
    <w:unhideWhenUsed/>
    <w:qFormat/>
    <w:rsid w:val="002E64E8"/>
    <w:pPr>
      <w:keepNext/>
      <w:keepLines/>
      <w:numPr>
        <w:ilvl w:val="6"/>
        <w:numId w:val="2"/>
      </w:numPr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0"/>
    <w:next w:val="a0"/>
    <w:link w:val="80"/>
    <w:uiPriority w:val="9"/>
    <w:semiHidden/>
    <w:unhideWhenUsed/>
    <w:qFormat/>
    <w:rsid w:val="002E64E8"/>
    <w:pPr>
      <w:keepNext/>
      <w:keepLines/>
      <w:numPr>
        <w:ilvl w:val="7"/>
        <w:numId w:val="2"/>
      </w:numPr>
      <w:spacing w:before="200"/>
      <w:outlineLvl w:val="7"/>
    </w:pPr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paragraph" w:styleId="9">
    <w:name w:val="heading 9"/>
    <w:basedOn w:val="a0"/>
    <w:next w:val="a0"/>
    <w:link w:val="90"/>
    <w:uiPriority w:val="9"/>
    <w:semiHidden/>
    <w:unhideWhenUsed/>
    <w:qFormat/>
    <w:rsid w:val="002E64E8"/>
    <w:pPr>
      <w:keepNext/>
      <w:keepLines/>
      <w:numPr>
        <w:ilvl w:val="8"/>
        <w:numId w:val="2"/>
      </w:numPr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0"/>
    <w:link w:val="a6"/>
    <w:uiPriority w:val="99"/>
    <w:unhideWhenUsed/>
    <w:rsid w:val="00F17DBB"/>
    <w:pPr>
      <w:tabs>
        <w:tab w:val="center" w:pos="4677"/>
        <w:tab w:val="right" w:pos="9355"/>
      </w:tabs>
    </w:pPr>
  </w:style>
  <w:style w:type="character" w:customStyle="1" w:styleId="a6">
    <w:name w:val="Верхний колонтитул Знак"/>
    <w:basedOn w:val="a2"/>
    <w:link w:val="a5"/>
    <w:uiPriority w:val="99"/>
    <w:rsid w:val="00F17DBB"/>
  </w:style>
  <w:style w:type="paragraph" w:styleId="a7">
    <w:name w:val="footer"/>
    <w:basedOn w:val="a0"/>
    <w:link w:val="a8"/>
    <w:uiPriority w:val="99"/>
    <w:unhideWhenUsed/>
    <w:rsid w:val="00F17DBB"/>
    <w:pPr>
      <w:tabs>
        <w:tab w:val="center" w:pos="4677"/>
        <w:tab w:val="right" w:pos="9355"/>
      </w:tabs>
    </w:pPr>
  </w:style>
  <w:style w:type="character" w:customStyle="1" w:styleId="a8">
    <w:name w:val="Нижний колонтитул Знак"/>
    <w:basedOn w:val="a2"/>
    <w:link w:val="a7"/>
    <w:uiPriority w:val="99"/>
    <w:rsid w:val="00F17DBB"/>
  </w:style>
  <w:style w:type="paragraph" w:customStyle="1" w:styleId="a9">
    <w:name w:val="С Штамп (центр)"/>
    <w:basedOn w:val="a0"/>
    <w:rsid w:val="00F17DBB"/>
    <w:pPr>
      <w:widowControl w:val="0"/>
      <w:jc w:val="center"/>
    </w:pPr>
    <w:rPr>
      <w:rFonts w:eastAsia="Times New Roman"/>
      <w:sz w:val="20"/>
      <w:szCs w:val="24"/>
    </w:rPr>
  </w:style>
  <w:style w:type="paragraph" w:customStyle="1" w:styleId="aa">
    <w:name w:val="С Штамп (справа)"/>
    <w:basedOn w:val="a0"/>
    <w:rsid w:val="00F17DBB"/>
    <w:pPr>
      <w:widowControl w:val="0"/>
      <w:jc w:val="right"/>
    </w:pPr>
    <w:rPr>
      <w:rFonts w:eastAsia="Times New Roman"/>
      <w:sz w:val="20"/>
      <w:szCs w:val="24"/>
    </w:rPr>
  </w:style>
  <w:style w:type="character" w:styleId="ab">
    <w:name w:val="Placeholder Text"/>
    <w:basedOn w:val="a2"/>
    <w:uiPriority w:val="99"/>
    <w:semiHidden/>
    <w:rsid w:val="00F17DBB"/>
    <w:rPr>
      <w:color w:val="808080"/>
    </w:rPr>
  </w:style>
  <w:style w:type="character" w:styleId="ac">
    <w:name w:val="page number"/>
    <w:rsid w:val="001156D8"/>
    <w:rPr>
      <w:rFonts w:cs="Times New Roman"/>
    </w:rPr>
  </w:style>
  <w:style w:type="paragraph" w:customStyle="1" w:styleId="ad">
    <w:name w:val="С Штамп (слева)"/>
    <w:basedOn w:val="a9"/>
    <w:rsid w:val="001156D8"/>
    <w:pPr>
      <w:jc w:val="left"/>
    </w:pPr>
  </w:style>
  <w:style w:type="paragraph" w:customStyle="1" w:styleId="ae">
    <w:name w:val="С Штамп обозначение"/>
    <w:basedOn w:val="a9"/>
    <w:rsid w:val="001156D8"/>
    <w:rPr>
      <w:sz w:val="28"/>
    </w:rPr>
  </w:style>
  <w:style w:type="paragraph" w:styleId="af">
    <w:name w:val="List Paragraph"/>
    <w:basedOn w:val="a0"/>
    <w:uiPriority w:val="34"/>
    <w:qFormat/>
    <w:rsid w:val="00825452"/>
    <w:pPr>
      <w:ind w:left="709"/>
      <w:contextualSpacing/>
    </w:pPr>
  </w:style>
  <w:style w:type="character" w:styleId="af0">
    <w:name w:val="Hyperlink"/>
    <w:basedOn w:val="a2"/>
    <w:uiPriority w:val="99"/>
    <w:unhideWhenUsed/>
    <w:rsid w:val="002C4A22"/>
    <w:rPr>
      <w:color w:val="0000FF"/>
      <w:u w:val="single"/>
    </w:rPr>
  </w:style>
  <w:style w:type="character" w:customStyle="1" w:styleId="10">
    <w:name w:val="Заголовок 1 Знак"/>
    <w:aliases w:val="Разделы с подразделами Знак,1 Заголовок Знак"/>
    <w:basedOn w:val="a2"/>
    <w:link w:val="1"/>
    <w:uiPriority w:val="9"/>
    <w:rsid w:val="002E3FF2"/>
    <w:rPr>
      <w:rFonts w:eastAsiaTheme="majorEastAsia" w:cstheme="majorBidi"/>
      <w:b/>
      <w:sz w:val="32"/>
      <w:szCs w:val="32"/>
      <w:lang w:val="en-US"/>
    </w:rPr>
  </w:style>
  <w:style w:type="paragraph" w:styleId="af1">
    <w:name w:val="TOC Heading"/>
    <w:basedOn w:val="1"/>
    <w:next w:val="a0"/>
    <w:uiPriority w:val="39"/>
    <w:unhideWhenUsed/>
    <w:qFormat/>
    <w:rsid w:val="002C4A22"/>
    <w:pPr>
      <w:outlineLvl w:val="9"/>
    </w:pPr>
    <w:rPr>
      <w:lang w:eastAsia="ru-RU"/>
    </w:rPr>
  </w:style>
  <w:style w:type="paragraph" w:styleId="11">
    <w:name w:val="toc 1"/>
    <w:basedOn w:val="a0"/>
    <w:next w:val="a0"/>
    <w:autoRedefine/>
    <w:uiPriority w:val="39"/>
    <w:unhideWhenUsed/>
    <w:rsid w:val="00B96250"/>
    <w:pPr>
      <w:spacing w:before="120" w:after="120"/>
    </w:pPr>
    <w:rPr>
      <w:rFonts w:cstheme="minorHAnsi"/>
      <w:bCs/>
      <w:szCs w:val="20"/>
    </w:rPr>
  </w:style>
  <w:style w:type="paragraph" w:styleId="21">
    <w:name w:val="toc 2"/>
    <w:basedOn w:val="a0"/>
    <w:next w:val="a0"/>
    <w:autoRedefine/>
    <w:uiPriority w:val="39"/>
    <w:unhideWhenUsed/>
    <w:rsid w:val="00B96250"/>
    <w:pPr>
      <w:ind w:left="280"/>
    </w:pPr>
    <w:rPr>
      <w:rFonts w:cstheme="minorHAnsi"/>
      <w:szCs w:val="20"/>
    </w:rPr>
  </w:style>
  <w:style w:type="paragraph" w:styleId="31">
    <w:name w:val="toc 3"/>
    <w:basedOn w:val="a0"/>
    <w:next w:val="a0"/>
    <w:autoRedefine/>
    <w:uiPriority w:val="39"/>
    <w:unhideWhenUsed/>
    <w:rsid w:val="00B96250"/>
    <w:pPr>
      <w:ind w:left="560"/>
    </w:pPr>
    <w:rPr>
      <w:rFonts w:cstheme="minorHAnsi"/>
      <w:iCs/>
      <w:szCs w:val="20"/>
    </w:rPr>
  </w:style>
  <w:style w:type="table" w:styleId="af2">
    <w:name w:val="Table Grid"/>
    <w:basedOn w:val="a3"/>
    <w:uiPriority w:val="39"/>
    <w:qFormat/>
    <w:rsid w:val="00B56109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3">
    <w:name w:val="Balloon Text"/>
    <w:basedOn w:val="a0"/>
    <w:link w:val="af4"/>
    <w:uiPriority w:val="99"/>
    <w:semiHidden/>
    <w:unhideWhenUsed/>
    <w:rsid w:val="00F42965"/>
    <w:rPr>
      <w:rFonts w:ascii="Segoe UI" w:hAnsi="Segoe UI" w:cs="Segoe UI"/>
      <w:sz w:val="18"/>
      <w:szCs w:val="18"/>
    </w:rPr>
  </w:style>
  <w:style w:type="character" w:customStyle="1" w:styleId="af4">
    <w:name w:val="Текст выноски Знак"/>
    <w:basedOn w:val="a2"/>
    <w:link w:val="af3"/>
    <w:uiPriority w:val="99"/>
    <w:semiHidden/>
    <w:rsid w:val="00F42965"/>
    <w:rPr>
      <w:rFonts w:ascii="Segoe UI" w:hAnsi="Segoe UI" w:cs="Segoe UI"/>
      <w:sz w:val="18"/>
      <w:szCs w:val="18"/>
    </w:rPr>
  </w:style>
  <w:style w:type="paragraph" w:styleId="a1">
    <w:name w:val="Body Text"/>
    <w:basedOn w:val="a0"/>
    <w:link w:val="af5"/>
    <w:uiPriority w:val="99"/>
    <w:unhideWhenUsed/>
    <w:rsid w:val="00CF12D6"/>
    <w:pPr>
      <w:spacing w:before="320"/>
      <w:ind w:firstLine="708"/>
      <w:contextualSpacing/>
    </w:pPr>
    <w:rPr>
      <w:rFonts w:eastAsia="Times New Roman"/>
      <w:szCs w:val="20"/>
      <w:lang w:eastAsia="ru-RU"/>
    </w:rPr>
  </w:style>
  <w:style w:type="character" w:customStyle="1" w:styleId="af5">
    <w:name w:val="Основной текст Знак"/>
    <w:basedOn w:val="a2"/>
    <w:link w:val="a1"/>
    <w:uiPriority w:val="99"/>
    <w:rsid w:val="00CF12D6"/>
    <w:rPr>
      <w:rFonts w:eastAsia="Times New Roman"/>
      <w:sz w:val="28"/>
      <w:szCs w:val="20"/>
      <w:lang w:eastAsia="ru-RU"/>
    </w:rPr>
  </w:style>
  <w:style w:type="paragraph" w:customStyle="1" w:styleId="western">
    <w:name w:val="western"/>
    <w:basedOn w:val="a0"/>
    <w:rsid w:val="00BE347A"/>
    <w:pPr>
      <w:spacing w:before="100" w:beforeAutospacing="1" w:after="100" w:afterAutospacing="1"/>
    </w:pPr>
    <w:rPr>
      <w:rFonts w:eastAsia="Times New Roman"/>
      <w:sz w:val="24"/>
      <w:szCs w:val="24"/>
      <w:lang w:eastAsia="ru-RU"/>
    </w:rPr>
  </w:style>
  <w:style w:type="paragraph" w:styleId="af6">
    <w:name w:val="No Spacing"/>
    <w:autoRedefine/>
    <w:uiPriority w:val="1"/>
    <w:qFormat/>
    <w:rsid w:val="0084263D"/>
    <w:pPr>
      <w:spacing w:after="0"/>
      <w:ind w:firstLine="0"/>
      <w:jc w:val="center"/>
    </w:pPr>
    <w:rPr>
      <w:rFonts w:cstheme="minorBidi"/>
      <w:b/>
      <w:sz w:val="24"/>
    </w:rPr>
  </w:style>
  <w:style w:type="character" w:styleId="af7">
    <w:name w:val="Strong"/>
    <w:basedOn w:val="a2"/>
    <w:uiPriority w:val="22"/>
    <w:qFormat/>
    <w:rsid w:val="00ED7B18"/>
    <w:rPr>
      <w:b/>
      <w:bCs/>
    </w:rPr>
  </w:style>
  <w:style w:type="paragraph" w:customStyle="1" w:styleId="af8">
    <w:name w:val="Структурный элемент"/>
    <w:basedOn w:val="a0"/>
    <w:next w:val="a1"/>
    <w:autoRedefine/>
    <w:qFormat/>
    <w:rsid w:val="00DF354F"/>
    <w:pPr>
      <w:pageBreakBefore/>
      <w:spacing w:after="280" w:line="480" w:lineRule="auto"/>
      <w:contextualSpacing/>
      <w:jc w:val="center"/>
    </w:pPr>
    <w:rPr>
      <w:b/>
      <w:caps/>
      <w:szCs w:val="28"/>
    </w:rPr>
  </w:style>
  <w:style w:type="paragraph" w:customStyle="1" w:styleId="af9">
    <w:name w:val="Разделы без подразделов"/>
    <w:basedOn w:val="1"/>
    <w:autoRedefine/>
    <w:qFormat/>
    <w:rsid w:val="003E3F16"/>
    <w:pPr>
      <w:spacing w:after="120"/>
      <w:ind w:firstLine="0"/>
      <w:jc w:val="center"/>
    </w:pPr>
  </w:style>
  <w:style w:type="character" w:customStyle="1" w:styleId="20">
    <w:name w:val="Заголовок 2 Знак"/>
    <w:aliases w:val="Подразделы 2 уровня Знак,1.1 Заголовок Знак"/>
    <w:basedOn w:val="a2"/>
    <w:link w:val="2"/>
    <w:uiPriority w:val="9"/>
    <w:rsid w:val="002E3FF2"/>
    <w:rPr>
      <w:rFonts w:eastAsiaTheme="majorEastAsia" w:cstheme="majorBidi"/>
      <w:b/>
      <w:bCs/>
      <w:sz w:val="28"/>
      <w:szCs w:val="26"/>
    </w:rPr>
  </w:style>
  <w:style w:type="character" w:customStyle="1" w:styleId="30">
    <w:name w:val="Заголовок 3 Знак"/>
    <w:aliases w:val="Подзаголовок третьего уровня Знак,1.1.1 Заголовок Знак"/>
    <w:basedOn w:val="a2"/>
    <w:link w:val="3"/>
    <w:uiPriority w:val="9"/>
    <w:rsid w:val="002E3FF2"/>
    <w:rPr>
      <w:rFonts w:eastAsiaTheme="majorEastAsia" w:cstheme="majorBidi"/>
      <w:b/>
      <w:sz w:val="28"/>
      <w:szCs w:val="26"/>
    </w:rPr>
  </w:style>
  <w:style w:type="character" w:customStyle="1" w:styleId="40">
    <w:name w:val="Заголовок 4 Знак"/>
    <w:aliases w:val="1.1.1.1 Заголовок Знак"/>
    <w:basedOn w:val="a2"/>
    <w:link w:val="4"/>
    <w:uiPriority w:val="9"/>
    <w:rsid w:val="002E64E8"/>
    <w:rPr>
      <w:rFonts w:asciiTheme="majorHAnsi" w:eastAsiaTheme="majorEastAsia" w:hAnsiTheme="majorHAnsi" w:cstheme="majorBidi"/>
      <w:b/>
      <w:bCs/>
      <w:i/>
      <w:iCs/>
      <w:color w:val="5B9BD5" w:themeColor="accent1"/>
      <w:sz w:val="28"/>
    </w:rPr>
  </w:style>
  <w:style w:type="character" w:customStyle="1" w:styleId="50">
    <w:name w:val="Заголовок 5 Знак"/>
    <w:basedOn w:val="a2"/>
    <w:link w:val="5"/>
    <w:uiPriority w:val="9"/>
    <w:semiHidden/>
    <w:rsid w:val="002E64E8"/>
    <w:rPr>
      <w:rFonts w:asciiTheme="majorHAnsi" w:eastAsiaTheme="majorEastAsia" w:hAnsiTheme="majorHAnsi" w:cstheme="majorBidi"/>
      <w:color w:val="1F4D78" w:themeColor="accent1" w:themeShade="7F"/>
      <w:sz w:val="28"/>
    </w:rPr>
  </w:style>
  <w:style w:type="character" w:customStyle="1" w:styleId="60">
    <w:name w:val="Заголовок 6 Знак"/>
    <w:basedOn w:val="a2"/>
    <w:link w:val="6"/>
    <w:uiPriority w:val="9"/>
    <w:semiHidden/>
    <w:rsid w:val="002E64E8"/>
    <w:rPr>
      <w:rFonts w:asciiTheme="majorHAnsi" w:eastAsiaTheme="majorEastAsia" w:hAnsiTheme="majorHAnsi" w:cstheme="majorBidi"/>
      <w:i/>
      <w:iCs/>
      <w:color w:val="1F4D78" w:themeColor="accent1" w:themeShade="7F"/>
      <w:sz w:val="28"/>
    </w:rPr>
  </w:style>
  <w:style w:type="character" w:customStyle="1" w:styleId="70">
    <w:name w:val="Заголовок 7 Знак"/>
    <w:basedOn w:val="a2"/>
    <w:link w:val="7"/>
    <w:uiPriority w:val="9"/>
    <w:semiHidden/>
    <w:rsid w:val="002E64E8"/>
    <w:rPr>
      <w:rFonts w:asciiTheme="majorHAnsi" w:eastAsiaTheme="majorEastAsia" w:hAnsiTheme="majorHAnsi" w:cstheme="majorBidi"/>
      <w:i/>
      <w:iCs/>
      <w:color w:val="404040" w:themeColor="text1" w:themeTint="BF"/>
      <w:sz w:val="28"/>
    </w:rPr>
  </w:style>
  <w:style w:type="character" w:customStyle="1" w:styleId="80">
    <w:name w:val="Заголовок 8 Знак"/>
    <w:basedOn w:val="a2"/>
    <w:link w:val="8"/>
    <w:uiPriority w:val="9"/>
    <w:semiHidden/>
    <w:rsid w:val="002E64E8"/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2E64E8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customStyle="1" w:styleId="afa">
    <w:name w:val="Содержание"/>
    <w:basedOn w:val="a0"/>
    <w:link w:val="afb"/>
    <w:qFormat/>
    <w:rsid w:val="000A2D71"/>
    <w:pPr>
      <w:spacing w:after="280" w:line="480" w:lineRule="auto"/>
      <w:jc w:val="center"/>
    </w:pPr>
    <w:rPr>
      <w:b/>
    </w:rPr>
  </w:style>
  <w:style w:type="paragraph" w:customStyle="1" w:styleId="MTDisplayEquation">
    <w:name w:val="MTDisplayEquation"/>
    <w:basedOn w:val="a1"/>
    <w:next w:val="a0"/>
    <w:link w:val="MTDisplayEquation0"/>
    <w:rsid w:val="00CF12D6"/>
    <w:pPr>
      <w:tabs>
        <w:tab w:val="center" w:pos="4920"/>
        <w:tab w:val="right" w:pos="9840"/>
      </w:tabs>
      <w:ind w:firstLine="0"/>
    </w:pPr>
  </w:style>
  <w:style w:type="character" w:customStyle="1" w:styleId="MTDisplayEquation0">
    <w:name w:val="MTDisplayEquation Знак"/>
    <w:basedOn w:val="af5"/>
    <w:link w:val="MTDisplayEquation"/>
    <w:rsid w:val="00CF12D6"/>
    <w:rPr>
      <w:rFonts w:eastAsia="Times New Roman"/>
      <w:sz w:val="28"/>
      <w:szCs w:val="20"/>
      <w:lang w:eastAsia="ru-RU"/>
    </w:rPr>
  </w:style>
  <w:style w:type="character" w:customStyle="1" w:styleId="MTEquationSection">
    <w:name w:val="MTEquationSection"/>
    <w:basedOn w:val="a2"/>
    <w:rsid w:val="004E0B68"/>
    <w:rPr>
      <w:b/>
      <w:vanish/>
      <w:color w:val="FF0000"/>
    </w:rPr>
  </w:style>
  <w:style w:type="paragraph" w:styleId="afc">
    <w:name w:val="caption"/>
    <w:basedOn w:val="a0"/>
    <w:next w:val="a0"/>
    <w:uiPriority w:val="35"/>
    <w:unhideWhenUsed/>
    <w:qFormat/>
    <w:rsid w:val="00C52292"/>
    <w:rPr>
      <w:bCs/>
      <w:szCs w:val="18"/>
    </w:rPr>
  </w:style>
  <w:style w:type="paragraph" w:customStyle="1" w:styleId="afd">
    <w:name w:val="Разделы без цифр"/>
    <w:basedOn w:val="1"/>
    <w:link w:val="afe"/>
    <w:qFormat/>
    <w:rsid w:val="00605CD1"/>
    <w:pPr>
      <w:ind w:left="709"/>
    </w:pPr>
  </w:style>
  <w:style w:type="character" w:customStyle="1" w:styleId="afe">
    <w:name w:val="Разделы без цифр Знак"/>
    <w:basedOn w:val="10"/>
    <w:link w:val="afd"/>
    <w:rsid w:val="00605CD1"/>
    <w:rPr>
      <w:rFonts w:eastAsiaTheme="majorEastAsia" w:cstheme="majorBidi"/>
      <w:b/>
      <w:sz w:val="32"/>
      <w:szCs w:val="32"/>
      <w:lang w:val="en-US"/>
    </w:rPr>
  </w:style>
  <w:style w:type="table" w:customStyle="1" w:styleId="12">
    <w:name w:val="Сетка таблицы1"/>
    <w:basedOn w:val="a3"/>
    <w:next w:val="af2"/>
    <w:uiPriority w:val="39"/>
    <w:qFormat/>
    <w:rsid w:val="00BF7EE4"/>
    <w:pPr>
      <w:spacing w:after="0"/>
      <w:ind w:firstLine="0"/>
    </w:pPr>
    <w:rPr>
      <w:rFonts w:ascii="Calibri" w:hAnsi="Calibri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2">
    <w:name w:val="Сетка таблицы2"/>
    <w:basedOn w:val="a3"/>
    <w:next w:val="af2"/>
    <w:uiPriority w:val="39"/>
    <w:qFormat/>
    <w:rsid w:val="001E533E"/>
    <w:pPr>
      <w:spacing w:after="0"/>
      <w:ind w:firstLine="0"/>
    </w:pPr>
    <w:rPr>
      <w:rFonts w:ascii="Calibri" w:hAnsi="Calibri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2">
    <w:name w:val="Сетка таблицы3"/>
    <w:basedOn w:val="a3"/>
    <w:next w:val="af2"/>
    <w:uiPriority w:val="39"/>
    <w:qFormat/>
    <w:rsid w:val="00C257F0"/>
    <w:pPr>
      <w:spacing w:after="0"/>
      <w:ind w:firstLine="0"/>
    </w:pPr>
    <w:rPr>
      <w:rFonts w:ascii="Calibri" w:hAnsi="Calibri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44">
    <w:name w:val="Сетка таблицы4"/>
    <w:basedOn w:val="a3"/>
    <w:next w:val="af2"/>
    <w:uiPriority w:val="39"/>
    <w:qFormat/>
    <w:rsid w:val="00FC2495"/>
    <w:pPr>
      <w:spacing w:after="0"/>
      <w:ind w:firstLine="0"/>
    </w:pPr>
    <w:rPr>
      <w:rFonts w:ascii="Calibri" w:hAnsi="Calibri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33">
    <w:name w:val="3 Таблицы название"/>
    <w:basedOn w:val="a0"/>
    <w:link w:val="34"/>
    <w:qFormat/>
    <w:rsid w:val="00A6107C"/>
    <w:pPr>
      <w:spacing w:before="120" w:line="240" w:lineRule="auto"/>
      <w:jc w:val="left"/>
    </w:pPr>
    <w:rPr>
      <w:rFonts w:cstheme="minorBidi"/>
      <w:szCs w:val="28"/>
    </w:rPr>
  </w:style>
  <w:style w:type="character" w:customStyle="1" w:styleId="34">
    <w:name w:val="3 Таблицы название Знак"/>
    <w:basedOn w:val="a2"/>
    <w:link w:val="33"/>
    <w:rsid w:val="00A6107C"/>
    <w:rPr>
      <w:rFonts w:cstheme="minorBidi"/>
      <w:sz w:val="28"/>
      <w:szCs w:val="28"/>
    </w:rPr>
  </w:style>
  <w:style w:type="paragraph" w:customStyle="1" w:styleId="42">
    <w:name w:val="4.2 Буквенный список"/>
    <w:basedOn w:val="41"/>
    <w:qFormat/>
    <w:rsid w:val="00E6397B"/>
    <w:pPr>
      <w:numPr>
        <w:numId w:val="11"/>
      </w:numPr>
      <w:ind w:left="720" w:hanging="360"/>
    </w:pPr>
  </w:style>
  <w:style w:type="paragraph" w:customStyle="1" w:styleId="210">
    <w:name w:val="2.1 Рисункок и картинка Название"/>
    <w:basedOn w:val="a0"/>
    <w:link w:val="211"/>
    <w:qFormat/>
    <w:rsid w:val="00E6397B"/>
    <w:pPr>
      <w:spacing w:after="120" w:line="240" w:lineRule="auto"/>
      <w:jc w:val="center"/>
    </w:pPr>
    <w:rPr>
      <w:rFonts w:cstheme="minorBidi"/>
      <w:szCs w:val="28"/>
    </w:rPr>
  </w:style>
  <w:style w:type="character" w:customStyle="1" w:styleId="211">
    <w:name w:val="2.1 Рисункок и картинка Название Знак"/>
    <w:basedOn w:val="a2"/>
    <w:link w:val="210"/>
    <w:rsid w:val="00E6397B"/>
    <w:rPr>
      <w:rFonts w:cstheme="minorBidi"/>
      <w:sz w:val="28"/>
      <w:szCs w:val="28"/>
    </w:rPr>
  </w:style>
  <w:style w:type="paragraph" w:styleId="aff">
    <w:name w:val="endnote text"/>
    <w:basedOn w:val="a0"/>
    <w:link w:val="aff0"/>
    <w:uiPriority w:val="99"/>
    <w:semiHidden/>
    <w:unhideWhenUsed/>
    <w:rsid w:val="00E6397B"/>
    <w:pPr>
      <w:spacing w:line="240" w:lineRule="auto"/>
      <w:ind w:firstLine="709"/>
    </w:pPr>
    <w:rPr>
      <w:rFonts w:cstheme="minorBidi"/>
      <w:sz w:val="20"/>
      <w:szCs w:val="20"/>
    </w:rPr>
  </w:style>
  <w:style w:type="character" w:customStyle="1" w:styleId="aff0">
    <w:name w:val="Текст концевой сноски Знак"/>
    <w:basedOn w:val="a2"/>
    <w:link w:val="aff"/>
    <w:uiPriority w:val="99"/>
    <w:semiHidden/>
    <w:rsid w:val="00E6397B"/>
    <w:rPr>
      <w:rFonts w:cstheme="minorBidi"/>
      <w:sz w:val="20"/>
      <w:szCs w:val="20"/>
    </w:rPr>
  </w:style>
  <w:style w:type="character" w:styleId="aff1">
    <w:name w:val="endnote reference"/>
    <w:basedOn w:val="a2"/>
    <w:uiPriority w:val="99"/>
    <w:semiHidden/>
    <w:unhideWhenUsed/>
    <w:rsid w:val="00E6397B"/>
    <w:rPr>
      <w:vertAlign w:val="superscript"/>
    </w:rPr>
  </w:style>
  <w:style w:type="paragraph" w:customStyle="1" w:styleId="43">
    <w:name w:val="4.3 ненумерованный список"/>
    <w:basedOn w:val="a0"/>
    <w:link w:val="430"/>
    <w:qFormat/>
    <w:rsid w:val="00E6397B"/>
    <w:pPr>
      <w:numPr>
        <w:numId w:val="9"/>
      </w:numPr>
    </w:pPr>
    <w:rPr>
      <w:rFonts w:cstheme="minorBidi"/>
      <w:szCs w:val="28"/>
    </w:rPr>
  </w:style>
  <w:style w:type="character" w:customStyle="1" w:styleId="430">
    <w:name w:val="4.3 ненумерованный список Знак"/>
    <w:basedOn w:val="a2"/>
    <w:link w:val="43"/>
    <w:rsid w:val="00E6397B"/>
    <w:rPr>
      <w:rFonts w:cstheme="minorBidi"/>
      <w:sz w:val="28"/>
      <w:szCs w:val="28"/>
    </w:rPr>
  </w:style>
  <w:style w:type="paragraph" w:customStyle="1" w:styleId="aff2">
    <w:name w:val="Строки таблицы"/>
    <w:basedOn w:val="a0"/>
    <w:link w:val="aff3"/>
    <w:qFormat/>
    <w:rsid w:val="00E6397B"/>
    <w:pPr>
      <w:jc w:val="left"/>
    </w:pPr>
    <w:rPr>
      <w:rFonts w:cstheme="minorBidi"/>
      <w:noProof/>
      <w:color w:val="000000"/>
      <w:szCs w:val="28"/>
      <w:lang w:eastAsia="ru-RU"/>
    </w:rPr>
  </w:style>
  <w:style w:type="character" w:customStyle="1" w:styleId="aff3">
    <w:name w:val="Строки таблицы Знак"/>
    <w:basedOn w:val="a2"/>
    <w:link w:val="aff2"/>
    <w:rsid w:val="00E6397B"/>
    <w:rPr>
      <w:rFonts w:cstheme="minorBidi"/>
      <w:noProof/>
      <w:color w:val="000000"/>
      <w:sz w:val="28"/>
      <w:szCs w:val="28"/>
      <w:lang w:eastAsia="ru-RU"/>
    </w:rPr>
  </w:style>
  <w:style w:type="character" w:styleId="aff4">
    <w:name w:val="annotation reference"/>
    <w:basedOn w:val="a2"/>
    <w:uiPriority w:val="99"/>
    <w:semiHidden/>
    <w:unhideWhenUsed/>
    <w:rsid w:val="00E6397B"/>
    <w:rPr>
      <w:sz w:val="16"/>
      <w:szCs w:val="16"/>
    </w:rPr>
  </w:style>
  <w:style w:type="paragraph" w:styleId="aff5">
    <w:name w:val="annotation text"/>
    <w:basedOn w:val="a0"/>
    <w:link w:val="aff6"/>
    <w:uiPriority w:val="99"/>
    <w:semiHidden/>
    <w:unhideWhenUsed/>
    <w:rsid w:val="00E6397B"/>
    <w:pPr>
      <w:spacing w:line="240" w:lineRule="auto"/>
    </w:pPr>
    <w:rPr>
      <w:sz w:val="20"/>
      <w:szCs w:val="20"/>
    </w:rPr>
  </w:style>
  <w:style w:type="character" w:customStyle="1" w:styleId="aff6">
    <w:name w:val="Текст примечания Знак"/>
    <w:basedOn w:val="a2"/>
    <w:link w:val="aff5"/>
    <w:uiPriority w:val="99"/>
    <w:semiHidden/>
    <w:rsid w:val="00E6397B"/>
    <w:rPr>
      <w:sz w:val="20"/>
      <w:szCs w:val="20"/>
    </w:rPr>
  </w:style>
  <w:style w:type="paragraph" w:styleId="aff7">
    <w:name w:val="annotation subject"/>
    <w:basedOn w:val="a0"/>
    <w:link w:val="aff8"/>
    <w:uiPriority w:val="99"/>
    <w:semiHidden/>
    <w:unhideWhenUsed/>
    <w:rsid w:val="00E6397B"/>
    <w:pPr>
      <w:spacing w:line="240" w:lineRule="auto"/>
      <w:ind w:firstLine="709"/>
    </w:pPr>
    <w:rPr>
      <w:rFonts w:cstheme="minorBidi"/>
      <w:b/>
      <w:bCs/>
      <w:sz w:val="20"/>
      <w:szCs w:val="20"/>
    </w:rPr>
  </w:style>
  <w:style w:type="character" w:customStyle="1" w:styleId="aff8">
    <w:name w:val="Тема примечания Знак"/>
    <w:basedOn w:val="aff6"/>
    <w:link w:val="aff7"/>
    <w:uiPriority w:val="99"/>
    <w:semiHidden/>
    <w:rsid w:val="00E6397B"/>
    <w:rPr>
      <w:rFonts w:cstheme="minorBidi"/>
      <w:b/>
      <w:bCs/>
      <w:sz w:val="20"/>
      <w:szCs w:val="20"/>
    </w:rPr>
  </w:style>
  <w:style w:type="paragraph" w:customStyle="1" w:styleId="41">
    <w:name w:val="4.1 Пронумерованный список"/>
    <w:basedOn w:val="43"/>
    <w:link w:val="410"/>
    <w:qFormat/>
    <w:rsid w:val="00E6397B"/>
    <w:pPr>
      <w:numPr>
        <w:numId w:val="10"/>
      </w:numPr>
    </w:pPr>
  </w:style>
  <w:style w:type="character" w:customStyle="1" w:styleId="410">
    <w:name w:val="4.1 Пронумерованный список Знак"/>
    <w:basedOn w:val="430"/>
    <w:link w:val="41"/>
    <w:rsid w:val="00E6397B"/>
    <w:rPr>
      <w:rFonts w:cstheme="minorBidi"/>
      <w:sz w:val="28"/>
      <w:szCs w:val="28"/>
    </w:rPr>
  </w:style>
  <w:style w:type="paragraph" w:customStyle="1" w:styleId="310">
    <w:name w:val="3.1 Наполнение таблицы и заголовки столбцов"/>
    <w:basedOn w:val="a0"/>
    <w:qFormat/>
    <w:rsid w:val="00E6397B"/>
    <w:pPr>
      <w:jc w:val="center"/>
    </w:pPr>
    <w:rPr>
      <w:rFonts w:eastAsia="Calibri"/>
      <w:szCs w:val="24"/>
    </w:rPr>
  </w:style>
  <w:style w:type="paragraph" w:customStyle="1" w:styleId="51">
    <w:name w:val="5.1 Формулы"/>
    <w:basedOn w:val="310"/>
    <w:qFormat/>
    <w:rsid w:val="00E6397B"/>
  </w:style>
  <w:style w:type="character" w:customStyle="1" w:styleId="23">
    <w:name w:val="Основной текст с отступом 2 Знак"/>
    <w:basedOn w:val="a2"/>
    <w:link w:val="24"/>
    <w:uiPriority w:val="99"/>
    <w:semiHidden/>
    <w:rsid w:val="00E6397B"/>
    <w:rPr>
      <w:sz w:val="28"/>
      <w:szCs w:val="28"/>
    </w:rPr>
  </w:style>
  <w:style w:type="paragraph" w:styleId="24">
    <w:name w:val="Body Text Indent 2"/>
    <w:basedOn w:val="a0"/>
    <w:link w:val="23"/>
    <w:uiPriority w:val="99"/>
    <w:semiHidden/>
    <w:unhideWhenUsed/>
    <w:rsid w:val="00E6397B"/>
    <w:pPr>
      <w:spacing w:after="120" w:line="480" w:lineRule="auto"/>
      <w:ind w:left="283" w:firstLine="709"/>
    </w:pPr>
    <w:rPr>
      <w:szCs w:val="28"/>
    </w:rPr>
  </w:style>
  <w:style w:type="character" w:customStyle="1" w:styleId="212">
    <w:name w:val="Основной текст с отступом 2 Знак1"/>
    <w:basedOn w:val="a2"/>
    <w:uiPriority w:val="99"/>
    <w:semiHidden/>
    <w:rsid w:val="00E6397B"/>
    <w:rPr>
      <w:sz w:val="28"/>
    </w:rPr>
  </w:style>
  <w:style w:type="paragraph" w:styleId="HTML">
    <w:name w:val="HTML Preformatted"/>
    <w:basedOn w:val="a0"/>
    <w:link w:val="HTML0"/>
    <w:uiPriority w:val="99"/>
    <w:semiHidden/>
    <w:unhideWhenUsed/>
    <w:rsid w:val="00E6397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240" w:lineRule="auto"/>
      <w:jc w:val="left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2"/>
    <w:link w:val="HTML"/>
    <w:uiPriority w:val="99"/>
    <w:semiHidden/>
    <w:rsid w:val="00E6397B"/>
    <w:rPr>
      <w:rFonts w:ascii="Courier New" w:eastAsia="Times New Roman" w:hAnsi="Courier New" w:cs="Courier New"/>
      <w:sz w:val="20"/>
      <w:szCs w:val="20"/>
      <w:lang w:eastAsia="ru-RU"/>
    </w:rPr>
  </w:style>
  <w:style w:type="paragraph" w:styleId="aff9">
    <w:name w:val="Revision"/>
    <w:hidden/>
    <w:uiPriority w:val="99"/>
    <w:semiHidden/>
    <w:rsid w:val="00E6397B"/>
    <w:pPr>
      <w:spacing w:after="0"/>
      <w:ind w:firstLine="0"/>
    </w:pPr>
    <w:rPr>
      <w:rFonts w:cstheme="minorBidi"/>
      <w:sz w:val="28"/>
      <w:szCs w:val="28"/>
    </w:rPr>
  </w:style>
  <w:style w:type="paragraph" w:customStyle="1" w:styleId="13">
    <w:name w:val="Обычный1"/>
    <w:uiPriority w:val="99"/>
    <w:rsid w:val="00E6397B"/>
    <w:pPr>
      <w:widowControl w:val="0"/>
      <w:spacing w:after="0"/>
      <w:ind w:firstLine="0"/>
    </w:pPr>
    <w:rPr>
      <w:rFonts w:eastAsia="Times New Roman"/>
      <w:sz w:val="20"/>
      <w:szCs w:val="20"/>
      <w:lang w:eastAsia="ru-RU"/>
    </w:rPr>
  </w:style>
  <w:style w:type="paragraph" w:customStyle="1" w:styleId="a">
    <w:name w:val="Список исп. источников"/>
    <w:basedOn w:val="a0"/>
    <w:link w:val="affa"/>
    <w:qFormat/>
    <w:rsid w:val="00E6397B"/>
    <w:pPr>
      <w:numPr>
        <w:numId w:val="12"/>
      </w:numPr>
    </w:pPr>
    <w:rPr>
      <w:rFonts w:cstheme="minorBidi"/>
      <w:szCs w:val="28"/>
    </w:rPr>
  </w:style>
  <w:style w:type="paragraph" w:customStyle="1" w:styleId="affb">
    <w:name w:val="Название отчета"/>
    <w:basedOn w:val="a0"/>
    <w:link w:val="affc"/>
    <w:qFormat/>
    <w:rsid w:val="00E6397B"/>
    <w:pPr>
      <w:spacing w:line="240" w:lineRule="auto"/>
      <w:jc w:val="center"/>
    </w:pPr>
    <w:rPr>
      <w:rFonts w:cstheme="minorBidi"/>
      <w:caps/>
      <w:szCs w:val="28"/>
    </w:rPr>
  </w:style>
  <w:style w:type="character" w:customStyle="1" w:styleId="affa">
    <w:name w:val="Список исп. источников Знак"/>
    <w:basedOn w:val="a2"/>
    <w:link w:val="a"/>
    <w:rsid w:val="00E6397B"/>
    <w:rPr>
      <w:rFonts w:cstheme="minorBidi"/>
      <w:sz w:val="28"/>
      <w:szCs w:val="28"/>
    </w:rPr>
  </w:style>
  <w:style w:type="paragraph" w:customStyle="1" w:styleId="220">
    <w:name w:val="2.2 Подрисуночный текст"/>
    <w:basedOn w:val="a0"/>
    <w:link w:val="221"/>
    <w:qFormat/>
    <w:rsid w:val="00E6397B"/>
    <w:pPr>
      <w:spacing w:line="240" w:lineRule="auto"/>
      <w:jc w:val="center"/>
    </w:pPr>
    <w:rPr>
      <w:rFonts w:cstheme="minorBidi"/>
      <w:sz w:val="24"/>
      <w:szCs w:val="28"/>
    </w:rPr>
  </w:style>
  <w:style w:type="character" w:customStyle="1" w:styleId="affc">
    <w:name w:val="Название отчета Знак"/>
    <w:basedOn w:val="a2"/>
    <w:link w:val="affb"/>
    <w:rsid w:val="00E6397B"/>
    <w:rPr>
      <w:rFonts w:cstheme="minorBidi"/>
      <w:caps/>
      <w:sz w:val="28"/>
      <w:szCs w:val="28"/>
    </w:rPr>
  </w:style>
  <w:style w:type="character" w:customStyle="1" w:styleId="221">
    <w:name w:val="2.2 Подрисуночный текст Знак"/>
    <w:basedOn w:val="a2"/>
    <w:link w:val="220"/>
    <w:rsid w:val="00E6397B"/>
    <w:rPr>
      <w:rFonts w:cstheme="minorBidi"/>
      <w:sz w:val="24"/>
      <w:szCs w:val="28"/>
    </w:rPr>
  </w:style>
  <w:style w:type="paragraph" w:customStyle="1" w:styleId="61">
    <w:name w:val="6 Заголовок без номера"/>
    <w:basedOn w:val="1"/>
    <w:link w:val="62"/>
    <w:qFormat/>
    <w:rsid w:val="00E6397B"/>
    <w:pPr>
      <w:pageBreakBefore w:val="0"/>
      <w:contextualSpacing w:val="0"/>
    </w:pPr>
  </w:style>
  <w:style w:type="character" w:customStyle="1" w:styleId="62">
    <w:name w:val="6 Заголовок без номера Знак"/>
    <w:basedOn w:val="10"/>
    <w:link w:val="61"/>
    <w:rsid w:val="00E6397B"/>
    <w:rPr>
      <w:rFonts w:eastAsiaTheme="majorEastAsia" w:cstheme="majorBidi"/>
      <w:b/>
      <w:sz w:val="28"/>
      <w:szCs w:val="32"/>
      <w:lang w:val="en-US"/>
    </w:rPr>
  </w:style>
  <w:style w:type="paragraph" w:customStyle="1" w:styleId="52">
    <w:name w:val="5.2 Расшифровка символов формулы"/>
    <w:basedOn w:val="43"/>
    <w:link w:val="520"/>
    <w:qFormat/>
    <w:rsid w:val="00E6397B"/>
    <w:pPr>
      <w:numPr>
        <w:numId w:val="0"/>
      </w:numPr>
    </w:pPr>
  </w:style>
  <w:style w:type="character" w:customStyle="1" w:styleId="520">
    <w:name w:val="5.2 Расшифровка символов формулы Знак"/>
    <w:basedOn w:val="430"/>
    <w:link w:val="52"/>
    <w:rsid w:val="00E6397B"/>
    <w:rPr>
      <w:rFonts w:cstheme="minorBidi"/>
      <w:sz w:val="28"/>
      <w:szCs w:val="28"/>
    </w:rPr>
  </w:style>
  <w:style w:type="paragraph" w:customStyle="1" w:styleId="-">
    <w:name w:val="Титул - Шапка"/>
    <w:rsid w:val="00E6397B"/>
    <w:pPr>
      <w:pBdr>
        <w:bottom w:val="thinThickSmallGap" w:sz="24" w:space="0" w:color="auto"/>
      </w:pBdr>
      <w:spacing w:after="600"/>
      <w:ind w:firstLine="0"/>
      <w:contextualSpacing/>
      <w:jc w:val="center"/>
    </w:pPr>
    <w:rPr>
      <w:rFonts w:eastAsia="Calibri"/>
      <w:b/>
      <w:sz w:val="24"/>
      <w:szCs w:val="24"/>
      <w:lang w:eastAsia="ru-RU"/>
    </w:rPr>
  </w:style>
  <w:style w:type="paragraph" w:customStyle="1" w:styleId="-0">
    <w:name w:val="Титул - Факультет"/>
    <w:rsid w:val="00E6397B"/>
    <w:pPr>
      <w:tabs>
        <w:tab w:val="left" w:leader="underscore" w:pos="9072"/>
      </w:tabs>
      <w:spacing w:before="240" w:after="120" w:line="360" w:lineRule="auto"/>
      <w:ind w:firstLine="0"/>
    </w:pPr>
    <w:rPr>
      <w:rFonts w:eastAsia="Calibri"/>
      <w:sz w:val="24"/>
      <w:szCs w:val="24"/>
      <w:lang w:eastAsia="ru-RU"/>
    </w:rPr>
  </w:style>
  <w:style w:type="paragraph" w:customStyle="1" w:styleId="-1">
    <w:name w:val="Титул - Заголовок"/>
    <w:rsid w:val="00E6397B"/>
    <w:pPr>
      <w:spacing w:after="0" w:line="259" w:lineRule="auto"/>
      <w:ind w:firstLine="0"/>
      <w:jc w:val="center"/>
    </w:pPr>
    <w:rPr>
      <w:rFonts w:eastAsia="Calibri"/>
      <w:b/>
      <w:sz w:val="44"/>
      <w:szCs w:val="20"/>
      <w:lang w:eastAsia="ru-RU"/>
    </w:rPr>
  </w:style>
  <w:style w:type="paragraph" w:customStyle="1" w:styleId="-2">
    <w:name w:val="Титул - Заголовок (продолж)"/>
    <w:rsid w:val="00E6397B"/>
    <w:pPr>
      <w:spacing w:after="0" w:line="259" w:lineRule="auto"/>
      <w:ind w:firstLine="0"/>
      <w:jc w:val="center"/>
    </w:pPr>
    <w:rPr>
      <w:rFonts w:eastAsia="Calibri"/>
      <w:b/>
      <w:i/>
      <w:sz w:val="40"/>
      <w:szCs w:val="20"/>
      <w:lang w:eastAsia="ru-RU"/>
    </w:rPr>
  </w:style>
  <w:style w:type="paragraph" w:customStyle="1" w:styleId="-3">
    <w:name w:val="Титул - Подписи"/>
    <w:rsid w:val="00E6397B"/>
    <w:pPr>
      <w:tabs>
        <w:tab w:val="left" w:pos="1134"/>
        <w:tab w:val="left" w:pos="4820"/>
        <w:tab w:val="left" w:leader="underscore" w:pos="6237"/>
        <w:tab w:val="left" w:pos="6663"/>
      </w:tabs>
      <w:spacing w:before="240" w:after="0"/>
      <w:ind w:firstLine="0"/>
    </w:pPr>
    <w:rPr>
      <w:rFonts w:eastAsia="Calibri"/>
      <w:sz w:val="24"/>
      <w:szCs w:val="24"/>
      <w:lang w:eastAsia="ru-RU"/>
    </w:rPr>
  </w:style>
  <w:style w:type="paragraph" w:customStyle="1" w:styleId="-4">
    <w:name w:val="Титул - Подпись (подстрочный текст)"/>
    <w:rsid w:val="00E6397B"/>
    <w:pPr>
      <w:tabs>
        <w:tab w:val="center" w:pos="1560"/>
        <w:tab w:val="center" w:pos="5529"/>
        <w:tab w:val="center" w:pos="8080"/>
      </w:tabs>
      <w:spacing w:after="0" w:line="259" w:lineRule="auto"/>
      <w:ind w:firstLine="0"/>
    </w:pPr>
    <w:rPr>
      <w:rFonts w:eastAsia="Calibri"/>
      <w:sz w:val="18"/>
      <w:szCs w:val="18"/>
      <w:lang w:eastAsia="ru-RU"/>
    </w:rPr>
  </w:style>
  <w:style w:type="paragraph" w:customStyle="1" w:styleId="-5">
    <w:name w:val="Титул - Год"/>
    <w:rsid w:val="00E6397B"/>
    <w:pPr>
      <w:spacing w:after="0" w:line="259" w:lineRule="auto"/>
      <w:ind w:firstLine="0"/>
      <w:jc w:val="center"/>
    </w:pPr>
    <w:rPr>
      <w:rFonts w:eastAsia="Calibri"/>
      <w:sz w:val="28"/>
      <w:szCs w:val="28"/>
      <w:lang w:eastAsia="ru-RU"/>
    </w:rPr>
  </w:style>
  <w:style w:type="paragraph" w:customStyle="1" w:styleId="-6">
    <w:name w:val="Титул - Заимствовано"/>
    <w:basedOn w:val="-3"/>
    <w:rsid w:val="00E6397B"/>
    <w:pPr>
      <w:tabs>
        <w:tab w:val="clear" w:pos="1134"/>
        <w:tab w:val="clear" w:pos="4820"/>
        <w:tab w:val="clear" w:pos="6237"/>
        <w:tab w:val="clear" w:pos="6663"/>
        <w:tab w:val="left" w:pos="2268"/>
      </w:tabs>
      <w:spacing w:before="0"/>
    </w:pPr>
  </w:style>
  <w:style w:type="paragraph" w:customStyle="1" w:styleId="affd">
    <w:name w:val="Формула"/>
    <w:basedOn w:val="a0"/>
    <w:next w:val="a0"/>
    <w:rsid w:val="00E6397B"/>
    <w:pPr>
      <w:tabs>
        <w:tab w:val="center" w:pos="4536"/>
        <w:tab w:val="right" w:pos="9639"/>
      </w:tabs>
      <w:spacing w:before="480" w:after="480"/>
    </w:pPr>
    <w:rPr>
      <w:rFonts w:eastAsia="Times New Roman"/>
      <w:szCs w:val="20"/>
      <w:lang w:eastAsia="ru-RU"/>
    </w:rPr>
  </w:style>
  <w:style w:type="paragraph" w:customStyle="1" w:styleId="affe">
    <w:name w:val="Пояснение к формуле"/>
    <w:basedOn w:val="a0"/>
    <w:rsid w:val="00E6397B"/>
    <w:rPr>
      <w:rFonts w:eastAsia="Times New Roman"/>
      <w:szCs w:val="20"/>
      <w:lang w:eastAsia="ru-RU"/>
    </w:rPr>
  </w:style>
  <w:style w:type="character" w:customStyle="1" w:styleId="afff">
    <w:name w:val="курсив"/>
    <w:basedOn w:val="a2"/>
    <w:uiPriority w:val="1"/>
    <w:rsid w:val="00E6397B"/>
    <w:rPr>
      <w:i/>
    </w:rPr>
  </w:style>
  <w:style w:type="character" w:customStyle="1" w:styleId="afff0">
    <w:name w:val="курсив надстрочные"/>
    <w:basedOn w:val="a2"/>
    <w:rsid w:val="00E6397B"/>
    <w:rPr>
      <w:i/>
      <w:iCs/>
      <w:vertAlign w:val="superscript"/>
    </w:rPr>
  </w:style>
  <w:style w:type="character" w:customStyle="1" w:styleId="afff1">
    <w:name w:val="курсив подстрочные"/>
    <w:basedOn w:val="a2"/>
    <w:rsid w:val="00E6397B"/>
    <w:rPr>
      <w:i/>
      <w:iCs/>
      <w:vertAlign w:val="subscript"/>
    </w:rPr>
  </w:style>
  <w:style w:type="paragraph" w:customStyle="1" w:styleId="Default">
    <w:name w:val="Default"/>
    <w:rsid w:val="00E6397B"/>
    <w:pPr>
      <w:autoSpaceDE w:val="0"/>
      <w:autoSpaceDN w:val="0"/>
      <w:adjustRightInd w:val="0"/>
      <w:spacing w:after="0"/>
      <w:ind w:firstLine="0"/>
    </w:pPr>
    <w:rPr>
      <w:rFonts w:ascii="Arial" w:hAnsi="Arial" w:cs="Arial"/>
      <w:color w:val="000000"/>
      <w:sz w:val="24"/>
      <w:szCs w:val="24"/>
    </w:rPr>
  </w:style>
  <w:style w:type="paragraph" w:customStyle="1" w:styleId="afff2">
    <w:name w:val="Таблица"/>
    <w:basedOn w:val="afc"/>
    <w:next w:val="a0"/>
    <w:link w:val="afff3"/>
    <w:qFormat/>
    <w:rsid w:val="00E6397B"/>
    <w:pPr>
      <w:keepLines/>
      <w:widowControl w:val="0"/>
      <w:spacing w:before="120"/>
      <w:jc w:val="left"/>
    </w:pPr>
    <w:rPr>
      <w:rFonts w:cstheme="minorBidi"/>
      <w:bCs w:val="0"/>
      <w:iCs/>
      <w:color w:val="000000" w:themeColor="text1"/>
    </w:rPr>
  </w:style>
  <w:style w:type="character" w:customStyle="1" w:styleId="afff3">
    <w:name w:val="Таблица Знак"/>
    <w:basedOn w:val="a2"/>
    <w:link w:val="afff2"/>
    <w:rsid w:val="00E6397B"/>
    <w:rPr>
      <w:rFonts w:cstheme="minorBidi"/>
      <w:iCs/>
      <w:color w:val="000000" w:themeColor="text1"/>
      <w:sz w:val="28"/>
      <w:szCs w:val="18"/>
    </w:rPr>
  </w:style>
  <w:style w:type="paragraph" w:customStyle="1" w:styleId="110">
    <w:name w:val="Обычный11"/>
    <w:rsid w:val="00E6397B"/>
    <w:pPr>
      <w:widowControl w:val="0"/>
      <w:snapToGrid w:val="0"/>
      <w:spacing w:after="0"/>
      <w:ind w:firstLine="280"/>
      <w:jc w:val="both"/>
    </w:pPr>
    <w:rPr>
      <w:rFonts w:eastAsia="Times New Roman"/>
      <w:sz w:val="24"/>
      <w:szCs w:val="20"/>
      <w:lang w:eastAsia="ru-RU"/>
    </w:rPr>
  </w:style>
  <w:style w:type="paragraph" w:customStyle="1" w:styleId="FR1">
    <w:name w:val="FR1"/>
    <w:rsid w:val="00E6397B"/>
    <w:pPr>
      <w:widowControl w:val="0"/>
      <w:snapToGrid w:val="0"/>
      <w:spacing w:after="0"/>
      <w:ind w:firstLine="0"/>
      <w:jc w:val="center"/>
    </w:pPr>
    <w:rPr>
      <w:rFonts w:ascii="Arial" w:eastAsia="Times New Roman" w:hAnsi="Arial"/>
      <w:szCs w:val="20"/>
      <w:lang w:eastAsia="ru-RU"/>
    </w:rPr>
  </w:style>
  <w:style w:type="paragraph" w:customStyle="1" w:styleId="afff4">
    <w:name w:val="Формулы"/>
    <w:basedOn w:val="a0"/>
    <w:qFormat/>
    <w:rsid w:val="00E6397B"/>
    <w:pPr>
      <w:jc w:val="center"/>
    </w:pPr>
    <w:rPr>
      <w:rFonts w:eastAsia="Calibri"/>
      <w:szCs w:val="24"/>
    </w:rPr>
  </w:style>
  <w:style w:type="paragraph" w:customStyle="1" w:styleId="afff5">
    <w:name w:val="Расшифровка символов формулы"/>
    <w:basedOn w:val="a0"/>
    <w:link w:val="afff6"/>
    <w:qFormat/>
    <w:rsid w:val="00E6397B"/>
    <w:pPr>
      <w:ind w:firstLine="709"/>
    </w:pPr>
    <w:rPr>
      <w:rFonts w:cstheme="minorBidi"/>
      <w:szCs w:val="28"/>
    </w:rPr>
  </w:style>
  <w:style w:type="character" w:customStyle="1" w:styleId="afff6">
    <w:name w:val="Расшифровка символов формулы Знак"/>
    <w:basedOn w:val="a2"/>
    <w:link w:val="afff5"/>
    <w:rsid w:val="00E6397B"/>
    <w:rPr>
      <w:rFonts w:cstheme="minorBidi"/>
      <w:sz w:val="28"/>
      <w:szCs w:val="28"/>
    </w:rPr>
  </w:style>
  <w:style w:type="paragraph" w:styleId="afff7">
    <w:name w:val="Normal (Web)"/>
    <w:basedOn w:val="a0"/>
    <w:uiPriority w:val="99"/>
    <w:unhideWhenUsed/>
    <w:rsid w:val="00E6397B"/>
    <w:pPr>
      <w:spacing w:before="100" w:beforeAutospacing="1" w:after="100" w:afterAutospacing="1" w:line="240" w:lineRule="auto"/>
      <w:jc w:val="left"/>
    </w:pPr>
    <w:rPr>
      <w:rFonts w:eastAsia="Times New Roman"/>
      <w:sz w:val="24"/>
      <w:szCs w:val="24"/>
      <w:lang w:eastAsia="ru-RU"/>
    </w:rPr>
  </w:style>
  <w:style w:type="table" w:customStyle="1" w:styleId="53">
    <w:name w:val="Сетка таблицы5"/>
    <w:basedOn w:val="a3"/>
    <w:next w:val="af2"/>
    <w:uiPriority w:val="39"/>
    <w:qFormat/>
    <w:rsid w:val="00F73995"/>
    <w:pPr>
      <w:spacing w:after="0"/>
      <w:ind w:firstLine="0"/>
    </w:pPr>
    <w:rPr>
      <w:rFonts w:ascii="Calibri" w:hAnsi="Calibri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63">
    <w:name w:val="Сетка таблицы6"/>
    <w:basedOn w:val="a3"/>
    <w:next w:val="af2"/>
    <w:uiPriority w:val="39"/>
    <w:qFormat/>
    <w:rsid w:val="00333984"/>
    <w:pPr>
      <w:spacing w:after="0"/>
      <w:ind w:firstLine="0"/>
    </w:pPr>
    <w:rPr>
      <w:rFonts w:ascii="Calibri" w:hAnsi="Calibri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71">
    <w:name w:val="Сетка таблицы7"/>
    <w:basedOn w:val="a3"/>
    <w:next w:val="af2"/>
    <w:uiPriority w:val="39"/>
    <w:qFormat/>
    <w:rsid w:val="00CF6013"/>
    <w:pPr>
      <w:spacing w:after="0"/>
      <w:ind w:firstLine="0"/>
    </w:pPr>
    <w:rPr>
      <w:rFonts w:ascii="Calibri" w:hAnsi="Calibri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81">
    <w:name w:val="Сетка таблицы8"/>
    <w:basedOn w:val="a3"/>
    <w:next w:val="af2"/>
    <w:uiPriority w:val="39"/>
    <w:qFormat/>
    <w:rsid w:val="00F05D9F"/>
    <w:pPr>
      <w:spacing w:after="0"/>
      <w:ind w:firstLine="0"/>
    </w:pPr>
    <w:rPr>
      <w:rFonts w:ascii="Calibri" w:hAnsi="Calibri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91">
    <w:name w:val="Сетка таблицы9"/>
    <w:basedOn w:val="a3"/>
    <w:next w:val="af2"/>
    <w:uiPriority w:val="39"/>
    <w:qFormat/>
    <w:rsid w:val="00BE6517"/>
    <w:pPr>
      <w:spacing w:after="0"/>
      <w:ind w:firstLine="0"/>
    </w:pPr>
    <w:rPr>
      <w:rFonts w:ascii="Calibri" w:hAnsi="Calibri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14">
    <w:name w:val="Нет списка1"/>
    <w:next w:val="a4"/>
    <w:uiPriority w:val="99"/>
    <w:semiHidden/>
    <w:unhideWhenUsed/>
    <w:rsid w:val="00E04FF9"/>
  </w:style>
  <w:style w:type="paragraph" w:customStyle="1" w:styleId="msonormal0">
    <w:name w:val="msonormal"/>
    <w:basedOn w:val="a0"/>
    <w:rsid w:val="00E04FF9"/>
    <w:pPr>
      <w:spacing w:before="100" w:beforeAutospacing="1" w:after="100" w:afterAutospacing="1" w:line="240" w:lineRule="auto"/>
      <w:jc w:val="left"/>
    </w:pPr>
    <w:rPr>
      <w:rFonts w:eastAsia="Times New Roman"/>
      <w:sz w:val="24"/>
      <w:szCs w:val="24"/>
      <w:lang w:eastAsia="ru-RU"/>
    </w:rPr>
  </w:style>
  <w:style w:type="paragraph" w:customStyle="1" w:styleId="rtccontent">
    <w:name w:val="rtccontent"/>
    <w:basedOn w:val="a0"/>
    <w:rsid w:val="00E04FF9"/>
    <w:pPr>
      <w:spacing w:before="100" w:beforeAutospacing="1" w:after="100" w:afterAutospacing="1" w:line="240" w:lineRule="auto"/>
      <w:jc w:val="left"/>
    </w:pPr>
    <w:rPr>
      <w:rFonts w:eastAsia="Times New Roman"/>
      <w:sz w:val="24"/>
      <w:szCs w:val="24"/>
      <w:lang w:eastAsia="ru-RU"/>
    </w:rPr>
  </w:style>
  <w:style w:type="paragraph" w:customStyle="1" w:styleId="linenode">
    <w:name w:val="linenode"/>
    <w:basedOn w:val="a0"/>
    <w:rsid w:val="00E04FF9"/>
    <w:pPr>
      <w:spacing w:before="100" w:beforeAutospacing="1" w:after="100" w:afterAutospacing="1" w:line="240" w:lineRule="auto"/>
      <w:jc w:val="left"/>
    </w:pPr>
    <w:rPr>
      <w:rFonts w:ascii="Consolas" w:eastAsia="Times New Roman" w:hAnsi="Consolas"/>
      <w:sz w:val="20"/>
      <w:szCs w:val="20"/>
      <w:lang w:eastAsia="ru-RU"/>
    </w:rPr>
  </w:style>
  <w:style w:type="table" w:customStyle="1" w:styleId="100">
    <w:name w:val="Сетка таблицы10"/>
    <w:basedOn w:val="a3"/>
    <w:next w:val="af2"/>
    <w:uiPriority w:val="39"/>
    <w:qFormat/>
    <w:rsid w:val="006B2E81"/>
    <w:pPr>
      <w:spacing w:after="0"/>
      <w:ind w:firstLine="0"/>
    </w:pPr>
    <w:rPr>
      <w:rFonts w:ascii="Calibri" w:hAnsi="Calibri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01">
    <w:name w:val="Сетка таблицы101"/>
    <w:basedOn w:val="a3"/>
    <w:next w:val="af2"/>
    <w:uiPriority w:val="39"/>
    <w:qFormat/>
    <w:rsid w:val="006E7B5D"/>
    <w:pPr>
      <w:spacing w:after="0"/>
      <w:ind w:firstLine="0"/>
    </w:pPr>
    <w:rPr>
      <w:rFonts w:ascii="Calibri" w:hAnsi="Calibri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ff8">
    <w:name w:val="Title"/>
    <w:basedOn w:val="a0"/>
    <w:next w:val="a0"/>
    <w:link w:val="afff9"/>
    <w:uiPriority w:val="10"/>
    <w:qFormat/>
    <w:rsid w:val="00ED663B"/>
    <w:pPr>
      <w:spacing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fff9">
    <w:name w:val="Заголовок Знак"/>
    <w:basedOn w:val="a2"/>
    <w:link w:val="afff8"/>
    <w:uiPriority w:val="10"/>
    <w:rsid w:val="00ED663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fffa">
    <w:name w:val="Plain Text"/>
    <w:basedOn w:val="a0"/>
    <w:link w:val="afffb"/>
    <w:uiPriority w:val="99"/>
    <w:unhideWhenUsed/>
    <w:rsid w:val="00F84C08"/>
    <w:pPr>
      <w:spacing w:line="240" w:lineRule="auto"/>
      <w:jc w:val="left"/>
    </w:pPr>
    <w:rPr>
      <w:rFonts w:ascii="Consolas" w:hAnsi="Consolas" w:cs="Mangal"/>
      <w:kern w:val="2"/>
      <w:sz w:val="21"/>
      <w:szCs w:val="19"/>
      <w:lang w:bidi="hi-IN"/>
      <w14:ligatures w14:val="standardContextual"/>
    </w:rPr>
  </w:style>
  <w:style w:type="character" w:customStyle="1" w:styleId="afffb">
    <w:name w:val="Текст Знак"/>
    <w:basedOn w:val="a2"/>
    <w:link w:val="afffa"/>
    <w:uiPriority w:val="99"/>
    <w:rsid w:val="00F84C08"/>
    <w:rPr>
      <w:rFonts w:ascii="Consolas" w:hAnsi="Consolas" w:cs="Mangal"/>
      <w:kern w:val="2"/>
      <w:sz w:val="21"/>
      <w:szCs w:val="19"/>
      <w:lang w:bidi="hi-IN"/>
      <w14:ligatures w14:val="standardContextual"/>
    </w:rPr>
  </w:style>
  <w:style w:type="paragraph" w:customStyle="1" w:styleId="afffc">
    <w:name w:val="Наполнение таблицы и заголовки столбцов"/>
    <w:basedOn w:val="a0"/>
    <w:qFormat/>
    <w:rsid w:val="006F0988"/>
    <w:pPr>
      <w:jc w:val="center"/>
    </w:pPr>
    <w:rPr>
      <w:rFonts w:eastAsia="Calibri"/>
      <w:szCs w:val="24"/>
    </w:rPr>
  </w:style>
  <w:style w:type="paragraph" w:customStyle="1" w:styleId="afffd">
    <w:name w:val="Название таблицы"/>
    <w:basedOn w:val="a0"/>
    <w:link w:val="afffe"/>
    <w:qFormat/>
    <w:rsid w:val="006F0988"/>
    <w:pPr>
      <w:spacing w:before="120" w:line="240" w:lineRule="auto"/>
      <w:jc w:val="left"/>
    </w:pPr>
    <w:rPr>
      <w:rFonts w:cstheme="minorBidi"/>
      <w:noProof/>
      <w:color w:val="000000"/>
      <w:szCs w:val="28"/>
      <w:lang w:eastAsia="ru-RU"/>
    </w:rPr>
  </w:style>
  <w:style w:type="character" w:customStyle="1" w:styleId="afffe">
    <w:name w:val="Название таблицы Знак"/>
    <w:basedOn w:val="aff3"/>
    <w:link w:val="afffd"/>
    <w:rsid w:val="006F0988"/>
    <w:rPr>
      <w:rFonts w:cstheme="minorBidi"/>
      <w:noProof/>
      <w:color w:val="000000"/>
      <w:sz w:val="28"/>
      <w:szCs w:val="28"/>
      <w:lang w:eastAsia="ru-RU"/>
    </w:rPr>
  </w:style>
  <w:style w:type="paragraph" w:customStyle="1" w:styleId="affff">
    <w:name w:val="ненумерованный список"/>
    <w:basedOn w:val="a0"/>
    <w:link w:val="affff0"/>
    <w:qFormat/>
    <w:rsid w:val="006F0988"/>
    <w:pPr>
      <w:ind w:firstLine="709"/>
    </w:pPr>
    <w:rPr>
      <w:rFonts w:cstheme="minorBidi"/>
      <w:szCs w:val="28"/>
    </w:rPr>
  </w:style>
  <w:style w:type="character" w:customStyle="1" w:styleId="affff0">
    <w:name w:val="ненумерованный список Знак"/>
    <w:basedOn w:val="a2"/>
    <w:link w:val="affff"/>
    <w:rsid w:val="006F0988"/>
    <w:rPr>
      <w:rFonts w:cstheme="minorBidi"/>
      <w:sz w:val="28"/>
      <w:szCs w:val="28"/>
    </w:rPr>
  </w:style>
  <w:style w:type="paragraph" w:customStyle="1" w:styleId="affff1">
    <w:name w:val="Пронумерованный список"/>
    <w:basedOn w:val="affff"/>
    <w:link w:val="affff2"/>
    <w:qFormat/>
    <w:rsid w:val="006F0988"/>
  </w:style>
  <w:style w:type="character" w:customStyle="1" w:styleId="affff2">
    <w:name w:val="Пронумерованный список Знак"/>
    <w:basedOn w:val="affff0"/>
    <w:link w:val="affff1"/>
    <w:rsid w:val="006F0988"/>
    <w:rPr>
      <w:rFonts w:cstheme="minorBidi"/>
      <w:sz w:val="28"/>
      <w:szCs w:val="28"/>
    </w:rPr>
  </w:style>
  <w:style w:type="table" w:customStyle="1" w:styleId="111">
    <w:name w:val="Сетка таблицы11"/>
    <w:basedOn w:val="a3"/>
    <w:next w:val="af2"/>
    <w:uiPriority w:val="39"/>
    <w:rsid w:val="006F0988"/>
    <w:pPr>
      <w:spacing w:after="0"/>
      <w:ind w:firstLine="0"/>
    </w:pPr>
    <w:rPr>
      <w:rFonts w:ascii="Calibri" w:hAnsi="Calibri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ffff3">
    <w:name w:val="Буквенный список"/>
    <w:basedOn w:val="affff1"/>
    <w:qFormat/>
    <w:rsid w:val="00625276"/>
    <w:pPr>
      <w:tabs>
        <w:tab w:val="num" w:pos="360"/>
      </w:tabs>
    </w:pPr>
  </w:style>
  <w:style w:type="paragraph" w:customStyle="1" w:styleId="affff4">
    <w:name w:val="Название рисунка и картинка"/>
    <w:basedOn w:val="a0"/>
    <w:link w:val="affff5"/>
    <w:qFormat/>
    <w:rsid w:val="00625276"/>
    <w:pPr>
      <w:spacing w:after="120" w:line="240" w:lineRule="auto"/>
      <w:jc w:val="center"/>
    </w:pPr>
    <w:rPr>
      <w:rFonts w:cstheme="minorBidi"/>
      <w:szCs w:val="28"/>
    </w:rPr>
  </w:style>
  <w:style w:type="character" w:customStyle="1" w:styleId="affff5">
    <w:name w:val="Название рисунка и картинка Знак"/>
    <w:basedOn w:val="a2"/>
    <w:link w:val="affff4"/>
    <w:rsid w:val="00625276"/>
    <w:rPr>
      <w:rFonts w:cstheme="minorBidi"/>
      <w:sz w:val="28"/>
      <w:szCs w:val="28"/>
    </w:rPr>
  </w:style>
  <w:style w:type="character" w:customStyle="1" w:styleId="afb">
    <w:name w:val="Содержание Знак"/>
    <w:basedOn w:val="a2"/>
    <w:link w:val="afa"/>
    <w:rsid w:val="00625276"/>
    <w:rPr>
      <w:b/>
      <w:sz w:val="28"/>
    </w:rPr>
  </w:style>
  <w:style w:type="paragraph" w:customStyle="1" w:styleId="affff6">
    <w:name w:val="Подрисуночный текст"/>
    <w:basedOn w:val="a0"/>
    <w:link w:val="affff7"/>
    <w:qFormat/>
    <w:rsid w:val="00625276"/>
    <w:pPr>
      <w:spacing w:line="240" w:lineRule="auto"/>
    </w:pPr>
    <w:rPr>
      <w:rFonts w:cstheme="minorBidi"/>
      <w:sz w:val="24"/>
      <w:szCs w:val="28"/>
    </w:rPr>
  </w:style>
  <w:style w:type="character" w:customStyle="1" w:styleId="affff7">
    <w:name w:val="Подрисуночный текст Знак"/>
    <w:basedOn w:val="a2"/>
    <w:link w:val="affff6"/>
    <w:rsid w:val="00625276"/>
    <w:rPr>
      <w:rFonts w:cstheme="minorBidi"/>
      <w:sz w:val="24"/>
      <w:szCs w:val="28"/>
    </w:rPr>
  </w:style>
  <w:style w:type="paragraph" w:customStyle="1" w:styleId="affff8">
    <w:name w:val="Заголовок без номера"/>
    <w:basedOn w:val="1"/>
    <w:link w:val="affff9"/>
    <w:qFormat/>
    <w:rsid w:val="00625276"/>
    <w:pPr>
      <w:pageBreakBefore w:val="0"/>
      <w:spacing w:after="0"/>
      <w:contextualSpacing w:val="0"/>
    </w:pPr>
    <w:rPr>
      <w:sz w:val="28"/>
    </w:rPr>
  </w:style>
  <w:style w:type="character" w:customStyle="1" w:styleId="affff9">
    <w:name w:val="Заголовок без номера Знак"/>
    <w:basedOn w:val="10"/>
    <w:link w:val="affff8"/>
    <w:rsid w:val="00625276"/>
    <w:rPr>
      <w:rFonts w:eastAsiaTheme="majorEastAsia" w:cstheme="majorBidi"/>
      <w:b/>
      <w:sz w:val="28"/>
      <w:szCs w:val="32"/>
      <w:lang w:val="en-US"/>
    </w:rPr>
  </w:style>
  <w:style w:type="paragraph" w:customStyle="1" w:styleId="TableParagraph">
    <w:name w:val="Table Paragraph"/>
    <w:basedOn w:val="a0"/>
    <w:uiPriority w:val="1"/>
    <w:qFormat/>
    <w:rsid w:val="00625276"/>
    <w:pPr>
      <w:widowControl w:val="0"/>
      <w:autoSpaceDE w:val="0"/>
      <w:autoSpaceDN w:val="0"/>
      <w:spacing w:line="240" w:lineRule="auto"/>
      <w:jc w:val="center"/>
    </w:pPr>
    <w:rPr>
      <w:rFonts w:eastAsia="Times New Roman"/>
      <w:sz w:val="22"/>
    </w:rPr>
  </w:style>
  <w:style w:type="paragraph" w:styleId="45">
    <w:name w:val="toc 4"/>
    <w:basedOn w:val="a0"/>
    <w:next w:val="a0"/>
    <w:autoRedefine/>
    <w:uiPriority w:val="39"/>
    <w:unhideWhenUsed/>
    <w:rsid w:val="00B96250"/>
    <w:pPr>
      <w:ind w:left="840"/>
      <w:jc w:val="left"/>
    </w:pPr>
    <w:rPr>
      <w:rFonts w:asciiTheme="minorHAnsi" w:hAnsiTheme="minorHAnsi" w:cstheme="minorHAnsi"/>
      <w:sz w:val="18"/>
      <w:szCs w:val="18"/>
    </w:rPr>
  </w:style>
  <w:style w:type="paragraph" w:styleId="54">
    <w:name w:val="toc 5"/>
    <w:basedOn w:val="a0"/>
    <w:next w:val="a0"/>
    <w:autoRedefine/>
    <w:uiPriority w:val="39"/>
    <w:unhideWhenUsed/>
    <w:rsid w:val="00B96250"/>
    <w:pPr>
      <w:ind w:left="1120"/>
      <w:jc w:val="left"/>
    </w:pPr>
    <w:rPr>
      <w:rFonts w:asciiTheme="minorHAnsi" w:hAnsiTheme="minorHAnsi" w:cstheme="minorHAnsi"/>
      <w:sz w:val="18"/>
      <w:szCs w:val="18"/>
    </w:rPr>
  </w:style>
  <w:style w:type="paragraph" w:styleId="64">
    <w:name w:val="toc 6"/>
    <w:basedOn w:val="a0"/>
    <w:next w:val="a0"/>
    <w:autoRedefine/>
    <w:uiPriority w:val="39"/>
    <w:unhideWhenUsed/>
    <w:rsid w:val="00B96250"/>
    <w:pPr>
      <w:ind w:left="1400"/>
      <w:jc w:val="left"/>
    </w:pPr>
    <w:rPr>
      <w:rFonts w:asciiTheme="minorHAnsi" w:hAnsiTheme="minorHAnsi" w:cstheme="minorHAnsi"/>
      <w:sz w:val="18"/>
      <w:szCs w:val="18"/>
    </w:rPr>
  </w:style>
  <w:style w:type="paragraph" w:styleId="72">
    <w:name w:val="toc 7"/>
    <w:basedOn w:val="a0"/>
    <w:next w:val="a0"/>
    <w:autoRedefine/>
    <w:uiPriority w:val="39"/>
    <w:unhideWhenUsed/>
    <w:rsid w:val="00B96250"/>
    <w:pPr>
      <w:ind w:left="1680"/>
      <w:jc w:val="left"/>
    </w:pPr>
    <w:rPr>
      <w:rFonts w:asciiTheme="minorHAnsi" w:hAnsiTheme="minorHAnsi" w:cstheme="minorHAnsi"/>
      <w:sz w:val="18"/>
      <w:szCs w:val="18"/>
    </w:rPr>
  </w:style>
  <w:style w:type="paragraph" w:styleId="82">
    <w:name w:val="toc 8"/>
    <w:basedOn w:val="a0"/>
    <w:next w:val="a0"/>
    <w:autoRedefine/>
    <w:uiPriority w:val="39"/>
    <w:unhideWhenUsed/>
    <w:rsid w:val="00B96250"/>
    <w:pPr>
      <w:ind w:left="1960"/>
      <w:jc w:val="left"/>
    </w:pPr>
    <w:rPr>
      <w:rFonts w:asciiTheme="minorHAnsi" w:hAnsiTheme="minorHAnsi" w:cstheme="minorHAnsi"/>
      <w:sz w:val="18"/>
      <w:szCs w:val="18"/>
    </w:rPr>
  </w:style>
  <w:style w:type="paragraph" w:styleId="92">
    <w:name w:val="toc 9"/>
    <w:basedOn w:val="a0"/>
    <w:next w:val="a0"/>
    <w:autoRedefine/>
    <w:uiPriority w:val="39"/>
    <w:unhideWhenUsed/>
    <w:rsid w:val="00B96250"/>
    <w:pPr>
      <w:ind w:left="2240"/>
      <w:jc w:val="left"/>
    </w:pPr>
    <w:rPr>
      <w:rFonts w:asciiTheme="minorHAnsi" w:hAnsiTheme="minorHAnsi" w:cstheme="minorHAns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266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69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1416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1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220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46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9311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9946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86940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84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9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3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7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4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9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54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42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21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04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51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01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02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84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81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39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50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89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45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84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77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25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82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87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52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54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93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18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91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68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45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68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40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21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02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13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55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80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48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94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66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61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28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13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29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19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21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47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11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88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34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99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60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79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46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86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39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39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92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35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26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31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28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86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29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93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33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70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42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12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52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72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23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62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42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76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82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28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279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406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448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523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465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663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592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593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375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766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581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924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042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363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212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064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491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774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501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277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700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443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514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646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724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916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263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697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891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356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001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072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185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275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441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706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784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961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846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394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281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406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062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527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547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821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438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823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517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844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390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198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942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937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757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493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647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153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889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279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090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607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536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804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306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167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746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251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136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249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327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407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415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044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583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278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394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701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192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692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424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006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611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652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582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246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105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152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118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969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435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553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632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749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408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579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161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305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343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275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524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442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843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077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265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186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616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705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295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195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004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623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822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208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444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140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453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034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564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034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741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555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027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764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653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726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202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679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899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566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695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421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893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953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305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551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169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253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293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412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182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258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459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011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929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712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646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956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143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606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674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566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717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649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318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019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798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722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596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069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917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153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593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126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514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209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525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635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113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471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695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810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371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519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568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947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649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113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298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306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629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292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873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628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234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392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969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775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285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864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560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873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910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796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539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266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579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769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242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979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111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302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681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002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503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587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588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583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664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739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519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782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935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598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905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844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346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421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419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807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114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231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253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696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666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449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679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459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351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080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481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405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499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879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202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582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223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096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626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055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100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298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346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277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928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396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846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466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158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121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974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586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162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166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701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330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481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520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754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880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044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325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563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832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885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654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040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115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932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196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596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792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908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833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877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340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527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190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775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326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902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220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073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613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747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144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154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119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816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658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128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584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678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453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688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458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845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738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703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328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298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415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604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297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499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869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874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846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086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620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694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666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714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192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939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975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978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531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875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817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666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369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016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478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686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923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190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315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699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006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008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940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860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809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966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201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783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253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987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148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726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732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843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005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365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509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288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745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145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421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195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474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200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825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444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941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109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177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227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682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117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782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708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991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897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252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403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264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615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354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475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087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068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652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528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235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813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105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150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473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370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490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493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301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315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656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661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128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133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834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943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213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939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331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329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991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497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423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615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876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547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103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334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498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415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652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811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522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307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421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204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361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816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304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275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252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916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416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360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669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746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567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716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530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885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027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219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219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795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791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263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411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423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358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559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987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450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151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227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682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038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283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414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103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295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223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460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969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138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447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455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683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462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119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754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225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971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165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836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227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083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132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281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366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451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182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295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954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499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188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506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558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297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311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212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750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264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452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495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919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774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435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437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705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681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215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184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419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569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902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437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833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992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644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000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495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518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742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140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485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873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271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503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960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963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464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705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547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697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786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671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446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915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872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500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223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156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073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768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469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384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894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211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212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213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833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186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654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046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285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595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512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707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910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220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148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538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997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238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358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324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413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152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879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388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765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662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829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452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835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346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963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973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087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433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554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328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138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989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024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300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351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742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742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468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062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358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509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662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550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591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055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463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782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479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831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910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729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807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998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852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969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635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217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384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055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565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225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532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153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467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385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790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593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525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034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182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029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346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617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327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031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843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419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087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350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592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630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790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062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680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416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233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425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202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073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270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620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859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204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520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992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792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101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690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930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741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879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003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164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552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739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934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322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020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567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414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570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118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556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324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828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437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064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965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578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892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856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597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766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226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768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162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204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169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574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468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158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891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515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246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370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488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910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581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307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924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904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676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038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117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850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564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361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002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57396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274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511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4401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271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7599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800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484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591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280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693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2012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6140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0407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8389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5619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732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156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837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7146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2416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6473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704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81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0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2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2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2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43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10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13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65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15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77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18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63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04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72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76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59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19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85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37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79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41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62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99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67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48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37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89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34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51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65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19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12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50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61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99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92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53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20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05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71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58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92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02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40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80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16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82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74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62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38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32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84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52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32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21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73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39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41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58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93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38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11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720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488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503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633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903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804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689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244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672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831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458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693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665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811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674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065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571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724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803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500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897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081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513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616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415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503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648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748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222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488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887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000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073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129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123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045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624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995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045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892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738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126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379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376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994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537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546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739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393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034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498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619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957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173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036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546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848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889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937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325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981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560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026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686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418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314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503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624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278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788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488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729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040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284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329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985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423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116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530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123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965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740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049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209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477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678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151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382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366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437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563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748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025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998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579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006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359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028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308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055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688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388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428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893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857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868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943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804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885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508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319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211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595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871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753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381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309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285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983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828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880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808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116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246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511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432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446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462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285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055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169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751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789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795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566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566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039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679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751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800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963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000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665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559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827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168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978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709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098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335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296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774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200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656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055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170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793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258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370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949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795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381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542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285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321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783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640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149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619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483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719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076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394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951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384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378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077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657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405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838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039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353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655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390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130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979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221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415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858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975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361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598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300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764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108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854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096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493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608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723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471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704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393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632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829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142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649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76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540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309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928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209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484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955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756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579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502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577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697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964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358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665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751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916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103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043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734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285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210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728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912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776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295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757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308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964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344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654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514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362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559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916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148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692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857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431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936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546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217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368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145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915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612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424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901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170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709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943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919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385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852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893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475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568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769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385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517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901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062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762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027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533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189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430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546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330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521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371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643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690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068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921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997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073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037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049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203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669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637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030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533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961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965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658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638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944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682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508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425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903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566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377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118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383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897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982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180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761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313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114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048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276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440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166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674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062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411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910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878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044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617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050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589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906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484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058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533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120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087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786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916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649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495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159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419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470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162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203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954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381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613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656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388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118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850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361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490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729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576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363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183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841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027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652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497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463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199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593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582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245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056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466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931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737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129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443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593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173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220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350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474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475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865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415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299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239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348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275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590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860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217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374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729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309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812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205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021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672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493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074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773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331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332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641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835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996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145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529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422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274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000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020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205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060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604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674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523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678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274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141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419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190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775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279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079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592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636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568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887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731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046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399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448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834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440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660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545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559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561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708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714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349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081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048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782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987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041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552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743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201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783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726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270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029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296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457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117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051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397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973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172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605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598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183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543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401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619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132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138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485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803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072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267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541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076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193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930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867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418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504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390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059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029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101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956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272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515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091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986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220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109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229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542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550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815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261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002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704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597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262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957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345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963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586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585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013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637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386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874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688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651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276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701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159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553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904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325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408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773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635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941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339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461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812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822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972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166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632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924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766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429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539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244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951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153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089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066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105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804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152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127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258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346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681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000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530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381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242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517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210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325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872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879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536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578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931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236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405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135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983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605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429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321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324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442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070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606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608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575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111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586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141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531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876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802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842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878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341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582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092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062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957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918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880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593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331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813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082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224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261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503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736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940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212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984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328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965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011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020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138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993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302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456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465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049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356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716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796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106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074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631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874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909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106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620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418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485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514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090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059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485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451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307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730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919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479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367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991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895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941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059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323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787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028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751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644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835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428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963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127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399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101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493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146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307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077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342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732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427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856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245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513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056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318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250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670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764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533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431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129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175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245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260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123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746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712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832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499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571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613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806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769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889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352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127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406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446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140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644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303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744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929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318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023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760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882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766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449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451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377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915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927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077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942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096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482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528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193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723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073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5190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997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620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112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1220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73804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0883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33569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4293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150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395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1715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5854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6308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2.png"/><Relationship Id="rId18" Type="http://schemas.openxmlformats.org/officeDocument/2006/relationships/image" Target="media/image5.wmf"/><Relationship Id="rId26" Type="http://schemas.openxmlformats.org/officeDocument/2006/relationships/image" Target="media/image10.png"/><Relationship Id="rId39" Type="http://schemas.openxmlformats.org/officeDocument/2006/relationships/image" Target="media/image23.png"/><Relationship Id="rId21" Type="http://schemas.openxmlformats.org/officeDocument/2006/relationships/oleObject" Target="embeddings/oleObject4.bin"/><Relationship Id="rId34" Type="http://schemas.openxmlformats.org/officeDocument/2006/relationships/image" Target="media/image18.png"/><Relationship Id="rId42" Type="http://schemas.openxmlformats.org/officeDocument/2006/relationships/image" Target="media/image26.png"/><Relationship Id="rId47" Type="http://schemas.openxmlformats.org/officeDocument/2006/relationships/image" Target="media/image31.png"/><Relationship Id="rId50" Type="http://schemas.openxmlformats.org/officeDocument/2006/relationships/image" Target="media/image34.png"/><Relationship Id="rId55" Type="http://schemas.openxmlformats.org/officeDocument/2006/relationships/glossaryDocument" Target="glossary/document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4.wmf"/><Relationship Id="rId29" Type="http://schemas.openxmlformats.org/officeDocument/2006/relationships/image" Target="media/image13.png"/><Relationship Id="rId11" Type="http://schemas.openxmlformats.org/officeDocument/2006/relationships/header" Target="header1.xml"/><Relationship Id="rId24" Type="http://schemas.openxmlformats.org/officeDocument/2006/relationships/image" Target="media/image8.emf"/><Relationship Id="rId32" Type="http://schemas.openxmlformats.org/officeDocument/2006/relationships/image" Target="media/image16.png"/><Relationship Id="rId37" Type="http://schemas.openxmlformats.org/officeDocument/2006/relationships/image" Target="media/image21.png"/><Relationship Id="rId40" Type="http://schemas.openxmlformats.org/officeDocument/2006/relationships/image" Target="media/image24.png"/><Relationship Id="rId45" Type="http://schemas.openxmlformats.org/officeDocument/2006/relationships/image" Target="media/image29.png"/><Relationship Id="rId53" Type="http://schemas.openxmlformats.org/officeDocument/2006/relationships/footer" Target="footer4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19" Type="http://schemas.openxmlformats.org/officeDocument/2006/relationships/oleObject" Target="embeddings/oleObject3.bin"/><Relationship Id="rId31" Type="http://schemas.openxmlformats.org/officeDocument/2006/relationships/image" Target="media/image15.png"/><Relationship Id="rId44" Type="http://schemas.openxmlformats.org/officeDocument/2006/relationships/image" Target="media/image28.png"/><Relationship Id="rId52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image" Target="media/image3.wmf"/><Relationship Id="rId22" Type="http://schemas.openxmlformats.org/officeDocument/2006/relationships/image" Target="media/image7.wmf"/><Relationship Id="rId27" Type="http://schemas.openxmlformats.org/officeDocument/2006/relationships/image" Target="media/image11.png"/><Relationship Id="rId30" Type="http://schemas.openxmlformats.org/officeDocument/2006/relationships/image" Target="media/image14.png"/><Relationship Id="rId35" Type="http://schemas.openxmlformats.org/officeDocument/2006/relationships/image" Target="media/image19.png"/><Relationship Id="rId43" Type="http://schemas.openxmlformats.org/officeDocument/2006/relationships/image" Target="media/image27.png"/><Relationship Id="rId48" Type="http://schemas.openxmlformats.org/officeDocument/2006/relationships/image" Target="media/image32.png"/><Relationship Id="rId56" Type="http://schemas.openxmlformats.org/officeDocument/2006/relationships/theme" Target="theme/theme1.xml"/><Relationship Id="rId8" Type="http://schemas.openxmlformats.org/officeDocument/2006/relationships/image" Target="media/image1.png"/><Relationship Id="rId51" Type="http://schemas.openxmlformats.org/officeDocument/2006/relationships/image" Target="media/image35.png"/><Relationship Id="rId3" Type="http://schemas.openxmlformats.org/officeDocument/2006/relationships/styles" Target="styles.xml"/><Relationship Id="rId12" Type="http://schemas.openxmlformats.org/officeDocument/2006/relationships/footer" Target="footer3.xml"/><Relationship Id="rId17" Type="http://schemas.openxmlformats.org/officeDocument/2006/relationships/oleObject" Target="embeddings/oleObject2.bin"/><Relationship Id="rId25" Type="http://schemas.openxmlformats.org/officeDocument/2006/relationships/image" Target="media/image9.png"/><Relationship Id="rId33" Type="http://schemas.openxmlformats.org/officeDocument/2006/relationships/image" Target="media/image17.png"/><Relationship Id="rId38" Type="http://schemas.openxmlformats.org/officeDocument/2006/relationships/image" Target="media/image22.png"/><Relationship Id="rId46" Type="http://schemas.openxmlformats.org/officeDocument/2006/relationships/image" Target="media/image30.png"/><Relationship Id="rId20" Type="http://schemas.openxmlformats.org/officeDocument/2006/relationships/image" Target="media/image6.wmf"/><Relationship Id="rId41" Type="http://schemas.openxmlformats.org/officeDocument/2006/relationships/image" Target="media/image25.png"/><Relationship Id="rId54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5" Type="http://schemas.openxmlformats.org/officeDocument/2006/relationships/oleObject" Target="embeddings/oleObject1.bin"/><Relationship Id="rId23" Type="http://schemas.openxmlformats.org/officeDocument/2006/relationships/oleObject" Target="embeddings/oleObject5.bin"/><Relationship Id="rId28" Type="http://schemas.openxmlformats.org/officeDocument/2006/relationships/image" Target="media/image12.png"/><Relationship Id="rId36" Type="http://schemas.openxmlformats.org/officeDocument/2006/relationships/image" Target="media/image20.png"/><Relationship Id="rId49" Type="http://schemas.openxmlformats.org/officeDocument/2006/relationships/image" Target="media/image33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F:\&#1057;&#1090;&#1072;&#1088;&#1099;&#1081;%20&#1082;&#1086;&#1084;&#1087;\document\&#1059;&#1095;&#1077;&#1073;&#1072;\&#1064;&#1072;&#1073;&#1083;&#1086;&#1085;&#1099;%20&#1056;&#1055;&#1047;\RPZ_&#1058;&#1055;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C12A8F37A72644509363305BCE5E2603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6D07751F-838B-4C5C-A6DC-DA3B5823E925}"/>
      </w:docPartPr>
      <w:docPartBody>
        <w:p w:rsidR="001648FF" w:rsidRDefault="001648FF" w:rsidP="001648FF">
          <w:pPr>
            <w:pStyle w:val="C12A8F37A72644509363305BCE5E2603"/>
          </w:pPr>
          <w:r w:rsidRPr="00481036">
            <w:rPr>
              <w:rFonts w:eastAsia="Times New Roman" w:cs="Times New Roman"/>
              <w:color w:val="808080"/>
              <w:szCs w:val="28"/>
              <w:lang w:eastAsia="ar-SA"/>
            </w:rPr>
            <w:t>Должность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defaultTabStop w:val="708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82478"/>
    <w:rsid w:val="000206F9"/>
    <w:rsid w:val="00023E67"/>
    <w:rsid w:val="000322E9"/>
    <w:rsid w:val="00035ABB"/>
    <w:rsid w:val="00060382"/>
    <w:rsid w:val="00064E6F"/>
    <w:rsid w:val="00074753"/>
    <w:rsid w:val="000D47F5"/>
    <w:rsid w:val="00103876"/>
    <w:rsid w:val="001648FF"/>
    <w:rsid w:val="00190F63"/>
    <w:rsid w:val="00196763"/>
    <w:rsid w:val="001B6BF0"/>
    <w:rsid w:val="00207852"/>
    <w:rsid w:val="00251006"/>
    <w:rsid w:val="00274D8B"/>
    <w:rsid w:val="002C4A43"/>
    <w:rsid w:val="002F622E"/>
    <w:rsid w:val="002F693F"/>
    <w:rsid w:val="00321DA6"/>
    <w:rsid w:val="0033224B"/>
    <w:rsid w:val="0034123C"/>
    <w:rsid w:val="0035121B"/>
    <w:rsid w:val="00382478"/>
    <w:rsid w:val="003A0475"/>
    <w:rsid w:val="003B37C8"/>
    <w:rsid w:val="003C745A"/>
    <w:rsid w:val="003E0E22"/>
    <w:rsid w:val="00441B95"/>
    <w:rsid w:val="004F1914"/>
    <w:rsid w:val="005039C4"/>
    <w:rsid w:val="00527302"/>
    <w:rsid w:val="00543135"/>
    <w:rsid w:val="00563A9C"/>
    <w:rsid w:val="00585611"/>
    <w:rsid w:val="00586AC9"/>
    <w:rsid w:val="00593F84"/>
    <w:rsid w:val="005C3134"/>
    <w:rsid w:val="005E4BE2"/>
    <w:rsid w:val="0064738F"/>
    <w:rsid w:val="00661214"/>
    <w:rsid w:val="00684725"/>
    <w:rsid w:val="00686F6A"/>
    <w:rsid w:val="00693F1A"/>
    <w:rsid w:val="00696EBA"/>
    <w:rsid w:val="006A5869"/>
    <w:rsid w:val="006D0302"/>
    <w:rsid w:val="0071648F"/>
    <w:rsid w:val="007435B5"/>
    <w:rsid w:val="00747F9C"/>
    <w:rsid w:val="00783643"/>
    <w:rsid w:val="00796070"/>
    <w:rsid w:val="007F5736"/>
    <w:rsid w:val="008036F3"/>
    <w:rsid w:val="00871A59"/>
    <w:rsid w:val="008D266C"/>
    <w:rsid w:val="008E59C2"/>
    <w:rsid w:val="009244A7"/>
    <w:rsid w:val="00936678"/>
    <w:rsid w:val="009539C9"/>
    <w:rsid w:val="00963BB3"/>
    <w:rsid w:val="00985D47"/>
    <w:rsid w:val="0098775D"/>
    <w:rsid w:val="00995B19"/>
    <w:rsid w:val="009A3DF0"/>
    <w:rsid w:val="009C7BD1"/>
    <w:rsid w:val="009D2772"/>
    <w:rsid w:val="009D4677"/>
    <w:rsid w:val="00A1596E"/>
    <w:rsid w:val="00A2743A"/>
    <w:rsid w:val="00A30001"/>
    <w:rsid w:val="00A679BB"/>
    <w:rsid w:val="00A76A35"/>
    <w:rsid w:val="00AA33D3"/>
    <w:rsid w:val="00AC2987"/>
    <w:rsid w:val="00B10BE1"/>
    <w:rsid w:val="00B17F3C"/>
    <w:rsid w:val="00B454FF"/>
    <w:rsid w:val="00B8135D"/>
    <w:rsid w:val="00BD116A"/>
    <w:rsid w:val="00BD3F0F"/>
    <w:rsid w:val="00BF21B2"/>
    <w:rsid w:val="00C22EEE"/>
    <w:rsid w:val="00C722EB"/>
    <w:rsid w:val="00CD351F"/>
    <w:rsid w:val="00CD7059"/>
    <w:rsid w:val="00CE36CC"/>
    <w:rsid w:val="00CF759D"/>
    <w:rsid w:val="00CF7E1A"/>
    <w:rsid w:val="00D2540C"/>
    <w:rsid w:val="00D540C0"/>
    <w:rsid w:val="00D67B26"/>
    <w:rsid w:val="00D8134D"/>
    <w:rsid w:val="00DD53EC"/>
    <w:rsid w:val="00E0025C"/>
    <w:rsid w:val="00E22653"/>
    <w:rsid w:val="00EA2F47"/>
    <w:rsid w:val="00EB593A"/>
    <w:rsid w:val="00EE4D57"/>
    <w:rsid w:val="00F414BD"/>
    <w:rsid w:val="00F534A1"/>
    <w:rsid w:val="00F56B6E"/>
    <w:rsid w:val="00F733FA"/>
    <w:rsid w:val="00F916D9"/>
    <w:rsid w:val="00F930C8"/>
    <w:rsid w:val="00FA4A7B"/>
    <w:rsid w:val="00FB44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ru-RU" w:eastAsia="ru-RU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Placeholder Text"/>
    <w:basedOn w:val="a0"/>
    <w:uiPriority w:val="99"/>
    <w:semiHidden/>
    <w:rsid w:val="00527302"/>
    <w:rPr>
      <w:color w:val="808080"/>
    </w:rPr>
  </w:style>
  <w:style w:type="paragraph" w:customStyle="1" w:styleId="C12A8F37A72644509363305BCE5E2603">
    <w:name w:val="C12A8F37A72644509363305BCE5E2603"/>
    <w:rsid w:val="001648FF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438" row="0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5A43C1F9-8F36-476F-9609-FB5533B9CF3B}">
  <we:reference id="wa200007708" version="1.0.0.0" store="ru-RU" storeType="OMEX"/>
  <we:alternateReferences>
    <we:reference id="wa200007708" version="1.0.0.0" store="wa200007708" storeType="OMEX"/>
  </we:alternateReferences>
  <we:properties/>
  <we:bindings/>
  <we:snapshot xmlns:r="http://schemas.openxmlformats.org/officeDocument/2006/relationships"/>
</we:webextension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FA457C6-9240-4BE6-9E90-9301BE8D1AA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RPZ_ТП</Template>
  <TotalTime>48</TotalTime>
  <Pages>87</Pages>
  <Words>22585</Words>
  <Characters>128739</Characters>
  <Application>Microsoft Office Word</Application>
  <DocSecurity>0</DocSecurity>
  <Lines>1072</Lines>
  <Paragraphs>302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Расчёт и проектирование вальной коробки передач</vt:lpstr>
    </vt:vector>
  </TitlesOfParts>
  <Manager>Агафонова Е.В.</Manager>
  <Company/>
  <LinksUpToDate>false</LinksUpToDate>
  <CharactersWithSpaces>151022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Расчёт и проектирование вальной коробки передач</dc:title>
  <dc:subject>КПСМ09.202603.000 ПЗ</dc:subject>
  <dc:creator>Narek</dc:creator>
  <cp:keywords/>
  <dc:description/>
  <cp:lastModifiedBy>Narek Eritsian</cp:lastModifiedBy>
  <cp:revision>6</cp:revision>
  <cp:lastPrinted>2026-06-23T01:02:00Z</cp:lastPrinted>
  <dcterms:created xsi:type="dcterms:W3CDTF">2026-06-23T00:49:00Z</dcterms:created>
  <dcterms:modified xsi:type="dcterms:W3CDTF">2026-06-25T17:30:00Z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  <property fmtid="{D5CDD505-2E9C-101B-9397-08002B2CF9AE}" pid="3" name="MTEquationNumber2">
    <vt:lpwstr>(#E1)</vt:lpwstr>
  </property>
  <property fmtid="{D5CDD505-2E9C-101B-9397-08002B2CF9AE}" pid="4" name="MTEquationSection">
    <vt:lpwstr>1</vt:lpwstr>
  </property>
</Properties>
</file>